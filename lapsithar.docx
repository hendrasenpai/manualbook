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429" w:rsidRPr="00E237E8" w:rsidRDefault="001A5429" w:rsidP="001E1E58"/>
    <w:tbl>
      <w:tblPr>
        <w:tblW w:w="0" w:type="auto"/>
        <w:tblLook w:val="0600" w:firstRow="0" w:lastRow="0" w:firstColumn="0" w:lastColumn="0" w:noHBand="1" w:noVBand="1"/>
      </w:tblPr>
      <w:tblGrid>
        <w:gridCol w:w="1276"/>
        <w:gridCol w:w="164"/>
        <w:gridCol w:w="6748"/>
        <w:gridCol w:w="92"/>
        <w:gridCol w:w="1070"/>
      </w:tblGrid>
      <w:tr w:rsidR="0092125E" w:rsidRPr="00E237E8" w:rsidTr="0092125E">
        <w:tc>
          <w:tcPr>
            <w:tcW w:w="9350" w:type="dxa"/>
            <w:gridSpan w:val="5"/>
            <w:vAlign w:val="center"/>
          </w:tcPr>
          <w:p w:rsidR="0092125E" w:rsidRPr="00E237E8" w:rsidRDefault="00B00725" w:rsidP="001846E1">
            <w:pPr>
              <w:pStyle w:val="Title"/>
            </w:pPr>
            <w:sdt>
              <w:sdtPr>
                <w:alias w:val="Title"/>
                <w:tag w:val=""/>
                <w:id w:val="2016188051"/>
                <w:placeholder>
                  <w:docPart w:val="DEE4FF9BEB364C90B30A560F1F89874A"/>
                </w:placeholder>
                <w:dataBinding w:prefixMappings="xmlns:ns0='http://purl.org/dc/elements/1.1/' xmlns:ns1='http://schemas.openxmlformats.org/package/2006/metadata/core-properties' " w:xpath="/ns1:coreProperties[1]/ns0:title[1]" w:storeItemID="{6C3C8BC8-F283-45AE-878A-BAB7291924A1}"/>
                <w:text/>
              </w:sdtPr>
              <w:sdtContent>
                <w:r w:rsidR="001846E1">
                  <w:t>BUKU PETUNJUK</w:t>
                </w:r>
              </w:sdtContent>
            </w:sdt>
          </w:p>
        </w:tc>
      </w:tr>
      <w:tr w:rsidR="0092125E" w:rsidRPr="00E237E8" w:rsidTr="0092125E">
        <w:trPr>
          <w:trHeight w:val="144"/>
        </w:trPr>
        <w:tc>
          <w:tcPr>
            <w:tcW w:w="1440" w:type="dxa"/>
            <w:gridSpan w:val="2"/>
            <w:shd w:val="clear" w:color="auto" w:fill="auto"/>
          </w:tcPr>
          <w:p w:rsidR="0092125E" w:rsidRPr="00E237E8" w:rsidRDefault="0092125E" w:rsidP="0092125E">
            <w:pPr>
              <w:spacing w:before="0" w:after="0"/>
              <w:rPr>
                <w:sz w:val="10"/>
                <w:szCs w:val="10"/>
              </w:rPr>
            </w:pPr>
          </w:p>
        </w:tc>
        <w:tc>
          <w:tcPr>
            <w:tcW w:w="6840" w:type="dxa"/>
            <w:gridSpan w:val="2"/>
            <w:shd w:val="clear" w:color="auto" w:fill="F0CDA1" w:themeFill="accent1"/>
            <w:vAlign w:val="center"/>
          </w:tcPr>
          <w:p w:rsidR="0092125E" w:rsidRPr="00E237E8" w:rsidRDefault="0092125E" w:rsidP="0092125E">
            <w:pPr>
              <w:spacing w:before="0" w:after="0"/>
              <w:rPr>
                <w:sz w:val="10"/>
                <w:szCs w:val="10"/>
              </w:rPr>
            </w:pPr>
          </w:p>
        </w:tc>
        <w:tc>
          <w:tcPr>
            <w:tcW w:w="1070" w:type="dxa"/>
            <w:shd w:val="clear" w:color="auto" w:fill="auto"/>
          </w:tcPr>
          <w:p w:rsidR="0092125E" w:rsidRPr="00E237E8" w:rsidRDefault="0092125E" w:rsidP="0092125E">
            <w:pPr>
              <w:spacing w:before="0" w:after="0"/>
              <w:rPr>
                <w:sz w:val="10"/>
                <w:szCs w:val="10"/>
              </w:rPr>
            </w:pPr>
          </w:p>
        </w:tc>
      </w:tr>
      <w:tr w:rsidR="0092125E" w:rsidRPr="00E237E8" w:rsidTr="0092125E">
        <w:tc>
          <w:tcPr>
            <w:tcW w:w="9350" w:type="dxa"/>
            <w:gridSpan w:val="5"/>
            <w:vAlign w:val="center"/>
          </w:tcPr>
          <w:p w:rsidR="0092125E" w:rsidRPr="00E237E8" w:rsidRDefault="001846E1" w:rsidP="001846E1">
            <w:pPr>
              <w:pStyle w:val="Title"/>
            </w:pPr>
            <w:r>
              <w:t>APLIKASI LAPSITHAR</w:t>
            </w:r>
          </w:p>
        </w:tc>
      </w:tr>
      <w:tr w:rsidR="0092125E" w:rsidRPr="00E237E8" w:rsidTr="00254FF2">
        <w:trPr>
          <w:trHeight w:val="1368"/>
        </w:trPr>
        <w:tc>
          <w:tcPr>
            <w:tcW w:w="1276" w:type="dxa"/>
          </w:tcPr>
          <w:p w:rsidR="0092125E" w:rsidRPr="00E237E8" w:rsidRDefault="0092125E" w:rsidP="001E1E58"/>
        </w:tc>
        <w:tc>
          <w:tcPr>
            <w:tcW w:w="6912" w:type="dxa"/>
            <w:gridSpan w:val="2"/>
            <w:shd w:val="clear" w:color="auto" w:fill="F0CDA1" w:themeFill="accent1"/>
            <w:vAlign w:val="center"/>
          </w:tcPr>
          <w:p w:rsidR="0092125E" w:rsidRDefault="001846E1" w:rsidP="0092125E">
            <w:pPr>
              <w:pStyle w:val="Subtitle"/>
            </w:pPr>
            <w:proofErr w:type="spellStart"/>
            <w:r>
              <w:t>Laporan</w:t>
            </w:r>
            <w:proofErr w:type="spellEnd"/>
            <w:r>
              <w:t xml:space="preserve"> </w:t>
            </w:r>
            <w:proofErr w:type="spellStart"/>
            <w:r>
              <w:t>Situasi</w:t>
            </w:r>
            <w:proofErr w:type="spellEnd"/>
            <w:r>
              <w:t xml:space="preserve"> </w:t>
            </w:r>
            <w:proofErr w:type="spellStart"/>
            <w:r>
              <w:t>Harian</w:t>
            </w:r>
            <w:proofErr w:type="spellEnd"/>
          </w:p>
          <w:p w:rsidR="00230407" w:rsidRPr="00230407" w:rsidRDefault="001846E1" w:rsidP="00230407">
            <w:pPr>
              <w:jc w:val="center"/>
            </w:pPr>
            <w:proofErr w:type="spellStart"/>
            <w:r>
              <w:t>Badan</w:t>
            </w:r>
            <w:proofErr w:type="spellEnd"/>
            <w:r>
              <w:t xml:space="preserve"> </w:t>
            </w:r>
            <w:proofErr w:type="spellStart"/>
            <w:r>
              <w:t>Kesatuan</w:t>
            </w:r>
            <w:proofErr w:type="spellEnd"/>
            <w:r>
              <w:t xml:space="preserve"> </w:t>
            </w:r>
            <w:proofErr w:type="spellStart"/>
            <w:r>
              <w:t>Bangsa</w:t>
            </w:r>
            <w:proofErr w:type="spellEnd"/>
            <w:r>
              <w:t xml:space="preserve"> </w:t>
            </w:r>
            <w:proofErr w:type="spellStart"/>
            <w:r>
              <w:t>dan</w:t>
            </w:r>
            <w:proofErr w:type="spellEnd"/>
            <w:r>
              <w:t xml:space="preserve"> </w:t>
            </w:r>
            <w:proofErr w:type="spellStart"/>
            <w:r>
              <w:t>Politik</w:t>
            </w:r>
            <w:proofErr w:type="spellEnd"/>
            <w:r>
              <w:t xml:space="preserve"> </w:t>
            </w:r>
            <w:proofErr w:type="spellStart"/>
            <w:r>
              <w:t>Kab</w:t>
            </w:r>
            <w:proofErr w:type="spellEnd"/>
            <w:r>
              <w:t xml:space="preserve">. </w:t>
            </w:r>
            <w:proofErr w:type="spellStart"/>
            <w:r>
              <w:t>Bintan</w:t>
            </w:r>
            <w:proofErr w:type="spellEnd"/>
          </w:p>
        </w:tc>
        <w:tc>
          <w:tcPr>
            <w:tcW w:w="1162" w:type="dxa"/>
            <w:gridSpan w:val="2"/>
          </w:tcPr>
          <w:p w:rsidR="0092125E" w:rsidRPr="00E237E8" w:rsidRDefault="0092125E" w:rsidP="001E1E58"/>
        </w:tc>
      </w:tr>
    </w:tbl>
    <w:p w:rsidR="00066DE2" w:rsidRPr="00E237E8" w:rsidRDefault="001A5429" w:rsidP="0092125E">
      <w:r w:rsidRPr="00E237E8">
        <w:t xml:space="preserve"> </w:t>
      </w:r>
    </w:p>
    <w:p w:rsidR="00066DE2" w:rsidRPr="00E237E8" w:rsidRDefault="00066DE2" w:rsidP="00066DE2">
      <w:pPr>
        <w:sectPr w:rsidR="00066DE2" w:rsidRPr="00E237E8" w:rsidSect="00AC4859">
          <w:headerReference w:type="default" r:id="rId12"/>
          <w:headerReference w:type="first" r:id="rId13"/>
          <w:footerReference w:type="first" r:id="rId14"/>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rsidR="001E1E58" w:rsidRPr="00E237E8" w:rsidRDefault="00230407" w:rsidP="003F13B0">
          <w:pPr>
            <w:pStyle w:val="TOCHeading"/>
          </w:pPr>
          <w:proofErr w:type="spellStart"/>
          <w:r>
            <w:t>Daftar</w:t>
          </w:r>
          <w:proofErr w:type="spellEnd"/>
          <w:r>
            <w:t xml:space="preserve"> Isi</w:t>
          </w:r>
        </w:p>
        <w:p w:rsidR="00254FF2"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33775848" w:history="1">
            <w:r w:rsidR="00254FF2" w:rsidRPr="00FC533D">
              <w:rPr>
                <w:rStyle w:val="Hyperlink"/>
                <w:noProof/>
              </w:rPr>
              <w:t>Pendahuluan</w:t>
            </w:r>
            <w:r w:rsidR="00254FF2">
              <w:rPr>
                <w:noProof/>
                <w:webHidden/>
              </w:rPr>
              <w:tab/>
            </w:r>
            <w:r w:rsidR="00254FF2">
              <w:rPr>
                <w:noProof/>
                <w:webHidden/>
              </w:rPr>
              <w:fldChar w:fldCharType="begin"/>
            </w:r>
            <w:r w:rsidR="00254FF2">
              <w:rPr>
                <w:noProof/>
                <w:webHidden/>
              </w:rPr>
              <w:instrText xml:space="preserve"> PAGEREF _Toc33775848 \h </w:instrText>
            </w:r>
            <w:r w:rsidR="00254FF2">
              <w:rPr>
                <w:noProof/>
                <w:webHidden/>
              </w:rPr>
            </w:r>
            <w:r w:rsidR="00254FF2">
              <w:rPr>
                <w:noProof/>
                <w:webHidden/>
              </w:rPr>
              <w:fldChar w:fldCharType="separate"/>
            </w:r>
            <w:r w:rsidR="00254FF2">
              <w:rPr>
                <w:noProof/>
                <w:webHidden/>
              </w:rPr>
              <w:t>3</w:t>
            </w:r>
            <w:r w:rsidR="00254FF2">
              <w:rPr>
                <w:noProof/>
                <w:webHidden/>
              </w:rPr>
              <w:fldChar w:fldCharType="end"/>
            </w:r>
          </w:hyperlink>
        </w:p>
        <w:p w:rsidR="00254FF2" w:rsidRDefault="00254FF2">
          <w:pPr>
            <w:pStyle w:val="TOC2"/>
            <w:rPr>
              <w:rFonts w:eastAsiaTheme="minorEastAsia"/>
              <w:noProof/>
              <w:color w:val="auto"/>
              <w:sz w:val="22"/>
            </w:rPr>
          </w:pPr>
          <w:hyperlink w:anchor="_Toc33775849" w:history="1">
            <w:r w:rsidRPr="00FC533D">
              <w:rPr>
                <w:rStyle w:val="Hyperlink"/>
                <w:noProof/>
              </w:rPr>
              <w:t>STRUKTUR APLIKASI LAPSITHAR</w:t>
            </w:r>
            <w:r>
              <w:rPr>
                <w:noProof/>
                <w:webHidden/>
              </w:rPr>
              <w:tab/>
            </w:r>
            <w:r>
              <w:rPr>
                <w:noProof/>
                <w:webHidden/>
              </w:rPr>
              <w:fldChar w:fldCharType="begin"/>
            </w:r>
            <w:r>
              <w:rPr>
                <w:noProof/>
                <w:webHidden/>
              </w:rPr>
              <w:instrText xml:space="preserve"> PAGEREF _Toc33775849 \h </w:instrText>
            </w:r>
            <w:r>
              <w:rPr>
                <w:noProof/>
                <w:webHidden/>
              </w:rPr>
            </w:r>
            <w:r>
              <w:rPr>
                <w:noProof/>
                <w:webHidden/>
              </w:rPr>
              <w:fldChar w:fldCharType="separate"/>
            </w:r>
            <w:r>
              <w:rPr>
                <w:noProof/>
                <w:webHidden/>
              </w:rPr>
              <w:t>3</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0" w:history="1">
            <w:r w:rsidRPr="00FC533D">
              <w:rPr>
                <w:rStyle w:val="Hyperlink"/>
                <w:noProof/>
              </w:rPr>
              <w:t>1.</w:t>
            </w:r>
            <w:r>
              <w:rPr>
                <w:rFonts w:eastAsiaTheme="minorEastAsia"/>
                <w:noProof/>
                <w:color w:val="auto"/>
                <w:sz w:val="22"/>
              </w:rPr>
              <w:tab/>
            </w:r>
            <w:r w:rsidRPr="00FC533D">
              <w:rPr>
                <w:rStyle w:val="Hyperlink"/>
                <w:noProof/>
              </w:rPr>
              <w:t>Executive Summary</w:t>
            </w:r>
            <w:r>
              <w:rPr>
                <w:noProof/>
                <w:webHidden/>
              </w:rPr>
              <w:tab/>
            </w:r>
            <w:r>
              <w:rPr>
                <w:noProof/>
                <w:webHidden/>
              </w:rPr>
              <w:fldChar w:fldCharType="begin"/>
            </w:r>
            <w:r>
              <w:rPr>
                <w:noProof/>
                <w:webHidden/>
              </w:rPr>
              <w:instrText xml:space="preserve"> PAGEREF _Toc33775850 \h </w:instrText>
            </w:r>
            <w:r>
              <w:rPr>
                <w:noProof/>
                <w:webHidden/>
              </w:rPr>
            </w:r>
            <w:r>
              <w:rPr>
                <w:noProof/>
                <w:webHidden/>
              </w:rPr>
              <w:fldChar w:fldCharType="separate"/>
            </w:r>
            <w:r>
              <w:rPr>
                <w:noProof/>
                <w:webHidden/>
              </w:rPr>
              <w:t>6</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1" w:history="1">
            <w:r w:rsidRPr="00FC533D">
              <w:rPr>
                <w:rStyle w:val="Hyperlink"/>
                <w:noProof/>
              </w:rPr>
              <w:t>2.</w:t>
            </w:r>
            <w:r>
              <w:rPr>
                <w:rFonts w:eastAsiaTheme="minorEastAsia"/>
                <w:noProof/>
                <w:color w:val="auto"/>
                <w:sz w:val="22"/>
              </w:rPr>
              <w:tab/>
            </w:r>
            <w:r w:rsidRPr="00FC533D">
              <w:rPr>
                <w:rStyle w:val="Hyperlink"/>
                <w:noProof/>
              </w:rPr>
              <w:t>Company Overview</w:t>
            </w:r>
            <w:r>
              <w:rPr>
                <w:noProof/>
                <w:webHidden/>
              </w:rPr>
              <w:tab/>
            </w:r>
            <w:r>
              <w:rPr>
                <w:noProof/>
                <w:webHidden/>
              </w:rPr>
              <w:fldChar w:fldCharType="begin"/>
            </w:r>
            <w:r>
              <w:rPr>
                <w:noProof/>
                <w:webHidden/>
              </w:rPr>
              <w:instrText xml:space="preserve"> PAGEREF _Toc33775851 \h </w:instrText>
            </w:r>
            <w:r>
              <w:rPr>
                <w:noProof/>
                <w:webHidden/>
              </w:rPr>
            </w:r>
            <w:r>
              <w:rPr>
                <w:noProof/>
                <w:webHidden/>
              </w:rPr>
              <w:fldChar w:fldCharType="separate"/>
            </w:r>
            <w:r>
              <w:rPr>
                <w:noProof/>
                <w:webHidden/>
              </w:rPr>
              <w:t>7</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2" w:history="1">
            <w:r w:rsidRPr="00FC533D">
              <w:rPr>
                <w:rStyle w:val="Hyperlink"/>
                <w:noProof/>
              </w:rPr>
              <w:t>3.</w:t>
            </w:r>
            <w:r>
              <w:rPr>
                <w:rFonts w:eastAsiaTheme="minorEastAsia"/>
                <w:noProof/>
                <w:color w:val="auto"/>
                <w:sz w:val="22"/>
              </w:rPr>
              <w:tab/>
            </w:r>
            <w:r w:rsidRPr="00FC533D">
              <w:rPr>
                <w:rStyle w:val="Hyperlink"/>
                <w:noProof/>
              </w:rPr>
              <w:t>Business Description</w:t>
            </w:r>
            <w:r>
              <w:rPr>
                <w:noProof/>
                <w:webHidden/>
              </w:rPr>
              <w:tab/>
            </w:r>
            <w:r>
              <w:rPr>
                <w:noProof/>
                <w:webHidden/>
              </w:rPr>
              <w:fldChar w:fldCharType="begin"/>
            </w:r>
            <w:r>
              <w:rPr>
                <w:noProof/>
                <w:webHidden/>
              </w:rPr>
              <w:instrText xml:space="preserve"> PAGEREF _Toc33775852 \h </w:instrText>
            </w:r>
            <w:r>
              <w:rPr>
                <w:noProof/>
                <w:webHidden/>
              </w:rPr>
            </w:r>
            <w:r>
              <w:rPr>
                <w:noProof/>
                <w:webHidden/>
              </w:rPr>
              <w:fldChar w:fldCharType="separate"/>
            </w:r>
            <w:r>
              <w:rPr>
                <w:noProof/>
                <w:webHidden/>
              </w:rPr>
              <w:t>8</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3" w:history="1">
            <w:r w:rsidRPr="00FC533D">
              <w:rPr>
                <w:rStyle w:val="Hyperlink"/>
                <w:noProof/>
              </w:rPr>
              <w:t>4.</w:t>
            </w:r>
            <w:r>
              <w:rPr>
                <w:rFonts w:eastAsiaTheme="minorEastAsia"/>
                <w:noProof/>
                <w:color w:val="auto"/>
                <w:sz w:val="22"/>
              </w:rPr>
              <w:tab/>
            </w:r>
            <w:r w:rsidRPr="00FC533D">
              <w:rPr>
                <w:rStyle w:val="Hyperlink"/>
                <w:noProof/>
              </w:rPr>
              <w:t>Market Analysis</w:t>
            </w:r>
            <w:r>
              <w:rPr>
                <w:noProof/>
                <w:webHidden/>
              </w:rPr>
              <w:tab/>
            </w:r>
            <w:r>
              <w:rPr>
                <w:noProof/>
                <w:webHidden/>
              </w:rPr>
              <w:fldChar w:fldCharType="begin"/>
            </w:r>
            <w:r>
              <w:rPr>
                <w:noProof/>
                <w:webHidden/>
              </w:rPr>
              <w:instrText xml:space="preserve"> PAGEREF _Toc33775853 \h </w:instrText>
            </w:r>
            <w:r>
              <w:rPr>
                <w:noProof/>
                <w:webHidden/>
              </w:rPr>
            </w:r>
            <w:r>
              <w:rPr>
                <w:noProof/>
                <w:webHidden/>
              </w:rPr>
              <w:fldChar w:fldCharType="separate"/>
            </w:r>
            <w:r>
              <w:rPr>
                <w:noProof/>
                <w:webHidden/>
              </w:rPr>
              <w:t>10</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4" w:history="1">
            <w:r w:rsidRPr="00FC533D">
              <w:rPr>
                <w:rStyle w:val="Hyperlink"/>
                <w:noProof/>
              </w:rPr>
              <w:t>5.</w:t>
            </w:r>
            <w:r>
              <w:rPr>
                <w:rFonts w:eastAsiaTheme="minorEastAsia"/>
                <w:noProof/>
                <w:color w:val="auto"/>
                <w:sz w:val="22"/>
              </w:rPr>
              <w:tab/>
            </w:r>
            <w:r w:rsidRPr="00FC533D">
              <w:rPr>
                <w:rStyle w:val="Hyperlink"/>
                <w:noProof/>
              </w:rPr>
              <w:t>Operating Plan</w:t>
            </w:r>
            <w:r>
              <w:rPr>
                <w:noProof/>
                <w:webHidden/>
              </w:rPr>
              <w:tab/>
            </w:r>
            <w:r>
              <w:rPr>
                <w:noProof/>
                <w:webHidden/>
              </w:rPr>
              <w:fldChar w:fldCharType="begin"/>
            </w:r>
            <w:r>
              <w:rPr>
                <w:noProof/>
                <w:webHidden/>
              </w:rPr>
              <w:instrText xml:space="preserve"> PAGEREF _Toc33775854 \h </w:instrText>
            </w:r>
            <w:r>
              <w:rPr>
                <w:noProof/>
                <w:webHidden/>
              </w:rPr>
            </w:r>
            <w:r>
              <w:rPr>
                <w:noProof/>
                <w:webHidden/>
              </w:rPr>
              <w:fldChar w:fldCharType="separate"/>
            </w:r>
            <w:r>
              <w:rPr>
                <w:noProof/>
                <w:webHidden/>
              </w:rPr>
              <w:t>12</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5" w:history="1">
            <w:r w:rsidRPr="00FC533D">
              <w:rPr>
                <w:rStyle w:val="Hyperlink"/>
                <w:noProof/>
              </w:rPr>
              <w:t>6.</w:t>
            </w:r>
            <w:r>
              <w:rPr>
                <w:rFonts w:eastAsiaTheme="minorEastAsia"/>
                <w:noProof/>
                <w:color w:val="auto"/>
                <w:sz w:val="22"/>
              </w:rPr>
              <w:tab/>
            </w:r>
            <w:r w:rsidRPr="00FC533D">
              <w:rPr>
                <w:rStyle w:val="Hyperlink"/>
                <w:noProof/>
              </w:rPr>
              <w:t>Marketing and Sales Plan</w:t>
            </w:r>
            <w:r>
              <w:rPr>
                <w:noProof/>
                <w:webHidden/>
              </w:rPr>
              <w:tab/>
            </w:r>
            <w:r>
              <w:rPr>
                <w:noProof/>
                <w:webHidden/>
              </w:rPr>
              <w:fldChar w:fldCharType="begin"/>
            </w:r>
            <w:r>
              <w:rPr>
                <w:noProof/>
                <w:webHidden/>
              </w:rPr>
              <w:instrText xml:space="preserve"> PAGEREF _Toc33775855 \h </w:instrText>
            </w:r>
            <w:r>
              <w:rPr>
                <w:noProof/>
                <w:webHidden/>
              </w:rPr>
            </w:r>
            <w:r>
              <w:rPr>
                <w:noProof/>
                <w:webHidden/>
              </w:rPr>
              <w:fldChar w:fldCharType="separate"/>
            </w:r>
            <w:r>
              <w:rPr>
                <w:noProof/>
                <w:webHidden/>
              </w:rPr>
              <w:t>13</w:t>
            </w:r>
            <w:r>
              <w:rPr>
                <w:noProof/>
                <w:webHidden/>
              </w:rPr>
              <w:fldChar w:fldCharType="end"/>
            </w:r>
          </w:hyperlink>
        </w:p>
        <w:p w:rsidR="00254FF2" w:rsidRDefault="00254FF2">
          <w:pPr>
            <w:pStyle w:val="TOC1"/>
            <w:tabs>
              <w:tab w:val="left" w:pos="440"/>
              <w:tab w:val="right" w:leader="dot" w:pos="5030"/>
            </w:tabs>
            <w:rPr>
              <w:rFonts w:eastAsiaTheme="minorEastAsia"/>
              <w:noProof/>
              <w:color w:val="auto"/>
              <w:sz w:val="22"/>
            </w:rPr>
          </w:pPr>
          <w:hyperlink w:anchor="_Toc33775856" w:history="1">
            <w:r w:rsidRPr="00FC533D">
              <w:rPr>
                <w:rStyle w:val="Hyperlink"/>
                <w:noProof/>
              </w:rPr>
              <w:t>7.</w:t>
            </w:r>
            <w:r>
              <w:rPr>
                <w:rFonts w:eastAsiaTheme="minorEastAsia"/>
                <w:noProof/>
                <w:color w:val="auto"/>
                <w:sz w:val="22"/>
              </w:rPr>
              <w:tab/>
            </w:r>
            <w:r w:rsidRPr="00FC533D">
              <w:rPr>
                <w:rStyle w:val="Hyperlink"/>
                <w:noProof/>
              </w:rPr>
              <w:t>Financial Plan</w:t>
            </w:r>
            <w:r>
              <w:rPr>
                <w:noProof/>
                <w:webHidden/>
              </w:rPr>
              <w:tab/>
            </w:r>
            <w:r>
              <w:rPr>
                <w:noProof/>
                <w:webHidden/>
              </w:rPr>
              <w:fldChar w:fldCharType="begin"/>
            </w:r>
            <w:r>
              <w:rPr>
                <w:noProof/>
                <w:webHidden/>
              </w:rPr>
              <w:instrText xml:space="preserve"> PAGEREF _Toc33775856 \h </w:instrText>
            </w:r>
            <w:r>
              <w:rPr>
                <w:noProof/>
                <w:webHidden/>
              </w:rPr>
            </w:r>
            <w:r>
              <w:rPr>
                <w:noProof/>
                <w:webHidden/>
              </w:rPr>
              <w:fldChar w:fldCharType="separate"/>
            </w:r>
            <w:r>
              <w:rPr>
                <w:noProof/>
                <w:webHidden/>
              </w:rPr>
              <w:t>15</w:t>
            </w:r>
            <w:r>
              <w:rPr>
                <w:noProof/>
                <w:webHidden/>
              </w:rPr>
              <w:fldChar w:fldCharType="end"/>
            </w:r>
          </w:hyperlink>
        </w:p>
        <w:p w:rsidR="00254FF2" w:rsidRDefault="00254FF2">
          <w:pPr>
            <w:pStyle w:val="TOC1"/>
            <w:tabs>
              <w:tab w:val="right" w:leader="dot" w:pos="5030"/>
            </w:tabs>
            <w:rPr>
              <w:rFonts w:eastAsiaTheme="minorEastAsia"/>
              <w:noProof/>
              <w:color w:val="auto"/>
              <w:sz w:val="22"/>
            </w:rPr>
          </w:pPr>
          <w:hyperlink w:anchor="_Toc33775857" w:history="1">
            <w:r w:rsidRPr="00FC533D">
              <w:rPr>
                <w:rStyle w:val="Hyperlink"/>
                <w:noProof/>
              </w:rPr>
              <w:t>Appendix</w:t>
            </w:r>
            <w:r>
              <w:rPr>
                <w:noProof/>
                <w:webHidden/>
              </w:rPr>
              <w:tab/>
            </w:r>
            <w:r>
              <w:rPr>
                <w:noProof/>
                <w:webHidden/>
              </w:rPr>
              <w:fldChar w:fldCharType="begin"/>
            </w:r>
            <w:r>
              <w:rPr>
                <w:noProof/>
                <w:webHidden/>
              </w:rPr>
              <w:instrText xml:space="preserve"> PAGEREF _Toc33775857 \h </w:instrText>
            </w:r>
            <w:r>
              <w:rPr>
                <w:noProof/>
                <w:webHidden/>
              </w:rPr>
            </w:r>
            <w:r>
              <w:rPr>
                <w:noProof/>
                <w:webHidden/>
              </w:rPr>
              <w:fldChar w:fldCharType="separate"/>
            </w:r>
            <w:r>
              <w:rPr>
                <w:noProof/>
                <w:webHidden/>
              </w:rPr>
              <w:t>18</w:t>
            </w:r>
            <w:r>
              <w:rPr>
                <w:noProof/>
                <w:webHidden/>
              </w:rPr>
              <w:fldChar w:fldCharType="end"/>
            </w:r>
          </w:hyperlink>
        </w:p>
        <w:p w:rsidR="00254FF2" w:rsidRDefault="00254FF2">
          <w:pPr>
            <w:pStyle w:val="TOC2"/>
            <w:rPr>
              <w:rFonts w:eastAsiaTheme="minorEastAsia"/>
              <w:noProof/>
              <w:color w:val="auto"/>
              <w:sz w:val="22"/>
            </w:rPr>
          </w:pPr>
          <w:hyperlink w:anchor="_Toc33775858" w:history="1">
            <w:r w:rsidRPr="00FC533D">
              <w:rPr>
                <w:rStyle w:val="Hyperlink"/>
                <w:noProof/>
              </w:rPr>
              <w:t>Instructions for Getting Started with Estimated Start-Up Costs</w:t>
            </w:r>
            <w:r>
              <w:rPr>
                <w:noProof/>
                <w:webHidden/>
              </w:rPr>
              <w:tab/>
            </w:r>
            <w:r>
              <w:rPr>
                <w:noProof/>
                <w:webHidden/>
              </w:rPr>
              <w:fldChar w:fldCharType="begin"/>
            </w:r>
            <w:r>
              <w:rPr>
                <w:noProof/>
                <w:webHidden/>
              </w:rPr>
              <w:instrText xml:space="preserve"> PAGEREF _Toc33775858 \h </w:instrText>
            </w:r>
            <w:r>
              <w:rPr>
                <w:noProof/>
                <w:webHidden/>
              </w:rPr>
            </w:r>
            <w:r>
              <w:rPr>
                <w:noProof/>
                <w:webHidden/>
              </w:rPr>
              <w:fldChar w:fldCharType="separate"/>
            </w:r>
            <w:r>
              <w:rPr>
                <w:noProof/>
                <w:webHidden/>
              </w:rPr>
              <w:t>19</w:t>
            </w:r>
            <w:r>
              <w:rPr>
                <w:noProof/>
                <w:webHidden/>
              </w:rPr>
              <w:fldChar w:fldCharType="end"/>
            </w:r>
          </w:hyperlink>
        </w:p>
        <w:p w:rsidR="00254FF2" w:rsidRDefault="00254FF2">
          <w:pPr>
            <w:pStyle w:val="TOC2"/>
            <w:rPr>
              <w:rFonts w:eastAsiaTheme="minorEastAsia"/>
              <w:noProof/>
              <w:color w:val="auto"/>
              <w:sz w:val="22"/>
            </w:rPr>
          </w:pPr>
          <w:hyperlink w:anchor="_Toc33775859" w:history="1">
            <w:r w:rsidRPr="00FC533D">
              <w:rPr>
                <w:rStyle w:val="Hyperlink"/>
                <w:noProof/>
              </w:rPr>
              <w:t>Instructions for Getting Started on Profit &amp; Loss Projections</w:t>
            </w:r>
            <w:r>
              <w:rPr>
                <w:noProof/>
                <w:webHidden/>
              </w:rPr>
              <w:tab/>
            </w:r>
            <w:r>
              <w:rPr>
                <w:noProof/>
                <w:webHidden/>
              </w:rPr>
              <w:fldChar w:fldCharType="begin"/>
            </w:r>
            <w:r>
              <w:rPr>
                <w:noProof/>
                <w:webHidden/>
              </w:rPr>
              <w:instrText xml:space="preserve"> PAGEREF _Toc33775859 \h </w:instrText>
            </w:r>
            <w:r>
              <w:rPr>
                <w:noProof/>
                <w:webHidden/>
              </w:rPr>
            </w:r>
            <w:r>
              <w:rPr>
                <w:noProof/>
                <w:webHidden/>
              </w:rPr>
              <w:fldChar w:fldCharType="separate"/>
            </w:r>
            <w:r>
              <w:rPr>
                <w:noProof/>
                <w:webHidden/>
              </w:rPr>
              <w:t>21</w:t>
            </w:r>
            <w:r>
              <w:rPr>
                <w:noProof/>
                <w:webHidden/>
              </w:rPr>
              <w:fldChar w:fldCharType="end"/>
            </w:r>
          </w:hyperlink>
        </w:p>
        <w:p w:rsidR="001E1E58" w:rsidRPr="00E237E8" w:rsidRDefault="001E1E58" w:rsidP="00974BF8">
          <w:pPr>
            <w:tabs>
              <w:tab w:val="left" w:pos="5670"/>
            </w:tabs>
            <w:ind w:left="5103"/>
          </w:pPr>
          <w:r w:rsidRPr="00E237E8">
            <w:rPr>
              <w:b/>
              <w:bCs/>
              <w:noProof/>
            </w:rPr>
            <w:fldChar w:fldCharType="end"/>
          </w:r>
        </w:p>
      </w:sdtContent>
    </w:sdt>
    <w:p w:rsidR="000A7626" w:rsidRPr="00E237E8" w:rsidRDefault="000A7626" w:rsidP="000A7626"/>
    <w:p w:rsidR="000A7626" w:rsidRPr="00E237E8" w:rsidRDefault="000A7626" w:rsidP="000A7626">
      <w:pPr>
        <w:sectPr w:rsidR="000A7626" w:rsidRPr="00E237E8" w:rsidSect="00AC4859">
          <w:footerReference w:type="first" r:id="rId15"/>
          <w:pgSz w:w="12240" w:h="15840" w:code="1"/>
          <w:pgMar w:top="2160" w:right="1080" w:bottom="720" w:left="6120" w:header="432" w:footer="432" w:gutter="0"/>
          <w:pgNumType w:fmt="lowerRoman"/>
          <w:cols w:space="708"/>
          <w:titlePg/>
          <w:docGrid w:linePitch="360"/>
        </w:sectPr>
      </w:pPr>
    </w:p>
    <w:p w:rsidR="001E1E58" w:rsidRPr="00E237E8" w:rsidRDefault="00230407" w:rsidP="0003123C">
      <w:pPr>
        <w:pStyle w:val="Heading1"/>
      </w:pPr>
      <w:bookmarkStart w:id="0" w:name="_Toc33775848"/>
      <w:r>
        <w:lastRenderedPageBreak/>
        <w:t>Pendahuluan</w:t>
      </w:r>
      <w:bookmarkEnd w:id="0"/>
    </w:p>
    <w:p w:rsidR="001E1E58" w:rsidRDefault="001846E1" w:rsidP="00C979CA">
      <w:pPr>
        <w:ind w:firstLine="720"/>
        <w:jc w:val="both"/>
      </w:pPr>
      <w:proofErr w:type="spellStart"/>
      <w:r>
        <w:t>Aplikasi</w:t>
      </w:r>
      <w:proofErr w:type="spellEnd"/>
      <w:r>
        <w:t xml:space="preserve"> </w:t>
      </w:r>
      <w:proofErr w:type="spellStart"/>
      <w:r>
        <w:t>Lapsithar</w:t>
      </w:r>
      <w:proofErr w:type="spellEnd"/>
      <w:r>
        <w:t xml:space="preserve"> </w:t>
      </w:r>
      <w:proofErr w:type="spellStart"/>
      <w:r>
        <w:t>merupakan</w:t>
      </w:r>
      <w:proofErr w:type="spellEnd"/>
      <w:r>
        <w:t xml:space="preserve"> </w:t>
      </w:r>
      <w:r>
        <w:rPr>
          <w:i/>
        </w:rPr>
        <w:t>website</w:t>
      </w:r>
      <w:r>
        <w:t xml:space="preserve"> yang </w:t>
      </w:r>
      <w:proofErr w:type="spellStart"/>
      <w:r>
        <w:t>memuat</w:t>
      </w:r>
      <w:proofErr w:type="spellEnd"/>
      <w:r>
        <w:t xml:space="preserve"> </w:t>
      </w:r>
      <w:proofErr w:type="spellStart"/>
      <w:r>
        <w:t>informasi-informasi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laporan</w:t>
      </w:r>
      <w:proofErr w:type="spellEnd"/>
      <w:r>
        <w:t xml:space="preserve"> </w:t>
      </w:r>
      <w:proofErr w:type="spellStart"/>
      <w:r>
        <w:t>situasi</w:t>
      </w:r>
      <w:proofErr w:type="spellEnd"/>
      <w:r>
        <w:t xml:space="preserve"> </w:t>
      </w:r>
      <w:proofErr w:type="spellStart"/>
      <w:r>
        <w:t>harian</w:t>
      </w:r>
      <w:proofErr w:type="spellEnd"/>
      <w:r>
        <w:t xml:space="preserve"> yang </w:t>
      </w:r>
      <w:proofErr w:type="spellStart"/>
      <w:r>
        <w:t>terjadi</w:t>
      </w:r>
      <w:proofErr w:type="spellEnd"/>
      <w:r>
        <w:t xml:space="preserve"> di </w:t>
      </w:r>
      <w:proofErr w:type="spellStart"/>
      <w:r>
        <w:t>ruang</w:t>
      </w:r>
      <w:proofErr w:type="spellEnd"/>
      <w:r>
        <w:t xml:space="preserve"> </w:t>
      </w:r>
      <w:proofErr w:type="spellStart"/>
      <w:r>
        <w:t>lingkup</w:t>
      </w:r>
      <w:proofErr w:type="spellEnd"/>
      <w:r>
        <w:t xml:space="preserve"> </w:t>
      </w:r>
      <w:proofErr w:type="spellStart"/>
      <w:r>
        <w:t>Kabupaten</w:t>
      </w:r>
      <w:proofErr w:type="spellEnd"/>
      <w:r>
        <w:t xml:space="preserve"> </w:t>
      </w:r>
      <w:proofErr w:type="spellStart"/>
      <w:r>
        <w:t>Bintan</w:t>
      </w:r>
      <w:proofErr w:type="spellEnd"/>
      <w:r>
        <w:t>.</w:t>
      </w:r>
      <w:r w:rsidR="00EF3AA3">
        <w:t xml:space="preserve"> </w:t>
      </w:r>
      <w:proofErr w:type="spellStart"/>
      <w:r w:rsidR="00EF3AA3">
        <w:t>Badan</w:t>
      </w:r>
      <w:proofErr w:type="spellEnd"/>
      <w:r w:rsidR="00EF3AA3">
        <w:t xml:space="preserve"> </w:t>
      </w:r>
      <w:proofErr w:type="spellStart"/>
      <w:r w:rsidR="00EF3AA3">
        <w:t>Kesatuan</w:t>
      </w:r>
      <w:proofErr w:type="spellEnd"/>
      <w:r w:rsidR="00EF3AA3">
        <w:t xml:space="preserve"> </w:t>
      </w:r>
      <w:proofErr w:type="spellStart"/>
      <w:r w:rsidR="00EF3AA3">
        <w:t>Bangsa</w:t>
      </w:r>
      <w:proofErr w:type="spellEnd"/>
      <w:r w:rsidR="00EF3AA3">
        <w:t xml:space="preserve"> </w:t>
      </w:r>
      <w:proofErr w:type="spellStart"/>
      <w:r w:rsidR="00EF3AA3">
        <w:t>dan</w:t>
      </w:r>
      <w:proofErr w:type="spellEnd"/>
      <w:r w:rsidR="00EF3AA3">
        <w:t xml:space="preserve"> </w:t>
      </w:r>
      <w:proofErr w:type="spellStart"/>
      <w:r w:rsidR="00EF3AA3">
        <w:t>Politik</w:t>
      </w:r>
      <w:proofErr w:type="spellEnd"/>
      <w:r w:rsidR="00EF3AA3">
        <w:t xml:space="preserve"> </w:t>
      </w:r>
      <w:proofErr w:type="spellStart"/>
      <w:r w:rsidR="00EF3AA3">
        <w:t>sebagai</w:t>
      </w:r>
      <w:proofErr w:type="spellEnd"/>
      <w:r w:rsidR="00EF3AA3">
        <w:t xml:space="preserve"> </w:t>
      </w:r>
      <w:proofErr w:type="gramStart"/>
      <w:r w:rsidR="00EF3AA3">
        <w:t xml:space="preserve">Admin </w:t>
      </w:r>
      <w:r>
        <w:t xml:space="preserve"> </w:t>
      </w:r>
      <w:proofErr w:type="spellStart"/>
      <w:r w:rsidR="00394981">
        <w:t>Layanan</w:t>
      </w:r>
      <w:proofErr w:type="spellEnd"/>
      <w:proofErr w:type="gramEnd"/>
      <w:r w:rsidR="00394981">
        <w:t xml:space="preserve"> yang </w:t>
      </w:r>
      <w:proofErr w:type="spellStart"/>
      <w:r w:rsidR="00394981">
        <w:t>disediakan</w:t>
      </w:r>
      <w:proofErr w:type="spellEnd"/>
      <w:r w:rsidR="00394981">
        <w:t xml:space="preserve"> </w:t>
      </w:r>
      <w:proofErr w:type="spellStart"/>
      <w:r w:rsidR="00394981">
        <w:t>berupa</w:t>
      </w:r>
      <w:proofErr w:type="spellEnd"/>
      <w:r w:rsidR="00394981">
        <w:t xml:space="preserve"> </w:t>
      </w:r>
      <w:proofErr w:type="spellStart"/>
      <w:r w:rsidR="00394981">
        <w:t>cetak</w:t>
      </w:r>
      <w:proofErr w:type="spellEnd"/>
      <w:r w:rsidR="00394981">
        <w:t xml:space="preserve"> </w:t>
      </w:r>
      <w:proofErr w:type="spellStart"/>
      <w:r w:rsidR="00394981">
        <w:t>laporan</w:t>
      </w:r>
      <w:proofErr w:type="spellEnd"/>
      <w:r w:rsidR="00394981">
        <w:t xml:space="preserve"> </w:t>
      </w:r>
      <w:proofErr w:type="spellStart"/>
      <w:r w:rsidR="00394981">
        <w:t>harian</w:t>
      </w:r>
      <w:proofErr w:type="spellEnd"/>
      <w:r w:rsidR="00394981">
        <w:t xml:space="preserve"> </w:t>
      </w:r>
      <w:proofErr w:type="spellStart"/>
      <w:r w:rsidR="00394981">
        <w:t>dalam</w:t>
      </w:r>
      <w:proofErr w:type="spellEnd"/>
      <w:r w:rsidR="00394981">
        <w:t xml:space="preserve"> </w:t>
      </w:r>
      <w:proofErr w:type="spellStart"/>
      <w:r w:rsidR="00394981">
        <w:t>bentuk</w:t>
      </w:r>
      <w:proofErr w:type="spellEnd"/>
      <w:r w:rsidR="00394981">
        <w:t xml:space="preserve"> excel </w:t>
      </w:r>
      <w:proofErr w:type="spellStart"/>
      <w:r w:rsidR="00394981">
        <w:t>atau</w:t>
      </w:r>
      <w:proofErr w:type="spellEnd"/>
      <w:r w:rsidR="00394981">
        <w:t xml:space="preserve"> </w:t>
      </w:r>
      <w:proofErr w:type="spellStart"/>
      <w:r w:rsidR="00394981">
        <w:t>pdf</w:t>
      </w:r>
      <w:proofErr w:type="spellEnd"/>
      <w:r w:rsidR="00394981">
        <w:t xml:space="preserve">, </w:t>
      </w:r>
      <w:proofErr w:type="spellStart"/>
      <w:r w:rsidR="00394981">
        <w:t>serta</w:t>
      </w:r>
      <w:proofErr w:type="spellEnd"/>
      <w:r w:rsidR="00394981">
        <w:t xml:space="preserve"> </w:t>
      </w:r>
      <w:proofErr w:type="spellStart"/>
      <w:r w:rsidR="00394981">
        <w:t>unduhan</w:t>
      </w:r>
      <w:proofErr w:type="spellEnd"/>
      <w:r w:rsidR="00394981">
        <w:t xml:space="preserve"> file yang </w:t>
      </w:r>
      <w:proofErr w:type="spellStart"/>
      <w:r w:rsidR="00394981">
        <w:t>be</w:t>
      </w:r>
      <w:r w:rsidR="00C979CA">
        <w:t>rhubungan</w:t>
      </w:r>
      <w:proofErr w:type="spellEnd"/>
      <w:r w:rsidR="00C979CA">
        <w:t xml:space="preserve"> </w:t>
      </w:r>
      <w:proofErr w:type="spellStart"/>
      <w:r w:rsidR="00C979CA">
        <w:t>dengan</w:t>
      </w:r>
      <w:proofErr w:type="spellEnd"/>
      <w:r w:rsidR="00C979CA">
        <w:t xml:space="preserve"> </w:t>
      </w:r>
      <w:proofErr w:type="spellStart"/>
      <w:r w:rsidR="00C979CA">
        <w:t>laporan</w:t>
      </w:r>
      <w:proofErr w:type="spellEnd"/>
      <w:r w:rsidR="00C979CA">
        <w:t xml:space="preserve"> </w:t>
      </w:r>
      <w:proofErr w:type="spellStart"/>
      <w:r w:rsidR="00C979CA">
        <w:t>harian</w:t>
      </w:r>
      <w:proofErr w:type="spellEnd"/>
      <w:r w:rsidR="00C979CA">
        <w:t xml:space="preserve"> yang </w:t>
      </w:r>
      <w:proofErr w:type="spellStart"/>
      <w:r w:rsidR="00C979CA">
        <w:t>dibuat</w:t>
      </w:r>
      <w:proofErr w:type="spellEnd"/>
      <w:r w:rsidR="00C979CA">
        <w:t xml:space="preserve"> </w:t>
      </w:r>
      <w:proofErr w:type="spellStart"/>
      <w:r w:rsidR="00C979CA">
        <w:t>oleh</w:t>
      </w:r>
      <w:proofErr w:type="spellEnd"/>
      <w:r w:rsidR="00C979CA">
        <w:t xml:space="preserve"> </w:t>
      </w:r>
      <w:proofErr w:type="spellStart"/>
      <w:r w:rsidR="00C979CA">
        <w:t>setiap</w:t>
      </w:r>
      <w:proofErr w:type="spellEnd"/>
      <w:r w:rsidR="00C979CA">
        <w:t xml:space="preserve"> user.</w:t>
      </w:r>
    </w:p>
    <w:p w:rsidR="00C979CA" w:rsidRDefault="00C979CA" w:rsidP="00C979CA">
      <w:pPr>
        <w:ind w:firstLine="720"/>
        <w:jc w:val="both"/>
      </w:pPr>
    </w:p>
    <w:p w:rsidR="00D805FE" w:rsidRDefault="00C979CA" w:rsidP="00D805FE">
      <w:pPr>
        <w:pStyle w:val="Heading2"/>
      </w:pPr>
      <w:bookmarkStart w:id="1" w:name="_Toc33775849"/>
      <w:r>
        <w:t>STRUKTUR APLIKASI LAPSITHAR</w:t>
      </w:r>
      <w:bookmarkEnd w:id="1"/>
    </w:p>
    <w:p w:rsidR="00D556B3" w:rsidRDefault="00D805FE" w:rsidP="008348A2">
      <w:pPr>
        <w:ind w:firstLine="720"/>
      </w:pPr>
      <w:proofErr w:type="spellStart"/>
      <w:r>
        <w:t>Aplikasi</w:t>
      </w:r>
      <w:proofErr w:type="spellEnd"/>
      <w:r>
        <w:t xml:space="preserve"> </w:t>
      </w:r>
      <w:proofErr w:type="spellStart"/>
      <w:r>
        <w:t>Lapsithar</w:t>
      </w:r>
      <w:proofErr w:type="spellEnd"/>
      <w:r>
        <w:t xml:space="preserve"> </w:t>
      </w:r>
      <w:proofErr w:type="spellStart"/>
      <w:r>
        <w:t>terd</w:t>
      </w:r>
      <w:r w:rsidR="00DB72D7">
        <w:t>iri</w:t>
      </w:r>
      <w:proofErr w:type="spellEnd"/>
      <w:r w:rsidR="00DB72D7">
        <w:t xml:space="preserve"> </w:t>
      </w:r>
      <w:proofErr w:type="spellStart"/>
      <w:r w:rsidR="00DB72D7">
        <w:t>dari</w:t>
      </w:r>
      <w:proofErr w:type="spellEnd"/>
      <w:r w:rsidR="00DB72D7">
        <w:t xml:space="preserve"> </w:t>
      </w:r>
      <w:proofErr w:type="spellStart"/>
      <w:r w:rsidR="00DB72D7">
        <w:t>dua</w:t>
      </w:r>
      <w:proofErr w:type="spellEnd"/>
      <w:r w:rsidR="00DB72D7">
        <w:t xml:space="preserve"> </w:t>
      </w:r>
      <w:proofErr w:type="spellStart"/>
      <w:r w:rsidR="00DB72D7">
        <w:t>akses</w:t>
      </w:r>
      <w:proofErr w:type="spellEnd"/>
      <w:r w:rsidR="00DB72D7">
        <w:t xml:space="preserve"> level </w:t>
      </w:r>
      <w:proofErr w:type="spellStart"/>
      <w:r w:rsidR="00DB72D7">
        <w:t>yaitu</w:t>
      </w:r>
      <w:proofErr w:type="spellEnd"/>
      <w:r w:rsidR="00DB72D7">
        <w:t xml:space="preserve"> User </w:t>
      </w:r>
      <w:proofErr w:type="spellStart"/>
      <w:r w:rsidR="00DB72D7">
        <w:t>dan</w:t>
      </w:r>
      <w:proofErr w:type="spellEnd"/>
      <w:r w:rsidR="00DB72D7">
        <w:t xml:space="preserve"> Admin, </w:t>
      </w:r>
      <w:proofErr w:type="spellStart"/>
      <w:r w:rsidR="00DB72D7">
        <w:t>yaitu</w:t>
      </w:r>
      <w:proofErr w:type="spellEnd"/>
      <w:r w:rsidR="00DB72D7">
        <w:t xml:space="preserve"> </w:t>
      </w:r>
      <w:proofErr w:type="spellStart"/>
      <w:r w:rsidR="00DB72D7">
        <w:t>sebagai</w:t>
      </w:r>
      <w:proofErr w:type="spellEnd"/>
      <w:r w:rsidR="00DB72D7">
        <w:t xml:space="preserve"> </w:t>
      </w:r>
      <w:proofErr w:type="spellStart"/>
      <w:proofErr w:type="gramStart"/>
      <w:r w:rsidR="00DB72D7">
        <w:t>berikut</w:t>
      </w:r>
      <w:proofErr w:type="spellEnd"/>
      <w:r w:rsidR="00DB72D7">
        <w:t xml:space="preserve"> :</w:t>
      </w:r>
      <w:proofErr w:type="gramEnd"/>
    </w:p>
    <w:p w:rsidR="006A337A" w:rsidRPr="006A337A" w:rsidRDefault="006A337A" w:rsidP="00B00725">
      <w:pPr>
        <w:pStyle w:val="Graphheading1"/>
      </w:pPr>
      <w:proofErr w:type="spellStart"/>
      <w:r>
        <w:t>Halaman</w:t>
      </w:r>
      <w:proofErr w:type="spellEnd"/>
      <w:r>
        <w:t xml:space="preserve"> </w:t>
      </w:r>
      <w:r w:rsidR="00423F45">
        <w:t>Login</w:t>
      </w:r>
    </w:p>
    <w:p w:rsidR="00EB4F3E" w:rsidRDefault="0042320F" w:rsidP="0042320F">
      <w:pPr>
        <w:ind w:left="284" w:firstLine="436"/>
      </w:pPr>
      <w:proofErr w:type="spellStart"/>
      <w:r>
        <w:t>Pengguna</w:t>
      </w:r>
      <w:proofErr w:type="spellEnd"/>
      <w:r>
        <w:t xml:space="preserve"> </w:t>
      </w:r>
      <w:proofErr w:type="spellStart"/>
      <w:r>
        <w:t>atau</w:t>
      </w:r>
      <w:proofErr w:type="spellEnd"/>
      <w:r w:rsidR="00F33123">
        <w:t xml:space="preserve"> </w:t>
      </w:r>
      <w:proofErr w:type="spellStart"/>
      <w:r w:rsidR="00F33123">
        <w:t>biasa</w:t>
      </w:r>
      <w:proofErr w:type="spellEnd"/>
      <w:r w:rsidR="00F33123">
        <w:t xml:space="preserve"> </w:t>
      </w:r>
      <w:proofErr w:type="spellStart"/>
      <w:r w:rsidR="00F33123">
        <w:t>disebut</w:t>
      </w:r>
      <w:proofErr w:type="spellEnd"/>
      <w:r>
        <w:rPr>
          <w:i/>
        </w:rPr>
        <w:t xml:space="preserve"> </w:t>
      </w:r>
      <w:r w:rsidR="006A337A">
        <w:rPr>
          <w:i/>
        </w:rPr>
        <w:t>user</w:t>
      </w:r>
      <w:r w:rsidR="006A337A">
        <w:t xml:space="preserve"> </w:t>
      </w:r>
      <w:proofErr w:type="spellStart"/>
      <w:r w:rsidR="00B26034">
        <w:t>maupun</w:t>
      </w:r>
      <w:proofErr w:type="spellEnd"/>
      <w:r w:rsidR="00B26034">
        <w:t xml:space="preserve"> </w:t>
      </w:r>
      <w:r w:rsidR="00B26034" w:rsidRPr="00B26034">
        <w:rPr>
          <w:i/>
        </w:rPr>
        <w:t>admin</w:t>
      </w:r>
      <w:r w:rsidR="00B26034">
        <w:rPr>
          <w:i/>
        </w:rPr>
        <w:t xml:space="preserve"> </w:t>
      </w:r>
      <w:proofErr w:type="spellStart"/>
      <w:r w:rsidR="006A337A" w:rsidRPr="00B26034">
        <w:t>pada</w:t>
      </w:r>
      <w:proofErr w:type="spellEnd"/>
      <w:r w:rsidR="006A337A">
        <w:t xml:space="preserve"> </w:t>
      </w:r>
      <w:proofErr w:type="spellStart"/>
      <w:r w:rsidR="006A337A">
        <w:t>Aplikasi</w:t>
      </w:r>
      <w:proofErr w:type="spellEnd"/>
      <w:r w:rsidR="006A337A">
        <w:t xml:space="preserve"> </w:t>
      </w:r>
      <w:proofErr w:type="spellStart"/>
      <w:r w:rsidR="006A337A">
        <w:t>Lapsithar</w:t>
      </w:r>
      <w:proofErr w:type="spellEnd"/>
      <w:r w:rsidR="009F5890">
        <w:t>,</w:t>
      </w:r>
      <w:r w:rsidR="00F33123">
        <w:t xml:space="preserve"> </w:t>
      </w:r>
      <w:proofErr w:type="spellStart"/>
      <w:r w:rsidR="00F33123">
        <w:t>H</w:t>
      </w:r>
      <w:r w:rsidR="008348A2">
        <w:t>alaman</w:t>
      </w:r>
      <w:proofErr w:type="spellEnd"/>
      <w:r w:rsidR="008348A2">
        <w:t xml:space="preserve"> </w:t>
      </w:r>
      <w:proofErr w:type="spellStart"/>
      <w:r w:rsidR="00C035EF">
        <w:t>pertama</w:t>
      </w:r>
      <w:proofErr w:type="spellEnd"/>
      <w:r w:rsidR="00C035EF">
        <w:t xml:space="preserve"> </w:t>
      </w:r>
      <w:r w:rsidR="00F33123">
        <w:t xml:space="preserve">kali </w:t>
      </w:r>
      <w:r w:rsidR="00C035EF">
        <w:t xml:space="preserve">yang </w:t>
      </w:r>
      <w:proofErr w:type="spellStart"/>
      <w:proofErr w:type="gramStart"/>
      <w:r w:rsidR="00F33123">
        <w:t>akan</w:t>
      </w:r>
      <w:proofErr w:type="spellEnd"/>
      <w:proofErr w:type="gramEnd"/>
      <w:r w:rsidR="00F33123">
        <w:t xml:space="preserve"> </w:t>
      </w:r>
      <w:proofErr w:type="spellStart"/>
      <w:r w:rsidR="00C035EF">
        <w:t>diakses</w:t>
      </w:r>
      <w:proofErr w:type="spellEnd"/>
      <w:r w:rsidR="00C035EF">
        <w:t xml:space="preserve"> </w:t>
      </w:r>
      <w:proofErr w:type="spellStart"/>
      <w:r w:rsidR="005B12F2">
        <w:t>mereka</w:t>
      </w:r>
      <w:proofErr w:type="spellEnd"/>
      <w:r w:rsidR="005B12F2">
        <w:t xml:space="preserve"> </w:t>
      </w:r>
      <w:proofErr w:type="spellStart"/>
      <w:r w:rsidR="00C035EF">
        <w:t>adalah</w:t>
      </w:r>
      <w:proofErr w:type="spellEnd"/>
      <w:r w:rsidR="00C035EF">
        <w:t xml:space="preserve"> </w:t>
      </w:r>
      <w:proofErr w:type="spellStart"/>
      <w:r w:rsidR="00C035EF">
        <w:t>halaman</w:t>
      </w:r>
      <w:proofErr w:type="spellEnd"/>
      <w:r w:rsidR="00C035EF">
        <w:t xml:space="preserve"> </w:t>
      </w:r>
      <w:r>
        <w:t>login</w:t>
      </w:r>
      <w:r w:rsidR="00C035EF">
        <w:t>.</w:t>
      </w:r>
    </w:p>
    <w:p w:rsidR="00DB72D7" w:rsidRDefault="00DB72D7" w:rsidP="00CC7360">
      <w:pPr>
        <w:pStyle w:val="Graphheading2"/>
      </w:pPr>
      <w:proofErr w:type="spellStart"/>
      <w:r w:rsidRPr="00DB72D7">
        <w:t>Tampilan</w:t>
      </w:r>
      <w:proofErr w:type="spellEnd"/>
      <w:r w:rsidRPr="00DB72D7">
        <w:t xml:space="preserve"> </w:t>
      </w:r>
      <w:proofErr w:type="spellStart"/>
      <w:r w:rsidRPr="00DB72D7">
        <w:t>Halaman</w:t>
      </w:r>
      <w:proofErr w:type="spellEnd"/>
      <w:r w:rsidRPr="00DB72D7">
        <w:t xml:space="preserve"> Login</w:t>
      </w:r>
    </w:p>
    <w:p w:rsidR="00CC7360" w:rsidRPr="00DB72D7" w:rsidRDefault="00CC7360" w:rsidP="00CC7360">
      <w:pPr>
        <w:pStyle w:val="Graphheading2"/>
      </w:pPr>
    </w:p>
    <w:p w:rsidR="00DB72D7" w:rsidRDefault="00CC7360" w:rsidP="00F33123">
      <w:pPr>
        <w:ind w:left="284"/>
      </w:pPr>
      <w:r>
        <w:rPr>
          <w:noProof/>
        </w:rPr>
        <mc:AlternateContent>
          <mc:Choice Requires="wps">
            <w:drawing>
              <wp:anchor distT="0" distB="0" distL="114300" distR="114300" simplePos="0" relativeHeight="251674624" behindDoc="0" locked="0" layoutInCell="1" allowOverlap="1" wp14:anchorId="2E30F411" wp14:editId="270FF20A">
                <wp:simplePos x="0" y="0"/>
                <wp:positionH relativeFrom="column">
                  <wp:posOffset>2270760</wp:posOffset>
                </wp:positionH>
                <wp:positionV relativeFrom="paragraph">
                  <wp:posOffset>2514600</wp:posOffset>
                </wp:positionV>
                <wp:extent cx="271780" cy="3524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1780" cy="3524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178.8pt;margin-top:198pt;width:21.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" filled="f" stroked="f" strokeweight="1pt">
                <v:textbo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4</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F81A902" wp14:editId="6C3D7CA7">
                <wp:simplePos x="0" y="0"/>
                <wp:positionH relativeFrom="column">
                  <wp:posOffset>2479675</wp:posOffset>
                </wp:positionH>
                <wp:positionV relativeFrom="paragraph">
                  <wp:posOffset>2625090</wp:posOffset>
                </wp:positionV>
                <wp:extent cx="230505" cy="66675"/>
                <wp:effectExtent l="0" t="57150" r="17145" b="47625"/>
                <wp:wrapNone/>
                <wp:docPr id="18" name="Straight Arrow Connector 18"/>
                <wp:cNvGraphicFramePr/>
                <a:graphic xmlns:a="http://schemas.openxmlformats.org/drawingml/2006/main">
                  <a:graphicData uri="http://schemas.microsoft.com/office/word/2010/wordprocessingShape">
                    <wps:wsp>
                      <wps:cNvCnPr/>
                      <wps:spPr>
                        <a:xfrm flipV="1">
                          <a:off x="0" y="0"/>
                          <a:ext cx="230505" cy="66675"/>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95.25pt;margin-top:206.7pt;width:18.15pt;height:5.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" strokecolor="red" strokeweight=".5pt">
                <v:stroke endarrow="open" joinstyle="miter"/>
              </v:shape>
            </w:pict>
          </mc:Fallback>
        </mc:AlternateContent>
      </w:r>
      <w:r>
        <w:rPr>
          <w:noProof/>
        </w:rPr>
        <mc:AlternateContent>
          <mc:Choice Requires="wps">
            <w:drawing>
              <wp:anchor distT="0" distB="0" distL="114300" distR="114300" simplePos="0" relativeHeight="251676672" behindDoc="0" locked="0" layoutInCell="1" allowOverlap="1" wp14:anchorId="0DE40516" wp14:editId="7FA3DE8D">
                <wp:simplePos x="0" y="0"/>
                <wp:positionH relativeFrom="column">
                  <wp:posOffset>3919855</wp:posOffset>
                </wp:positionH>
                <wp:positionV relativeFrom="paragraph">
                  <wp:posOffset>2514801</wp:posOffset>
                </wp:positionV>
                <wp:extent cx="269240" cy="3276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7" type="#_x0000_t202" style="position:absolute;left:0;text-align:left;margin-left:308.65pt;margin-top:198pt;width:21.2pt;height:25.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" filled="f" stroked="f" strokeweight="1pt">
                <v:textbo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5</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C9DC4F4" wp14:editId="5B999689">
                <wp:simplePos x="0" y="0"/>
                <wp:positionH relativeFrom="column">
                  <wp:posOffset>3741420</wp:posOffset>
                </wp:positionH>
                <wp:positionV relativeFrom="paragraph">
                  <wp:posOffset>2573020</wp:posOffset>
                </wp:positionV>
                <wp:extent cx="244475" cy="119380"/>
                <wp:effectExtent l="38100" t="38100" r="22225" b="33020"/>
                <wp:wrapNone/>
                <wp:docPr id="17" name="Straight Arrow Connector 17"/>
                <wp:cNvGraphicFramePr/>
                <a:graphic xmlns:a="http://schemas.openxmlformats.org/drawingml/2006/main">
                  <a:graphicData uri="http://schemas.microsoft.com/office/word/2010/wordprocessingShape">
                    <wps:wsp>
                      <wps:cNvCnPr/>
                      <wps:spPr>
                        <a:xfrm flipH="1" flipV="1">
                          <a:off x="0" y="0"/>
                          <a:ext cx="244475" cy="119380"/>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94.6pt;margin-top:202.6pt;width:19.25pt;height:9.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" strokecolor="red" strokeweight=".5pt">
                <v:stroke endarrow="open" joinstyle="miter"/>
              </v:shape>
            </w:pict>
          </mc:Fallback>
        </mc:AlternateContent>
      </w:r>
      <w:r w:rsidR="00DB72D7">
        <w:rPr>
          <w:noProof/>
        </w:rPr>
        <mc:AlternateContent>
          <mc:Choice Requires="wps">
            <w:drawing>
              <wp:anchor distT="0" distB="0" distL="114300" distR="114300" simplePos="0" relativeHeight="251672576" behindDoc="0" locked="0" layoutInCell="1" allowOverlap="1" wp14:anchorId="5836DA01" wp14:editId="4B56369F">
                <wp:simplePos x="0" y="0"/>
                <wp:positionH relativeFrom="column">
                  <wp:posOffset>1415620</wp:posOffset>
                </wp:positionH>
                <wp:positionV relativeFrom="paragraph">
                  <wp:posOffset>2363041</wp:posOffset>
                </wp:positionV>
                <wp:extent cx="269240" cy="32766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8" type="#_x0000_t202" style="position:absolute;left:0;text-align:left;margin-left:111.45pt;margin-top:186.05pt;width:21.2pt;height:25.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" filled="f" stroked="f" strokeweight="1pt">
                <v:textbo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v:textbox>
              </v:shape>
            </w:pict>
          </mc:Fallback>
        </mc:AlternateContent>
      </w:r>
      <w:r w:rsidR="00DB72D7">
        <w:rPr>
          <w:noProof/>
        </w:rPr>
        <mc:AlternateContent>
          <mc:Choice Requires="wps">
            <w:drawing>
              <wp:anchor distT="0" distB="0" distL="114300" distR="114300" simplePos="0" relativeHeight="251670528" behindDoc="0" locked="0" layoutInCell="1" allowOverlap="1" wp14:anchorId="457A5EEF" wp14:editId="0298C341">
                <wp:simplePos x="0" y="0"/>
                <wp:positionH relativeFrom="column">
                  <wp:posOffset>1347470</wp:posOffset>
                </wp:positionH>
                <wp:positionV relativeFrom="paragraph">
                  <wp:posOffset>1687474</wp:posOffset>
                </wp:positionV>
                <wp:extent cx="269240" cy="3276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left:0;text-align:left;margin-left:106.1pt;margin-top:132.85pt;width:21.2pt;height:25.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" filled="f" stroked="f" strokeweight="1pt">
                <v:textbox>
                  <w:txbxContent>
                    <w:p w:rsidR="00DB72D7" w:rsidRPr="00DB72D7" w:rsidRDefault="00DB72D7" w:rsidP="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v:textbox>
              </v:shape>
            </w:pict>
          </mc:Fallback>
        </mc:AlternateContent>
      </w:r>
      <w:r w:rsidR="00DB72D7">
        <w:rPr>
          <w:noProof/>
        </w:rPr>
        <mc:AlternateContent>
          <mc:Choice Requires="wps">
            <w:drawing>
              <wp:anchor distT="0" distB="0" distL="114300" distR="114300" simplePos="0" relativeHeight="251668480" behindDoc="0" locked="0" layoutInCell="1" allowOverlap="1" wp14:anchorId="39875294" wp14:editId="1777D9ED">
                <wp:simplePos x="0" y="0"/>
                <wp:positionH relativeFrom="column">
                  <wp:posOffset>1348908</wp:posOffset>
                </wp:positionH>
                <wp:positionV relativeFrom="paragraph">
                  <wp:posOffset>1297566</wp:posOffset>
                </wp:positionV>
                <wp:extent cx="269240" cy="3276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B72D7" w:rsidRPr="00DB72D7" w:rsidRDefault="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B72D7">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0" type="#_x0000_t202" style="position:absolute;left:0;text-align:left;margin-left:106.2pt;margin-top:102.15pt;width:21.2pt;height:25.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" filled="f" stroked="f" strokeweight="1pt">
                <v:textbox>
                  <w:txbxContent>
                    <w:p w:rsidR="00DB72D7" w:rsidRPr="00DB72D7" w:rsidRDefault="00DB72D7">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B72D7">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v:textbox>
              </v:shape>
            </w:pict>
          </mc:Fallback>
        </mc:AlternateContent>
      </w:r>
      <w:r w:rsidR="00DB72D7">
        <w:rPr>
          <w:noProof/>
        </w:rPr>
        <mc:AlternateContent>
          <mc:Choice Requires="wps">
            <w:drawing>
              <wp:anchor distT="0" distB="0" distL="114300" distR="114300" simplePos="0" relativeHeight="251661312" behindDoc="0" locked="0" layoutInCell="1" allowOverlap="1" wp14:anchorId="6BF021A0" wp14:editId="7646F0BB">
                <wp:simplePos x="0" y="0"/>
                <wp:positionH relativeFrom="column">
                  <wp:posOffset>1581150</wp:posOffset>
                </wp:positionH>
                <wp:positionV relativeFrom="paragraph">
                  <wp:posOffset>1926590</wp:posOffset>
                </wp:positionV>
                <wp:extent cx="506095" cy="0"/>
                <wp:effectExtent l="0" t="76200" r="27305" b="114300"/>
                <wp:wrapNone/>
                <wp:docPr id="14" name="Straight Arrow Connector 14"/>
                <wp:cNvGraphicFramePr/>
                <a:graphic xmlns:a="http://schemas.openxmlformats.org/drawingml/2006/main">
                  <a:graphicData uri="http://schemas.microsoft.com/office/word/2010/wordprocessingShape">
                    <wps:wsp>
                      <wps:cNvCnPr/>
                      <wps:spPr>
                        <a:xfrm>
                          <a:off x="0" y="0"/>
                          <a:ext cx="506095" cy="0"/>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24.5pt;margin-top:151.7pt;width:39.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" strokecolor="red" strokeweight=".5pt">
                <v:stroke endarrow="open" joinstyle="miter"/>
              </v:shape>
            </w:pict>
          </mc:Fallback>
        </mc:AlternateContent>
      </w:r>
      <w:r w:rsidR="00DB72D7">
        <w:rPr>
          <w:noProof/>
        </w:rPr>
        <mc:AlternateContent>
          <mc:Choice Requires="wps">
            <w:drawing>
              <wp:anchor distT="0" distB="0" distL="114300" distR="114300" simplePos="0" relativeHeight="251659264" behindDoc="0" locked="0" layoutInCell="1" allowOverlap="1" wp14:anchorId="1A8E2EA5" wp14:editId="5BA03B65">
                <wp:simplePos x="0" y="0"/>
                <wp:positionH relativeFrom="column">
                  <wp:posOffset>1581701</wp:posOffset>
                </wp:positionH>
                <wp:positionV relativeFrom="paragraph">
                  <wp:posOffset>1509358</wp:posOffset>
                </wp:positionV>
                <wp:extent cx="453390" cy="36548"/>
                <wp:effectExtent l="0" t="57150" r="41910" b="97155"/>
                <wp:wrapNone/>
                <wp:docPr id="13" name="Straight Arrow Connector 13"/>
                <wp:cNvGraphicFramePr/>
                <a:graphic xmlns:a="http://schemas.openxmlformats.org/drawingml/2006/main">
                  <a:graphicData uri="http://schemas.microsoft.com/office/word/2010/wordprocessingShape">
                    <wps:wsp>
                      <wps:cNvCnPr/>
                      <wps:spPr>
                        <a:xfrm>
                          <a:off x="0" y="0"/>
                          <a:ext cx="453390" cy="36548"/>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24.55pt;margin-top:118.85pt;width:35.7pt;height: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" strokecolor="red" strokeweight=".5pt">
                <v:stroke endarrow="open" joinstyle="miter"/>
              </v:shape>
            </w:pict>
          </mc:Fallback>
        </mc:AlternateContent>
      </w:r>
      <w:r w:rsidR="00DB72D7">
        <w:rPr>
          <w:noProof/>
        </w:rPr>
        <mc:AlternateContent>
          <mc:Choice Requires="wps">
            <w:drawing>
              <wp:anchor distT="0" distB="0" distL="114300" distR="114300" simplePos="0" relativeHeight="251663360" behindDoc="0" locked="0" layoutInCell="1" allowOverlap="1" wp14:anchorId="2D136829" wp14:editId="5C8FB7E5">
                <wp:simplePos x="0" y="0"/>
                <wp:positionH relativeFrom="column">
                  <wp:posOffset>1676840</wp:posOffset>
                </wp:positionH>
                <wp:positionV relativeFrom="paragraph">
                  <wp:posOffset>2360332</wp:posOffset>
                </wp:positionV>
                <wp:extent cx="410812" cy="184994"/>
                <wp:effectExtent l="0" t="38100" r="66040" b="24765"/>
                <wp:wrapNone/>
                <wp:docPr id="16" name="Straight Arrow Connector 16"/>
                <wp:cNvGraphicFramePr/>
                <a:graphic xmlns:a="http://schemas.openxmlformats.org/drawingml/2006/main">
                  <a:graphicData uri="http://schemas.microsoft.com/office/word/2010/wordprocessingShape">
                    <wps:wsp>
                      <wps:cNvCnPr/>
                      <wps:spPr>
                        <a:xfrm flipV="1">
                          <a:off x="0" y="0"/>
                          <a:ext cx="410812" cy="184994"/>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32.05pt;margin-top:185.85pt;width:32.35pt;height:14.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" strokecolor="red" strokeweight=".5pt">
                <v:stroke endarrow="open" joinstyle="miter"/>
              </v:shape>
            </w:pict>
          </mc:Fallback>
        </mc:AlternateContent>
      </w:r>
      <w:r w:rsidR="00DB72D7">
        <w:rPr>
          <w:noProof/>
        </w:rPr>
        <w:drawing>
          <wp:inline distT="0" distB="0" distL="0" distR="0" wp14:anchorId="108EC594" wp14:editId="503E7C22">
            <wp:extent cx="6120000" cy="324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000" cy="3240000"/>
                    </a:xfrm>
                    <a:prstGeom prst="rect">
                      <a:avLst/>
                    </a:prstGeom>
                  </pic:spPr>
                </pic:pic>
              </a:graphicData>
            </a:graphic>
          </wp:inline>
        </w:drawing>
      </w:r>
      <w:r w:rsidR="00D805FE">
        <w:t xml:space="preserve"> </w:t>
      </w:r>
    </w:p>
    <w:p w:rsidR="00CC7360" w:rsidRDefault="00CC7360" w:rsidP="00F33123">
      <w:pPr>
        <w:ind w:left="284"/>
      </w:pPr>
    </w:p>
    <w:p w:rsidR="00DB72D7" w:rsidRDefault="00DB72D7" w:rsidP="00D805FE">
      <w:pPr>
        <w:ind w:left="284"/>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proofErr w:type="gramStart"/>
      <w:r>
        <w:t>tersebut</w:t>
      </w:r>
      <w:proofErr w:type="spellEnd"/>
      <w:r>
        <w:t xml:space="preserve"> :</w:t>
      </w:r>
      <w:proofErr w:type="gramEnd"/>
    </w:p>
    <w:p w:rsidR="00F33123" w:rsidRDefault="005B12F2" w:rsidP="00F33123">
      <w:pPr>
        <w:pStyle w:val="ListParagraph"/>
        <w:numPr>
          <w:ilvl w:val="0"/>
          <w:numId w:val="40"/>
        </w:numPr>
      </w:pPr>
      <w:proofErr w:type="spellStart"/>
      <w:r>
        <w:lastRenderedPageBreak/>
        <w:t>Pengguna</w:t>
      </w:r>
      <w:proofErr w:type="spellEnd"/>
      <w:r w:rsidR="00F33123">
        <w:rPr>
          <w:i/>
        </w:rPr>
        <w:t xml:space="preserve"> </w:t>
      </w:r>
      <w:proofErr w:type="spellStart"/>
      <w:r w:rsidR="00F33123">
        <w:t>memasukkan</w:t>
      </w:r>
      <w:proofErr w:type="spellEnd"/>
      <w:r w:rsidR="00F33123">
        <w:t xml:space="preserve"> username yang </w:t>
      </w:r>
      <w:proofErr w:type="spellStart"/>
      <w:r w:rsidR="00F33123">
        <w:t>sudah</w:t>
      </w:r>
      <w:proofErr w:type="spellEnd"/>
      <w:r w:rsidR="00F33123">
        <w:t xml:space="preserve"> </w:t>
      </w:r>
      <w:proofErr w:type="spellStart"/>
      <w:r w:rsidR="00F33123">
        <w:t>didaftarkan</w:t>
      </w:r>
      <w:proofErr w:type="spellEnd"/>
      <w:r w:rsidR="00F33123">
        <w:t xml:space="preserve"> </w:t>
      </w:r>
      <w:proofErr w:type="spellStart"/>
      <w:r w:rsidR="00F33123">
        <w:t>oleh</w:t>
      </w:r>
      <w:proofErr w:type="spellEnd"/>
      <w:r w:rsidR="00F33123">
        <w:t xml:space="preserve"> </w:t>
      </w:r>
      <w:r w:rsidR="00F33123">
        <w:rPr>
          <w:i/>
        </w:rPr>
        <w:t>admin</w:t>
      </w:r>
      <w:r w:rsidR="00F33123">
        <w:t>.</w:t>
      </w:r>
    </w:p>
    <w:p w:rsidR="00F33123" w:rsidRDefault="004A5166" w:rsidP="00F33123">
      <w:pPr>
        <w:pStyle w:val="ListParagraph"/>
        <w:numPr>
          <w:ilvl w:val="0"/>
          <w:numId w:val="40"/>
        </w:numPr>
      </w:pPr>
      <w:proofErr w:type="spellStart"/>
      <w:r>
        <w:t>Pengguna</w:t>
      </w:r>
      <w:proofErr w:type="spellEnd"/>
      <w:r>
        <w:rPr>
          <w:i/>
        </w:rPr>
        <w:t xml:space="preserve"> </w:t>
      </w:r>
      <w:proofErr w:type="spellStart"/>
      <w:r w:rsidR="00F33123">
        <w:t>memasukkan</w:t>
      </w:r>
      <w:proofErr w:type="spellEnd"/>
      <w:r w:rsidR="00F33123">
        <w:t xml:space="preserve"> password </w:t>
      </w:r>
      <w:proofErr w:type="spellStart"/>
      <w:r w:rsidR="00F33123">
        <w:t>dengan</w:t>
      </w:r>
      <w:proofErr w:type="spellEnd"/>
      <w:r w:rsidR="00F33123">
        <w:t xml:space="preserve"> </w:t>
      </w:r>
      <w:proofErr w:type="spellStart"/>
      <w:r w:rsidR="00F33123">
        <w:t>benar</w:t>
      </w:r>
      <w:proofErr w:type="spellEnd"/>
      <w:r w:rsidR="00F33123">
        <w:t>.</w:t>
      </w:r>
    </w:p>
    <w:p w:rsidR="00F33123" w:rsidRDefault="004A5166" w:rsidP="00F33123">
      <w:pPr>
        <w:pStyle w:val="ListParagraph"/>
        <w:numPr>
          <w:ilvl w:val="0"/>
          <w:numId w:val="40"/>
        </w:numPr>
      </w:pPr>
      <w:proofErr w:type="spellStart"/>
      <w:r>
        <w:t>Pengguna</w:t>
      </w:r>
      <w:proofErr w:type="spellEnd"/>
      <w:r>
        <w:rPr>
          <w:i/>
        </w:rPr>
        <w:t xml:space="preserve"> </w:t>
      </w:r>
      <w:proofErr w:type="spellStart"/>
      <w:r w:rsidR="00F33123">
        <w:t>menekan</w:t>
      </w:r>
      <w:proofErr w:type="spellEnd"/>
      <w:r w:rsidR="00F33123">
        <w:t xml:space="preserve"> </w:t>
      </w:r>
      <w:proofErr w:type="spellStart"/>
      <w:r w:rsidR="00F33123">
        <w:t>tombol</w:t>
      </w:r>
      <w:proofErr w:type="spellEnd"/>
      <w:r w:rsidR="00F33123">
        <w:t xml:space="preserve"> </w:t>
      </w:r>
      <w:r w:rsidR="00F33123" w:rsidRPr="00F33123">
        <w:rPr>
          <w:i/>
        </w:rPr>
        <w:t>sign in</w:t>
      </w:r>
      <w:r w:rsidR="00F33123">
        <w:t xml:space="preserve"> </w:t>
      </w:r>
      <w:proofErr w:type="spellStart"/>
      <w:r w:rsidR="00F33123">
        <w:t>untuk</w:t>
      </w:r>
      <w:proofErr w:type="spellEnd"/>
      <w:r w:rsidR="00F33123">
        <w:t xml:space="preserve"> </w:t>
      </w:r>
      <w:proofErr w:type="spellStart"/>
      <w:r w:rsidR="00F33123">
        <w:t>masuk</w:t>
      </w:r>
      <w:proofErr w:type="spellEnd"/>
      <w:r w:rsidR="00F33123">
        <w:t xml:space="preserve"> </w:t>
      </w:r>
      <w:proofErr w:type="spellStart"/>
      <w:r w:rsidR="00F33123">
        <w:t>kedalam</w:t>
      </w:r>
      <w:proofErr w:type="spellEnd"/>
      <w:r w:rsidR="00F33123">
        <w:t xml:space="preserve"> </w:t>
      </w:r>
      <w:proofErr w:type="spellStart"/>
      <w:r w:rsidR="00F33123">
        <w:t>sistem</w:t>
      </w:r>
      <w:proofErr w:type="spellEnd"/>
      <w:r w:rsidR="00F33123">
        <w:t>.</w:t>
      </w:r>
    </w:p>
    <w:p w:rsidR="00F33123" w:rsidRDefault="00F33123" w:rsidP="00F33123">
      <w:pPr>
        <w:pStyle w:val="ListParagraph"/>
        <w:numPr>
          <w:ilvl w:val="0"/>
          <w:numId w:val="40"/>
        </w:numPr>
      </w:pPr>
      <w:proofErr w:type="spellStart"/>
      <w:r>
        <w:t>Jika</w:t>
      </w:r>
      <w:proofErr w:type="spellEnd"/>
      <w:r>
        <w:t xml:space="preserve"> </w:t>
      </w:r>
      <w:proofErr w:type="spellStart"/>
      <w:r w:rsidR="004A5166">
        <w:t>Pengguna</w:t>
      </w:r>
      <w:proofErr w:type="spellEnd"/>
      <w:r w:rsidR="004A5166">
        <w:rPr>
          <w:i/>
        </w:rPr>
        <w:t xml:space="preserve"> </w:t>
      </w:r>
      <w:proofErr w:type="spellStart"/>
      <w:r>
        <w:t>menekan</w:t>
      </w:r>
      <w:proofErr w:type="spellEnd"/>
      <w:r>
        <w:t xml:space="preserve"> </w:t>
      </w:r>
      <w:r>
        <w:rPr>
          <w:i/>
        </w:rPr>
        <w:t>link</w:t>
      </w:r>
      <w:r>
        <w:t xml:space="preserve"> </w:t>
      </w:r>
      <w:proofErr w:type="spellStart"/>
      <w:r>
        <w:t>Kembali</w:t>
      </w:r>
      <w:proofErr w:type="spellEnd"/>
      <w:r>
        <w:t xml:space="preserve"> </w:t>
      </w:r>
      <w:proofErr w:type="spellStart"/>
      <w:r>
        <w:t>ke</w:t>
      </w:r>
      <w:proofErr w:type="spellEnd"/>
      <w:r>
        <w:t xml:space="preserve"> Website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website </w:t>
      </w:r>
      <w:proofErr w:type="spellStart"/>
      <w:r>
        <w:t>utama</w:t>
      </w:r>
      <w:proofErr w:type="spellEnd"/>
      <w:r>
        <w:t xml:space="preserve"> </w:t>
      </w:r>
      <w:proofErr w:type="spellStart"/>
      <w:r>
        <w:t>kesbangpol</w:t>
      </w:r>
      <w:proofErr w:type="spellEnd"/>
      <w:r>
        <w:t xml:space="preserve"> </w:t>
      </w:r>
      <w:proofErr w:type="spellStart"/>
      <w:r>
        <w:t>yaitu</w:t>
      </w:r>
      <w:proofErr w:type="spellEnd"/>
      <w:r>
        <w:t xml:space="preserve"> bakesbangpol.bintankab.go.id</w:t>
      </w:r>
    </w:p>
    <w:p w:rsidR="00F33123" w:rsidRDefault="00F33123" w:rsidP="00F33123">
      <w:pPr>
        <w:pStyle w:val="ListParagraph"/>
        <w:numPr>
          <w:ilvl w:val="0"/>
          <w:numId w:val="40"/>
        </w:numPr>
      </w:pPr>
      <w:proofErr w:type="spellStart"/>
      <w:r>
        <w:t>Jika</w:t>
      </w:r>
      <w:proofErr w:type="spellEnd"/>
      <w:r>
        <w:t xml:space="preserve"> </w:t>
      </w:r>
      <w:proofErr w:type="spellStart"/>
      <w:r w:rsidR="004A5166">
        <w:t>Pengguna</w:t>
      </w:r>
      <w:proofErr w:type="spellEnd"/>
      <w:r w:rsidR="004A5166">
        <w:rPr>
          <w:i/>
        </w:rPr>
        <w:t xml:space="preserve"> </w:t>
      </w:r>
      <w:proofErr w:type="spellStart"/>
      <w:r>
        <w:t>lupa</w:t>
      </w:r>
      <w:proofErr w:type="spellEnd"/>
      <w:r>
        <w:t xml:space="preserve"> password, </w:t>
      </w:r>
      <w:proofErr w:type="spellStart"/>
      <w:r>
        <w:t>bisa</w:t>
      </w:r>
      <w:proofErr w:type="spellEnd"/>
      <w:r>
        <w:t xml:space="preserve"> </w:t>
      </w:r>
      <w:proofErr w:type="spellStart"/>
      <w:r>
        <w:t>menekan</w:t>
      </w:r>
      <w:proofErr w:type="spellEnd"/>
      <w:r>
        <w:t xml:space="preserve"> link </w:t>
      </w:r>
      <w:proofErr w:type="spellStart"/>
      <w:r>
        <w:rPr>
          <w:i/>
        </w:rPr>
        <w:t>lupa</w:t>
      </w:r>
      <w:proofErr w:type="spellEnd"/>
      <w:r>
        <w:rPr>
          <w:i/>
        </w:rPr>
        <w:t xml:space="preserve"> password</w:t>
      </w:r>
      <w:r>
        <w:t xml:space="preserve">, </w:t>
      </w:r>
      <w:proofErr w:type="spellStart"/>
      <w:r>
        <w:t>kemudian</w:t>
      </w:r>
      <w:proofErr w:type="spellEnd"/>
      <w:r>
        <w:t xml:space="preserve"> </w:t>
      </w:r>
      <w:proofErr w:type="spellStart"/>
      <w:proofErr w:type="gramStart"/>
      <w:r>
        <w:t>akan</w:t>
      </w:r>
      <w:proofErr w:type="spellEnd"/>
      <w:proofErr w:type="gram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rPr>
          <w:i/>
        </w:rPr>
        <w:t>Lupa</w:t>
      </w:r>
      <w:proofErr w:type="spellEnd"/>
      <w:r>
        <w:rPr>
          <w:i/>
        </w:rPr>
        <w:t xml:space="preserve"> Password</w:t>
      </w:r>
      <w:r>
        <w:t>.</w:t>
      </w:r>
    </w:p>
    <w:p w:rsidR="00F33123" w:rsidRDefault="00F33123" w:rsidP="00F33123">
      <w:pPr>
        <w:pStyle w:val="ListParagraph"/>
        <w:ind w:left="1004"/>
      </w:pPr>
    </w:p>
    <w:p w:rsidR="00F33123" w:rsidRDefault="00F33123" w:rsidP="00CC7360">
      <w:pPr>
        <w:pStyle w:val="Graphheading2"/>
      </w:pPr>
      <w:proofErr w:type="spellStart"/>
      <w:r>
        <w:t>Tampilan</w:t>
      </w:r>
      <w:proofErr w:type="spellEnd"/>
      <w:r w:rsidR="00CC7360">
        <w:t xml:space="preserve"> </w:t>
      </w:r>
      <w:proofErr w:type="spellStart"/>
      <w:r w:rsidR="00CC7360">
        <w:t>Halaman</w:t>
      </w:r>
      <w:proofErr w:type="spellEnd"/>
      <w:r w:rsidR="00CC7360">
        <w:t xml:space="preserve"> </w:t>
      </w:r>
      <w:proofErr w:type="spellStart"/>
      <w:r w:rsidR="00CC7360">
        <w:t>Lupa</w:t>
      </w:r>
      <w:proofErr w:type="spellEnd"/>
      <w:r w:rsidR="00CC7360">
        <w:t xml:space="preserve"> Password</w:t>
      </w:r>
    </w:p>
    <w:p w:rsidR="00AB474D" w:rsidRDefault="00AB474D" w:rsidP="00CC7360">
      <w:pPr>
        <w:pStyle w:val="Graphheading2"/>
      </w:pPr>
    </w:p>
    <w:p w:rsidR="00CC7360" w:rsidRDefault="00254FF2" w:rsidP="00CC7360">
      <w:pPr>
        <w:pStyle w:val="Graphheading2"/>
      </w:pPr>
      <w:r>
        <w:rPr>
          <w:noProof/>
        </w:rPr>
        <mc:AlternateContent>
          <mc:Choice Requires="wps">
            <w:drawing>
              <wp:anchor distT="0" distB="0" distL="114300" distR="114300" simplePos="0" relativeHeight="251688960" behindDoc="0" locked="0" layoutInCell="1" allowOverlap="1" wp14:anchorId="08257219" wp14:editId="1F96E195">
                <wp:simplePos x="0" y="0"/>
                <wp:positionH relativeFrom="column">
                  <wp:posOffset>2656205</wp:posOffset>
                </wp:positionH>
                <wp:positionV relativeFrom="paragraph">
                  <wp:posOffset>2398392</wp:posOffset>
                </wp:positionV>
                <wp:extent cx="269240" cy="3276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1" type="#_x0000_t202" style="position:absolute;margin-left:209.15pt;margin-top:188.85pt;width:21.2pt;height:25.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" filled="f" stroked="f" strokeweight="1pt">
                <v:textbo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65F80F1" wp14:editId="48E28C72">
                <wp:simplePos x="0" y="0"/>
                <wp:positionH relativeFrom="column">
                  <wp:posOffset>2143125</wp:posOffset>
                </wp:positionH>
                <wp:positionV relativeFrom="paragraph">
                  <wp:posOffset>2517140</wp:posOffset>
                </wp:positionV>
                <wp:extent cx="509905" cy="72390"/>
                <wp:effectExtent l="38100" t="76200" r="23495" b="41910"/>
                <wp:wrapNone/>
                <wp:docPr id="30" name="Straight Arrow Connector 30"/>
                <wp:cNvGraphicFramePr/>
                <a:graphic xmlns:a="http://schemas.openxmlformats.org/drawingml/2006/main">
                  <a:graphicData uri="http://schemas.microsoft.com/office/word/2010/wordprocessingShape">
                    <wps:wsp>
                      <wps:cNvCnPr/>
                      <wps:spPr>
                        <a:xfrm flipH="1" flipV="1">
                          <a:off x="0" y="0"/>
                          <a:ext cx="509905" cy="72390"/>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68.75pt;margin-top:198.2pt;width:40.15pt;height:5.7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" strokecolor="red"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3632C4A9" wp14:editId="54AF59AA">
                <wp:simplePos x="0" y="0"/>
                <wp:positionH relativeFrom="column">
                  <wp:posOffset>1234440</wp:posOffset>
                </wp:positionH>
                <wp:positionV relativeFrom="paragraph">
                  <wp:posOffset>2265018</wp:posOffset>
                </wp:positionV>
                <wp:extent cx="269240" cy="3276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2" type="#_x0000_t202" style="position:absolute;margin-left:97.2pt;margin-top:178.35pt;width:21.2pt;height:25.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" filled="f" stroked="f" strokeweight="1pt">
                <v:textbo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60FB987" wp14:editId="044D6A08">
                <wp:simplePos x="0" y="0"/>
                <wp:positionH relativeFrom="column">
                  <wp:posOffset>1504950</wp:posOffset>
                </wp:positionH>
                <wp:positionV relativeFrom="paragraph">
                  <wp:posOffset>2264410</wp:posOffset>
                </wp:positionV>
                <wp:extent cx="410210" cy="184785"/>
                <wp:effectExtent l="0" t="38100" r="66040" b="24765"/>
                <wp:wrapNone/>
                <wp:docPr id="27" name="Straight Arrow Connector 27"/>
                <wp:cNvGraphicFramePr/>
                <a:graphic xmlns:a="http://schemas.openxmlformats.org/drawingml/2006/main">
                  <a:graphicData uri="http://schemas.microsoft.com/office/word/2010/wordprocessingShape">
                    <wps:wsp>
                      <wps:cNvCnPr/>
                      <wps:spPr>
                        <a:xfrm flipV="1">
                          <a:off x="0" y="0"/>
                          <a:ext cx="410210" cy="184785"/>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118.5pt;margin-top:178.3pt;width:32.3pt;height:14.5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" strokecolor="red"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28E95D4B" wp14:editId="1BACDC6B">
                <wp:simplePos x="0" y="0"/>
                <wp:positionH relativeFrom="column">
                  <wp:posOffset>1241425</wp:posOffset>
                </wp:positionH>
                <wp:positionV relativeFrom="paragraph">
                  <wp:posOffset>1938655</wp:posOffset>
                </wp:positionV>
                <wp:extent cx="269240" cy="3276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3" type="#_x0000_t202" style="position:absolute;margin-left:97.75pt;margin-top:152.65pt;width:21.2pt;height:25.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" filled="f" stroked="f" strokeweight="1pt">
                <v:textbox>
                  <w:txbxContent>
                    <w:p w:rsidR="00CC7360" w:rsidRPr="00DB72D7" w:rsidRDefault="00CC7360" w:rsidP="00CC7360">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190A400" wp14:editId="34F07781">
                <wp:simplePos x="0" y="0"/>
                <wp:positionH relativeFrom="column">
                  <wp:posOffset>1510665</wp:posOffset>
                </wp:positionH>
                <wp:positionV relativeFrom="paragraph">
                  <wp:posOffset>1871980</wp:posOffset>
                </wp:positionV>
                <wp:extent cx="410210" cy="184785"/>
                <wp:effectExtent l="0" t="38100" r="66040" b="24765"/>
                <wp:wrapNone/>
                <wp:docPr id="25" name="Straight Arrow Connector 25"/>
                <wp:cNvGraphicFramePr/>
                <a:graphic xmlns:a="http://schemas.openxmlformats.org/drawingml/2006/main">
                  <a:graphicData uri="http://schemas.microsoft.com/office/word/2010/wordprocessingShape">
                    <wps:wsp>
                      <wps:cNvCnPr/>
                      <wps:spPr>
                        <a:xfrm flipV="1">
                          <a:off x="0" y="0"/>
                          <a:ext cx="410210" cy="184785"/>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18.95pt;margin-top:147.4pt;width:32.3pt;height:14.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" strokecolor="red" strokeweight=".5pt">
                <v:stroke endarrow="open" joinstyle="miter"/>
              </v:shape>
            </w:pict>
          </mc:Fallback>
        </mc:AlternateContent>
      </w:r>
      <w:r w:rsidR="00CC7360">
        <w:rPr>
          <w:noProof/>
        </w:rPr>
        <w:drawing>
          <wp:inline distT="0" distB="0" distL="0" distR="0" wp14:anchorId="4E4BE02F" wp14:editId="4FE4583E">
            <wp:extent cx="6120000" cy="32400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000" cy="3240000"/>
                    </a:xfrm>
                    <a:prstGeom prst="rect">
                      <a:avLst/>
                    </a:prstGeom>
                  </pic:spPr>
                </pic:pic>
              </a:graphicData>
            </a:graphic>
          </wp:inline>
        </w:drawing>
      </w:r>
    </w:p>
    <w:p w:rsidR="00254FF2" w:rsidRDefault="00254FF2" w:rsidP="00CC7360">
      <w:pPr>
        <w:pStyle w:val="Graphheading2"/>
      </w:pPr>
    </w:p>
    <w:p w:rsidR="00CC7360" w:rsidRDefault="00CC7360" w:rsidP="00CC7360">
      <w:pPr>
        <w:ind w:left="284"/>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proofErr w:type="gramStart"/>
      <w:r>
        <w:t>tersebut</w:t>
      </w:r>
      <w:proofErr w:type="spellEnd"/>
      <w:r>
        <w:t xml:space="preserve"> :</w:t>
      </w:r>
      <w:proofErr w:type="gramEnd"/>
    </w:p>
    <w:p w:rsidR="00423F45" w:rsidRDefault="00423F45" w:rsidP="00423F45">
      <w:pPr>
        <w:pStyle w:val="ListParagraph"/>
        <w:numPr>
          <w:ilvl w:val="0"/>
          <w:numId w:val="41"/>
        </w:numPr>
      </w:pPr>
      <w:r>
        <w:rPr>
          <w:noProof/>
        </w:rPr>
        <w:drawing>
          <wp:anchor distT="0" distB="0" distL="114300" distR="114300" simplePos="0" relativeHeight="251689984" behindDoc="1" locked="0" layoutInCell="1" allowOverlap="1" wp14:anchorId="66F98403" wp14:editId="0D4A498D">
            <wp:simplePos x="0" y="0"/>
            <wp:positionH relativeFrom="column">
              <wp:posOffset>1704975</wp:posOffset>
            </wp:positionH>
            <wp:positionV relativeFrom="paragraph">
              <wp:posOffset>220980</wp:posOffset>
            </wp:positionV>
            <wp:extent cx="1870075" cy="213360"/>
            <wp:effectExtent l="0" t="0" r="0" b="0"/>
            <wp:wrapThrough wrapText="bothSides">
              <wp:wrapPolygon edited="0">
                <wp:start x="0" y="0"/>
                <wp:lineTo x="0" y="19286"/>
                <wp:lineTo x="21343" y="19286"/>
                <wp:lineTo x="21343"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31004" t="51608" r="30921" b="40643"/>
                    <a:stretch/>
                  </pic:blipFill>
                  <pic:spPr bwMode="auto">
                    <a:xfrm>
                      <a:off x="0" y="0"/>
                      <a:ext cx="1870075" cy="21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166" w:rsidRPr="004A5166">
        <w:t xml:space="preserve"> </w:t>
      </w:r>
      <w:proofErr w:type="spellStart"/>
      <w:r w:rsidR="004A5166">
        <w:t>Pengguna</w:t>
      </w:r>
      <w:proofErr w:type="spellEnd"/>
      <w:r w:rsidR="004A5166">
        <w:rPr>
          <w:i/>
        </w:rPr>
        <w:t xml:space="preserve"> </w:t>
      </w:r>
      <w:proofErr w:type="spellStart"/>
      <w:r w:rsidR="004170FE">
        <w:t>memasukkan</w:t>
      </w:r>
      <w:proofErr w:type="spellEnd"/>
      <w:r w:rsidR="004170FE">
        <w:t xml:space="preserve"> </w:t>
      </w:r>
      <w:r w:rsidR="00F601D2">
        <w:t xml:space="preserve">username yang </w:t>
      </w:r>
      <w:proofErr w:type="spellStart"/>
      <w:r w:rsidR="00F601D2">
        <w:t>sudah</w:t>
      </w:r>
      <w:proofErr w:type="spellEnd"/>
      <w:r w:rsidR="00F601D2">
        <w:t xml:space="preserve"> </w:t>
      </w:r>
      <w:proofErr w:type="spellStart"/>
      <w:r w:rsidR="00F601D2">
        <w:t>terda</w:t>
      </w:r>
      <w:r w:rsidR="004A5166">
        <w:t>f</w:t>
      </w:r>
      <w:r w:rsidR="00F601D2">
        <w:t>ta</w:t>
      </w:r>
      <w:r w:rsidR="004A5166">
        <w:t>r</w:t>
      </w:r>
      <w:proofErr w:type="spellEnd"/>
      <w:r w:rsidR="00F601D2">
        <w:t xml:space="preserve"> di </w:t>
      </w:r>
      <w:proofErr w:type="spellStart"/>
      <w:r w:rsidR="00F601D2">
        <w:t>sistem</w:t>
      </w:r>
      <w:proofErr w:type="spellEnd"/>
      <w:r w:rsidR="00F601D2">
        <w:t xml:space="preserve">, </w:t>
      </w:r>
      <w:proofErr w:type="spellStart"/>
      <w:r w:rsidR="00F601D2">
        <w:t>apabila</w:t>
      </w:r>
      <w:proofErr w:type="spellEnd"/>
      <w:r w:rsidR="00F601D2">
        <w:t xml:space="preserve"> </w:t>
      </w:r>
      <w:proofErr w:type="spellStart"/>
      <w:r w:rsidR="00F601D2">
        <w:t>salah</w:t>
      </w:r>
      <w:proofErr w:type="spellEnd"/>
      <w:r w:rsidR="00F601D2">
        <w:t xml:space="preserve"> </w:t>
      </w:r>
      <w:proofErr w:type="spellStart"/>
      <w:proofErr w:type="gramStart"/>
      <w:r w:rsidR="00F601D2">
        <w:t>akan</w:t>
      </w:r>
      <w:proofErr w:type="spellEnd"/>
      <w:proofErr w:type="gramEnd"/>
      <w:r w:rsidR="00F601D2">
        <w:t xml:space="preserve"> </w:t>
      </w:r>
      <w:proofErr w:type="spellStart"/>
      <w:r w:rsidR="00F601D2">
        <w:t>muncul</w:t>
      </w:r>
      <w:proofErr w:type="spellEnd"/>
      <w:r w:rsidR="00F601D2">
        <w:t xml:space="preserve"> </w:t>
      </w:r>
      <w:proofErr w:type="spellStart"/>
      <w:r w:rsidR="00F601D2">
        <w:t>pesan</w:t>
      </w:r>
      <w:proofErr w:type="spellEnd"/>
      <w:r>
        <w:t xml:space="preserve"> </w:t>
      </w:r>
      <w:proofErr w:type="spellStart"/>
      <w:r>
        <w:t>artinya</w:t>
      </w:r>
      <w:proofErr w:type="spellEnd"/>
      <w:r>
        <w:t xml:space="preserve"> username </w:t>
      </w:r>
      <w:proofErr w:type="spellStart"/>
      <w:r>
        <w:t>tidak</w:t>
      </w:r>
      <w:proofErr w:type="spellEnd"/>
      <w:r>
        <w:t xml:space="preserve"> </w:t>
      </w:r>
      <w:proofErr w:type="spellStart"/>
      <w:r>
        <w:t>terdaftar</w:t>
      </w:r>
      <w:proofErr w:type="spellEnd"/>
      <w:r>
        <w:t>.</w:t>
      </w:r>
      <w:r w:rsidR="00F601D2">
        <w:t xml:space="preserve"> </w:t>
      </w:r>
    </w:p>
    <w:p w:rsidR="00CC7360" w:rsidRDefault="00423F45" w:rsidP="00CC7360">
      <w:pPr>
        <w:pStyle w:val="ListParagraph"/>
        <w:numPr>
          <w:ilvl w:val="0"/>
          <w:numId w:val="41"/>
        </w:numPr>
      </w:pPr>
      <w:proofErr w:type="spellStart"/>
      <w:r>
        <w:t>Jika</w:t>
      </w:r>
      <w:proofErr w:type="spellEnd"/>
      <w:r>
        <w:t xml:space="preserve"> </w:t>
      </w:r>
      <w:proofErr w:type="spellStart"/>
      <w:r w:rsidR="004A5166">
        <w:t>Pengguna</w:t>
      </w:r>
      <w:proofErr w:type="spellEnd"/>
      <w:r w:rsidR="004A5166">
        <w:rPr>
          <w:i/>
        </w:rPr>
        <w:t xml:space="preserve"> </w:t>
      </w:r>
      <w:proofErr w:type="spellStart"/>
      <w:r w:rsidR="00CC7360">
        <w:t>memasukkan</w:t>
      </w:r>
      <w:proofErr w:type="spellEnd"/>
      <w:r>
        <w:t xml:space="preserve"> username </w:t>
      </w:r>
      <w:proofErr w:type="spellStart"/>
      <w:r>
        <w:t>dengan</w:t>
      </w:r>
      <w:proofErr w:type="spellEnd"/>
      <w:r>
        <w:t xml:space="preserve"> </w:t>
      </w:r>
      <w:proofErr w:type="spellStart"/>
      <w:r>
        <w:t>benar</w:t>
      </w:r>
      <w:proofErr w:type="spellEnd"/>
      <w:r>
        <w:t xml:space="preserve">, </w:t>
      </w:r>
      <w:proofErr w:type="spellStart"/>
      <w:r>
        <w:t>tekan</w:t>
      </w:r>
      <w:proofErr w:type="spellEnd"/>
      <w:r>
        <w:t xml:space="preserve"> </w:t>
      </w:r>
      <w:proofErr w:type="spellStart"/>
      <w:r>
        <w:t>tombol</w:t>
      </w:r>
      <w:proofErr w:type="spellEnd"/>
      <w:r>
        <w:t xml:space="preserve"> </w:t>
      </w:r>
      <w:proofErr w:type="spellStart"/>
      <w:r>
        <w:t>selanjutnya</w:t>
      </w:r>
      <w:proofErr w:type="spellEnd"/>
      <w:r>
        <w:t xml:space="preserve"> </w:t>
      </w:r>
      <w:proofErr w:type="spellStart"/>
      <w:r>
        <w:t>dan</w:t>
      </w:r>
      <w:proofErr w:type="spellEnd"/>
      <w:r>
        <w:t xml:space="preserve"> </w:t>
      </w:r>
      <w:proofErr w:type="spellStart"/>
      <w:proofErr w:type="gramStart"/>
      <w:r>
        <w:t>akan</w:t>
      </w:r>
      <w:proofErr w:type="spellEnd"/>
      <w:proofErr w:type="gram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ganti</w:t>
      </w:r>
      <w:proofErr w:type="spellEnd"/>
      <w:r>
        <w:t xml:space="preserve"> password</w:t>
      </w:r>
      <w:r w:rsidR="00CC7360">
        <w:t>.</w:t>
      </w:r>
    </w:p>
    <w:p w:rsidR="00CC7360" w:rsidRDefault="004A5166" w:rsidP="00CC7360">
      <w:pPr>
        <w:pStyle w:val="ListParagraph"/>
        <w:numPr>
          <w:ilvl w:val="0"/>
          <w:numId w:val="41"/>
        </w:numPr>
      </w:pPr>
      <w:proofErr w:type="spellStart"/>
      <w:proofErr w:type="gramStart"/>
      <w:r>
        <w:t>Jika</w:t>
      </w:r>
      <w:proofErr w:type="spellEnd"/>
      <w:r>
        <w:t xml:space="preserve"> </w:t>
      </w:r>
      <w:r w:rsidR="00CC7360" w:rsidRPr="00F33123">
        <w:rPr>
          <w:i/>
        </w:rPr>
        <w:t xml:space="preserve"> </w:t>
      </w:r>
      <w:proofErr w:type="spellStart"/>
      <w:r w:rsidR="00CC7360">
        <w:t>menekan</w:t>
      </w:r>
      <w:proofErr w:type="spellEnd"/>
      <w:proofErr w:type="gramEnd"/>
      <w:r w:rsidR="00CC7360">
        <w:t xml:space="preserve"> </w:t>
      </w:r>
      <w:r>
        <w:rPr>
          <w:i/>
        </w:rPr>
        <w:t>link</w:t>
      </w:r>
      <w:r w:rsidR="00CC7360">
        <w:t xml:space="preserve"> </w:t>
      </w:r>
      <w:r>
        <w:rPr>
          <w:i/>
        </w:rPr>
        <w:t>cancel</w:t>
      </w:r>
      <w:r w:rsidR="00CC7360">
        <w:t xml:space="preserve"> </w:t>
      </w:r>
      <w:proofErr w:type="spellStart"/>
      <w:r>
        <w:t>maka</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login</w:t>
      </w:r>
      <w:r w:rsidR="00CC7360">
        <w:t>.</w:t>
      </w:r>
    </w:p>
    <w:p w:rsidR="00DB72D7" w:rsidRPr="00D805FE" w:rsidRDefault="00DB72D7" w:rsidP="00D805FE">
      <w:pPr>
        <w:ind w:left="284"/>
      </w:pPr>
    </w:p>
    <w:p w:rsidR="00C979CA" w:rsidRDefault="00C979CA" w:rsidP="00C979CA">
      <w:pPr>
        <w:ind w:firstLine="720"/>
        <w:jc w:val="both"/>
      </w:pPr>
    </w:p>
    <w:p w:rsidR="00C979CA" w:rsidRPr="001846E1" w:rsidRDefault="00C979CA" w:rsidP="00C979CA">
      <w:pPr>
        <w:ind w:firstLine="720"/>
        <w:jc w:val="both"/>
      </w:pPr>
    </w:p>
    <w:p w:rsidR="0003123C" w:rsidRPr="00E237E8" w:rsidRDefault="0003123C" w:rsidP="00394981">
      <w:pPr>
        <w:pStyle w:val="Graphbullet"/>
        <w:numPr>
          <w:ilvl w:val="0"/>
          <w:numId w:val="0"/>
        </w:numPr>
        <w:ind w:left="284"/>
      </w:pPr>
    </w:p>
    <w:p w:rsidR="001E1E58" w:rsidRDefault="008349EC" w:rsidP="008349EC">
      <w:pPr>
        <w:pStyle w:val="Graphheading2"/>
      </w:pPr>
      <w:proofErr w:type="spellStart"/>
      <w:r>
        <w:t>Tampilan</w:t>
      </w:r>
      <w:proofErr w:type="spellEnd"/>
      <w:r>
        <w:t xml:space="preserve"> </w:t>
      </w:r>
      <w:proofErr w:type="spellStart"/>
      <w:r w:rsidR="00877715">
        <w:t>Halaman</w:t>
      </w:r>
      <w:proofErr w:type="spellEnd"/>
      <w:r w:rsidR="00877715">
        <w:t xml:space="preserve"> </w:t>
      </w:r>
      <w:proofErr w:type="spellStart"/>
      <w:r w:rsidR="00877715">
        <w:t>Ganti</w:t>
      </w:r>
      <w:proofErr w:type="spellEnd"/>
      <w:r w:rsidR="00877715">
        <w:t xml:space="preserve"> Password</w:t>
      </w:r>
    </w:p>
    <w:p w:rsidR="00877715" w:rsidRDefault="00877715" w:rsidP="008349EC">
      <w:pPr>
        <w:pStyle w:val="Graphheading2"/>
      </w:pPr>
    </w:p>
    <w:p w:rsidR="00877715" w:rsidRPr="00E237E8" w:rsidRDefault="00877715" w:rsidP="008349EC">
      <w:pPr>
        <w:pStyle w:val="Graphheading2"/>
      </w:pPr>
      <w:r>
        <w:rPr>
          <w:noProof/>
        </w:rPr>
        <mc:AlternateContent>
          <mc:Choice Requires="wps">
            <w:drawing>
              <wp:anchor distT="0" distB="0" distL="114300" distR="114300" simplePos="0" relativeHeight="251702272" behindDoc="0" locked="0" layoutInCell="1" allowOverlap="1" wp14:anchorId="011F9A75" wp14:editId="34752224">
                <wp:simplePos x="0" y="0"/>
                <wp:positionH relativeFrom="column">
                  <wp:posOffset>2608580</wp:posOffset>
                </wp:positionH>
                <wp:positionV relativeFrom="paragraph">
                  <wp:posOffset>2415540</wp:posOffset>
                </wp:positionV>
                <wp:extent cx="269240" cy="32766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04" o:spid="_x0000_s1034" type="#_x0000_t202" style="position:absolute;margin-left:205.4pt;margin-top:190.2pt;width:21.2pt;height:25.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" filled="f" stroked="f" strokeweight="1pt">
                <v:textbo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ADB3291" wp14:editId="562FC183">
                <wp:simplePos x="0" y="0"/>
                <wp:positionH relativeFrom="column">
                  <wp:posOffset>2108200</wp:posOffset>
                </wp:positionH>
                <wp:positionV relativeFrom="paragraph">
                  <wp:posOffset>2501265</wp:posOffset>
                </wp:positionV>
                <wp:extent cx="495300" cy="114300"/>
                <wp:effectExtent l="38100" t="57150" r="19050" b="19050"/>
                <wp:wrapNone/>
                <wp:docPr id="203" name="Straight Arrow Connector 203"/>
                <wp:cNvGraphicFramePr/>
                <a:graphic xmlns:a="http://schemas.openxmlformats.org/drawingml/2006/main">
                  <a:graphicData uri="http://schemas.microsoft.com/office/word/2010/wordprocessingShape">
                    <wps:wsp>
                      <wps:cNvCnPr/>
                      <wps:spPr>
                        <a:xfrm flipH="1" flipV="1">
                          <a:off x="0" y="0"/>
                          <a:ext cx="495300" cy="114300"/>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3" o:spid="_x0000_s1026" type="#_x0000_t32" style="position:absolute;margin-left:166pt;margin-top:196.95pt;width:39pt;height:9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" strokecolor="red"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14:anchorId="12394984" wp14:editId="3AC5F6D7">
                <wp:simplePos x="0" y="0"/>
                <wp:positionH relativeFrom="column">
                  <wp:posOffset>1253490</wp:posOffset>
                </wp:positionH>
                <wp:positionV relativeFrom="paragraph">
                  <wp:posOffset>2371090</wp:posOffset>
                </wp:positionV>
                <wp:extent cx="269240" cy="32766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02" o:spid="_x0000_s1035" type="#_x0000_t202" style="position:absolute;margin-left:98.7pt;margin-top:186.7pt;width:21.2pt;height:25.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" filled="f" stroked="f" strokeweight="1pt">
                <v:textbo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FD3C21D" wp14:editId="09CAB19F">
                <wp:simplePos x="0" y="0"/>
                <wp:positionH relativeFrom="column">
                  <wp:posOffset>1517650</wp:posOffset>
                </wp:positionH>
                <wp:positionV relativeFrom="paragraph">
                  <wp:posOffset>2267586</wp:posOffset>
                </wp:positionV>
                <wp:extent cx="450850" cy="234314"/>
                <wp:effectExtent l="0" t="38100" r="63500" b="33020"/>
                <wp:wrapNone/>
                <wp:docPr id="200" name="Straight Arrow Connector 200"/>
                <wp:cNvGraphicFramePr/>
                <a:graphic xmlns:a="http://schemas.openxmlformats.org/drawingml/2006/main">
                  <a:graphicData uri="http://schemas.microsoft.com/office/word/2010/wordprocessingShape">
                    <wps:wsp>
                      <wps:cNvCnPr/>
                      <wps:spPr>
                        <a:xfrm flipV="1">
                          <a:off x="0" y="0"/>
                          <a:ext cx="450850" cy="234314"/>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119.5pt;margin-top:178.55pt;width:35.5pt;height:18.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" strokecolor="red" strokeweight=".5pt">
                <v:stroke endarrow="open" joinstyle="miter"/>
              </v:shape>
            </w:pict>
          </mc:Fallback>
        </mc:AlternateContent>
      </w:r>
      <w:r>
        <w:rPr>
          <w:noProof/>
        </w:rPr>
        <mc:AlternateContent>
          <mc:Choice Requires="wps">
            <w:drawing>
              <wp:anchor distT="0" distB="0" distL="114300" distR="114300" simplePos="0" relativeHeight="251694080" behindDoc="0" locked="0" layoutInCell="1" allowOverlap="1" wp14:anchorId="14420C7A" wp14:editId="44E56C67">
                <wp:simplePos x="0" y="0"/>
                <wp:positionH relativeFrom="column">
                  <wp:posOffset>1250950</wp:posOffset>
                </wp:positionH>
                <wp:positionV relativeFrom="paragraph">
                  <wp:posOffset>1891030</wp:posOffset>
                </wp:positionV>
                <wp:extent cx="269240" cy="3276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269240" cy="3276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199" o:spid="_x0000_s1036" type="#_x0000_t202" style="position:absolute;margin-left:98.5pt;margin-top:148.9pt;width:21.2pt;height:2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" filled="f" stroked="f" strokeweight="1pt">
                <v:textbox>
                  <w:txbxContent>
                    <w:p w:rsidR="00877715" w:rsidRPr="00DB72D7" w:rsidRDefault="00877715" w:rsidP="00877715">
                      <w:pP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auto"/>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2772FEF" wp14:editId="7176B711">
                <wp:simplePos x="0" y="0"/>
                <wp:positionH relativeFrom="column">
                  <wp:posOffset>1517015</wp:posOffset>
                </wp:positionH>
                <wp:positionV relativeFrom="paragraph">
                  <wp:posOffset>1873250</wp:posOffset>
                </wp:positionV>
                <wp:extent cx="410210" cy="184785"/>
                <wp:effectExtent l="0" t="38100" r="66040" b="24765"/>
                <wp:wrapNone/>
                <wp:docPr id="198" name="Straight Arrow Connector 198"/>
                <wp:cNvGraphicFramePr/>
                <a:graphic xmlns:a="http://schemas.openxmlformats.org/drawingml/2006/main">
                  <a:graphicData uri="http://schemas.microsoft.com/office/word/2010/wordprocessingShape">
                    <wps:wsp>
                      <wps:cNvCnPr/>
                      <wps:spPr>
                        <a:xfrm flipV="1">
                          <a:off x="0" y="0"/>
                          <a:ext cx="410210" cy="184785"/>
                        </a:xfrm>
                        <a:prstGeom prst="straightConnector1">
                          <a:avLst/>
                        </a:prstGeom>
                        <a:ln>
                          <a:solidFill>
                            <a:srgbClr val="FF00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119.45pt;margin-top:147.5pt;width:32.3pt;height:14.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" strokecolor="red" strokeweight=".5pt">
                <v:stroke endarrow="open" joinstyle="miter"/>
              </v:shape>
            </w:pict>
          </mc:Fallback>
        </mc:AlternateContent>
      </w:r>
      <w:r>
        <w:rPr>
          <w:noProof/>
        </w:rPr>
        <w:drawing>
          <wp:inline distT="0" distB="0" distL="0" distR="0" wp14:anchorId="36463DF7" wp14:editId="3FC3FDBA">
            <wp:extent cx="6120000" cy="3240000"/>
            <wp:effectExtent l="0" t="0" r="0" b="0"/>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000" cy="3240000"/>
                    </a:xfrm>
                    <a:prstGeom prst="rect">
                      <a:avLst/>
                    </a:prstGeom>
                  </pic:spPr>
                </pic:pic>
              </a:graphicData>
            </a:graphic>
          </wp:inline>
        </w:drawing>
      </w:r>
    </w:p>
    <w:p w:rsidR="0003123C" w:rsidRPr="00E237E8" w:rsidRDefault="0003123C" w:rsidP="00974DD3">
      <w:pPr>
        <w:spacing w:before="0" w:after="0"/>
      </w:pPr>
    </w:p>
    <w:p w:rsidR="00877715" w:rsidRDefault="00877715" w:rsidP="00877715">
      <w:pPr>
        <w:ind w:left="284"/>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proofErr w:type="gramStart"/>
      <w:r>
        <w:t>tersebut</w:t>
      </w:r>
      <w:proofErr w:type="spellEnd"/>
      <w:r>
        <w:t xml:space="preserve"> :</w:t>
      </w:r>
      <w:proofErr w:type="gramEnd"/>
    </w:p>
    <w:p w:rsidR="00877715" w:rsidRDefault="00877715" w:rsidP="00877715">
      <w:pPr>
        <w:pStyle w:val="ListParagraph"/>
        <w:numPr>
          <w:ilvl w:val="0"/>
          <w:numId w:val="42"/>
        </w:numPr>
      </w:pPr>
      <w:proofErr w:type="spellStart"/>
      <w:r>
        <w:t>Pengguna</w:t>
      </w:r>
      <w:proofErr w:type="spellEnd"/>
      <w:r w:rsidRPr="00877715">
        <w:rPr>
          <w:i/>
        </w:rPr>
        <w:t xml:space="preserve"> </w:t>
      </w:r>
      <w:proofErr w:type="spellStart"/>
      <w:r>
        <w:t>memasukkan</w:t>
      </w:r>
      <w:proofErr w:type="spellEnd"/>
      <w:r>
        <w:t xml:space="preserve"> </w:t>
      </w:r>
      <w:r>
        <w:t>password</w:t>
      </w:r>
      <w:r>
        <w:t xml:space="preserve"> yang </w:t>
      </w:r>
      <w:proofErr w:type="spellStart"/>
      <w:r>
        <w:t>ingin</w:t>
      </w:r>
      <w:proofErr w:type="spellEnd"/>
      <w:r>
        <w:t xml:space="preserve"> </w:t>
      </w:r>
      <w:proofErr w:type="spellStart"/>
      <w:r>
        <w:t>diganti</w:t>
      </w:r>
      <w:proofErr w:type="spellEnd"/>
      <w:r>
        <w:t xml:space="preserve"> </w:t>
      </w:r>
      <w:proofErr w:type="spellStart"/>
      <w:r>
        <w:t>sesuai</w:t>
      </w:r>
      <w:proofErr w:type="spellEnd"/>
      <w:r>
        <w:t xml:space="preserve"> </w:t>
      </w:r>
      <w:proofErr w:type="spellStart"/>
      <w:r>
        <w:t>keinginan</w:t>
      </w:r>
      <w:proofErr w:type="spellEnd"/>
      <w:r>
        <w:t>.</w:t>
      </w:r>
    </w:p>
    <w:p w:rsidR="00877715" w:rsidRDefault="00877715" w:rsidP="00877715">
      <w:pPr>
        <w:pStyle w:val="ListParagraph"/>
        <w:numPr>
          <w:ilvl w:val="0"/>
          <w:numId w:val="42"/>
        </w:numPr>
      </w:pPr>
      <w:r>
        <w:rPr>
          <w:noProof/>
        </w:rPr>
        <w:drawing>
          <wp:anchor distT="0" distB="0" distL="114300" distR="114300" simplePos="0" relativeHeight="251703296" behindDoc="1" locked="0" layoutInCell="1" allowOverlap="1" wp14:anchorId="54B3913E" wp14:editId="07D7DBC8">
            <wp:simplePos x="0" y="0"/>
            <wp:positionH relativeFrom="column">
              <wp:posOffset>3348990</wp:posOffset>
            </wp:positionH>
            <wp:positionV relativeFrom="paragraph">
              <wp:posOffset>9525</wp:posOffset>
            </wp:positionV>
            <wp:extent cx="1799590" cy="196215"/>
            <wp:effectExtent l="0" t="0" r="0" b="0"/>
            <wp:wrapThrough wrapText="bothSides">
              <wp:wrapPolygon edited="0">
                <wp:start x="0" y="0"/>
                <wp:lineTo x="0" y="18874"/>
                <wp:lineTo x="21265" y="18874"/>
                <wp:lineTo x="21265"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31818" t="68212" r="31551" b="24658"/>
                    <a:stretch/>
                  </pic:blipFill>
                  <pic:spPr bwMode="auto">
                    <a:xfrm>
                      <a:off x="0" y="0"/>
                      <a:ext cx="1799590" cy="196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t>Kemudian</w:t>
      </w:r>
      <w:proofErr w:type="spellEnd"/>
      <w:r>
        <w:t xml:space="preserve"> </w:t>
      </w: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maka</w:t>
      </w:r>
      <w:proofErr w:type="spellEnd"/>
      <w:r>
        <w:t xml:space="preserve"> password </w:t>
      </w:r>
      <w:r w:rsidR="00423C31">
        <w:t xml:space="preserve">lama </w:t>
      </w:r>
      <w:proofErr w:type="spellStart"/>
      <w:r>
        <w:t>dari</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telah</w:t>
      </w:r>
      <w:proofErr w:type="spellEnd"/>
      <w:r>
        <w:t xml:space="preserve"> </w:t>
      </w:r>
      <w:proofErr w:type="spellStart"/>
      <w:r>
        <w:t>tergantikan</w:t>
      </w:r>
      <w:proofErr w:type="spellEnd"/>
      <w:r>
        <w:t xml:space="preserve"> </w:t>
      </w:r>
      <w:proofErr w:type="spellStart"/>
      <w:r>
        <w:t>dengan</w:t>
      </w:r>
      <w:proofErr w:type="spellEnd"/>
      <w:r>
        <w:t xml:space="preserve"> password yang </w:t>
      </w:r>
      <w:proofErr w:type="spellStart"/>
      <w:r>
        <w:t>baru</w:t>
      </w:r>
      <w:proofErr w:type="spellEnd"/>
      <w:r w:rsidR="00423C31">
        <w:rPr>
          <w:noProof/>
        </w:rPr>
        <w:t>, dan pengguna akan diarahkan kembali ke halam login</w:t>
      </w:r>
      <w:bookmarkStart w:id="2" w:name="_GoBack"/>
      <w:bookmarkEnd w:id="2"/>
    </w:p>
    <w:p w:rsidR="00877715" w:rsidRDefault="00877715" w:rsidP="00877715">
      <w:pPr>
        <w:pStyle w:val="ListParagraph"/>
        <w:numPr>
          <w:ilvl w:val="0"/>
          <w:numId w:val="42"/>
        </w:numPr>
      </w:pPr>
      <w:proofErr w:type="spellStart"/>
      <w:proofErr w:type="gramStart"/>
      <w:r>
        <w:t>Jika</w:t>
      </w:r>
      <w:proofErr w:type="spellEnd"/>
      <w:r>
        <w:t xml:space="preserve"> </w:t>
      </w:r>
      <w:r w:rsidRPr="00F33123">
        <w:rPr>
          <w:i/>
        </w:rPr>
        <w:t xml:space="preserve"> </w:t>
      </w:r>
      <w:proofErr w:type="spellStart"/>
      <w:r>
        <w:t>menekan</w:t>
      </w:r>
      <w:proofErr w:type="spellEnd"/>
      <w:proofErr w:type="gramEnd"/>
      <w:r>
        <w:t xml:space="preserve"> </w:t>
      </w:r>
      <w:r>
        <w:rPr>
          <w:i/>
        </w:rPr>
        <w:t>link</w:t>
      </w:r>
      <w:r>
        <w:t xml:space="preserve"> </w:t>
      </w:r>
      <w:r>
        <w:rPr>
          <w:i/>
        </w:rPr>
        <w:t>cancel</w:t>
      </w:r>
      <w:r>
        <w:t xml:space="preserve"> </w:t>
      </w:r>
      <w:proofErr w:type="spellStart"/>
      <w:r>
        <w:t>maka</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login.</w:t>
      </w:r>
    </w:p>
    <w:p w:rsidR="0003123C" w:rsidRPr="00E237E8" w:rsidRDefault="0003123C" w:rsidP="00974DD3">
      <w:pPr>
        <w:spacing w:before="0" w:after="0"/>
        <w:sectPr w:rsidR="0003123C" w:rsidRPr="00E237E8" w:rsidSect="00AC4859">
          <w:headerReference w:type="default" r:id="rId21"/>
          <w:footerReference w:type="default" r:id="rId22"/>
          <w:headerReference w:type="first" r:id="rId23"/>
          <w:footerReference w:type="first" r:id="rId24"/>
          <w:pgSz w:w="12240" w:h="15840" w:code="1"/>
          <w:pgMar w:top="2160" w:right="1080" w:bottom="720" w:left="1080" w:header="648" w:footer="432" w:gutter="0"/>
          <w:cols w:space="708"/>
          <w:docGrid w:linePitch="360"/>
        </w:sectPr>
      </w:pPr>
    </w:p>
    <w:bookmarkStart w:id="3" w:name="_Toc33775850" w:displacedByCustomXml="next"/>
    <w:sdt>
      <w:sdtPr>
        <w:id w:val="20062368"/>
        <w:placeholder>
          <w:docPart w:val="CCC833C30224497B8414609AE485879A"/>
        </w:placeholder>
        <w:temporary/>
        <w:showingPlcHdr/>
      </w:sdtPr>
      <w:sdtContent>
        <w:p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3" w:displacedByCustomXml="prev"/>
    <w:p w:rsidR="00BA31C4" w:rsidRPr="00E237E8" w:rsidRDefault="00B00725" w:rsidP="00BA31C4">
      <w:sdt>
        <w:sdtPr>
          <w:rPr>
            <w:rStyle w:val="Bold"/>
          </w:rPr>
          <w:id w:val="247938707"/>
          <w:placeholder>
            <w:docPart w:val="FFE56F2C2F634599A62C057EF2264344"/>
          </w:placeholder>
          <w:temporary/>
          <w:showingPlcHdr/>
        </w:sdtPr>
        <w:sdtContent>
          <w:r w:rsidR="00BA31C4" w:rsidRPr="00E237E8">
            <w:rPr>
              <w:rStyle w:val="Bold"/>
            </w:rPr>
            <w:t>The Executive Summary should be written last</w:t>
          </w:r>
        </w:sdtContent>
      </w:sdt>
      <w:r w:rsidR="00BA31C4" w:rsidRPr="00E237E8">
        <w:rPr>
          <w:rStyle w:val="Bold"/>
        </w:rPr>
        <w:t xml:space="preserve"> </w:t>
      </w:r>
      <w:sdt>
        <w:sdtPr>
          <w:id w:val="1945417390"/>
          <w:placeholder>
            <w:docPart w:val="ECDCDBD4602043DCA2C2D695E72B19D9"/>
          </w:placeholder>
          <w:temporary/>
          <w:showingPlcHdr/>
        </w:sdtPr>
        <w:sdtContent>
          <w:r w:rsidR="00CC2DA1"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sdtContent>
      </w:sdt>
    </w:p>
    <w:sdt>
      <w:sdtPr>
        <w:id w:val="-436677409"/>
        <w:placeholder>
          <w:docPart w:val="70F9EC9CF28344DEBEB1C1C73279198F"/>
        </w:placeholder>
        <w:temporary/>
        <w:showingPlcHdr/>
      </w:sdtPr>
      <w:sdtEndPr>
        <w:rPr>
          <w:rStyle w:val="Strong"/>
          <w:b/>
          <w:bCs/>
        </w:rPr>
      </w:sdtEndPr>
      <w:sdtContent>
        <w:p w:rsidR="00CC2DA1" w:rsidRPr="00E237E8" w:rsidRDefault="00CC2DA1" w:rsidP="00CC2DA1">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BA31C4" w:rsidRPr="00E237E8" w:rsidRDefault="00CC2DA1" w:rsidP="00CC2DA1">
          <w:pPr>
            <w:rPr>
              <w:rStyle w:val="Strong"/>
            </w:rPr>
          </w:pPr>
          <w:r w:rsidRPr="00E237E8">
            <w:t xml:space="preserve">Suggested headings to organize this business plan include the following.  </w:t>
          </w:r>
        </w:p>
      </w:sdtContent>
    </w:sdt>
    <w:p w:rsidR="00BA31C4" w:rsidRPr="00E237E8" w:rsidRDefault="00B00725" w:rsidP="00BA31C4">
      <w:pPr>
        <w:pStyle w:val="ListBullet"/>
        <w:rPr>
          <w:rStyle w:val="Strong"/>
        </w:rPr>
      </w:pPr>
      <w:sdt>
        <w:sdtPr>
          <w:rPr>
            <w:rStyle w:val="Bold"/>
          </w:rPr>
          <w:id w:val="-1250499627"/>
          <w:placeholder>
            <w:docPart w:val="A90F8FA994284F97AA379B3043215C80"/>
          </w:placeholder>
          <w:temporary/>
          <w:showingPlcHdr/>
        </w:sdtPr>
        <w:sdtContent>
          <w:r w:rsidR="00BA31C4" w:rsidRPr="00E237E8">
            <w:rPr>
              <w:rStyle w:val="Bold"/>
            </w:rPr>
            <w:t>Opportunity:</w:t>
          </w:r>
        </w:sdtContent>
      </w:sdt>
      <w:r w:rsidR="00BA31C4" w:rsidRPr="00E237E8">
        <w:rPr>
          <w:rStyle w:val="Strong"/>
        </w:rPr>
        <w:t xml:space="preserve"> </w:t>
      </w:r>
      <w:sdt>
        <w:sdtPr>
          <w:id w:val="-1833910979"/>
          <w:placeholder>
            <w:docPart w:val="F5F512D9E81A43F18FA875E074BA4D58"/>
          </w:placeholder>
          <w:temporary/>
          <w:showingPlcHdr/>
        </w:sdtPr>
        <w:sdtEndPr>
          <w:rPr>
            <w:rStyle w:val="Strong"/>
            <w:b/>
            <w:bCs/>
          </w:rPr>
        </w:sdtEndPr>
        <w:sdtContent>
          <w:r w:rsidR="00CC2DA1" w:rsidRPr="00E237E8">
            <w:t>What problem will the business solve?</w:t>
          </w:r>
        </w:sdtContent>
      </w:sdt>
    </w:p>
    <w:p w:rsidR="00BA31C4" w:rsidRPr="00E237E8" w:rsidRDefault="00B00725" w:rsidP="00BA31C4">
      <w:pPr>
        <w:pStyle w:val="ListBullet"/>
        <w:rPr>
          <w:rStyle w:val="Strong"/>
        </w:rPr>
      </w:pPr>
      <w:sdt>
        <w:sdtPr>
          <w:rPr>
            <w:rStyle w:val="Bold"/>
          </w:rPr>
          <w:id w:val="-1653444154"/>
          <w:placeholder>
            <w:docPart w:val="1553CC01BEDB43A9BB021C3F3F8ADB83"/>
          </w:placeholder>
          <w:temporary/>
          <w:showingPlcHdr/>
        </w:sdtPr>
        <w:sdtContent>
          <w:r w:rsidR="00BA31C4" w:rsidRPr="00E237E8">
            <w:rPr>
              <w:rStyle w:val="Bold"/>
            </w:rPr>
            <w:t>Mission:</w:t>
          </w:r>
        </w:sdtContent>
      </w:sdt>
      <w:r w:rsidR="00BA31C4" w:rsidRPr="00E237E8">
        <w:rPr>
          <w:rStyle w:val="Bold"/>
        </w:rPr>
        <w:t xml:space="preserve"> </w:t>
      </w:r>
      <w:sdt>
        <w:sdtPr>
          <w:id w:val="-251050521"/>
          <w:placeholder>
            <w:docPart w:val="65AE02917A67411C82FD27BEADA35435"/>
          </w:placeholder>
          <w:temporary/>
          <w:showingPlcHdr/>
        </w:sdtPr>
        <w:sdtEndPr>
          <w:rPr>
            <w:rStyle w:val="Strong"/>
            <w:b/>
            <w:bCs/>
          </w:rPr>
        </w:sdtEndPr>
        <w:sdtContent>
          <w:r w:rsidR="00CC2DA1" w:rsidRPr="00E237E8">
            <w:t>What problem will the business solve?</w:t>
          </w:r>
        </w:sdtContent>
      </w:sdt>
    </w:p>
    <w:p w:rsidR="00BA31C4" w:rsidRPr="00E237E8" w:rsidRDefault="00B00725" w:rsidP="00BA31C4">
      <w:pPr>
        <w:pStyle w:val="ListBullet"/>
      </w:pPr>
      <w:sdt>
        <w:sdtPr>
          <w:rPr>
            <w:rStyle w:val="Bold"/>
          </w:rPr>
          <w:id w:val="-291824174"/>
          <w:placeholder>
            <w:docPart w:val="A523DE4E147547088D2E54EEFE197F9A"/>
          </w:placeholder>
          <w:temporary/>
          <w:showingPlcHdr/>
        </w:sdtPr>
        <w:sdtContent>
          <w:r w:rsidR="00BA31C4" w:rsidRPr="00E237E8">
            <w:rPr>
              <w:rStyle w:val="Bold"/>
            </w:rPr>
            <w:t>Solution:</w:t>
          </w:r>
        </w:sdtContent>
      </w:sdt>
      <w:r w:rsidR="00BA31C4" w:rsidRPr="00E237E8">
        <w:t xml:space="preserve"> </w:t>
      </w:r>
      <w:sdt>
        <w:sdtPr>
          <w:id w:val="192892433"/>
          <w:placeholder>
            <w:docPart w:val="0069885004C143F5B71A94A134B2994B"/>
          </w:placeholder>
          <w:temporary/>
          <w:showingPlcHdr/>
        </w:sdtPr>
        <w:sdtEndPr>
          <w:rPr>
            <w:b/>
            <w:bCs/>
          </w:rPr>
        </w:sdtEndPr>
        <w:sdtContent>
          <w:r w:rsidR="00CC2DA1" w:rsidRPr="00E237E8">
            <w:t>How will the service uniquely solve the problem identified?</w:t>
          </w:r>
        </w:sdtContent>
      </w:sdt>
    </w:p>
    <w:p w:rsidR="00BA31C4" w:rsidRPr="00E237E8" w:rsidRDefault="00B00725" w:rsidP="00BA31C4">
      <w:pPr>
        <w:pStyle w:val="ListBullet"/>
      </w:pPr>
      <w:sdt>
        <w:sdtPr>
          <w:rPr>
            <w:rStyle w:val="Bold"/>
          </w:rPr>
          <w:id w:val="1016813044"/>
          <w:placeholder>
            <w:docPart w:val="1993E5F3A33E4C988459F2FFC40EA45B"/>
          </w:placeholder>
          <w:temporary/>
          <w:showingPlcHdr/>
        </w:sdtPr>
        <w:sdtContent>
          <w:r w:rsidR="00BA31C4" w:rsidRPr="00E237E8">
            <w:rPr>
              <w:rStyle w:val="Bold"/>
            </w:rPr>
            <w:t>Market focus:</w:t>
          </w:r>
        </w:sdtContent>
      </w:sdt>
      <w:r w:rsidR="00BA31C4" w:rsidRPr="00E237E8">
        <w:t xml:space="preserve"> </w:t>
      </w:r>
      <w:sdt>
        <w:sdtPr>
          <w:id w:val="754706308"/>
          <w:placeholder>
            <w:docPart w:val="88F37849D131455C88F498ED5BEC754B"/>
          </w:placeholder>
          <w:temporary/>
          <w:showingPlcHdr/>
        </w:sdtPr>
        <w:sdtEndPr>
          <w:rPr>
            <w:b/>
            <w:bCs/>
          </w:rPr>
        </w:sdtEndPr>
        <w:sdtContent>
          <w:r w:rsidR="00CC2DA1" w:rsidRPr="00E237E8">
            <w:t>What market and ideal customers will the business target?</w:t>
          </w:r>
        </w:sdtContent>
      </w:sdt>
    </w:p>
    <w:p w:rsidR="00BA31C4" w:rsidRPr="00E237E8" w:rsidRDefault="00B00725" w:rsidP="00BA31C4">
      <w:pPr>
        <w:pStyle w:val="ListBullet"/>
      </w:pPr>
      <w:sdt>
        <w:sdtPr>
          <w:rPr>
            <w:rStyle w:val="Bold"/>
          </w:rPr>
          <w:id w:val="185252181"/>
          <w:placeholder>
            <w:docPart w:val="9EF1D6F1DA784B6891CC915B5C77FEE6"/>
          </w:placeholder>
          <w:temporary/>
          <w:showingPlcHdr/>
        </w:sdtPr>
        <w:sdtContent>
          <w:r w:rsidR="00BA31C4" w:rsidRPr="00E237E8">
            <w:rPr>
              <w:rStyle w:val="Bold"/>
            </w:rPr>
            <w:t>Competitive advantage:</w:t>
          </w:r>
        </w:sdtContent>
      </w:sdt>
      <w:r w:rsidR="00BA31C4" w:rsidRPr="00E237E8">
        <w:rPr>
          <w:rStyle w:val="Bold"/>
        </w:rPr>
        <w:t xml:space="preserve"> </w:t>
      </w:r>
      <w:sdt>
        <w:sdtPr>
          <w:id w:val="95229510"/>
          <w:placeholder>
            <w:docPart w:val="6B20C3E651EA4568A6A8D3D6BD9720EE"/>
          </w:placeholder>
          <w:temporary/>
          <w:showingPlcHdr/>
        </w:sdtPr>
        <w:sdtEndPr>
          <w:rPr>
            <w:b/>
            <w:bCs/>
          </w:rPr>
        </w:sdtEndPr>
        <w:sdtContent>
          <w:r w:rsidR="00CC2DA1" w:rsidRPr="00E237E8">
            <w:t>How does the business intend to succeed against its competitors?</w:t>
          </w:r>
        </w:sdtContent>
      </w:sdt>
    </w:p>
    <w:p w:rsidR="00BA31C4" w:rsidRPr="00E237E8" w:rsidRDefault="00B00725" w:rsidP="00BA31C4">
      <w:pPr>
        <w:pStyle w:val="ListBullet"/>
      </w:pPr>
      <w:sdt>
        <w:sdtPr>
          <w:rPr>
            <w:rStyle w:val="Bold"/>
          </w:rPr>
          <w:id w:val="2077160757"/>
          <w:placeholder>
            <w:docPart w:val="20F76EE77F584206903C8156B6F0610F"/>
          </w:placeholder>
          <w:temporary/>
          <w:showingPlcHdr/>
        </w:sdtPr>
        <w:sdtContent>
          <w:r w:rsidR="00BA31C4" w:rsidRPr="00E237E8">
            <w:rPr>
              <w:rStyle w:val="Bold"/>
            </w:rPr>
            <w:t>Ownership:</w:t>
          </w:r>
        </w:sdtContent>
      </w:sdt>
      <w:r w:rsidR="00BA31C4" w:rsidRPr="00E237E8">
        <w:rPr>
          <w:rStyle w:val="Bold"/>
        </w:rPr>
        <w:t xml:space="preserve"> </w:t>
      </w:r>
      <w:sdt>
        <w:sdtPr>
          <w:id w:val="1468001627"/>
          <w:placeholder>
            <w:docPart w:val="2BDF9717971842B88B2D49C33D47EF83"/>
          </w:placeholder>
          <w:temporary/>
          <w:showingPlcHdr/>
        </w:sdtPr>
        <w:sdtEndPr>
          <w:rPr>
            <w:b/>
            <w:bCs/>
          </w:rPr>
        </w:sdtEndPr>
        <w:sdtContent>
          <w:r w:rsidR="00CC2DA1" w:rsidRPr="00E237E8">
            <w:t>Who are the major stakeholders in the company?</w:t>
          </w:r>
        </w:sdtContent>
      </w:sdt>
    </w:p>
    <w:p w:rsidR="00BA31C4" w:rsidRPr="00E237E8" w:rsidRDefault="00B00725" w:rsidP="00BA31C4">
      <w:pPr>
        <w:pStyle w:val="ListBullet"/>
      </w:pPr>
      <w:sdt>
        <w:sdtPr>
          <w:rPr>
            <w:rStyle w:val="Bold"/>
          </w:rPr>
          <w:id w:val="-1171486283"/>
          <w:placeholder>
            <w:docPart w:val="A0B8E7BD250E4108AEFB6F4E7A8E4FF1"/>
          </w:placeholder>
          <w:temporary/>
          <w:showingPlcHdr/>
        </w:sdtPr>
        <w:sdtContent>
          <w:r w:rsidR="00BA31C4" w:rsidRPr="00E237E8">
            <w:rPr>
              <w:rStyle w:val="Bold"/>
            </w:rPr>
            <w:t>Expected returns:</w:t>
          </w:r>
        </w:sdtContent>
      </w:sdt>
      <w:r w:rsidR="00BA31C4" w:rsidRPr="00E237E8">
        <w:rPr>
          <w:rStyle w:val="Bold"/>
        </w:rPr>
        <w:t xml:space="preserve"> </w:t>
      </w:r>
      <w:sdt>
        <w:sdtPr>
          <w:id w:val="-844786403"/>
          <w:placeholder>
            <w:docPart w:val="BCF2F6CDA4ED420BB1C2D11B85365819"/>
          </w:placeholder>
          <w:temporary/>
          <w:showingPlcHdr/>
        </w:sdtPr>
        <w:sdtContent>
          <w:r w:rsidR="00CC2DA1" w:rsidRPr="00E237E8">
            <w:t>What are the key milestones for revenue, profits, growth, and customers?</w:t>
          </w:r>
        </w:sdtContent>
      </w:sdt>
    </w:p>
    <w:p w:rsidR="00BA31C4" w:rsidRPr="00E237E8" w:rsidRDefault="00BA31C4" w:rsidP="00BA31C4">
      <w:pPr>
        <w:rPr>
          <w:rStyle w:val="Strong"/>
        </w:rPr>
      </w:pPr>
    </w:p>
    <w:p w:rsidR="00BA31C4" w:rsidRPr="00E237E8" w:rsidRDefault="00BA31C4" w:rsidP="00BA31C4">
      <w:pPr>
        <w:rPr>
          <w:rStyle w:val="Strong"/>
        </w:rPr>
        <w:sectPr w:rsidR="00BA31C4" w:rsidRPr="00E237E8" w:rsidSect="00AC4859">
          <w:headerReference w:type="default" r:id="rId25"/>
          <w:pgSz w:w="12240" w:h="15840" w:code="1"/>
          <w:pgMar w:top="2160" w:right="1080" w:bottom="720" w:left="1080" w:header="648" w:footer="432" w:gutter="0"/>
          <w:cols w:space="708"/>
          <w:docGrid w:linePitch="360"/>
        </w:sectPr>
      </w:pPr>
    </w:p>
    <w:bookmarkStart w:id="4" w:name="_Toc33775851" w:displacedByCustomXml="next"/>
    <w:sdt>
      <w:sdtPr>
        <w:rPr>
          <w:b w:val="0"/>
          <w:bCs/>
        </w:rPr>
        <w:id w:val="66389980"/>
        <w:placeholder>
          <w:docPart w:val="F4C7D49C2CAA426D885EE4DAB886A1F2"/>
        </w:placeholder>
        <w:temporary/>
        <w:showingPlcHdr/>
      </w:sdtPr>
      <w:sdtEndPr>
        <w:rPr>
          <w:b/>
          <w:bCs w:val="0"/>
        </w:rPr>
      </w:sdtEndPr>
      <w:sdtContent>
        <w:p w:rsidR="00BA31C4" w:rsidRPr="00E237E8" w:rsidRDefault="00347AF5" w:rsidP="00BA31C4">
          <w:pPr>
            <w:pStyle w:val="Heading1"/>
            <w:numPr>
              <w:ilvl w:val="0"/>
              <w:numId w:val="18"/>
            </w:numPr>
            <w:ind w:left="0" w:firstLine="0"/>
          </w:pPr>
          <w:r w:rsidRPr="00E237E8">
            <w:t>Company Overview</w:t>
          </w:r>
        </w:p>
      </w:sdtContent>
    </w:sdt>
    <w:bookmarkEnd w:id="4" w:displacedByCustomXml="prev"/>
    <w:sdt>
      <w:sdtPr>
        <w:id w:val="49891511"/>
        <w:placeholder>
          <w:docPart w:val="B47841A427A447CD900C13F702DA72AD"/>
        </w:placeholder>
        <w:temporary/>
        <w:showingPlcHdr/>
      </w:sdtPr>
      <w:sdtContent>
        <w:p w:rsidR="00003408" w:rsidRPr="00E237E8" w:rsidRDefault="00003408" w:rsidP="0000340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BA31C4" w:rsidRPr="00E237E8" w:rsidRDefault="00003408" w:rsidP="00003408">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rsidR="00BA31C4" w:rsidRPr="00E237E8" w:rsidRDefault="00B00725" w:rsidP="00BA31C4">
      <w:pPr>
        <w:pStyle w:val="ListBullet"/>
      </w:pPr>
      <w:sdt>
        <w:sdtPr>
          <w:rPr>
            <w:rStyle w:val="Bold"/>
          </w:rPr>
          <w:id w:val="-379559644"/>
          <w:placeholder>
            <w:docPart w:val="21A9B06586484A54B6981C6C21AB1C90"/>
          </w:placeholder>
          <w:temporary/>
          <w:showingPlcHdr/>
        </w:sdtPr>
        <w:sdtContent>
          <w:r w:rsidR="00D27AF8" w:rsidRPr="00E237E8">
            <w:rPr>
              <w:rStyle w:val="Bold"/>
            </w:rPr>
            <w:t>Company summary:</w:t>
          </w:r>
        </w:sdtContent>
      </w:sdt>
      <w:r w:rsidR="00BA31C4" w:rsidRPr="00E237E8">
        <w:rPr>
          <w:rStyle w:val="Bold"/>
        </w:rPr>
        <w:t xml:space="preserve"> </w:t>
      </w:r>
      <w:sdt>
        <w:sdtPr>
          <w:id w:val="-330916353"/>
          <w:placeholder>
            <w:docPart w:val="5FCC9BCAC6014E99928C90B5854571A1"/>
          </w:placeholder>
          <w:temporary/>
          <w:showingPlcHdr/>
        </w:sdtPr>
        <w:sdtContent>
          <w:r w:rsidR="00003408"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sdtContent>
      </w:sdt>
    </w:p>
    <w:p w:rsidR="00D27AF8" w:rsidRPr="00E237E8" w:rsidRDefault="00B00725" w:rsidP="00D27AF8">
      <w:pPr>
        <w:pStyle w:val="ListBullet"/>
      </w:pPr>
      <w:sdt>
        <w:sdtPr>
          <w:rPr>
            <w:rStyle w:val="Bold"/>
          </w:rPr>
          <w:id w:val="1901166703"/>
          <w:placeholder>
            <w:docPart w:val="B315EEBF74C94E96986CD217CE960F20"/>
          </w:placeholder>
          <w:temporary/>
          <w:showingPlcHdr/>
        </w:sdtPr>
        <w:sdtContent>
          <w:r w:rsidR="00D27AF8" w:rsidRPr="00E237E8">
            <w:rPr>
              <w:rStyle w:val="Bold"/>
            </w:rPr>
            <w:t>Mission statement:</w:t>
          </w:r>
        </w:sdtContent>
      </w:sdt>
      <w:r w:rsidR="00D27AF8" w:rsidRPr="00E237E8">
        <w:rPr>
          <w:rStyle w:val="Bold"/>
        </w:rPr>
        <w:t xml:space="preserve"> </w:t>
      </w:r>
      <w:sdt>
        <w:sdtPr>
          <w:id w:val="2004159970"/>
          <w:placeholder>
            <w:docPart w:val="8146AEDE3FEC4E8984E9C87E1DF94DC0"/>
          </w:placeholder>
          <w:temporary/>
          <w:showingPlcHdr/>
        </w:sdtPr>
        <w:sdtContent>
          <w:r w:rsidR="00003408" w:rsidRPr="00E237E8">
            <w:t>This is a concise statement on the guiding principles of the company and what the company aims to do for customers, employees, owners, and other stakeholders.</w:t>
          </w:r>
        </w:sdtContent>
      </w:sdt>
    </w:p>
    <w:p w:rsidR="00D27AF8" w:rsidRPr="00E237E8" w:rsidRDefault="00B00725" w:rsidP="00D27AF8">
      <w:pPr>
        <w:pStyle w:val="ListBullet"/>
      </w:pPr>
      <w:sdt>
        <w:sdtPr>
          <w:rPr>
            <w:rStyle w:val="Bold"/>
          </w:rPr>
          <w:id w:val="1360554413"/>
          <w:placeholder>
            <w:docPart w:val="B45C0F1723D74EE8A6156742F945CBA8"/>
          </w:placeholder>
          <w:temporary/>
          <w:showingPlcHdr/>
        </w:sdtPr>
        <w:sdtContent>
          <w:r w:rsidR="00D27AF8" w:rsidRPr="00E237E8">
            <w:rPr>
              <w:rStyle w:val="Bold"/>
            </w:rPr>
            <w:t>Company history:</w:t>
          </w:r>
        </w:sdtContent>
      </w:sdt>
      <w:r w:rsidR="00D27AF8" w:rsidRPr="00E237E8">
        <w:rPr>
          <w:rStyle w:val="Bold"/>
        </w:rPr>
        <w:t xml:space="preserve"> </w:t>
      </w:r>
      <w:sdt>
        <w:sdtPr>
          <w:id w:val="1958296001"/>
          <w:placeholder>
            <w:docPart w:val="7D4CE1BCB5474800B691AC25E7E25ED9"/>
          </w:placeholder>
          <w:temporary/>
          <w:showingPlcHdr/>
        </w:sdtPr>
        <w:sdtContent>
          <w:r w:rsidR="00003408"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rsidR="00D27AF8" w:rsidRPr="00E237E8" w:rsidRDefault="00B00725" w:rsidP="00D27AF8">
      <w:pPr>
        <w:pStyle w:val="ListBullet"/>
      </w:pPr>
      <w:sdt>
        <w:sdtPr>
          <w:rPr>
            <w:rStyle w:val="Bold"/>
          </w:rPr>
          <w:id w:val="1120350280"/>
          <w:placeholder>
            <w:docPart w:val="C074331547594E8C9461FFB7CB1EE8C3"/>
          </w:placeholder>
          <w:temporary/>
          <w:showingPlcHdr/>
        </w:sdtPr>
        <w:sdtContent>
          <w:r w:rsidR="00D27AF8" w:rsidRPr="00E237E8">
            <w:rPr>
              <w:rStyle w:val="Bold"/>
            </w:rPr>
            <w:t>Markets and services:</w:t>
          </w:r>
        </w:sdtContent>
      </w:sdt>
      <w:r w:rsidR="00D27AF8" w:rsidRPr="00E237E8">
        <w:rPr>
          <w:rStyle w:val="Bold"/>
        </w:rPr>
        <w:t xml:space="preserve"> </w:t>
      </w:r>
      <w:sdt>
        <w:sdtPr>
          <w:id w:val="-1819880645"/>
          <w:placeholder>
            <w:docPart w:val="171409D8A174492E9AF27F0A8888AA12"/>
          </w:placeholder>
          <w:temporary/>
          <w:showingPlcHdr/>
        </w:sdtPr>
        <w:sdtContent>
          <w:r w:rsidR="00003408"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rsidR="00D27AF8" w:rsidRPr="00E237E8" w:rsidRDefault="00B00725" w:rsidP="00D27AF8">
      <w:pPr>
        <w:pStyle w:val="ListBullet"/>
      </w:pPr>
      <w:sdt>
        <w:sdtPr>
          <w:rPr>
            <w:rStyle w:val="Bold"/>
          </w:rPr>
          <w:id w:val="1967465054"/>
          <w:placeholder>
            <w:docPart w:val="DCE1D84B282E4CA7B42F52CA62FB173B"/>
          </w:placeholder>
          <w:temporary/>
          <w:showingPlcHdr/>
        </w:sdtPr>
        <w:sdtContent>
          <w:r w:rsidR="00D27AF8" w:rsidRPr="00E237E8">
            <w:rPr>
              <w:rStyle w:val="Bold"/>
            </w:rPr>
            <w:t>Operational structure:</w:t>
          </w:r>
        </w:sdtContent>
      </w:sdt>
      <w:r w:rsidR="00D27AF8" w:rsidRPr="00E237E8">
        <w:rPr>
          <w:rStyle w:val="Bold"/>
        </w:rPr>
        <w:t xml:space="preserve"> </w:t>
      </w:r>
      <w:sdt>
        <w:sdtPr>
          <w:id w:val="-1327047686"/>
          <w:placeholder>
            <w:docPart w:val="747539526D3E49BAAA82AAC20842FD63"/>
          </w:placeholder>
          <w:temporary/>
          <w:showingPlcHdr/>
        </w:sdtPr>
        <w:sdtContent>
          <w:r w:rsidR="00003408" w:rsidRPr="00E237E8">
            <w:t>This describes the operational details of the business. List any potential employees needed on the payroll to make the business run.</w:t>
          </w:r>
        </w:sdtContent>
      </w:sdt>
    </w:p>
    <w:p w:rsidR="00D27AF8" w:rsidRPr="00E237E8" w:rsidRDefault="00B00725" w:rsidP="00D27AF8">
      <w:pPr>
        <w:pStyle w:val="ListBullet"/>
      </w:pPr>
      <w:sdt>
        <w:sdtPr>
          <w:rPr>
            <w:rStyle w:val="Bold"/>
          </w:rPr>
          <w:id w:val="368735481"/>
          <w:placeholder>
            <w:docPart w:val="E7A4108D36254892B513E0507C106C74"/>
          </w:placeholder>
          <w:temporary/>
          <w:showingPlcHdr/>
        </w:sdtPr>
        <w:sdtContent>
          <w:r w:rsidR="00D27AF8" w:rsidRPr="00E237E8">
            <w:rPr>
              <w:rStyle w:val="Bold"/>
            </w:rPr>
            <w:t>Financial goals:</w:t>
          </w:r>
        </w:sdtContent>
      </w:sdt>
      <w:r w:rsidR="00D27AF8" w:rsidRPr="00E237E8">
        <w:rPr>
          <w:rStyle w:val="Bold"/>
        </w:rPr>
        <w:t xml:space="preserve"> </w:t>
      </w:r>
      <w:sdt>
        <w:sdtPr>
          <w:id w:val="-572279237"/>
          <w:placeholder>
            <w:docPart w:val="450B99DC728A4FDA840AE0E123D1C847"/>
          </w:placeholder>
          <w:temporary/>
          <w:showingPlcHdr/>
        </w:sdtPr>
        <w:sdtContent>
          <w:r w:rsidR="00003408" w:rsidRPr="00E237E8">
            <w:t>This describes the start-up capital needed, projected revenue and profits, forecast, and budget of the business.</w:t>
          </w:r>
        </w:sdtContent>
      </w:sdt>
    </w:p>
    <w:p w:rsidR="00BA31C4" w:rsidRPr="00E237E8" w:rsidRDefault="00BA31C4" w:rsidP="0003123C"/>
    <w:p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bookmarkStart w:id="5" w:name="_Toc33775852" w:displacedByCustomXml="next"/>
    <w:sdt>
      <w:sdtPr>
        <w:id w:val="-697233062"/>
        <w:placeholder>
          <w:docPart w:val="FA3166633E6C44419B12619839F5101E"/>
        </w:placeholder>
        <w:temporary/>
        <w:showingPlcHdr/>
      </w:sdtPr>
      <w:sdtContent>
        <w:p w:rsidR="00D27AF8" w:rsidRPr="00E237E8" w:rsidRDefault="00347AF5" w:rsidP="0003123C">
          <w:pPr>
            <w:pStyle w:val="Heading1"/>
            <w:numPr>
              <w:ilvl w:val="0"/>
              <w:numId w:val="18"/>
            </w:numPr>
            <w:ind w:left="0" w:firstLine="0"/>
          </w:pPr>
          <w:r w:rsidRPr="00E237E8">
            <w:t>Business Description</w:t>
          </w:r>
        </w:p>
      </w:sdtContent>
    </w:sdt>
    <w:bookmarkEnd w:id="5" w:displacedByCustomXml="prev"/>
    <w:sdt>
      <w:sdtPr>
        <w:id w:val="-1291896682"/>
        <w:placeholder>
          <w:docPart w:val="E760F2D0BE0C4BBE921CAE00C65373E5"/>
        </w:placeholder>
        <w:temporary/>
        <w:showingPlcHdr/>
      </w:sdtPr>
      <w:sdtContent>
        <w:p w:rsidR="00003408" w:rsidRPr="00E237E8" w:rsidRDefault="00003408" w:rsidP="0000340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003408" w:rsidRPr="00E237E8" w:rsidRDefault="00003408" w:rsidP="00003408">
          <w:r w:rsidRPr="00E237E8">
            <w:t xml:space="preserve">After framing the opportunity, describe the service in detail and how it is the solution the business offers, how it solves that problem, and what benefits customers will receive.  </w:t>
          </w:r>
        </w:p>
        <w:p w:rsidR="00003408" w:rsidRPr="00E237E8" w:rsidRDefault="00003408" w:rsidP="0000340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D27AF8" w:rsidRPr="00E237E8" w:rsidRDefault="00003408" w:rsidP="00003408">
          <w:r w:rsidRPr="00E237E8">
            <w:t>Depending on the type of business, the following sections may or may not be necessary. Only include relevant sections and remove everything else.</w:t>
          </w:r>
        </w:p>
      </w:sdtContent>
    </w:sdt>
    <w:p w:rsidR="00D27AF8" w:rsidRPr="00E237E8" w:rsidRDefault="00B00725" w:rsidP="00D27AF8">
      <w:pPr>
        <w:pStyle w:val="ListBullet"/>
      </w:pPr>
      <w:sdt>
        <w:sdtPr>
          <w:rPr>
            <w:rStyle w:val="Bold"/>
          </w:rPr>
          <w:id w:val="-960498426"/>
          <w:placeholder>
            <w:docPart w:val="0EF3E80E6DC8471ABE13AFD16CB70F56"/>
          </w:placeholder>
          <w:temporary/>
          <w:showingPlcHdr/>
        </w:sdtPr>
        <w:sdtContent>
          <w:r w:rsidR="00D27AF8" w:rsidRPr="00E237E8">
            <w:rPr>
              <w:rStyle w:val="Bold"/>
            </w:rPr>
            <w:t>Opportunity:</w:t>
          </w:r>
        </w:sdtContent>
      </w:sdt>
      <w:r w:rsidR="00D27AF8" w:rsidRPr="00E237E8">
        <w:rPr>
          <w:rStyle w:val="Bold"/>
        </w:rPr>
        <w:t xml:space="preserve"> </w:t>
      </w:r>
      <w:sdt>
        <w:sdtPr>
          <w:id w:val="-219983650"/>
          <w:placeholder>
            <w:docPart w:val="C6C6DBACBDC146EF9A827FDCF59E7D93"/>
          </w:placeholder>
          <w:temporary/>
          <w:showingPlcHdr/>
        </w:sdt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rsidR="00D27AF8" w:rsidRPr="00E237E8" w:rsidRDefault="00B00725" w:rsidP="00D27AF8">
      <w:pPr>
        <w:pStyle w:val="ListBullet"/>
      </w:pPr>
      <w:sdt>
        <w:sdtPr>
          <w:rPr>
            <w:rStyle w:val="Bold"/>
          </w:rPr>
          <w:id w:val="2032450814"/>
          <w:placeholder>
            <w:docPart w:val="8FEDA034594A478F8B79951A2CE1A9D1"/>
          </w:placeholder>
          <w:temporary/>
          <w:showingPlcHdr/>
        </w:sdtPr>
        <w:sdtContent>
          <w:r w:rsidR="00D27AF8" w:rsidRPr="00E237E8">
            <w:rPr>
              <w:rStyle w:val="Bold"/>
            </w:rPr>
            <w:t>Product overview:</w:t>
          </w:r>
        </w:sdtContent>
      </w:sdt>
      <w:r w:rsidR="00D27AF8" w:rsidRPr="00E237E8">
        <w:rPr>
          <w:rStyle w:val="Bold"/>
        </w:rPr>
        <w:t xml:space="preserve"> </w:t>
      </w:r>
      <w:sdt>
        <w:sdtPr>
          <w:id w:val="-1520392489"/>
          <w:placeholder>
            <w:docPart w:val="C20F15AA245D484D8221B32C773AD47B"/>
          </w:placeholder>
          <w:temporary/>
          <w:showingPlcHdr/>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rsidR="00D27AF8" w:rsidRPr="00E237E8" w:rsidRDefault="00B00725" w:rsidP="00D27AF8">
      <w:pPr>
        <w:pStyle w:val="ListBullet"/>
      </w:pPr>
      <w:sdt>
        <w:sdtPr>
          <w:rPr>
            <w:rStyle w:val="Bold"/>
          </w:rPr>
          <w:id w:val="-1328973182"/>
          <w:placeholder>
            <w:docPart w:val="1931D6CBCB49405EA42965B4926AE2D0"/>
          </w:placeholder>
          <w:temporary/>
          <w:showingPlcHdr/>
        </w:sdtPr>
        <w:sdtContent>
          <w:r w:rsidR="00DE65A2" w:rsidRPr="00E237E8">
            <w:rPr>
              <w:rStyle w:val="Bold"/>
            </w:rPr>
            <w:t>Key participants:</w:t>
          </w:r>
        </w:sdtContent>
      </w:sdt>
      <w:r w:rsidR="00DE65A2" w:rsidRPr="00E237E8">
        <w:t xml:space="preserve"> </w:t>
      </w:r>
      <w:sdt>
        <w:sdtPr>
          <w:id w:val="244537759"/>
          <w:placeholder>
            <w:docPart w:val="D408BCD1A4EF4DD5B7EAC3E8AD37668E"/>
          </w:placeholder>
          <w:temporary/>
          <w:showingPlcHdr/>
        </w:sdt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rsidR="00D27AF8" w:rsidRPr="00E237E8" w:rsidRDefault="00B00725" w:rsidP="00D27AF8">
      <w:pPr>
        <w:pStyle w:val="ListBullet"/>
      </w:pPr>
      <w:sdt>
        <w:sdtPr>
          <w:rPr>
            <w:rStyle w:val="Bold"/>
          </w:rPr>
          <w:id w:val="-54866750"/>
          <w:placeholder>
            <w:docPart w:val="CF43B63721834E2FBBC469F9C2F05C15"/>
          </w:placeholder>
          <w:temporary/>
          <w:showingPlcHdr/>
        </w:sdtPr>
        <w:sdtContent>
          <w:r w:rsidR="00E53724" w:rsidRPr="00E237E8">
            <w:rPr>
              <w:rStyle w:val="Bold"/>
            </w:rPr>
            <w:t>Pricing:</w:t>
          </w:r>
        </w:sdtContent>
      </w:sdt>
      <w:r w:rsidR="00D27AF8" w:rsidRPr="00E237E8">
        <w:rPr>
          <w:rStyle w:val="Bold"/>
        </w:rPr>
        <w:t xml:space="preserve"> </w:t>
      </w:r>
      <w:sdt>
        <w:sdtPr>
          <w:id w:val="-1843236117"/>
          <w:placeholder>
            <w:docPart w:val="F877829FC38540ED93C0BA46398F6CD8"/>
          </w:placeholder>
          <w:temporary/>
          <w:showingPlcHdr/>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DBDBB5BC95F5445DB4AA0C0ED69F6F12"/>
        </w:placeholder>
        <w:temporary/>
        <w:showingPlcHdr/>
      </w:sdtPr>
      <w:sdtContent>
        <w:p w:rsidR="00D27AF8" w:rsidRPr="00E237E8" w:rsidRDefault="00003408" w:rsidP="00D27AF8">
          <w:pPr>
            <w:pStyle w:val="ListBullet2"/>
          </w:pPr>
          <w:r w:rsidRPr="00E237E8">
            <w:t xml:space="preserve">Note the difference between working hours and billable hours. All working hours are not billable. If the business has employees with differing skill levels (for example, in a law </w:t>
          </w:r>
          <w:r w:rsidRPr="00E237E8">
            <w:lastRenderedPageBreak/>
            <w:t>practice, there are associates, paralegals, lawyers, partners, etc.), indicate the various billing rates.</w:t>
          </w:r>
        </w:p>
      </w:sdtContent>
    </w:sdt>
    <w:sdt>
      <w:sdtPr>
        <w:id w:val="-750426366"/>
        <w:placeholder>
          <w:docPart w:val="4211E599894B4552BAD383B4C0A3F759"/>
        </w:placeholder>
        <w:temporary/>
        <w:showingPlcHdr/>
      </w:sdtPr>
      <w:sdtContent>
        <w:p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p w:rsidR="00D27AF8" w:rsidRPr="00E237E8" w:rsidRDefault="00D27AF8" w:rsidP="00D27AF8"/>
    <w:p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6" w:name="_Toc33775853" w:displacedByCustomXml="next"/>
    <w:sdt>
      <w:sdtPr>
        <w:id w:val="1182855387"/>
        <w:placeholder>
          <w:docPart w:val="A86870FA313F46AD9BEAB8327FAA7D48"/>
        </w:placeholder>
        <w:temporary/>
        <w:showingPlcHdr/>
      </w:sdtPr>
      <w:sdtContent>
        <w:p w:rsidR="00D27AF8" w:rsidRPr="00E237E8" w:rsidRDefault="00347AF5" w:rsidP="00E53724">
          <w:pPr>
            <w:pStyle w:val="Heading1"/>
            <w:numPr>
              <w:ilvl w:val="0"/>
              <w:numId w:val="18"/>
            </w:numPr>
            <w:ind w:left="0" w:firstLine="0"/>
          </w:pPr>
          <w:r w:rsidRPr="00E237E8">
            <w:t>Market Analysis</w:t>
          </w:r>
        </w:p>
      </w:sdtContent>
    </w:sdt>
    <w:bookmarkEnd w:id="6" w:displacedByCustomXml="prev"/>
    <w:sdt>
      <w:sdtPr>
        <w:id w:val="1464543926"/>
        <w:placeholder>
          <w:docPart w:val="5FD84596BD6B456AAEEFBDB058C4C145"/>
        </w:placeholder>
        <w:temporary/>
        <w:showingPlcHdr/>
      </w:sdtPr>
      <w:sdtContent>
        <w:p w:rsidR="00A41799" w:rsidRPr="00E237E8" w:rsidRDefault="00A41799" w:rsidP="00A41799">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A41799" w:rsidRPr="00E237E8" w:rsidRDefault="00A41799" w:rsidP="00A41799">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A41799" w:rsidRPr="00E237E8" w:rsidRDefault="00A41799" w:rsidP="00A41799">
          <w:r w:rsidRPr="00E237E8">
            <w:t xml:space="preserve">This section may also include a Strengths, Weaknesses, Opportunities, and Threats (SWOT) Analysis as necessary, to better assess the business’ position against the competition. </w:t>
          </w:r>
        </w:p>
        <w:p w:rsidR="00D27AF8" w:rsidRPr="00E237E8" w:rsidRDefault="00A41799" w:rsidP="00A41799">
          <w:r w:rsidRPr="00E237E8">
            <w:t>Depending on the type of business, the following sections may or may not be necessary. Only include what is need and remove everything else.</w:t>
          </w:r>
        </w:p>
      </w:sdtContent>
    </w:sdt>
    <w:p w:rsidR="00D27AF8" w:rsidRPr="00E237E8" w:rsidRDefault="00B00725" w:rsidP="00D27AF8">
      <w:pPr>
        <w:pStyle w:val="ListBullet"/>
      </w:pPr>
      <w:sdt>
        <w:sdtPr>
          <w:rPr>
            <w:rStyle w:val="Bold"/>
          </w:rPr>
          <w:id w:val="503940699"/>
          <w:placeholder>
            <w:docPart w:val="BBA5D79CCE0B469BA548A3FAA84D9DE9"/>
          </w:placeholder>
          <w:temporary/>
          <w:showingPlcHdr/>
        </w:sdtPr>
        <w:sdtContent>
          <w:r w:rsidR="003E78A7" w:rsidRPr="00E237E8">
            <w:rPr>
              <w:rStyle w:val="Bold"/>
            </w:rPr>
            <w:t>Industry type:</w:t>
          </w:r>
        </w:sdtContent>
      </w:sdt>
      <w:r w:rsidR="00E53724" w:rsidRPr="00E237E8">
        <w:t xml:space="preserve"> </w:t>
      </w:r>
      <w:sdt>
        <w:sdtPr>
          <w:id w:val="1796175537"/>
          <w:placeholder>
            <w:docPart w:val="929BA02D48AA4BEBB2504AE182BE8366"/>
          </w:placeholder>
          <w:temporary/>
          <w:showingPlcHdr/>
        </w:sdtPr>
        <w:sdtContent>
          <w:r w:rsidR="00A41799"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rsidR="00E53724" w:rsidRPr="00E237E8" w:rsidRDefault="00B00725" w:rsidP="00E53724">
      <w:pPr>
        <w:pStyle w:val="ListBullet"/>
      </w:pPr>
      <w:sdt>
        <w:sdtPr>
          <w:rPr>
            <w:rStyle w:val="Bold"/>
          </w:rPr>
          <w:id w:val="280686727"/>
          <w:placeholder>
            <w:docPart w:val="CA10EE8A634641B5B55C2BE0C1CBDFE6"/>
          </w:placeholder>
          <w:temporary/>
          <w:showingPlcHdr/>
        </w:sdtPr>
        <w:sdtContent>
          <w:r w:rsidR="003E78A7" w:rsidRPr="00E237E8">
            <w:rPr>
              <w:rStyle w:val="Bold"/>
            </w:rPr>
            <w:t>Market segmentation:</w:t>
          </w:r>
        </w:sdtContent>
      </w:sdt>
      <w:r w:rsidR="00E53724" w:rsidRPr="00E237E8">
        <w:rPr>
          <w:rStyle w:val="Bold"/>
        </w:rPr>
        <w:t xml:space="preserve"> </w:t>
      </w:r>
      <w:sdt>
        <w:sdtPr>
          <w:id w:val="-627160770"/>
          <w:placeholder>
            <w:docPart w:val="D0CFC34CFDF244D582FAB97D829AFE74"/>
          </w:placeholder>
          <w:temporary/>
          <w:showingPlcHdr/>
        </w:sdtPr>
        <w:sdtContent>
          <w:r w:rsidR="00A41799"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rsidR="00E53724" w:rsidRPr="00E237E8" w:rsidRDefault="00B00725" w:rsidP="00E53724">
      <w:pPr>
        <w:pStyle w:val="ListBullet"/>
      </w:pPr>
      <w:sdt>
        <w:sdtPr>
          <w:rPr>
            <w:rStyle w:val="Bold"/>
          </w:rPr>
          <w:id w:val="-512770232"/>
          <w:placeholder>
            <w:docPart w:val="04F49F7A8FDE4B63ACAEE747F43A17ED"/>
          </w:placeholder>
          <w:temporary/>
          <w:showingPlcHdr/>
        </w:sdtPr>
        <w:sdtContent>
          <w:r w:rsidR="003E78A7" w:rsidRPr="00E237E8">
            <w:rPr>
              <w:rStyle w:val="Bold"/>
            </w:rPr>
            <w:t>Competition:</w:t>
          </w:r>
        </w:sdtContent>
      </w:sdt>
      <w:r w:rsidR="00E53724" w:rsidRPr="00E237E8">
        <w:t xml:space="preserve"> </w:t>
      </w:r>
      <w:sdt>
        <w:sdtPr>
          <w:id w:val="-2094616854"/>
          <w:placeholder>
            <w:docPart w:val="C51EC029B9694C9684C1809E08DF5FDC"/>
          </w:placeholder>
          <w:temporary/>
          <w:showingPlcHdr/>
        </w:sdtPr>
        <w:sdtContent>
          <w:r w:rsidR="00A41799" w:rsidRPr="00E237E8">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A41799" w:rsidRPr="00E237E8">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rsidR="00E53724" w:rsidRPr="00E237E8" w:rsidRDefault="00B00725" w:rsidP="00E53724">
      <w:pPr>
        <w:pStyle w:val="ListBullet"/>
      </w:pPr>
      <w:sdt>
        <w:sdtPr>
          <w:rPr>
            <w:rStyle w:val="Bold"/>
          </w:rPr>
          <w:id w:val="1557357805"/>
          <w:placeholder>
            <w:docPart w:val="846D71D3DC1D4AFC98FA48A56ECA0985"/>
          </w:placeholder>
          <w:temporary/>
          <w:showingPlcHdr/>
        </w:sdtPr>
        <w:sdtContent>
          <w:r w:rsidR="003E78A7" w:rsidRPr="00E237E8">
            <w:rPr>
              <w:rStyle w:val="Bold"/>
            </w:rPr>
            <w:t>SWOT analysis:</w:t>
          </w:r>
        </w:sdtContent>
      </w:sdt>
      <w:r w:rsidR="00E53724" w:rsidRPr="00E237E8">
        <w:rPr>
          <w:rStyle w:val="Bold"/>
        </w:rPr>
        <w:t xml:space="preserve"> </w:t>
      </w:r>
      <w:sdt>
        <w:sdtPr>
          <w:id w:val="855001879"/>
          <w:placeholder>
            <w:docPart w:val="5C51B51B2A45499EA98D659D140240A0"/>
          </w:placeholder>
          <w:temporary/>
          <w:showingPlcHdr/>
        </w:sdt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rsidTr="008965F6">
        <w:trPr>
          <w:trHeight w:val="2535"/>
        </w:trPr>
        <w:tc>
          <w:tcPr>
            <w:tcW w:w="2592" w:type="dxa"/>
          </w:tcPr>
          <w:sdt>
            <w:sdtPr>
              <w:id w:val="841667111"/>
              <w:placeholder>
                <w:docPart w:val="6F5F9CAD00EC4377B711EA493AA6097F"/>
              </w:placeholder>
              <w:temporary/>
              <w:showingPlcHdr/>
            </w:sdtPr>
            <w:sdtContent>
              <w:p w:rsidR="003E78A7" w:rsidRPr="00E237E8" w:rsidRDefault="008965F6" w:rsidP="008965F6">
                <w:pPr>
                  <w:pStyle w:val="Graphheading1"/>
                </w:pPr>
                <w:r w:rsidRPr="00E237E8">
                  <w:t>STRENGTHS</w:t>
                </w:r>
              </w:p>
            </w:sdtContent>
          </w:sdt>
          <w:sdt>
            <w:sdtPr>
              <w:id w:val="-1984383332"/>
              <w:placeholder>
                <w:docPart w:val="CE38DF2C8F37402398B508FBFCEFA539"/>
              </w:placeholder>
              <w:temporary/>
              <w:showingPlcHdr/>
            </w:sdtPr>
            <w:sdtContent>
              <w:p w:rsidR="008965F6" w:rsidRPr="00E237E8" w:rsidRDefault="008965F6" w:rsidP="008965F6">
                <w:pPr>
                  <w:pStyle w:val="Graphbullet"/>
                </w:pPr>
                <w:r w:rsidRPr="00E237E8">
                  <w:t>Advantage</w:t>
                </w:r>
              </w:p>
              <w:p w:rsidR="008965F6" w:rsidRPr="00E237E8" w:rsidRDefault="008965F6" w:rsidP="008965F6">
                <w:pPr>
                  <w:pStyle w:val="Graphbullet"/>
                </w:pPr>
                <w:r w:rsidRPr="00E237E8">
                  <w:t>Capabilities</w:t>
                </w:r>
              </w:p>
              <w:p w:rsidR="008965F6" w:rsidRPr="00E237E8" w:rsidRDefault="008965F6" w:rsidP="008965F6">
                <w:pPr>
                  <w:pStyle w:val="Graphbullet"/>
                </w:pPr>
                <w:r w:rsidRPr="00E237E8">
                  <w:t>Assets, people</w:t>
                </w:r>
              </w:p>
              <w:p w:rsidR="008965F6" w:rsidRPr="00E237E8" w:rsidRDefault="008965F6" w:rsidP="008965F6">
                <w:pPr>
                  <w:pStyle w:val="Graphbullet"/>
                </w:pPr>
                <w:r w:rsidRPr="00E237E8">
                  <w:t>Experience</w:t>
                </w:r>
              </w:p>
              <w:p w:rsidR="008965F6" w:rsidRPr="00E237E8" w:rsidRDefault="008965F6" w:rsidP="008965F6">
                <w:pPr>
                  <w:pStyle w:val="Graphbullet"/>
                </w:pPr>
                <w:r w:rsidRPr="00E237E8">
                  <w:t>Financial reserves</w:t>
                </w:r>
              </w:p>
              <w:p w:rsidR="008965F6" w:rsidRPr="00E237E8" w:rsidRDefault="008965F6" w:rsidP="008965F6">
                <w:pPr>
                  <w:pStyle w:val="Graphbullet"/>
                </w:pPr>
                <w:r w:rsidRPr="00E237E8">
                  <w:t>Value proposition</w:t>
                </w:r>
              </w:p>
              <w:p w:rsidR="008965F6" w:rsidRPr="00E237E8" w:rsidRDefault="008965F6" w:rsidP="008965F6">
                <w:pPr>
                  <w:pStyle w:val="Graphbullet"/>
                </w:pPr>
                <w:r w:rsidRPr="00E237E8">
                  <w:t>Price, value, quality</w:t>
                </w:r>
              </w:p>
            </w:sdtContent>
          </w:sdt>
        </w:tc>
        <w:tc>
          <w:tcPr>
            <w:tcW w:w="4896" w:type="dxa"/>
            <w:vMerge w:val="restart"/>
            <w:vAlign w:val="center"/>
          </w:tcPr>
          <w:p w:rsidR="003E78A7" w:rsidRPr="00E237E8" w:rsidRDefault="003E78A7" w:rsidP="008965F6">
            <w:pPr>
              <w:pStyle w:val="ListBullet"/>
              <w:numPr>
                <w:ilvl w:val="0"/>
                <w:numId w:val="0"/>
              </w:numPr>
              <w:jc w:val="center"/>
            </w:pPr>
            <w:r w:rsidRPr="00E237E8">
              <w:rPr>
                <w:noProof/>
              </w:rPr>
              <w:drawing>
                <wp:inline distT="0" distB="0" distL="0" distR="0" wp14:anchorId="74D1208D" wp14:editId="15DAAC4C">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592" w:type="dxa"/>
          </w:tcPr>
          <w:sdt>
            <w:sdtPr>
              <w:id w:val="-1737780101"/>
              <w:placeholder>
                <w:docPart w:val="1FAD5DA29BA1430F890BAB6D73367B80"/>
              </w:placeholder>
              <w:temporary/>
              <w:showingPlcHdr/>
            </w:sdtPr>
            <w:sdtContent>
              <w:p w:rsidR="003E78A7" w:rsidRPr="00E237E8" w:rsidRDefault="008965F6" w:rsidP="008965F6">
                <w:pPr>
                  <w:pStyle w:val="Graphheading2"/>
                </w:pPr>
                <w:r w:rsidRPr="00E237E8">
                  <w:t>WEAKNESSES</w:t>
                </w:r>
              </w:p>
            </w:sdtContent>
          </w:sdt>
          <w:sdt>
            <w:sdtPr>
              <w:id w:val="-674113483"/>
              <w:placeholder>
                <w:docPart w:val="B3D95399B20E43E39B9BCA6230602838"/>
              </w:placeholder>
              <w:temporary/>
              <w:showingPlcHdr/>
            </w:sdtPr>
            <w:sdtContent>
              <w:p w:rsidR="008965F6" w:rsidRPr="00E237E8" w:rsidRDefault="008965F6" w:rsidP="008965F6">
                <w:pPr>
                  <w:pStyle w:val="Graphbullet2"/>
                </w:pPr>
                <w:r w:rsidRPr="00E237E8">
                  <w:t>Disadvantages</w:t>
                </w:r>
              </w:p>
              <w:p w:rsidR="008965F6" w:rsidRPr="00E237E8" w:rsidRDefault="008965F6" w:rsidP="008965F6">
                <w:pPr>
                  <w:pStyle w:val="Graphbullet2"/>
                </w:pPr>
                <w:r w:rsidRPr="00E237E8">
                  <w:t>Gap in capabilities</w:t>
                </w:r>
              </w:p>
              <w:p w:rsidR="008965F6" w:rsidRPr="00E237E8" w:rsidRDefault="008965F6" w:rsidP="008965F6">
                <w:pPr>
                  <w:pStyle w:val="Graphbullet2"/>
                </w:pPr>
                <w:r w:rsidRPr="00E237E8">
                  <w:t>Cash Flow</w:t>
                </w:r>
              </w:p>
              <w:p w:rsidR="008965F6" w:rsidRPr="00E237E8" w:rsidRDefault="008965F6" w:rsidP="008965F6">
                <w:pPr>
                  <w:pStyle w:val="Graphbullet2"/>
                </w:pPr>
                <w:r w:rsidRPr="00E237E8">
                  <w:t>Suppliers</w:t>
                </w:r>
              </w:p>
              <w:p w:rsidR="008965F6" w:rsidRPr="00E237E8" w:rsidRDefault="008965F6" w:rsidP="008965F6">
                <w:pPr>
                  <w:pStyle w:val="Graphbullet2"/>
                </w:pPr>
                <w:r w:rsidRPr="00E237E8">
                  <w:t>Experience</w:t>
                </w:r>
              </w:p>
              <w:p w:rsidR="008965F6" w:rsidRPr="00E237E8" w:rsidRDefault="008965F6" w:rsidP="008965F6">
                <w:pPr>
                  <w:pStyle w:val="Graphbullet2"/>
                </w:pPr>
                <w:r w:rsidRPr="00E237E8">
                  <w:t>Areas to improve</w:t>
                </w:r>
              </w:p>
              <w:p w:rsidR="008965F6" w:rsidRPr="00E237E8" w:rsidRDefault="008965F6" w:rsidP="008965F6">
                <w:pPr>
                  <w:pStyle w:val="Graphbullet2"/>
                </w:pPr>
                <w:r w:rsidRPr="00E237E8">
                  <w:t>Causes of lose sales</w:t>
                </w:r>
              </w:p>
            </w:sdtContent>
          </w:sdt>
        </w:tc>
      </w:tr>
      <w:tr w:rsidR="003E78A7" w:rsidRPr="00E237E8" w:rsidTr="008965F6">
        <w:trPr>
          <w:trHeight w:val="2535"/>
        </w:trPr>
        <w:tc>
          <w:tcPr>
            <w:tcW w:w="2592" w:type="dxa"/>
          </w:tcPr>
          <w:sdt>
            <w:sdtPr>
              <w:id w:val="-2099856493"/>
              <w:placeholder>
                <w:docPart w:val="7497073C5F0442B6BAECF7D0237FE8C2"/>
              </w:placeholder>
              <w:temporary/>
              <w:showingPlcHdr/>
            </w:sdtPr>
            <w:sdtContent>
              <w:p w:rsidR="003E78A7" w:rsidRPr="00E237E8" w:rsidRDefault="008965F6" w:rsidP="008965F6">
                <w:pPr>
                  <w:pStyle w:val="Graphheading3"/>
                </w:pPr>
                <w:r w:rsidRPr="00E237E8">
                  <w:t>OPPORTUNITIES</w:t>
                </w:r>
              </w:p>
            </w:sdtContent>
          </w:sdt>
          <w:sdt>
            <w:sdtPr>
              <w:id w:val="-1261436333"/>
              <w:placeholder>
                <w:docPart w:val="5CC757006D4B435A8DEDAB0791FEE576"/>
              </w:placeholder>
              <w:temporary/>
              <w:showingPlcHdr/>
            </w:sdtPr>
            <w:sdtContent>
              <w:p w:rsidR="008965F6" w:rsidRPr="00E237E8" w:rsidRDefault="008965F6" w:rsidP="008965F6">
                <w:pPr>
                  <w:pStyle w:val="Graphbullet3"/>
                </w:pPr>
                <w:r w:rsidRPr="00E237E8">
                  <w:t>Areas to improve</w:t>
                </w:r>
              </w:p>
              <w:p w:rsidR="008965F6" w:rsidRPr="00E237E8" w:rsidRDefault="008965F6" w:rsidP="008965F6">
                <w:pPr>
                  <w:pStyle w:val="Graphbullet3"/>
                </w:pPr>
                <w:r w:rsidRPr="00E237E8">
                  <w:t>New segments</w:t>
                </w:r>
              </w:p>
              <w:p w:rsidR="008965F6" w:rsidRPr="00E237E8" w:rsidRDefault="008965F6" w:rsidP="008965F6">
                <w:pPr>
                  <w:pStyle w:val="Graphbullet3"/>
                </w:pPr>
                <w:r w:rsidRPr="00E237E8">
                  <w:t>Industry trends</w:t>
                </w:r>
              </w:p>
              <w:p w:rsidR="008965F6" w:rsidRPr="00E237E8" w:rsidRDefault="008965F6" w:rsidP="008965F6">
                <w:pPr>
                  <w:pStyle w:val="Graphbullet3"/>
                </w:pPr>
                <w:r w:rsidRPr="00E237E8">
                  <w:t>New products</w:t>
                </w:r>
              </w:p>
              <w:p w:rsidR="008965F6" w:rsidRPr="00E237E8" w:rsidRDefault="008965F6" w:rsidP="008965F6">
                <w:pPr>
                  <w:pStyle w:val="Graphbullet3"/>
                </w:pPr>
                <w:r w:rsidRPr="00E237E8">
                  <w:t>New innovations</w:t>
                </w:r>
              </w:p>
              <w:p w:rsidR="008965F6" w:rsidRPr="00E237E8" w:rsidRDefault="008965F6" w:rsidP="008965F6">
                <w:pPr>
                  <w:pStyle w:val="Graphbullet3"/>
                </w:pPr>
                <w:r w:rsidRPr="00E237E8">
                  <w:t>Key partnership</w:t>
                </w:r>
              </w:p>
            </w:sdtContent>
          </w:sdt>
        </w:tc>
        <w:tc>
          <w:tcPr>
            <w:tcW w:w="4896" w:type="dxa"/>
            <w:vMerge/>
          </w:tcPr>
          <w:p w:rsidR="003E78A7" w:rsidRPr="00E237E8" w:rsidRDefault="003E78A7" w:rsidP="003E78A7">
            <w:pPr>
              <w:pStyle w:val="ListBullet"/>
              <w:numPr>
                <w:ilvl w:val="0"/>
                <w:numId w:val="0"/>
              </w:numPr>
            </w:pPr>
          </w:p>
        </w:tc>
        <w:tc>
          <w:tcPr>
            <w:tcW w:w="2592" w:type="dxa"/>
          </w:tcPr>
          <w:sdt>
            <w:sdtPr>
              <w:id w:val="996142121"/>
              <w:placeholder>
                <w:docPart w:val="5121A2D0565C4D4EAC8167E995F370C4"/>
              </w:placeholder>
              <w:temporary/>
              <w:showingPlcHdr/>
            </w:sdtPr>
            <w:sdtContent>
              <w:p w:rsidR="003E78A7" w:rsidRPr="00E237E8" w:rsidRDefault="008965F6" w:rsidP="008965F6">
                <w:pPr>
                  <w:pStyle w:val="Graphheading4"/>
                </w:pPr>
                <w:r w:rsidRPr="00E237E8">
                  <w:t>THREATS</w:t>
                </w:r>
              </w:p>
            </w:sdtContent>
          </w:sdt>
          <w:sdt>
            <w:sdtPr>
              <w:id w:val="-248883923"/>
              <w:placeholder>
                <w:docPart w:val="E5992FB98183465993F1EE09DF922B08"/>
              </w:placeholder>
              <w:temporary/>
              <w:showingPlcHdr/>
            </w:sdtPr>
            <w:sdtContent>
              <w:p w:rsidR="008965F6" w:rsidRPr="00E237E8" w:rsidRDefault="008965F6" w:rsidP="008965F6">
                <w:pPr>
                  <w:pStyle w:val="Graphbullet4"/>
                </w:pPr>
                <w:r w:rsidRPr="00E237E8">
                  <w:t>Economy movement</w:t>
                </w:r>
              </w:p>
              <w:p w:rsidR="008965F6" w:rsidRPr="00E237E8" w:rsidRDefault="008965F6" w:rsidP="008965F6">
                <w:pPr>
                  <w:pStyle w:val="Graphbullet4"/>
                </w:pPr>
                <w:r w:rsidRPr="00E237E8">
                  <w:t>Obstacles faced</w:t>
                </w:r>
              </w:p>
              <w:p w:rsidR="008965F6" w:rsidRPr="00E237E8" w:rsidRDefault="008965F6" w:rsidP="008965F6">
                <w:pPr>
                  <w:pStyle w:val="Graphbullet4"/>
                </w:pPr>
                <w:r w:rsidRPr="00E237E8">
                  <w:t>Competitor actions</w:t>
                </w:r>
              </w:p>
              <w:p w:rsidR="008965F6" w:rsidRPr="00E237E8" w:rsidRDefault="008965F6" w:rsidP="008965F6">
                <w:pPr>
                  <w:pStyle w:val="Graphbullet4"/>
                </w:pPr>
                <w:r w:rsidRPr="00E237E8">
                  <w:t>Political impacts</w:t>
                </w:r>
              </w:p>
              <w:p w:rsidR="008965F6" w:rsidRPr="00E237E8" w:rsidRDefault="008965F6" w:rsidP="008965F6">
                <w:pPr>
                  <w:pStyle w:val="Graphbullet4"/>
                </w:pPr>
                <w:r w:rsidRPr="00E237E8">
                  <w:t>Environmental effects</w:t>
                </w:r>
              </w:p>
              <w:p w:rsidR="008965F6" w:rsidRPr="00E237E8" w:rsidRDefault="008965F6" w:rsidP="008965F6">
                <w:pPr>
                  <w:pStyle w:val="Graphbullet4"/>
                </w:pPr>
                <w:r w:rsidRPr="00E237E8">
                  <w:t>Loss of key staff</w:t>
                </w:r>
              </w:p>
              <w:p w:rsidR="008965F6" w:rsidRPr="00E237E8" w:rsidRDefault="008965F6" w:rsidP="008965F6">
                <w:pPr>
                  <w:pStyle w:val="Graphbullet4"/>
                </w:pPr>
                <w:r w:rsidRPr="00E237E8">
                  <w:t>Market demand</w:t>
                </w:r>
              </w:p>
            </w:sdtContent>
          </w:sdt>
        </w:tc>
      </w:tr>
    </w:tbl>
    <w:p w:rsidR="003E78A7" w:rsidRPr="00E237E8" w:rsidRDefault="003E78A7" w:rsidP="003E78A7">
      <w:pPr>
        <w:pStyle w:val="ListBullet"/>
        <w:numPr>
          <w:ilvl w:val="0"/>
          <w:numId w:val="0"/>
        </w:numPr>
        <w:ind w:left="340" w:hanging="340"/>
      </w:pPr>
    </w:p>
    <w:p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7" w:name="_Toc33775854" w:displacedByCustomXml="next"/>
    <w:sdt>
      <w:sdtPr>
        <w:id w:val="1143771334"/>
        <w:placeholder>
          <w:docPart w:val="55DBADFD22104207AC14B83E613DF7A2"/>
        </w:placeholder>
        <w:temporary/>
        <w:showingPlcHdr/>
      </w:sdtPr>
      <w:sdtContent>
        <w:p w:rsidR="003E78A7" w:rsidRPr="00E237E8" w:rsidRDefault="00347AF5" w:rsidP="00043FFE">
          <w:pPr>
            <w:pStyle w:val="Heading1"/>
            <w:numPr>
              <w:ilvl w:val="0"/>
              <w:numId w:val="18"/>
            </w:numPr>
            <w:ind w:left="0" w:firstLine="0"/>
          </w:pPr>
          <w:r w:rsidRPr="00E237E8">
            <w:t>Operating Plan</w:t>
          </w:r>
        </w:p>
      </w:sdtContent>
    </w:sdt>
    <w:bookmarkEnd w:id="7" w:displacedByCustomXml="prev"/>
    <w:sdt>
      <w:sdtPr>
        <w:id w:val="-1593466653"/>
        <w:placeholder>
          <w:docPart w:val="216AA08D817949D0A33F422EB44DD91C"/>
        </w:placeholder>
        <w:temporary/>
        <w:showingPlcHdr/>
      </w:sdtPr>
      <w:sdtContent>
        <w:p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043FFE" w:rsidRPr="00E237E8" w:rsidRDefault="00A41799" w:rsidP="00A41799">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rsidR="00E53724" w:rsidRPr="00E237E8" w:rsidRDefault="00B00725" w:rsidP="00E53724">
      <w:pPr>
        <w:pStyle w:val="ListBullet"/>
      </w:pPr>
      <w:sdt>
        <w:sdtPr>
          <w:rPr>
            <w:rStyle w:val="Bold"/>
          </w:rPr>
          <w:id w:val="1949042357"/>
          <w:placeholder>
            <w:docPart w:val="D958A098AFFC42E5902104D2B2849123"/>
          </w:placeholder>
          <w:temporary/>
          <w:showingPlcHdr/>
        </w:sdtPr>
        <w:sdtContent>
          <w:r w:rsidR="00043FFE" w:rsidRPr="00E237E8">
            <w:rPr>
              <w:rStyle w:val="Bold"/>
            </w:rPr>
            <w:t>Order fulfillment:</w:t>
          </w:r>
        </w:sdtContent>
      </w:sdt>
      <w:r w:rsidR="00E53724" w:rsidRPr="00E237E8">
        <w:t xml:space="preserve"> </w:t>
      </w:r>
      <w:sdt>
        <w:sdtPr>
          <w:id w:val="-1738468098"/>
          <w:placeholder>
            <w:docPart w:val="F3EABC9FDF84442F87026D06EEE3B854"/>
          </w:placeholder>
          <w:temporary/>
          <w:showingPlcHdr/>
        </w:sdtPr>
        <w:sdtContent>
          <w:r w:rsidR="00A41799" w:rsidRPr="00E237E8">
            <w:t>Describe the company’s procedures for delivering services to its customers. As a service company, determine how to keep track of the customer base, form of communications, and how best to manage sales and data.</w:t>
          </w:r>
        </w:sdtContent>
      </w:sdt>
    </w:p>
    <w:p w:rsidR="00E53724" w:rsidRPr="00E237E8" w:rsidRDefault="00B00725" w:rsidP="00E53724">
      <w:pPr>
        <w:pStyle w:val="ListBullet"/>
      </w:pPr>
      <w:sdt>
        <w:sdtPr>
          <w:rPr>
            <w:rStyle w:val="Bold"/>
          </w:rPr>
          <w:id w:val="760421710"/>
          <w:placeholder>
            <w:docPart w:val="563A07C002EC49C88F86A71170B0181D"/>
          </w:placeholder>
          <w:temporary/>
          <w:showingPlcHdr/>
        </w:sdtPr>
        <w:sdtContent>
          <w:r w:rsidR="00043FFE" w:rsidRPr="00E237E8">
            <w:rPr>
              <w:rStyle w:val="Bold"/>
            </w:rPr>
            <w:t>Payment:</w:t>
          </w:r>
        </w:sdtContent>
      </w:sdt>
      <w:r w:rsidR="00E53724" w:rsidRPr="00E237E8">
        <w:t xml:space="preserve"> </w:t>
      </w:r>
      <w:sdt>
        <w:sdtPr>
          <w:id w:val="-1835600251"/>
          <w:placeholder>
            <w:docPart w:val="F5F78EE82E184B929770E76F7CC72259"/>
          </w:placeholder>
          <w:temporary/>
          <w:showingPlcHdr/>
        </w:sdtPr>
        <w:sdtContent>
          <w:r w:rsidR="00A41799" w:rsidRPr="00E237E8">
            <w:t>Describe the standard payment terms and the payment methods accepted. Describe the pricing plans (one-time service fees, hourly-based fees, markups, and any other fees) and any impact on cash flow.</w:t>
          </w:r>
        </w:sdtContent>
      </w:sdt>
    </w:p>
    <w:p w:rsidR="00E53724" w:rsidRPr="00E237E8" w:rsidRDefault="00B00725" w:rsidP="00E53724">
      <w:pPr>
        <w:pStyle w:val="ListBullet"/>
      </w:pPr>
      <w:sdt>
        <w:sdtPr>
          <w:rPr>
            <w:rStyle w:val="Bold"/>
          </w:rPr>
          <w:id w:val="1921058762"/>
          <w:placeholder>
            <w:docPart w:val="2A03094FC1CD46E796BB8668128BA4A6"/>
          </w:placeholder>
          <w:temporary/>
          <w:showingPlcHdr/>
        </w:sdtPr>
        <w:sdtContent>
          <w:r w:rsidR="00043FFE" w:rsidRPr="00E237E8">
            <w:rPr>
              <w:rStyle w:val="Bold"/>
            </w:rPr>
            <w:t>Technology:</w:t>
          </w:r>
        </w:sdtContent>
      </w:sdt>
      <w:r w:rsidR="00E53724" w:rsidRPr="00E237E8">
        <w:t xml:space="preserve"> </w:t>
      </w:r>
      <w:sdt>
        <w:sdtPr>
          <w:id w:val="565460217"/>
          <w:placeholder>
            <w:docPart w:val="CDBF73EAD6144434B006F4408E2DC278"/>
          </w:placeholder>
          <w:temporary/>
          <w:showingPlcHdr/>
        </w:sdt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rsidR="00E53724" w:rsidRPr="00E237E8" w:rsidRDefault="00B00725" w:rsidP="00E53724">
      <w:pPr>
        <w:pStyle w:val="ListBullet"/>
      </w:pPr>
      <w:sdt>
        <w:sdtPr>
          <w:rPr>
            <w:rStyle w:val="Bold"/>
          </w:rPr>
          <w:id w:val="-1983072167"/>
          <w:placeholder>
            <w:docPart w:val="DC89F76444884289BADDC4E97E279228"/>
          </w:placeholder>
          <w:temporary/>
          <w:showingPlcHdr/>
        </w:sdtPr>
        <w:sdtContent>
          <w:r w:rsidR="00043FFE" w:rsidRPr="00E237E8">
            <w:rPr>
              <w:rStyle w:val="Bold"/>
            </w:rPr>
            <w:t>Key customers:</w:t>
          </w:r>
        </w:sdtContent>
      </w:sdt>
      <w:r w:rsidR="00E53724" w:rsidRPr="00E237E8">
        <w:rPr>
          <w:rStyle w:val="Bold"/>
        </w:rPr>
        <w:t xml:space="preserve"> </w:t>
      </w:r>
      <w:sdt>
        <w:sdtPr>
          <w:id w:val="-2022374780"/>
          <w:placeholder>
            <w:docPart w:val="942389E29CBE4E48B88F86EBCF1C1B5C"/>
          </w:placeholder>
          <w:temporary/>
          <w:showingPlcHdr/>
        </w:sdt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rsidR="00E53724" w:rsidRPr="00E237E8" w:rsidRDefault="00B00725" w:rsidP="00E53724">
      <w:pPr>
        <w:pStyle w:val="ListBullet"/>
      </w:pPr>
      <w:sdt>
        <w:sdtPr>
          <w:rPr>
            <w:rStyle w:val="Bold"/>
          </w:rPr>
          <w:id w:val="-1794358563"/>
          <w:placeholder>
            <w:docPart w:val="2DD5D88192A7487BAF9779B58759DFA5"/>
          </w:placeholder>
          <w:temporary/>
          <w:showingPlcHdr/>
        </w:sdtPr>
        <w:sdtContent>
          <w:r w:rsidR="00DE65A2" w:rsidRPr="00E237E8">
            <w:rPr>
              <w:rStyle w:val="Bold"/>
            </w:rPr>
            <w:t>Key employees and organization:</w:t>
          </w:r>
        </w:sdtContent>
      </w:sdt>
      <w:r w:rsidR="00E53724" w:rsidRPr="00E237E8">
        <w:rPr>
          <w:rStyle w:val="Bold"/>
        </w:rPr>
        <w:t xml:space="preserve"> </w:t>
      </w:r>
      <w:sdt>
        <w:sdtPr>
          <w:id w:val="1868019658"/>
          <w:placeholder>
            <w:docPart w:val="68D48B3A44664D1C95A15ECCA412EEEE"/>
          </w:placeholder>
          <w:temporary/>
          <w:showingPlcHdr/>
        </w:sdt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rsidR="00DE65A2" w:rsidRPr="00E237E8" w:rsidRDefault="00B00725" w:rsidP="00974DD3">
      <w:pPr>
        <w:pStyle w:val="ListBullet"/>
        <w:spacing w:after="0"/>
      </w:pPr>
      <w:sdt>
        <w:sdtPr>
          <w:rPr>
            <w:rStyle w:val="Bold"/>
          </w:rPr>
          <w:id w:val="972940777"/>
          <w:placeholder>
            <w:docPart w:val="90FA6C7F7D6448BD862AF765D322D612"/>
          </w:placeholder>
          <w:temporary/>
          <w:showingPlcHdr/>
        </w:sdtPr>
        <w:sdtContent>
          <w:r w:rsidR="00DE65A2" w:rsidRPr="00E237E8">
            <w:rPr>
              <w:rStyle w:val="Bold"/>
            </w:rPr>
            <w:t>Facilities:</w:t>
          </w:r>
        </w:sdtContent>
      </w:sdt>
      <w:r w:rsidR="00E53724" w:rsidRPr="00E237E8">
        <w:rPr>
          <w:rStyle w:val="Bold"/>
        </w:rPr>
        <w:t xml:space="preserve"> </w:t>
      </w:r>
      <w:sdt>
        <w:sdtPr>
          <w:id w:val="2074922854"/>
          <w:placeholder>
            <w:docPart w:val="A9A2DA63B70B413E870455E669B61A54"/>
          </w:placeholder>
          <w:temporary/>
          <w:showingPlcHdr/>
        </w:sdt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8" w:name="_Toc33775855" w:displacedByCustomXml="next"/>
    <w:sdt>
      <w:sdtPr>
        <w:id w:val="-976210796"/>
        <w:placeholder>
          <w:docPart w:val="DB45D8BB7983480FAF04A97999F4A0E7"/>
        </w:placeholder>
        <w:temporary/>
        <w:showingPlcHdr/>
      </w:sdtPr>
      <w:sdtContent>
        <w:p w:rsidR="00DE65A2" w:rsidRPr="00E237E8" w:rsidRDefault="00347AF5" w:rsidP="00026EAE">
          <w:pPr>
            <w:pStyle w:val="Heading1"/>
            <w:numPr>
              <w:ilvl w:val="0"/>
              <w:numId w:val="18"/>
            </w:numPr>
            <w:ind w:left="0" w:firstLine="0"/>
          </w:pPr>
          <w:r w:rsidRPr="00E237E8">
            <w:t>Marketing and Sales Plan</w:t>
          </w:r>
        </w:p>
      </w:sdtContent>
    </w:sdt>
    <w:bookmarkEnd w:id="8" w:displacedByCustomXml="prev"/>
    <w:sdt>
      <w:sdtPr>
        <w:id w:val="1503546988"/>
        <w:placeholder>
          <w:docPart w:val="968FA3BA18EC46C1A7777F85C1EF26BD"/>
        </w:placeholder>
        <w:temporary/>
        <w:showingPlcHdr/>
      </w:sdtPr>
      <w:sdtContent>
        <w:p w:rsidR="00026EAE" w:rsidRPr="00E237E8" w:rsidRDefault="00A41799" w:rsidP="00026EAE">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rsidR="00E53724" w:rsidRPr="00E237E8" w:rsidRDefault="00B00725" w:rsidP="00E53724">
      <w:pPr>
        <w:pStyle w:val="ListBullet"/>
      </w:pPr>
      <w:sdt>
        <w:sdtPr>
          <w:rPr>
            <w:rStyle w:val="Bold"/>
          </w:rPr>
          <w:id w:val="1170135634"/>
          <w:placeholder>
            <w:docPart w:val="07114D8B962749D88E1191B74668B8D1"/>
          </w:placeholder>
          <w:temporary/>
          <w:showingPlcHdr/>
        </w:sdtPr>
        <w:sdtContent>
          <w:r w:rsidR="00026EAE" w:rsidRPr="00E237E8">
            <w:rPr>
              <w:rStyle w:val="Bold"/>
            </w:rPr>
            <w:t>Key messages:</w:t>
          </w:r>
        </w:sdtContent>
      </w:sdt>
      <w:r w:rsidR="00E53724" w:rsidRPr="00E237E8">
        <w:rPr>
          <w:rStyle w:val="Bold"/>
        </w:rPr>
        <w:t xml:space="preserve"> </w:t>
      </w:r>
      <w:sdt>
        <w:sdtPr>
          <w:id w:val="-392049129"/>
          <w:placeholder>
            <w:docPart w:val="7D4F340708334B0FA6F5593792E1203A"/>
          </w:placeholder>
          <w:temporary/>
          <w:showingPlcHdr/>
        </w:sdtPr>
        <w:sdtContent>
          <w:r w:rsidR="00A41799" w:rsidRPr="00E237E8">
            <w:t>Describe the key messages that will elevate services in the target customers’ eyes. If there is sample collateral or graphical images of some messages, include them.</w:t>
          </w:r>
        </w:sdtContent>
      </w:sdt>
    </w:p>
    <w:p w:rsidR="00E53724" w:rsidRPr="00E237E8" w:rsidRDefault="00B00725" w:rsidP="00E53724">
      <w:pPr>
        <w:pStyle w:val="ListBullet"/>
      </w:pPr>
      <w:sdt>
        <w:sdtPr>
          <w:rPr>
            <w:rStyle w:val="Bold"/>
          </w:rPr>
          <w:id w:val="-1158375581"/>
          <w:placeholder>
            <w:docPart w:val="502C3833393D45B1B09DFFF9640BDBC8"/>
          </w:placeholder>
          <w:temporary/>
          <w:showingPlcHdr/>
        </w:sdtPr>
        <w:sdtContent>
          <w:r w:rsidR="00026EAE" w:rsidRPr="00E237E8">
            <w:rPr>
              <w:rStyle w:val="Bold"/>
            </w:rPr>
            <w:t>Marketing activities:</w:t>
          </w:r>
        </w:sdtContent>
      </w:sdt>
      <w:r w:rsidR="00E53724" w:rsidRPr="00E237E8">
        <w:t xml:space="preserve"> </w:t>
      </w:r>
      <w:sdt>
        <w:sdtPr>
          <w:id w:val="593594514"/>
          <w:placeholder>
            <w:docPart w:val="8FEC8A412846475D98ACC3F6F7E9CEDC"/>
          </w:placeholder>
          <w:temporary/>
          <w:showingPlcHdr/>
        </w:sdtPr>
        <w:sdtContent>
          <w:r w:rsidR="00A41799" w:rsidRPr="00E237E8">
            <w:t>Which of the following promotion options provide the company the best chance of product recognition, qualified leads, store traffic, or appointments?</w:t>
          </w:r>
        </w:sdtContent>
      </w:sdt>
    </w:p>
    <w:sdt>
      <w:sdtPr>
        <w:id w:val="-381643151"/>
        <w:placeholder>
          <w:docPart w:val="4BAA6543B57D4194BFBA222D16B9F4EA"/>
        </w:placeholder>
        <w:temporary/>
        <w:showingPlcHdr/>
      </w:sdtPr>
      <w:sdtContent>
        <w:p w:rsidR="00A41799" w:rsidRPr="00E237E8" w:rsidRDefault="00A41799" w:rsidP="00A41799">
          <w:pPr>
            <w:pStyle w:val="ListBullet2"/>
          </w:pPr>
          <w:r w:rsidRPr="00E237E8">
            <w:t>Media advertising (newspaper, magazine, television, radio)</w:t>
          </w:r>
        </w:p>
        <w:p w:rsidR="00A41799" w:rsidRPr="00E237E8" w:rsidRDefault="00A41799" w:rsidP="00A41799">
          <w:pPr>
            <w:pStyle w:val="ListBullet2"/>
          </w:pPr>
          <w:r w:rsidRPr="00E237E8">
            <w:t>Direct mail</w:t>
          </w:r>
        </w:p>
        <w:p w:rsidR="00A41799" w:rsidRPr="00E237E8" w:rsidRDefault="00A41799" w:rsidP="00A41799">
          <w:pPr>
            <w:pStyle w:val="ListBullet2"/>
          </w:pPr>
          <w:r w:rsidRPr="00E237E8">
            <w:t>Telephone solicitation</w:t>
          </w:r>
        </w:p>
        <w:p w:rsidR="00A41799" w:rsidRPr="00E237E8" w:rsidRDefault="00A41799" w:rsidP="00A41799">
          <w:pPr>
            <w:pStyle w:val="ListBullet2"/>
          </w:pPr>
          <w:r w:rsidRPr="00E237E8">
            <w:t>Seminars or business conferences</w:t>
          </w:r>
        </w:p>
        <w:p w:rsidR="00A41799" w:rsidRPr="00E237E8" w:rsidRDefault="00A41799" w:rsidP="00A41799">
          <w:pPr>
            <w:pStyle w:val="ListBullet2"/>
          </w:pPr>
          <w:r w:rsidRPr="00E237E8">
            <w:t>Joint advertising with other companies</w:t>
          </w:r>
        </w:p>
        <w:p w:rsidR="00A41799" w:rsidRPr="00E237E8" w:rsidRDefault="00A41799" w:rsidP="00A41799">
          <w:pPr>
            <w:pStyle w:val="ListBullet2"/>
          </w:pPr>
          <w:r w:rsidRPr="00E237E8">
            <w:t>Word of mouth or fixed signage</w:t>
          </w:r>
        </w:p>
        <w:p w:rsidR="00A41799" w:rsidRPr="00E237E8" w:rsidRDefault="00A41799" w:rsidP="00A41799">
          <w:pPr>
            <w:pStyle w:val="ListBullet2"/>
          </w:pPr>
          <w:r w:rsidRPr="00E237E8">
            <w:t>Digital marketing such as social media, email marketing, SEO, or blogging</w:t>
          </w:r>
        </w:p>
        <w:p w:rsidR="00A41799" w:rsidRPr="00E237E8" w:rsidRDefault="00A41799" w:rsidP="00A41799">
          <w:pPr>
            <w:pStyle w:val="ListBullet2"/>
          </w:pPr>
          <w:r w:rsidRPr="00E237E8">
            <w:t xml:space="preserve">Provide limited free consultations (such as free job pricing for Contractors, free landscaping consultation for landscapers, or free pricing opinions for real estate agents) </w:t>
          </w:r>
        </w:p>
        <w:p w:rsidR="00A41799" w:rsidRPr="00E237E8" w:rsidRDefault="00A41799" w:rsidP="00A41799">
          <w:pPr>
            <w:pStyle w:val="ListBullet2"/>
          </w:pPr>
          <w:r w:rsidRPr="00E237E8">
            <w:t>Sponsor local sports teams or other community events</w:t>
          </w:r>
        </w:p>
        <w:p w:rsidR="00A41799" w:rsidRPr="00E237E8" w:rsidRDefault="00A41799" w:rsidP="00A41799">
          <w:pPr>
            <w:pStyle w:val="ListBullet2"/>
          </w:pPr>
          <w:r w:rsidRPr="00E237E8">
            <w:t>Give free informational talks either at the business offices or for local businesses offering complementary services (such as a real estate agent providing seminars about preparing a home to bring to market</w:t>
          </w:r>
          <w:r w:rsidR="00974DD3" w:rsidRPr="00E237E8">
            <w:t>)</w:t>
          </w:r>
        </w:p>
        <w:p w:rsidR="00026EAE" w:rsidRPr="00E237E8" w:rsidRDefault="00A41799" w:rsidP="00A41799">
          <w:pPr>
            <w:pStyle w:val="ListBullet2"/>
          </w:pPr>
          <w:r w:rsidRPr="00E237E8">
            <w:t>Do free work for local non-profits (such as an ad agency designing a local farmer’s market’s website for free)</w:t>
          </w:r>
        </w:p>
      </w:sdtContent>
    </w:sdt>
    <w:p w:rsidR="00E53724" w:rsidRPr="00E237E8" w:rsidRDefault="00B00725" w:rsidP="00E53724">
      <w:pPr>
        <w:pStyle w:val="ListBullet"/>
      </w:pPr>
      <w:sdt>
        <w:sdtPr>
          <w:rPr>
            <w:rStyle w:val="Bold"/>
          </w:rPr>
          <w:id w:val="1763564988"/>
          <w:placeholder>
            <w:docPart w:val="96C9850A95224A92AB13FC20578BD826"/>
          </w:placeholder>
          <w:temporary/>
          <w:showingPlcHdr/>
        </w:sdtPr>
        <w:sdtContent>
          <w:r w:rsidR="00026EAE" w:rsidRPr="00E237E8">
            <w:rPr>
              <w:rStyle w:val="Bold"/>
            </w:rPr>
            <w:t>Sales strategy:</w:t>
          </w:r>
        </w:sdtContent>
      </w:sdt>
      <w:r w:rsidR="00E53724" w:rsidRPr="00E237E8">
        <w:t xml:space="preserve"> </w:t>
      </w:r>
      <w:sdt>
        <w:sdtPr>
          <w:id w:val="-242884069"/>
          <w:placeholder>
            <w:docPart w:val="A108CCA2F1E1457085A7DE1F27FBA73F"/>
          </w:placeholder>
          <w:temporary/>
          <w:showingPlcHdr/>
        </w:sdtPr>
        <w:sdtContent>
          <w:r w:rsidR="00A41799" w:rsidRPr="00E237E8">
            <w:t xml:space="preserve">If needed, what will be the sales approach? Will there be full-time commissioned sales people, contract sales, or another approach? Many one-on-one </w:t>
          </w:r>
          <w:r w:rsidR="00A41799" w:rsidRPr="00E237E8">
            <w:lastRenderedPageBreak/>
            <w:t>service businesses are heavily reliant on word of mouth. Take this into account when developing the sales strategy.</w:t>
          </w:r>
        </w:sdtContent>
      </w:sdt>
    </w:p>
    <w:p w:rsidR="00026EAE" w:rsidRPr="00E237E8" w:rsidRDefault="00026EAE" w:rsidP="00026EAE">
      <w:pPr>
        <w:pStyle w:val="ListBullet"/>
        <w:numPr>
          <w:ilvl w:val="0"/>
          <w:numId w:val="0"/>
        </w:numPr>
        <w:ind w:left="340" w:hanging="340"/>
      </w:pPr>
    </w:p>
    <w:p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9" w:name="_Toc33775856" w:displacedByCustomXml="next"/>
    <w:sdt>
      <w:sdtPr>
        <w:id w:val="-1666310198"/>
        <w:placeholder>
          <w:docPart w:val="55A2D92672164FB69343AE3380B0DD51"/>
        </w:placeholder>
        <w:temporary/>
        <w:showingPlcHdr/>
      </w:sdtPr>
      <w:sdtContent>
        <w:p w:rsidR="00026EAE" w:rsidRPr="00E237E8" w:rsidRDefault="00347AF5" w:rsidP="00B37B3B">
          <w:pPr>
            <w:pStyle w:val="Heading1"/>
            <w:numPr>
              <w:ilvl w:val="0"/>
              <w:numId w:val="18"/>
            </w:numPr>
            <w:ind w:left="0" w:firstLine="0"/>
          </w:pPr>
          <w:r w:rsidRPr="00E237E8">
            <w:t>Financial Plan</w:t>
          </w:r>
        </w:p>
      </w:sdtContent>
    </w:sdt>
    <w:bookmarkEnd w:id="9" w:displacedByCustomXml="prev"/>
    <w:sdt>
      <w:sdtPr>
        <w:id w:val="-1015688984"/>
        <w:placeholder>
          <w:docPart w:val="FCC49C15CD5E42E2BB8A52BC5B244B02"/>
        </w:placeholder>
        <w:temporary/>
        <w:showingPlcHdr/>
      </w:sdtPr>
      <w:sdtContent>
        <w:p w:rsidR="00A41799" w:rsidRPr="00E237E8" w:rsidRDefault="00A41799" w:rsidP="00A41799">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026EAE" w:rsidRPr="00E237E8" w:rsidRDefault="00A41799" w:rsidP="00A41799">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rsidR="00E53724" w:rsidRPr="00E237E8" w:rsidRDefault="00B00725" w:rsidP="00E53724">
      <w:pPr>
        <w:pStyle w:val="ListBullet"/>
      </w:pPr>
      <w:sdt>
        <w:sdtPr>
          <w:rPr>
            <w:rStyle w:val="Bold"/>
          </w:rPr>
          <w:id w:val="-1791820278"/>
          <w:placeholder>
            <w:docPart w:val="40428445A7C64422A3684AE3525321B2"/>
          </w:placeholder>
          <w:temporary/>
          <w:showingPlcHdr/>
        </w:sdtPr>
        <w:sdtContent>
          <w:r w:rsidR="00B37B3B" w:rsidRPr="00E237E8">
            <w:rPr>
              <w:rStyle w:val="Bold"/>
            </w:rPr>
            <w:t>Projected start-up costs:</w:t>
          </w:r>
        </w:sdtContent>
      </w:sdt>
      <w:r w:rsidR="00E53724" w:rsidRPr="00E237E8">
        <w:t xml:space="preserve"> </w:t>
      </w:r>
      <w:sdt>
        <w:sdtPr>
          <w:id w:val="757100641"/>
          <w:placeholder>
            <w:docPart w:val="DC4A6C0581914D76AE2DDF9E1C62C7F6"/>
          </w:placeholder>
          <w:temporary/>
          <w:showingPlcHdr/>
        </w:sdtPr>
        <w:sdtContent>
          <w:r w:rsidR="00A41799"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rsidR="00B37B3B" w:rsidRPr="00E237E8" w:rsidRDefault="00B37B3B" w:rsidP="00B37B3B">
      <w:pPr>
        <w:pStyle w:val="ListBullet"/>
        <w:numPr>
          <w:ilvl w:val="0"/>
          <w:numId w:val="0"/>
        </w:numPr>
        <w:ind w:left="340" w:hanging="340"/>
      </w:pPr>
    </w:p>
    <w:p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628"/>
        <w:gridCol w:w="2315"/>
        <w:gridCol w:w="2315"/>
        <w:gridCol w:w="2315"/>
        <w:gridCol w:w="2337"/>
      </w:tblGrid>
      <w:tr w:rsidR="008F704C" w:rsidRPr="00E237E8" w:rsidTr="008F704C">
        <w:trPr>
          <w:trHeight w:val="312"/>
        </w:trPr>
        <w:sdt>
          <w:sdtPr>
            <w:id w:val="-449472158"/>
            <w:placeholder>
              <w:docPart w:val="959DC0684BC9425899000CD907E2F138"/>
            </w:placeholder>
            <w:temporary/>
            <w:showingPlcHdr/>
          </w:sdtPr>
          <w:sdtContent>
            <w:tc>
              <w:tcPr>
                <w:tcW w:w="5000" w:type="pct"/>
                <w:gridSpan w:val="5"/>
                <w:shd w:val="clear" w:color="auto" w:fill="107082" w:themeFill="accent2"/>
                <w:noWrap/>
                <w:vAlign w:val="center"/>
                <w:hideMark/>
              </w:tcPr>
              <w:p w:rsidR="008F704C" w:rsidRPr="00E237E8" w:rsidRDefault="00A162A9" w:rsidP="00974DD3">
                <w:pPr>
                  <w:pStyle w:val="TableHeadings"/>
                </w:pPr>
                <w:r w:rsidRPr="00E237E8">
                  <w:t>START-UP COSTS</w:t>
                </w:r>
              </w:p>
            </w:tc>
          </w:sdtContent>
        </w:sdt>
      </w:tr>
      <w:tr w:rsidR="008F704C" w:rsidRPr="00E237E8" w:rsidTr="00974DD3">
        <w:trPr>
          <w:trHeight w:val="312"/>
        </w:trPr>
        <w:sdt>
          <w:sdtPr>
            <w:id w:val="-1826195481"/>
            <w:placeholder>
              <w:docPart w:val="2DE70153A5CC4730B85BE95D605C7914"/>
            </w:placeholder>
            <w:temporary/>
            <w:showingPlcHdr/>
          </w:sdtPr>
          <w:sdtContent>
            <w:tc>
              <w:tcPr>
                <w:tcW w:w="1664" w:type="pct"/>
                <w:shd w:val="clear" w:color="auto" w:fill="auto"/>
                <w:noWrap/>
                <w:vAlign w:val="center"/>
                <w:hideMark/>
              </w:tcPr>
              <w:p w:rsidR="008F704C" w:rsidRPr="00E237E8" w:rsidRDefault="00A162A9" w:rsidP="00974DD3">
                <w:pPr>
                  <w:pStyle w:val="TableTextLarge"/>
                </w:pPr>
                <w:r w:rsidRPr="00E237E8">
                  <w:t>Your Office-Based Agency</w:t>
                </w:r>
              </w:p>
            </w:tc>
          </w:sdtContent>
        </w:sdt>
        <w:sdt>
          <w:sdtPr>
            <w:id w:val="1219636841"/>
            <w:placeholder>
              <w:docPart w:val="1F27DF3D68E04A8E83EA6870DFFB4FEA"/>
            </w:placeholder>
            <w:temporary/>
            <w:showingPlcHdr/>
          </w:sdtPr>
          <w:sdtContent>
            <w:tc>
              <w:tcPr>
                <w:tcW w:w="3336" w:type="pct"/>
                <w:gridSpan w:val="4"/>
                <w:shd w:val="clear" w:color="auto" w:fill="auto"/>
                <w:noWrap/>
                <w:vAlign w:val="center"/>
                <w:hideMark/>
              </w:tcPr>
              <w:p w:rsidR="008F704C" w:rsidRPr="00E237E8" w:rsidRDefault="009500FA" w:rsidP="00974DD3">
                <w:pPr>
                  <w:pStyle w:val="TableTextLarge"/>
                  <w:jc w:val="right"/>
                </w:pPr>
                <w:r w:rsidRPr="00E237E8">
                  <w:t>January 1, 20xx</w:t>
                </w:r>
              </w:p>
            </w:tc>
          </w:sdtContent>
        </w:sdt>
      </w:tr>
      <w:tr w:rsidR="008F704C" w:rsidRPr="00E237E8" w:rsidTr="008F704C">
        <w:trPr>
          <w:trHeight w:val="312"/>
        </w:trPr>
        <w:tc>
          <w:tcPr>
            <w:tcW w:w="1664" w:type="pct"/>
            <w:shd w:val="clear" w:color="auto" w:fill="107082" w:themeFill="accent2"/>
            <w:vAlign w:val="center"/>
            <w:hideMark/>
          </w:tcPr>
          <w:p w:rsidR="008F704C" w:rsidRPr="00E237E8" w:rsidRDefault="00B00725" w:rsidP="00974DD3">
            <w:pPr>
              <w:pStyle w:val="TableHeadings"/>
            </w:pPr>
            <w:sdt>
              <w:sdtPr>
                <w:id w:val="1046951958"/>
                <w:placeholder>
                  <w:docPart w:val="4B8FC1C10E0041049356CE0897D78C2D"/>
                </w:placeholder>
                <w:temporary/>
                <w:showingPlcHdr/>
              </w:sdtPr>
              <w:sdtContent>
                <w:r w:rsidR="00A162A9" w:rsidRPr="00E237E8">
                  <w:t>COST ITEMS</w:t>
                </w:r>
              </w:sdtContent>
            </w:sdt>
          </w:p>
        </w:tc>
        <w:tc>
          <w:tcPr>
            <w:tcW w:w="832" w:type="pct"/>
            <w:shd w:val="clear" w:color="auto" w:fill="107082" w:themeFill="accent2"/>
            <w:noWrap/>
            <w:vAlign w:val="center"/>
            <w:hideMark/>
          </w:tcPr>
          <w:p w:rsidR="008F704C" w:rsidRPr="00E237E8" w:rsidRDefault="00B00725" w:rsidP="00974DD3">
            <w:pPr>
              <w:pStyle w:val="TableHeadings"/>
            </w:pPr>
            <w:sdt>
              <w:sdtPr>
                <w:id w:val="1842581838"/>
                <w:placeholder>
                  <w:docPart w:val="8BB886C81BBE4CE6A324DCBE738A38D0"/>
                </w:placeholder>
                <w:temporary/>
                <w:showingPlcHdr/>
              </w:sdtPr>
              <w:sdtContent>
                <w:r w:rsidR="00A162A9" w:rsidRPr="00E237E8">
                  <w:t>MONTHS</w:t>
                </w:r>
              </w:sdtContent>
            </w:sdt>
          </w:p>
        </w:tc>
        <w:tc>
          <w:tcPr>
            <w:tcW w:w="832" w:type="pct"/>
            <w:shd w:val="clear" w:color="auto" w:fill="107082" w:themeFill="accent2"/>
            <w:noWrap/>
            <w:vAlign w:val="center"/>
            <w:hideMark/>
          </w:tcPr>
          <w:p w:rsidR="008F704C" w:rsidRPr="00E237E8" w:rsidRDefault="00B00725" w:rsidP="00974DD3">
            <w:pPr>
              <w:pStyle w:val="TableHeadings"/>
            </w:pPr>
            <w:sdt>
              <w:sdtPr>
                <w:id w:val="327489404"/>
                <w:placeholder>
                  <w:docPart w:val="A3A5B25F3CB34ACCB0EE5589E4E20DE9"/>
                </w:placeholder>
                <w:temporary/>
                <w:showingPlcHdr/>
              </w:sdtPr>
              <w:sdtContent>
                <w:r w:rsidR="00A162A9" w:rsidRPr="00E237E8">
                  <w:t>COST/ MONTH</w:t>
                </w:r>
              </w:sdtContent>
            </w:sdt>
          </w:p>
        </w:tc>
        <w:tc>
          <w:tcPr>
            <w:tcW w:w="832" w:type="pct"/>
            <w:shd w:val="clear" w:color="auto" w:fill="107082" w:themeFill="accent2"/>
            <w:noWrap/>
            <w:vAlign w:val="center"/>
            <w:hideMark/>
          </w:tcPr>
          <w:p w:rsidR="008F704C" w:rsidRPr="00E237E8" w:rsidRDefault="00B00725" w:rsidP="00974DD3">
            <w:pPr>
              <w:pStyle w:val="TableHeadings"/>
            </w:pPr>
            <w:sdt>
              <w:sdtPr>
                <w:id w:val="-210656952"/>
                <w:placeholder>
                  <w:docPart w:val="D9AA0D47E85E459CA13BA3610C34C7AA"/>
                </w:placeholder>
                <w:temporary/>
                <w:showingPlcHdr/>
              </w:sdtPr>
              <w:sdtContent>
                <w:r w:rsidR="00A162A9" w:rsidRPr="00E237E8">
                  <w:t>ONE-TIME COST</w:t>
                </w:r>
              </w:sdtContent>
            </w:sdt>
          </w:p>
        </w:tc>
        <w:tc>
          <w:tcPr>
            <w:tcW w:w="842" w:type="pct"/>
            <w:shd w:val="clear" w:color="auto" w:fill="107082" w:themeFill="accent2"/>
            <w:noWrap/>
            <w:vAlign w:val="center"/>
            <w:hideMark/>
          </w:tcPr>
          <w:p w:rsidR="008F704C" w:rsidRPr="00E237E8" w:rsidRDefault="00B00725" w:rsidP="00974DD3">
            <w:pPr>
              <w:pStyle w:val="TableHeadings"/>
            </w:pPr>
            <w:sdt>
              <w:sdtPr>
                <w:id w:val="-296214297"/>
                <w:placeholder>
                  <w:docPart w:val="C38C57883B6C42A894B6A9754755F25E"/>
                </w:placeholder>
                <w:temporary/>
                <w:showingPlcHdr/>
              </w:sdtPr>
              <w:sdtContent>
                <w:r w:rsidR="00A162A9" w:rsidRPr="00E237E8">
                  <w:t>TOTAL COST</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427618116"/>
                <w:placeholder>
                  <w:docPart w:val="B5767326E6EC4996B1732E36D93D1375"/>
                </w:placeholder>
                <w:temporary/>
                <w:showingPlcHdr/>
              </w:sdtPr>
              <w:sdtContent>
                <w:r w:rsidR="00A162A9" w:rsidRPr="00E237E8">
                  <w:t>Advertising/Marketing</w:t>
                </w:r>
              </w:sdtContent>
            </w:sdt>
          </w:p>
        </w:tc>
        <w:sdt>
          <w:sdtPr>
            <w:id w:val="-1321188434"/>
            <w:placeholder>
              <w:docPart w:val="CB71A710273E4AA89FD478F630C8FA5A"/>
            </w:placeholder>
            <w:temporary/>
            <w:showingPlcHdr/>
          </w:sdtPr>
          <w:sdtContent>
            <w:tc>
              <w:tcPr>
                <w:tcW w:w="832" w:type="pct"/>
                <w:shd w:val="clear" w:color="auto" w:fill="F2F2F2" w:themeFill="background1" w:themeFillShade="F2"/>
                <w:noWrap/>
                <w:vAlign w:val="center"/>
                <w:hideMark/>
              </w:tcPr>
              <w:p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657179827"/>
                <w:placeholder>
                  <w:docPart w:val="86E649E553C54FB29D28F1349DD0F02B"/>
                </w:placeholder>
                <w:temporary/>
                <w:showingPlcHdr/>
              </w:sdtPr>
              <w:sdtContent>
                <w:r w:rsidR="006C07E8" w:rsidRPr="00E237E8">
                  <w:t>$300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555515059"/>
                <w:placeholder>
                  <w:docPart w:val="275130FD0C7D41189FD062280F3815B6"/>
                </w:placeholder>
                <w:temporary/>
                <w:showingPlcHdr/>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1566648548"/>
                <w:placeholder>
                  <w:docPart w:val="DF8D8A171DDC4C93967B62A13B660C0F"/>
                </w:placeholder>
                <w:temporary/>
                <w:showingPlcHdr/>
              </w:sdtPr>
              <w:sdtContent>
                <w:r w:rsidR="00051A24" w:rsidRPr="00E237E8">
                  <w:t>$2,900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508359941"/>
                <w:placeholder>
                  <w:docPart w:val="2907C4BA09A14625B0986A4139B7EF47"/>
                </w:placeholder>
                <w:temporary/>
                <w:showingPlcHdr/>
              </w:sdtPr>
              <w:sdtContent>
                <w:r w:rsidR="00A162A9" w:rsidRPr="00E237E8">
                  <w:t>Employee Salaries*</w:t>
                </w:r>
              </w:sdtContent>
            </w:sdt>
          </w:p>
        </w:tc>
        <w:tc>
          <w:tcPr>
            <w:tcW w:w="832" w:type="pct"/>
            <w:shd w:val="clear" w:color="auto" w:fill="auto"/>
            <w:noWrap/>
            <w:vAlign w:val="center"/>
            <w:hideMark/>
          </w:tcPr>
          <w:p w:rsidR="008F704C" w:rsidRPr="00E237E8" w:rsidRDefault="00B00725" w:rsidP="00974DD3">
            <w:pPr>
              <w:pStyle w:val="TableTextLarge"/>
            </w:pPr>
            <w:sdt>
              <w:sdtPr>
                <w:id w:val="1365479450"/>
                <w:placeholder>
                  <w:docPart w:val="5189B7EA75CF46868E30750FB2C0149D"/>
                </w:placeholder>
                <w:temporary/>
                <w:showingPlcHdr/>
              </w:sdtPr>
              <w:sdtContent>
                <w:r w:rsidR="00C46402" w:rsidRPr="00E237E8">
                  <w:t>4</w:t>
                </w:r>
              </w:sdtContent>
            </w:sdt>
          </w:p>
        </w:tc>
        <w:tc>
          <w:tcPr>
            <w:tcW w:w="832" w:type="pct"/>
            <w:shd w:val="clear" w:color="auto" w:fill="auto"/>
            <w:noWrap/>
            <w:vAlign w:val="center"/>
            <w:hideMark/>
          </w:tcPr>
          <w:p w:rsidR="008F704C" w:rsidRPr="00E237E8" w:rsidRDefault="00B00725" w:rsidP="00974DD3">
            <w:pPr>
              <w:pStyle w:val="TableTextLarge"/>
            </w:pPr>
            <w:sdt>
              <w:sdtPr>
                <w:id w:val="1680307673"/>
                <w:placeholder>
                  <w:docPart w:val="A9059AE810BB4E90B76A4FCD2937C94B"/>
                </w:placeholder>
                <w:temporary/>
                <w:showingPlcHdr/>
              </w:sdtPr>
              <w:sdtContent>
                <w:r w:rsidR="006C07E8" w:rsidRPr="00E237E8">
                  <w:t>$500</w:t>
                </w:r>
              </w:sdtContent>
            </w:sdt>
          </w:p>
        </w:tc>
        <w:tc>
          <w:tcPr>
            <w:tcW w:w="832" w:type="pct"/>
            <w:shd w:val="clear" w:color="auto" w:fill="auto"/>
            <w:noWrap/>
            <w:vAlign w:val="center"/>
            <w:hideMark/>
          </w:tcPr>
          <w:p w:rsidR="008F704C" w:rsidRPr="00E237E8" w:rsidRDefault="00B00725" w:rsidP="00974DD3">
            <w:pPr>
              <w:pStyle w:val="TableTextLarge"/>
            </w:pPr>
            <w:sdt>
              <w:sdtPr>
                <w:id w:val="1491604615"/>
                <w:placeholder>
                  <w:docPart w:val="5665AA3D1150494C8D382008F4595A54"/>
                </w:placeholder>
                <w:temporary/>
                <w:showingPlcHdr/>
              </w:sdtPr>
              <w:sdtContent>
                <w:r w:rsidR="006C07E8" w:rsidRPr="00E237E8">
                  <w:t>$2</w:t>
                </w:r>
              </w:sdtContent>
            </w:sdt>
          </w:p>
        </w:tc>
        <w:tc>
          <w:tcPr>
            <w:tcW w:w="842" w:type="pct"/>
            <w:shd w:val="clear" w:color="auto" w:fill="auto"/>
            <w:noWrap/>
            <w:vAlign w:val="center"/>
            <w:hideMark/>
          </w:tcPr>
          <w:p w:rsidR="008F704C" w:rsidRPr="00E237E8" w:rsidRDefault="00B00725" w:rsidP="00974DD3">
            <w:pPr>
              <w:pStyle w:val="TableTextLarge"/>
            </w:pPr>
            <w:sdt>
              <w:sdtPr>
                <w:id w:val="-1069336809"/>
                <w:placeholder>
                  <w:docPart w:val="022766C4B2D14943AFAC8EF8176DC241"/>
                </w:placeholder>
                <w:temporary/>
                <w:showingPlcHdr/>
              </w:sdtPr>
              <w:sdtContent>
                <w:r w:rsidR="00051A24" w:rsidRPr="00E237E8">
                  <w:t>$2,002</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742682170"/>
                <w:placeholder>
                  <w:docPart w:val="5B38E1BB6A9F4BC5ABE15B7D5D94C8F4"/>
                </w:placeholder>
                <w:temporary/>
                <w:showingPlcHdr/>
              </w:sdtPr>
              <w:sdtContent>
                <w:r w:rsidR="00A162A9" w:rsidRPr="00E237E8">
                  <w:t>Employee Payroll Taxes and Benefits</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014043812"/>
                <w:placeholder>
                  <w:docPart w:val="5F24E083D0BF454B951B7A14F9DF0C05"/>
                </w:placeholder>
                <w:temporary/>
                <w:showingPlcHdr/>
              </w:sdtPr>
              <w:sdtContent>
                <w:r w:rsidR="00C46402" w:rsidRPr="00E237E8">
                  <w:t>4</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549802258"/>
                <w:placeholder>
                  <w:docPart w:val="EBE7FE5FE1E4460FBD1B84C950A4139D"/>
                </w:placeholder>
                <w:temporary/>
                <w:showingPlcHdr/>
              </w:sdtPr>
              <w:sdtContent>
                <w:r w:rsidR="006C07E8" w:rsidRPr="00E237E8">
                  <w:t>$100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307442573"/>
                <w:placeholder>
                  <w:docPart w:val="B6178971BA5E455FA56FAE31990E1654"/>
                </w:placeholder>
                <w:temporary/>
                <w:showingPlcHdr/>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637306496"/>
                <w:placeholder>
                  <w:docPart w:val="2AFE56C22B5447A8B35B0E0179AD9BA5"/>
                </w:placeholder>
                <w:temporary/>
                <w:showingPlcHdr/>
              </w:sdtPr>
              <w:sdtContent>
                <w:r w:rsidR="00051A24" w:rsidRPr="00E237E8">
                  <w:t>$1,600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837762740"/>
                <w:placeholder>
                  <w:docPart w:val="0884A3E5EF774FFC8461495EBE5E2D55"/>
                </w:placeholder>
                <w:temporary/>
                <w:showingPlcHdr/>
              </w:sdtPr>
              <w:sdtContent>
                <w:r w:rsidR="00A162A9" w:rsidRPr="00E237E8">
                  <w:t>Rent/Lease Payments/Utilities</w:t>
                </w:r>
              </w:sdtContent>
            </w:sdt>
          </w:p>
        </w:tc>
        <w:tc>
          <w:tcPr>
            <w:tcW w:w="832" w:type="pct"/>
            <w:shd w:val="clear" w:color="auto" w:fill="auto"/>
            <w:noWrap/>
            <w:vAlign w:val="center"/>
            <w:hideMark/>
          </w:tcPr>
          <w:p w:rsidR="008F704C" w:rsidRPr="00E237E8" w:rsidRDefault="00B00725" w:rsidP="00974DD3">
            <w:pPr>
              <w:pStyle w:val="TableTextLarge"/>
            </w:pPr>
            <w:sdt>
              <w:sdtPr>
                <w:id w:val="279155701"/>
                <w:placeholder>
                  <w:docPart w:val="92787CF2BAE2432D94063A783417724F"/>
                </w:placeholder>
                <w:temporary/>
                <w:showingPlcHdr/>
              </w:sdtPr>
              <w:sdtContent>
                <w:r w:rsidR="00C46402" w:rsidRPr="00E237E8">
                  <w:t>4</w:t>
                </w:r>
              </w:sdtContent>
            </w:sdt>
          </w:p>
        </w:tc>
        <w:tc>
          <w:tcPr>
            <w:tcW w:w="832" w:type="pct"/>
            <w:shd w:val="clear" w:color="auto" w:fill="auto"/>
            <w:noWrap/>
            <w:vAlign w:val="center"/>
            <w:hideMark/>
          </w:tcPr>
          <w:p w:rsidR="008F704C" w:rsidRPr="00E237E8" w:rsidRDefault="00B00725" w:rsidP="00974DD3">
            <w:pPr>
              <w:pStyle w:val="TableTextLarge"/>
            </w:pPr>
            <w:sdt>
              <w:sdtPr>
                <w:id w:val="1094050229"/>
                <w:placeholder>
                  <w:docPart w:val="67D445C5A0AB4458B6644A8F6024A8CE"/>
                </w:placeholder>
                <w:temporary/>
                <w:showingPlcHdr/>
              </w:sdtPr>
              <w:sdtContent>
                <w:r w:rsidR="006C07E8" w:rsidRPr="00E237E8">
                  <w:t>$750</w:t>
                </w:r>
              </w:sdtContent>
            </w:sdt>
          </w:p>
        </w:tc>
        <w:tc>
          <w:tcPr>
            <w:tcW w:w="832" w:type="pct"/>
            <w:shd w:val="clear" w:color="auto" w:fill="auto"/>
            <w:noWrap/>
            <w:vAlign w:val="center"/>
            <w:hideMark/>
          </w:tcPr>
          <w:p w:rsidR="008F704C" w:rsidRPr="00E237E8" w:rsidRDefault="00B00725" w:rsidP="00974DD3">
            <w:pPr>
              <w:pStyle w:val="TableTextLarge"/>
            </w:pPr>
            <w:sdt>
              <w:sdtPr>
                <w:id w:val="-1973811003"/>
                <w:placeholder>
                  <w:docPart w:val="57179D40E1604D75A79483F545BFD07D"/>
                </w:placeholder>
                <w:temporary/>
                <w:showingPlcHdr/>
              </w:sdtPr>
              <w:sdtContent>
                <w:r w:rsidR="006C07E8" w:rsidRPr="00E237E8">
                  <w:t>$2,500</w:t>
                </w:r>
              </w:sdtContent>
            </w:sdt>
          </w:p>
        </w:tc>
        <w:tc>
          <w:tcPr>
            <w:tcW w:w="842" w:type="pct"/>
            <w:shd w:val="clear" w:color="auto" w:fill="auto"/>
            <w:noWrap/>
            <w:vAlign w:val="center"/>
            <w:hideMark/>
          </w:tcPr>
          <w:p w:rsidR="008F704C" w:rsidRPr="00E237E8" w:rsidRDefault="00B00725" w:rsidP="00974DD3">
            <w:pPr>
              <w:pStyle w:val="TableTextLarge"/>
            </w:pPr>
            <w:sdt>
              <w:sdtPr>
                <w:id w:val="-446233727"/>
                <w:placeholder>
                  <w:docPart w:val="6AAEBCE6C73D4D4E92464035F3E80E7E"/>
                </w:placeholder>
                <w:temporary/>
                <w:showingPlcHdr/>
              </w:sdtPr>
              <w:sdtContent>
                <w:r w:rsidR="00051A24" w:rsidRPr="00E237E8">
                  <w:t>$5,500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990065685"/>
                <w:placeholder>
                  <w:docPart w:val="9B1CAF28D362479BAEBF2F6F3DB812EC"/>
                </w:placeholder>
                <w:temporary/>
                <w:showingPlcHdr/>
              </w:sdtPr>
              <w:sdtContent>
                <w:r w:rsidR="00A162A9" w:rsidRPr="00E237E8">
                  <w:t>Postage/Shipping</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586504376"/>
                <w:placeholder>
                  <w:docPart w:val="DA4045ABCE784FB190885E6ADCE4E5F4"/>
                </w:placeholder>
                <w:temporary/>
                <w:showingPlcHdr/>
              </w:sdtPr>
              <w:sdtContent>
                <w:r w:rsidR="00C46402" w:rsidRPr="00E237E8">
                  <w:t>1</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568806325"/>
                <w:placeholder>
                  <w:docPart w:val="91FE3F4480A34D82B147AFD7F88A25C9"/>
                </w:placeholder>
                <w:temporary/>
                <w:showingPlcHdr/>
              </w:sdtPr>
              <w:sdtContent>
                <w:r w:rsidR="006C07E8" w:rsidRPr="00E237E8">
                  <w:t>$25</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721323711"/>
                <w:placeholder>
                  <w:docPart w:val="FC6683CEE1DA4C5E8679C3BBAF9415A7"/>
                </w:placeholder>
                <w:temporary/>
                <w:showingPlcHdr/>
              </w:sdtPr>
              <w:sdtContent>
                <w:r w:rsidR="006C07E8" w:rsidRPr="00E237E8">
                  <w:t>$25</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356974943"/>
                <w:placeholder>
                  <w:docPart w:val="34AC85FE787E41FC8E22000AD5D227AD"/>
                </w:placeholder>
                <w:temporary/>
                <w:showingPlcHdr/>
              </w:sdtPr>
              <w:sdtContent>
                <w:r w:rsidR="00051A24" w:rsidRPr="00E237E8">
                  <w:t>$50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519648073"/>
                <w:placeholder>
                  <w:docPart w:val="E32E7C620A6D4B94B4CDC71F5D255AB3"/>
                </w:placeholder>
                <w:temporary/>
                <w:showingPlcHdr/>
              </w:sdtPr>
              <w:sdtContent>
                <w:r w:rsidR="00A162A9" w:rsidRPr="00E237E8">
                  <w:t>Communication/Telephone</w:t>
                </w:r>
              </w:sdtContent>
            </w:sdt>
          </w:p>
        </w:tc>
        <w:tc>
          <w:tcPr>
            <w:tcW w:w="832" w:type="pct"/>
            <w:shd w:val="clear" w:color="auto" w:fill="auto"/>
            <w:noWrap/>
            <w:vAlign w:val="center"/>
            <w:hideMark/>
          </w:tcPr>
          <w:p w:rsidR="008F704C" w:rsidRPr="00E237E8" w:rsidRDefault="00B00725" w:rsidP="00974DD3">
            <w:pPr>
              <w:pStyle w:val="TableTextLarge"/>
            </w:pPr>
            <w:sdt>
              <w:sdtPr>
                <w:id w:val="1200366236"/>
                <w:placeholder>
                  <w:docPart w:val="B8C5222C207F40B48414D7A75BC8B4B7"/>
                </w:placeholder>
                <w:temporary/>
                <w:showingPlcHdr/>
              </w:sdtPr>
              <w:sdtContent>
                <w:r w:rsidR="00C46402" w:rsidRPr="00E237E8">
                  <w:t>4</w:t>
                </w:r>
              </w:sdtContent>
            </w:sdt>
          </w:p>
        </w:tc>
        <w:tc>
          <w:tcPr>
            <w:tcW w:w="832" w:type="pct"/>
            <w:shd w:val="clear" w:color="auto" w:fill="auto"/>
            <w:noWrap/>
            <w:vAlign w:val="center"/>
            <w:hideMark/>
          </w:tcPr>
          <w:p w:rsidR="008F704C" w:rsidRPr="00E237E8" w:rsidRDefault="00B00725" w:rsidP="00974DD3">
            <w:pPr>
              <w:pStyle w:val="TableTextLarge"/>
            </w:pPr>
            <w:sdt>
              <w:sdtPr>
                <w:id w:val="856932386"/>
                <w:placeholder>
                  <w:docPart w:val="E5DA60F7D57B48EC99F8E240738397F0"/>
                </w:placeholder>
                <w:temporary/>
                <w:showingPlcHdr/>
              </w:sdtPr>
              <w:sdtContent>
                <w:r w:rsidR="006C07E8" w:rsidRPr="00E237E8">
                  <w:t>$70</w:t>
                </w:r>
              </w:sdtContent>
            </w:sdt>
          </w:p>
        </w:tc>
        <w:tc>
          <w:tcPr>
            <w:tcW w:w="832" w:type="pct"/>
            <w:shd w:val="clear" w:color="auto" w:fill="auto"/>
            <w:noWrap/>
            <w:vAlign w:val="center"/>
            <w:hideMark/>
          </w:tcPr>
          <w:p w:rsidR="008F704C" w:rsidRPr="00E237E8" w:rsidRDefault="00B00725" w:rsidP="00974DD3">
            <w:pPr>
              <w:pStyle w:val="TableTextLarge"/>
            </w:pPr>
            <w:sdt>
              <w:sdtPr>
                <w:id w:val="-1583834750"/>
                <w:placeholder>
                  <w:docPart w:val="0D15280DF55542AC81F15CDBCD1B92FA"/>
                </w:placeholder>
                <w:temporary/>
                <w:showingPlcHdr/>
              </w:sdtPr>
              <w:sdtContent>
                <w:r w:rsidR="006C07E8" w:rsidRPr="00E237E8">
                  <w:t>$280</w:t>
                </w:r>
              </w:sdtContent>
            </w:sdt>
          </w:p>
        </w:tc>
        <w:tc>
          <w:tcPr>
            <w:tcW w:w="842" w:type="pct"/>
            <w:shd w:val="clear" w:color="auto" w:fill="auto"/>
            <w:noWrap/>
            <w:vAlign w:val="center"/>
            <w:hideMark/>
          </w:tcPr>
          <w:p w:rsidR="008F704C" w:rsidRPr="00E237E8" w:rsidRDefault="00B00725" w:rsidP="00974DD3">
            <w:pPr>
              <w:pStyle w:val="TableTextLarge"/>
            </w:pPr>
            <w:sdt>
              <w:sdtPr>
                <w:id w:val="-655996106"/>
                <w:placeholder>
                  <w:docPart w:val="94B597B4685C4AAAAE53074A65ADDA2F"/>
                </w:placeholder>
                <w:temporary/>
                <w:showingPlcHdr/>
              </w:sdtPr>
              <w:sdtContent>
                <w:r w:rsidR="00051A24" w:rsidRPr="00E237E8">
                  <w:t>$560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386568423"/>
                <w:placeholder>
                  <w:docPart w:val="5F3D2F1668C6479EB2544F2868FD8C0B"/>
                </w:placeholder>
                <w:temporary/>
                <w:showingPlcHdr/>
              </w:sdtPr>
              <w:sdtContent>
                <w:r w:rsidR="00F24CB9" w:rsidRPr="00E237E8">
                  <w:t>Computer Equipment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920482116"/>
                <w:placeholder>
                  <w:docPart w:val="2D2D1D77774541408ABCDD7EB1018B4D"/>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453595922"/>
                <w:placeholder>
                  <w:docPart w:val="78F37BB08ACF41A1BC994BF198CC6CDF"/>
                </w:placeholder>
                <w:temporary/>
                <w:showingPlcHdr/>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181200548"/>
                <w:placeholder>
                  <w:docPart w:val="D5A56DF1290945D1A26D25E053A5DC88"/>
                </w:placeholder>
                <w:temporary/>
                <w:showingPlcHdr/>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887644163"/>
                <w:placeholder>
                  <w:docPart w:val="A756864A0BCF4F1197E245D9AD0F757F"/>
                </w:placeholder>
                <w:temporary/>
                <w:showingPlcHdr/>
              </w:sdtPr>
              <w:sdtContent>
                <w:r w:rsidR="00F24CB9" w:rsidRPr="00E237E8">
                  <w:t>Computer Software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1336884526"/>
                <w:placeholder>
                  <w:docPart w:val="D8EFD968C73849C9AAD1D8FD7A7E0C56"/>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643157434"/>
                <w:placeholder>
                  <w:docPart w:val="29EC59B0034B4E24ABD1CCFDCAC8C29A"/>
                </w:placeholder>
                <w:temporary/>
                <w:showingPlcHdr/>
              </w:sdtPr>
              <w:sdtContent>
                <w:r w:rsidR="006C07E8" w:rsidRPr="00E237E8">
                  <w:t>$300</w:t>
                </w:r>
              </w:sdtContent>
            </w:sdt>
          </w:p>
        </w:tc>
        <w:tc>
          <w:tcPr>
            <w:tcW w:w="842" w:type="pct"/>
            <w:shd w:val="clear" w:color="auto" w:fill="auto"/>
            <w:noWrap/>
            <w:vAlign w:val="center"/>
            <w:hideMark/>
          </w:tcPr>
          <w:p w:rsidR="008F704C" w:rsidRPr="00E237E8" w:rsidRDefault="00B00725" w:rsidP="00974DD3">
            <w:pPr>
              <w:pStyle w:val="TableTextLarge"/>
            </w:pPr>
            <w:sdt>
              <w:sdtPr>
                <w:id w:val="973494877"/>
                <w:placeholder>
                  <w:docPart w:val="4CBE535097B8438980025EDAABF4C7AE"/>
                </w:placeholder>
                <w:temporary/>
                <w:showingPlcHdr/>
              </w:sdtPr>
              <w:sdtContent>
                <w:r w:rsidR="00051A24" w:rsidRPr="00E237E8">
                  <w:t>$300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835373605"/>
                <w:placeholder>
                  <w:docPart w:val="640D32334E6C4A2297724159BC503D47"/>
                </w:placeholder>
                <w:temporary/>
                <w:showingPlcHdr/>
              </w:sdtPr>
              <w:sdtContent>
                <w:r w:rsidR="00F24CB9" w:rsidRPr="00E237E8">
                  <w:t>Insurance</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486079173"/>
                <w:placeholder>
                  <w:docPart w:val="94F02E6A2E1844968BDA818C2C716E26"/>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2106710853"/>
                <w:placeholder>
                  <w:docPart w:val="028CBA89E832459585F9CBE2504EDA17"/>
                </w:placeholder>
                <w:temporary/>
                <w:showingPlcHdr/>
              </w:sdtPr>
              <w:sdtContent>
                <w:r w:rsidR="00051A24" w:rsidRPr="00E237E8">
                  <w:t>$60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613126645"/>
                <w:placeholder>
                  <w:docPart w:val="6DCA233F2C5F49929F1B8483E6922D89"/>
                </w:placeholder>
                <w:temporary/>
                <w:showingPlcHdr/>
              </w:sdtPr>
              <w:sdtContent>
                <w:r w:rsidR="00051A24" w:rsidRPr="00E237E8">
                  <w:t>$60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139406405"/>
                <w:placeholder>
                  <w:docPart w:val="B8A305FC3AF84AAAAA5BFF8901871B3E"/>
                </w:placeholder>
                <w:temporary/>
                <w:showingPlcHdr/>
              </w:sdtPr>
              <w:sdtContent>
                <w:r w:rsidR="00F24CB9" w:rsidRPr="00E237E8">
                  <w:t>Interest Expense</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1348326349"/>
                <w:placeholder>
                  <w:docPart w:val="3FADDF53588A418180F2C69811DB3BEC"/>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2039929721"/>
                <w:placeholder>
                  <w:docPart w:val="D5DD5B24F9894F839B61AC30F6D518DC"/>
                </w:placeholder>
                <w:temporary/>
                <w:showingPlcHdr/>
              </w:sdtPr>
              <w:sdtContent>
                <w:r w:rsidR="006C07E8" w:rsidRPr="00E237E8">
                  <w:t>$0</w:t>
                </w:r>
              </w:sdtContent>
            </w:sdt>
          </w:p>
        </w:tc>
        <w:tc>
          <w:tcPr>
            <w:tcW w:w="842" w:type="pct"/>
            <w:shd w:val="clear" w:color="auto" w:fill="auto"/>
            <w:noWrap/>
            <w:vAlign w:val="center"/>
            <w:hideMark/>
          </w:tcPr>
          <w:p w:rsidR="008F704C" w:rsidRPr="00E237E8" w:rsidRDefault="00B00725" w:rsidP="00974DD3">
            <w:pPr>
              <w:pStyle w:val="TableTextLarge"/>
            </w:pPr>
            <w:sdt>
              <w:sdtPr>
                <w:id w:val="808524520"/>
                <w:placeholder>
                  <w:docPart w:val="DF019A43DDEC46419707A172D4204548"/>
                </w:placeholder>
                <w:temporary/>
                <w:showingPlcHdr/>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475516305"/>
                <w:placeholder>
                  <w:docPart w:val="D35780351A534F459AAD2681481DCAFD"/>
                </w:placeholder>
                <w:temporary/>
                <w:showingPlcHdr/>
              </w:sdtPr>
              <w:sdtContent>
                <w:r w:rsidR="00F24CB9" w:rsidRPr="00E237E8">
                  <w:t>Bank Service Charges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9553298"/>
                <w:placeholder>
                  <w:docPart w:val="64E4AC745D3641E29A99BCA32AB7DF21"/>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483315802"/>
                <w:placeholder>
                  <w:docPart w:val="FD5F644D271941D589DE774F2FDEA039"/>
                </w:placeholder>
                <w:temporary/>
                <w:showingPlcHdr/>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978647036"/>
                <w:placeholder>
                  <w:docPart w:val="46C2CB5FC79D4596889CC89CAFE1D884"/>
                </w:placeholder>
                <w:temporary/>
                <w:showingPlcHdr/>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357780758"/>
                <w:placeholder>
                  <w:docPart w:val="4B3C889790C54C1B9D1E5D1A496D0E67"/>
                </w:placeholder>
                <w:temporary/>
                <w:showingPlcHdr/>
              </w:sdtPr>
              <w:sdtContent>
                <w:r w:rsidR="00F24CB9" w:rsidRPr="00E237E8">
                  <w:t>Supplies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38027369"/>
                <w:placeholder>
                  <w:docPart w:val="1A87B4DF0D3D47F1A47546E4F5B9F377"/>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1435206966"/>
                <w:placeholder>
                  <w:docPart w:val="6BDA86552E3B4B2E9ABA7F19C052AD9C"/>
                </w:placeholder>
                <w:temporary/>
                <w:showingPlcHdr/>
              </w:sdtPr>
              <w:sdtContent>
                <w:r w:rsidR="006C07E8" w:rsidRPr="00E237E8">
                  <w:t>$0</w:t>
                </w:r>
              </w:sdtContent>
            </w:sdt>
          </w:p>
        </w:tc>
        <w:tc>
          <w:tcPr>
            <w:tcW w:w="842" w:type="pct"/>
            <w:shd w:val="clear" w:color="auto" w:fill="auto"/>
            <w:noWrap/>
            <w:vAlign w:val="center"/>
            <w:hideMark/>
          </w:tcPr>
          <w:p w:rsidR="008F704C" w:rsidRPr="00E237E8" w:rsidRDefault="00B00725" w:rsidP="00974DD3">
            <w:pPr>
              <w:pStyle w:val="TableTextLarge"/>
            </w:pPr>
            <w:sdt>
              <w:sdtPr>
                <w:id w:val="25303313"/>
                <w:placeholder>
                  <w:docPart w:val="90F4629C975F4A26989CE5905FD44889"/>
                </w:placeholder>
                <w:temporary/>
                <w:showingPlcHdr/>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987159155"/>
                <w:placeholder>
                  <w:docPart w:val="EA4ECCD1C8B343DD815D189A245104FF"/>
                </w:placeholder>
                <w:temporary/>
                <w:showingPlcHdr/>
              </w:sdtPr>
              <w:sdtContent>
                <w:r w:rsidR="00F24CB9" w:rsidRPr="00E237E8">
                  <w:t>Travel &amp; Entertainment</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644044854"/>
                <w:placeholder>
                  <w:docPart w:val="02DD5690A67947B8991F91F731935F78"/>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059914575"/>
                <w:placeholder>
                  <w:docPart w:val="CBA6C044270148C6B9535BF973183018"/>
                </w:placeholder>
                <w:temporary/>
                <w:showingPlcHdr/>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1058467183"/>
                <w:placeholder>
                  <w:docPart w:val="30ABCD45C5CF4580B4ACA1864F15F740"/>
                </w:placeholder>
                <w:temporary/>
                <w:showingPlcHdr/>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721632375"/>
                <w:placeholder>
                  <w:docPart w:val="56B5274A6E7741448C1045697C9953B8"/>
                </w:placeholder>
                <w:temporary/>
                <w:showingPlcHdr/>
              </w:sdtPr>
              <w:sdtContent>
                <w:r w:rsidR="00F24CB9" w:rsidRPr="00E237E8">
                  <w:t>Equipment</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34555141"/>
                <w:placeholder>
                  <w:docPart w:val="65A9165801064545AF2979B2932D57BE"/>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1116830233"/>
                <w:placeholder>
                  <w:docPart w:val="5F0488A83DF24334AE942A5068D4C743"/>
                </w:placeholder>
                <w:temporary/>
                <w:showingPlcHdr/>
              </w:sdtPr>
              <w:sdtContent>
                <w:r w:rsidR="006C07E8" w:rsidRPr="00E237E8">
                  <w:t>$2,500</w:t>
                </w:r>
              </w:sdtContent>
            </w:sdt>
          </w:p>
        </w:tc>
        <w:tc>
          <w:tcPr>
            <w:tcW w:w="842" w:type="pct"/>
            <w:shd w:val="clear" w:color="auto" w:fill="auto"/>
            <w:noWrap/>
            <w:vAlign w:val="center"/>
            <w:hideMark/>
          </w:tcPr>
          <w:p w:rsidR="008F704C" w:rsidRPr="00E237E8" w:rsidRDefault="00B00725" w:rsidP="00974DD3">
            <w:pPr>
              <w:pStyle w:val="TableTextLarge"/>
            </w:pPr>
            <w:sdt>
              <w:sdtPr>
                <w:id w:val="-1177428253"/>
                <w:placeholder>
                  <w:docPart w:val="921A4112C2C7410B92A0B78965649CC8"/>
                </w:placeholder>
                <w:temporary/>
                <w:showingPlcHdr/>
              </w:sdtPr>
              <w:sdtContent>
                <w:r w:rsidR="006C07E8" w:rsidRPr="00E237E8">
                  <w:t>$2,500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990743352"/>
                <w:placeholder>
                  <w:docPart w:val="E896CE72D3684DAEA472BFDC18C02D4D"/>
                </w:placeholder>
                <w:temporary/>
                <w:showingPlcHdr/>
              </w:sdtPr>
              <w:sdtContent>
                <w:r w:rsidR="00F24CB9" w:rsidRPr="00E237E8">
                  <w:t>Furniture &amp; Fixtures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322090345"/>
                <w:placeholder>
                  <w:docPart w:val="A6A4D40C4AAD46C18C3E29A5EF198E89"/>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440105519"/>
                <w:placeholder>
                  <w:docPart w:val="CCC44E0EABF6489CB057CE9C6406C6E9"/>
                </w:placeholder>
                <w:temporary/>
                <w:showingPlcHdr/>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591048890"/>
                <w:placeholder>
                  <w:docPart w:val="BAAAE5DC0CA249A487CB353AA91686F7"/>
                </w:placeholder>
                <w:temporary/>
                <w:showingPlcHdr/>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150130107"/>
                <w:placeholder>
                  <w:docPart w:val="D7EA37C99EDD4A69936B79222CC98C4B"/>
                </w:placeholder>
                <w:temporary/>
                <w:showingPlcHdr/>
              </w:sdtPr>
              <w:sdtContent>
                <w:r w:rsidR="00F24CB9" w:rsidRPr="00E237E8">
                  <w:t>Leasehold Improvements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590126092"/>
                <w:placeholder>
                  <w:docPart w:val="C82E008E19304D1CBD50AD7227446435"/>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887684722"/>
                <w:placeholder>
                  <w:docPart w:val="8201CAEBCF2C4F21A2B86841BB2B11A9"/>
                </w:placeholder>
                <w:temporary/>
                <w:showingPlcHdr/>
              </w:sdtPr>
              <w:sdtContent>
                <w:r w:rsidR="006C07E8" w:rsidRPr="00E237E8">
                  <w:t>$0</w:t>
                </w:r>
              </w:sdtContent>
            </w:sdt>
          </w:p>
        </w:tc>
        <w:tc>
          <w:tcPr>
            <w:tcW w:w="842" w:type="pct"/>
            <w:shd w:val="clear" w:color="auto" w:fill="auto"/>
            <w:noWrap/>
            <w:vAlign w:val="center"/>
            <w:hideMark/>
          </w:tcPr>
          <w:p w:rsidR="008F704C" w:rsidRPr="00E237E8" w:rsidRDefault="00B00725" w:rsidP="00974DD3">
            <w:pPr>
              <w:pStyle w:val="TableTextLarge"/>
            </w:pPr>
            <w:sdt>
              <w:sdtPr>
                <w:id w:val="-1578743118"/>
                <w:placeholder>
                  <w:docPart w:val="2C3FADE95EAF4098A92D11557120A700"/>
                </w:placeholder>
                <w:temporary/>
                <w:showingPlcHdr/>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80834835"/>
                <w:placeholder>
                  <w:docPart w:val="D0CAD3606C8F4D19B594D23643BD51F5"/>
                </w:placeholder>
                <w:temporary/>
                <w:showingPlcHdr/>
              </w:sdtPr>
              <w:sdtContent>
                <w:r w:rsidR="00F24CB9" w:rsidRPr="00E237E8">
                  <w:t>Security Deposit(s)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559932679"/>
                <w:placeholder>
                  <w:docPart w:val="8E44DC12433341FCB4FC9C2C6E33D72C"/>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879058191"/>
                <w:placeholder>
                  <w:docPart w:val="EBD2FFF0B8614644A22F9EF54A3E4F83"/>
                </w:placeholder>
                <w:temporary/>
                <w:showingPlcHdr/>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1111900501"/>
                <w:placeholder>
                  <w:docPart w:val="BCD2D9A6AB0942248AAF5A5B5865A4E1"/>
                </w:placeholder>
                <w:temporary/>
                <w:showingPlcHdr/>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1916820221"/>
                <w:placeholder>
                  <w:docPart w:val="E2738D3AD18B41C39529B599553633F6"/>
                </w:placeholder>
                <w:temporary/>
                <w:showingPlcHdr/>
              </w:sdtPr>
              <w:sdtContent>
                <w:r w:rsidR="00F24CB9" w:rsidRPr="00E237E8">
                  <w:t>Business Licenses/Permits/Fees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1772361398"/>
                <w:placeholder>
                  <w:docPart w:val="1E7558889FAE4D3BB8DB9D11E5ED1260"/>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1727142038"/>
                <w:placeholder>
                  <w:docPart w:val="FFA34EC626E84F2888653A955F413DF4"/>
                </w:placeholder>
                <w:temporary/>
                <w:showingPlcHdr/>
              </w:sdtPr>
              <w:sdtContent>
                <w:r w:rsidR="00051A24" w:rsidRPr="00E237E8">
                  <w:t>$5,000</w:t>
                </w:r>
              </w:sdtContent>
            </w:sdt>
          </w:p>
        </w:tc>
        <w:tc>
          <w:tcPr>
            <w:tcW w:w="842" w:type="pct"/>
            <w:shd w:val="clear" w:color="auto" w:fill="auto"/>
            <w:noWrap/>
            <w:vAlign w:val="center"/>
            <w:hideMark/>
          </w:tcPr>
          <w:p w:rsidR="008F704C" w:rsidRPr="00E237E8" w:rsidRDefault="00B00725" w:rsidP="00974DD3">
            <w:pPr>
              <w:pStyle w:val="TableTextLarge"/>
            </w:pPr>
            <w:sdt>
              <w:sdtPr>
                <w:id w:val="672689922"/>
                <w:placeholder>
                  <w:docPart w:val="A66724B7A80049BB9924FBF4037E0D51"/>
                </w:placeholder>
                <w:temporary/>
                <w:showingPlcHdr/>
              </w:sdtPr>
              <w:sdtContent>
                <w:r w:rsidR="00051A24" w:rsidRPr="00E237E8">
                  <w:t>$5,000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469504943"/>
                <w:placeholder>
                  <w:docPart w:val="125D67C9EE914EA1BD95BE562A81CC72"/>
                </w:placeholder>
                <w:temporary/>
                <w:showingPlcHdr/>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322586290"/>
                <w:placeholder>
                  <w:docPart w:val="6141038014FC4879834F3B0DBD172A3B"/>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626119459"/>
                <w:placeholder>
                  <w:docPart w:val="9E1B7C625DB5467A891D1ECA14B051F4"/>
                </w:placeholder>
                <w:temporary/>
                <w:showingPlcHdr/>
              </w:sdtPr>
              <w:sdtContent>
                <w:r w:rsidR="006C07E8" w:rsidRPr="00E237E8">
                  <w:t>$1,500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967085106"/>
                <w:placeholder>
                  <w:docPart w:val="7EB053F2F79747E9B4F8DDF26550331E"/>
                </w:placeholder>
                <w:temporary/>
                <w:showingPlcHdr/>
              </w:sdtPr>
              <w:sdtContent>
                <w:r w:rsidR="006C07E8" w:rsidRPr="00E237E8">
                  <w:t>$1,500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2122649264"/>
                <w:placeholder>
                  <w:docPart w:val="FBE5A4FFDB1A4E2380DB20C0041D52C4"/>
                </w:placeholder>
                <w:temporary/>
                <w:showingPlcHdr/>
              </w:sdtPr>
              <w:sdtContent>
                <w:r w:rsidR="00F24CB9" w:rsidRPr="00E237E8">
                  <w:t>Consultant(s)</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1337377402"/>
                <w:placeholder>
                  <w:docPart w:val="6F92A9CD7A0A4415B790296C1A3F389A"/>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922452783"/>
                <w:placeholder>
                  <w:docPart w:val="15E91F9823B44DF6B9151BCB497E29E4"/>
                </w:placeholder>
                <w:temporary/>
                <w:showingPlcHdr/>
              </w:sdtPr>
              <w:sdtContent>
                <w:r w:rsidR="006C07E8" w:rsidRPr="00E237E8">
                  <w:t>$0</w:t>
                </w:r>
              </w:sdtContent>
            </w:sdt>
          </w:p>
        </w:tc>
        <w:tc>
          <w:tcPr>
            <w:tcW w:w="842" w:type="pct"/>
            <w:shd w:val="clear" w:color="auto" w:fill="auto"/>
            <w:noWrap/>
            <w:vAlign w:val="center"/>
            <w:hideMark/>
          </w:tcPr>
          <w:p w:rsidR="008F704C" w:rsidRPr="00E237E8" w:rsidRDefault="00B00725" w:rsidP="00974DD3">
            <w:pPr>
              <w:pStyle w:val="TableTextLarge"/>
            </w:pPr>
            <w:sdt>
              <w:sdtPr>
                <w:id w:val="410579709"/>
                <w:placeholder>
                  <w:docPart w:val="493806A0951B40FC8B9680144EE7DBDC"/>
                </w:placeholder>
                <w:temporary/>
                <w:showingPlcHdr/>
              </w:sdtPr>
              <w:sdtContent>
                <w:r w:rsidR="006C07E8" w:rsidRPr="00E237E8">
                  <w:t>$0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1480349045"/>
                <w:placeholder>
                  <w:docPart w:val="F8C606BE5CEE42688E4F451FFD3B6422"/>
                </w:placeholder>
                <w:temporary/>
                <w:showingPlcHdr/>
              </w:sdtPr>
              <w:sdtContent>
                <w:r w:rsidR="00F24CB9" w:rsidRPr="00E237E8">
                  <w:t>Inventory</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306863520"/>
                <w:placeholder>
                  <w:docPart w:val="DAFDA3BD9BD8402385C5A049F41D03A1"/>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667171165"/>
                <w:placeholder>
                  <w:docPart w:val="AA0449F705EA4365B1897D855EEBFD88"/>
                </w:placeholder>
                <w:temporary/>
                <w:showingPlcHdr/>
              </w:sdtPr>
              <w:sdtContent>
                <w:r w:rsidR="006C07E8" w:rsidRPr="00E237E8">
                  <w:t>$0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313025641"/>
                <w:placeholder>
                  <w:docPart w:val="DA2DD5A033034EC487B9EF6AC26C6313"/>
                </w:placeholder>
                <w:temporary/>
                <w:showingPlcHdr/>
              </w:sdtPr>
              <w:sdtContent>
                <w:r w:rsidR="006C07E8" w:rsidRPr="00E237E8">
                  <w:t>$0</w:t>
                </w:r>
              </w:sdtContent>
            </w:sdt>
          </w:p>
        </w:tc>
      </w:tr>
      <w:tr w:rsidR="008F704C" w:rsidRPr="00E237E8" w:rsidTr="008F704C">
        <w:trPr>
          <w:trHeight w:val="312"/>
        </w:trPr>
        <w:tc>
          <w:tcPr>
            <w:tcW w:w="1664" w:type="pct"/>
            <w:shd w:val="clear" w:color="auto" w:fill="auto"/>
            <w:vAlign w:val="center"/>
            <w:hideMark/>
          </w:tcPr>
          <w:p w:rsidR="008F704C" w:rsidRPr="00E237E8" w:rsidRDefault="00B00725" w:rsidP="00974DD3">
            <w:pPr>
              <w:pStyle w:val="TableTextLarge"/>
            </w:pPr>
            <w:sdt>
              <w:sdtPr>
                <w:id w:val="802361237"/>
                <w:placeholder>
                  <w:docPart w:val="6B3568BF018D402CA0A25DCDD8CC3C18"/>
                </w:placeholder>
                <w:temporary/>
                <w:showingPlcHdr/>
              </w:sdtPr>
              <w:sdtContent>
                <w:r w:rsidR="00F24CB9" w:rsidRPr="00E237E8">
                  <w:t>Cash-On-Hand (Working Capital)</w:t>
                </w:r>
              </w:sdtContent>
            </w:sdt>
          </w:p>
        </w:tc>
        <w:tc>
          <w:tcPr>
            <w:tcW w:w="832" w:type="pct"/>
            <w:shd w:val="clear" w:color="auto" w:fill="auto"/>
            <w:noWrap/>
            <w:vAlign w:val="center"/>
            <w:hideMark/>
          </w:tcPr>
          <w:p w:rsidR="008F704C" w:rsidRPr="00E237E8" w:rsidRDefault="008F704C" w:rsidP="00974DD3">
            <w:pPr>
              <w:pStyle w:val="TableTextLarge"/>
            </w:pPr>
          </w:p>
        </w:tc>
        <w:tc>
          <w:tcPr>
            <w:tcW w:w="832" w:type="pct"/>
            <w:shd w:val="clear" w:color="auto" w:fill="auto"/>
            <w:noWrap/>
            <w:vAlign w:val="center"/>
            <w:hideMark/>
          </w:tcPr>
          <w:p w:rsidR="008F704C" w:rsidRPr="00E237E8" w:rsidRDefault="00B00725" w:rsidP="00974DD3">
            <w:pPr>
              <w:pStyle w:val="TableTextLarge"/>
            </w:pPr>
            <w:sdt>
              <w:sdtPr>
                <w:id w:val="-1084528651"/>
                <w:placeholder>
                  <w:docPart w:val="74A27322615C4D1B8D169A18FB61E686"/>
                </w:placeholder>
                <w:temporary/>
                <w:showingPlcHdr/>
              </w:sdtPr>
              <w:sdtContent>
                <w:r w:rsidR="006C07E8" w:rsidRPr="00E237E8">
                  <w:t>$0</w:t>
                </w:r>
              </w:sdtContent>
            </w:sdt>
          </w:p>
        </w:tc>
        <w:tc>
          <w:tcPr>
            <w:tcW w:w="832" w:type="pct"/>
            <w:shd w:val="clear" w:color="auto" w:fill="auto"/>
            <w:noWrap/>
            <w:vAlign w:val="center"/>
            <w:hideMark/>
          </w:tcPr>
          <w:p w:rsidR="008F704C" w:rsidRPr="00E237E8" w:rsidRDefault="00B00725" w:rsidP="00974DD3">
            <w:pPr>
              <w:pStyle w:val="TableTextLarge"/>
            </w:pPr>
            <w:sdt>
              <w:sdtPr>
                <w:id w:val="-1342775083"/>
                <w:placeholder>
                  <w:docPart w:val="C84E5180D6784927B9BCB5FDEEF7C66F"/>
                </w:placeholder>
                <w:temporary/>
                <w:showingPlcHdr/>
              </w:sdtPr>
              <w:sdtContent>
                <w:r w:rsidR="00051A24" w:rsidRPr="00E237E8">
                  <w:t>$1,000</w:t>
                </w:r>
              </w:sdtContent>
            </w:sdt>
          </w:p>
        </w:tc>
        <w:tc>
          <w:tcPr>
            <w:tcW w:w="842" w:type="pct"/>
            <w:shd w:val="clear" w:color="auto" w:fill="auto"/>
            <w:noWrap/>
            <w:vAlign w:val="center"/>
            <w:hideMark/>
          </w:tcPr>
          <w:p w:rsidR="008F704C" w:rsidRPr="00E237E8" w:rsidRDefault="00B00725" w:rsidP="00974DD3">
            <w:pPr>
              <w:pStyle w:val="TableTextLarge"/>
            </w:pPr>
            <w:sdt>
              <w:sdtPr>
                <w:id w:val="-958786794"/>
                <w:placeholder>
                  <w:docPart w:val="A04EAB40967F44DEA20EB090A679F5D8"/>
                </w:placeholder>
                <w:temporary/>
                <w:showingPlcHdr/>
              </w:sdtPr>
              <w:sdtContent>
                <w:r w:rsidR="00051A24" w:rsidRPr="00E237E8">
                  <w:t>$1,000</w:t>
                </w:r>
              </w:sdtContent>
            </w:sdt>
          </w:p>
        </w:tc>
      </w:tr>
      <w:tr w:rsidR="008F704C" w:rsidRPr="00E237E8" w:rsidTr="008F704C">
        <w:trPr>
          <w:trHeight w:val="312"/>
        </w:trPr>
        <w:tc>
          <w:tcPr>
            <w:tcW w:w="1664" w:type="pct"/>
            <w:shd w:val="clear" w:color="auto" w:fill="F2F2F2" w:themeFill="background1" w:themeFillShade="F2"/>
            <w:vAlign w:val="center"/>
            <w:hideMark/>
          </w:tcPr>
          <w:p w:rsidR="008F704C" w:rsidRPr="00E237E8" w:rsidRDefault="00B00725" w:rsidP="00974DD3">
            <w:pPr>
              <w:pStyle w:val="TableTextLarge"/>
            </w:pPr>
            <w:sdt>
              <w:sdtPr>
                <w:id w:val="367719408"/>
                <w:placeholder>
                  <w:docPart w:val="9F8FDB35DB3949EDA86B498622C306FA"/>
                </w:placeholder>
                <w:temporary/>
                <w:showingPlcHdr/>
              </w:sdtPr>
              <w:sdtContent>
                <w:r w:rsidR="00F24CB9" w:rsidRPr="00E237E8">
                  <w:t>Miscellaneous</w:t>
                </w:r>
              </w:sdtContent>
            </w:sdt>
          </w:p>
        </w:tc>
        <w:tc>
          <w:tcPr>
            <w:tcW w:w="832" w:type="pct"/>
            <w:shd w:val="clear" w:color="auto" w:fill="F2F2F2" w:themeFill="background1" w:themeFillShade="F2"/>
            <w:noWrap/>
            <w:vAlign w:val="center"/>
            <w:hideMark/>
          </w:tcPr>
          <w:p w:rsidR="008F704C" w:rsidRPr="00E237E8" w:rsidRDefault="008F704C" w:rsidP="00974DD3">
            <w:pPr>
              <w:pStyle w:val="TableTextLarge"/>
            </w:pPr>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805622218"/>
                <w:placeholder>
                  <w:docPart w:val="8C5F3BCF90A9405B92F1CC9D313362C4"/>
                </w:placeholder>
                <w:temporary/>
                <w:showingPlcHdr/>
              </w:sdtPr>
              <w:sdtContent>
                <w:r w:rsidR="006C07E8" w:rsidRPr="00E237E8">
                  <w:t>$0</w:t>
                </w:r>
              </w:sdtContent>
            </w:sdt>
          </w:p>
        </w:tc>
        <w:tc>
          <w:tcPr>
            <w:tcW w:w="832" w:type="pct"/>
            <w:shd w:val="clear" w:color="auto" w:fill="F2F2F2" w:themeFill="background1" w:themeFillShade="F2"/>
            <w:noWrap/>
            <w:vAlign w:val="center"/>
            <w:hideMark/>
          </w:tcPr>
          <w:p w:rsidR="008F704C" w:rsidRPr="00E237E8" w:rsidRDefault="00B00725" w:rsidP="00974DD3">
            <w:pPr>
              <w:pStyle w:val="TableTextLarge"/>
            </w:pPr>
            <w:sdt>
              <w:sdtPr>
                <w:id w:val="-1123693887"/>
                <w:placeholder>
                  <w:docPart w:val="F60BF1C0FC4C408C83ED7B663BD6BF0B"/>
                </w:placeholder>
                <w:temporary/>
                <w:showingPlcHdr/>
              </w:sdtPr>
              <w:sdtContent>
                <w:r w:rsidR="006C07E8" w:rsidRPr="00E237E8">
                  <w:t>$2,000</w:t>
                </w:r>
              </w:sdtContent>
            </w:sdt>
          </w:p>
        </w:tc>
        <w:tc>
          <w:tcPr>
            <w:tcW w:w="842" w:type="pct"/>
            <w:shd w:val="clear" w:color="auto" w:fill="F2F2F2" w:themeFill="background1" w:themeFillShade="F2"/>
            <w:noWrap/>
            <w:vAlign w:val="center"/>
            <w:hideMark/>
          </w:tcPr>
          <w:p w:rsidR="008F704C" w:rsidRPr="00E237E8" w:rsidRDefault="00B00725" w:rsidP="00974DD3">
            <w:pPr>
              <w:pStyle w:val="TableTextLarge"/>
            </w:pPr>
            <w:sdt>
              <w:sdtPr>
                <w:id w:val="1185480122"/>
                <w:placeholder>
                  <w:docPart w:val="F2B7F78BD5BC43839F62250DE60E1822"/>
                </w:placeholder>
                <w:temporary/>
                <w:showingPlcHdr/>
              </w:sdtPr>
              <w:sdtContent>
                <w:r w:rsidR="006C07E8" w:rsidRPr="00E237E8">
                  <w:t>$2,000</w:t>
                </w:r>
              </w:sdtContent>
            </w:sdt>
          </w:p>
        </w:tc>
      </w:tr>
      <w:tr w:rsidR="008F704C" w:rsidRPr="00E237E8" w:rsidTr="008F704C">
        <w:trPr>
          <w:trHeight w:val="312"/>
        </w:trPr>
        <w:sdt>
          <w:sdtPr>
            <w:rPr>
              <w:rStyle w:val="Bold"/>
            </w:rPr>
            <w:id w:val="-1942444704"/>
            <w:placeholder>
              <w:docPart w:val="76B7B39B3C2042818E955ED27A2A5C53"/>
            </w:placeholder>
            <w:temporary/>
            <w:showingPlcHdr/>
          </w:sdtPr>
          <w:sdtContent>
            <w:tc>
              <w:tcPr>
                <w:tcW w:w="1664" w:type="pct"/>
                <w:shd w:val="clear" w:color="auto" w:fill="F0CDA1" w:themeFill="accent1"/>
                <w:vAlign w:val="center"/>
                <w:hideMark/>
              </w:tcPr>
              <w:p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32" w:type="pct"/>
            <w:shd w:val="clear" w:color="auto" w:fill="F0CDA1" w:themeFill="accent1"/>
            <w:noWrap/>
            <w:vAlign w:val="center"/>
            <w:hideMark/>
          </w:tcPr>
          <w:p w:rsidR="008F704C" w:rsidRPr="00E237E8" w:rsidRDefault="008F704C" w:rsidP="00974DD3">
            <w:pPr>
              <w:pStyle w:val="TableTextLarge"/>
              <w:rPr>
                <w:rStyle w:val="Bold"/>
              </w:rPr>
            </w:pPr>
          </w:p>
        </w:tc>
        <w:tc>
          <w:tcPr>
            <w:tcW w:w="842" w:type="pct"/>
            <w:shd w:val="clear" w:color="auto" w:fill="F0CDA1" w:themeFill="accent1"/>
            <w:noWrap/>
            <w:vAlign w:val="center"/>
            <w:hideMark/>
          </w:tcPr>
          <w:p w:rsidR="008F704C" w:rsidRPr="00E237E8" w:rsidRDefault="00B00725" w:rsidP="00974DD3">
            <w:pPr>
              <w:pStyle w:val="TableTextLarge"/>
              <w:rPr>
                <w:rStyle w:val="Bold"/>
              </w:rPr>
            </w:pPr>
            <w:sdt>
              <w:sdtPr>
                <w:rPr>
                  <w:rStyle w:val="Bold"/>
                </w:rPr>
                <w:id w:val="8655824"/>
                <w:placeholder>
                  <w:docPart w:val="A3004F6DEAB84ADCA776C2F5CC9BC051"/>
                </w:placeholder>
                <w:temporary/>
                <w:showingPlcHdr/>
              </w:sdtPr>
              <w:sdtContent>
                <w:r w:rsidR="009500FA" w:rsidRPr="00E237E8">
                  <w:rPr>
                    <w:rStyle w:val="Bold"/>
                  </w:rPr>
                  <w:t>$26,472</w:t>
                </w:r>
              </w:sdtContent>
            </w:sdt>
          </w:p>
        </w:tc>
      </w:tr>
      <w:tr w:rsidR="008F704C" w:rsidRPr="00E237E8" w:rsidTr="008F704C">
        <w:trPr>
          <w:trHeight w:val="312"/>
        </w:trPr>
        <w:sdt>
          <w:sdtPr>
            <w:id w:val="-320889793"/>
            <w:placeholder>
              <w:docPart w:val="63D1E9BCB6704C36A55FAD9E389E39CF"/>
            </w:placeholder>
            <w:temporary/>
            <w:showingPlcHdr/>
          </w:sdtPr>
          <w:sdtContent>
            <w:tc>
              <w:tcPr>
                <w:tcW w:w="5000" w:type="pct"/>
                <w:gridSpan w:val="5"/>
                <w:shd w:val="clear" w:color="auto" w:fill="auto"/>
                <w:vAlign w:val="center"/>
              </w:tcPr>
              <w:p w:rsidR="008F704C" w:rsidRPr="00E237E8" w:rsidRDefault="009500FA" w:rsidP="009500FA">
                <w:pPr>
                  <w:pStyle w:val="TableTextLarge"/>
                </w:pPr>
                <w:r w:rsidRPr="00E237E8">
                  <w:t>*Based on part-time employees. This may change once you hit your growth benchmark.</w:t>
                </w:r>
              </w:p>
            </w:tc>
          </w:sdtContent>
        </w:sdt>
      </w:tr>
    </w:tbl>
    <w:p w:rsidR="008F704C" w:rsidRPr="00E237E8" w:rsidRDefault="008F704C">
      <w:pPr>
        <w:spacing w:before="0" w:after="160" w:line="259" w:lineRule="auto"/>
      </w:pPr>
      <w:r w:rsidRPr="00E237E8">
        <w:br w:type="page"/>
      </w:r>
    </w:p>
    <w:p w:rsidR="008F704C" w:rsidRPr="00E237E8" w:rsidRDefault="00B00725" w:rsidP="008F704C">
      <w:sdt>
        <w:sdtPr>
          <w:rPr>
            <w:rStyle w:val="Bold"/>
          </w:rPr>
          <w:id w:val="1285316403"/>
          <w:placeholder>
            <w:docPart w:val="7C2AC468BC06471BB5C81D765FB6BE8A"/>
          </w:placeholder>
          <w:temporary/>
          <w:showingPlcHdr/>
        </w:sdtPr>
        <w:sdtContent>
          <w:r w:rsidR="008F704C" w:rsidRPr="00E237E8">
            <w:rPr>
              <w:b/>
              <w:bCs/>
            </w:rPr>
            <w:t>Projected profit and loss model:</w:t>
          </w:r>
        </w:sdtContent>
      </w:sdt>
      <w:r w:rsidR="008F704C" w:rsidRPr="00E237E8">
        <w:t xml:space="preserve"> </w:t>
      </w:r>
      <w:sdt>
        <w:sdtPr>
          <w:id w:val="-2025386147"/>
          <w:placeholder>
            <w:docPart w:val="934105DBBD274482BB4095BC2046D5CA"/>
          </w:placeholder>
          <w:temporary/>
          <w:showingPlcHdr/>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208"/>
        <w:gridCol w:w="1006"/>
        <w:gridCol w:w="875"/>
        <w:gridCol w:w="875"/>
        <w:gridCol w:w="895"/>
        <w:gridCol w:w="875"/>
        <w:gridCol w:w="438"/>
        <w:gridCol w:w="438"/>
        <w:gridCol w:w="875"/>
        <w:gridCol w:w="875"/>
        <w:gridCol w:w="895"/>
        <w:gridCol w:w="895"/>
        <w:gridCol w:w="875"/>
        <w:gridCol w:w="895"/>
        <w:gridCol w:w="976"/>
      </w:tblGrid>
      <w:tr w:rsidR="00E552C8" w:rsidRPr="00E237E8" w:rsidTr="000811A0">
        <w:trPr>
          <w:trHeight w:val="244"/>
        </w:trPr>
        <w:sdt>
          <w:sdtPr>
            <w:id w:val="-1657995719"/>
            <w:placeholder>
              <w:docPart w:val="7FD9709967E2481688F7838ADE74D6B6"/>
            </w:placeholder>
            <w:temporary/>
            <w:showingPlcHdr/>
          </w:sdtPr>
          <w:sdtContent>
            <w:tc>
              <w:tcPr>
                <w:tcW w:w="0" w:type="auto"/>
                <w:gridSpan w:val="15"/>
                <w:shd w:val="clear" w:color="auto" w:fill="107082" w:themeFill="accent2"/>
                <w:noWrap/>
                <w:vAlign w:val="center"/>
                <w:hideMark/>
              </w:tcPr>
              <w:p w:rsidR="00E552C8" w:rsidRPr="00E237E8" w:rsidRDefault="00B74A29" w:rsidP="00974DD3">
                <w:pPr>
                  <w:pStyle w:val="TableHeadings"/>
                </w:pPr>
                <w:r w:rsidRPr="00E237E8">
                  <w:t>START-UP COSTS</w:t>
                </w:r>
              </w:p>
            </w:tc>
          </w:sdtContent>
        </w:sdt>
      </w:tr>
      <w:tr w:rsidR="00E552C8" w:rsidRPr="00E237E8" w:rsidTr="000811A0">
        <w:trPr>
          <w:trHeight w:val="244"/>
        </w:trPr>
        <w:sdt>
          <w:sdtPr>
            <w:id w:val="-2108496635"/>
            <w:placeholder>
              <w:docPart w:val="E6206332566C4CA781EAA5537443FF06"/>
            </w:placeholder>
            <w:temporary/>
            <w:showingPlcHdr/>
          </w:sdtPr>
          <w:sdtContent>
            <w:tc>
              <w:tcPr>
                <w:tcW w:w="0" w:type="auto"/>
                <w:gridSpan w:val="7"/>
                <w:shd w:val="clear" w:color="auto" w:fill="auto"/>
                <w:noWrap/>
                <w:vAlign w:val="center"/>
              </w:tcPr>
              <w:p w:rsidR="00E552C8" w:rsidRPr="00E237E8" w:rsidRDefault="006F1C41" w:rsidP="00974DD3">
                <w:pPr>
                  <w:pStyle w:val="TableTextLarge"/>
                </w:pPr>
                <w:r w:rsidRPr="00E237E8">
                  <w:t>Your Office-Based Agency</w:t>
                </w:r>
              </w:p>
            </w:tc>
          </w:sdtContent>
        </w:sdt>
        <w:sdt>
          <w:sdtPr>
            <w:id w:val="58296495"/>
            <w:placeholder>
              <w:docPart w:val="E71A4C66637C4863BD9DED4C9EACB21E"/>
            </w:placeholder>
            <w:temporary/>
            <w:showingPlcHdr/>
          </w:sdtPr>
          <w:sdtContent>
            <w:tc>
              <w:tcPr>
                <w:tcW w:w="0" w:type="auto"/>
                <w:gridSpan w:val="8"/>
                <w:shd w:val="clear" w:color="auto" w:fill="auto"/>
                <w:vAlign w:val="center"/>
              </w:tcPr>
              <w:p w:rsidR="00E552C8" w:rsidRPr="00E237E8" w:rsidRDefault="00B74A29" w:rsidP="00974DD3">
                <w:pPr>
                  <w:pStyle w:val="TableTextLarge"/>
                  <w:jc w:val="right"/>
                </w:pPr>
                <w:r w:rsidRPr="00E237E8">
                  <w:t>January 1, 20xx</w:t>
                </w:r>
              </w:p>
            </w:tc>
          </w:sdtContent>
        </w:sdt>
      </w:tr>
      <w:tr w:rsidR="00E237E8" w:rsidRPr="00E237E8" w:rsidTr="000811A0">
        <w:trPr>
          <w:trHeight w:val="244"/>
        </w:trPr>
        <w:sdt>
          <w:sdtPr>
            <w:rPr>
              <w:rStyle w:val="Bold"/>
            </w:rPr>
            <w:id w:val="1339421856"/>
            <w:placeholder>
              <w:docPart w:val="523EF41E14BE4E9AA034F6B8566622F8"/>
            </w:placeholder>
            <w:temporary/>
            <w:showingPlcHdr/>
          </w:sdtPr>
          <w:sdtContent>
            <w:tc>
              <w:tcPr>
                <w:tcW w:w="2207" w:type="dxa"/>
                <w:shd w:val="clear" w:color="auto" w:fill="F0CDA1" w:themeFill="accent1"/>
                <w:vAlign w:val="center"/>
                <w:hideMark/>
              </w:tcPr>
              <w:p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rsidR="00E552C8" w:rsidRPr="00E237E8" w:rsidRDefault="00B00725" w:rsidP="00974DD3">
            <w:pPr>
              <w:pStyle w:val="TableTextLarge"/>
              <w:rPr>
                <w:rStyle w:val="Bold"/>
              </w:rPr>
            </w:pPr>
            <w:sdt>
              <w:sdtPr>
                <w:rPr>
                  <w:rStyle w:val="Bold"/>
                </w:rPr>
                <w:id w:val="-992865030"/>
                <w:placeholder>
                  <w:docPart w:val="04BB5229DB824AB79DC5D26ED31AC9CA"/>
                </w:placeholder>
                <w:temporary/>
                <w:showingPlcHdr/>
              </w:sdtPr>
              <w:sdtContent>
                <w:r w:rsidR="00B74A29" w:rsidRPr="00E237E8">
                  <w:rPr>
                    <w:rStyle w:val="Bold"/>
                  </w:rPr>
                  <w:t>JAN</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235434229"/>
                <w:placeholder>
                  <w:docPart w:val="C30539AB325E4DBA8F9D8136633AC242"/>
                </w:placeholder>
                <w:temporary/>
                <w:showingPlcHdr/>
              </w:sdtPr>
              <w:sdtContent>
                <w:r w:rsidR="00B74A29" w:rsidRPr="00E237E8">
                  <w:rPr>
                    <w:rStyle w:val="Bold"/>
                  </w:rPr>
                  <w:t>FEB</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178861700"/>
                <w:placeholder>
                  <w:docPart w:val="68906C8BA6AB416CBC3347D8459C7ECD"/>
                </w:placeholder>
                <w:temporary/>
                <w:showingPlcHdr/>
              </w:sdtPr>
              <w:sdtContent>
                <w:r w:rsidR="00B74A29" w:rsidRPr="00E237E8">
                  <w:rPr>
                    <w:rStyle w:val="Bold"/>
                  </w:rPr>
                  <w:t>MAR</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895855128"/>
                <w:placeholder>
                  <w:docPart w:val="11F95BB6C0A84F37BF82914C0A4AC964"/>
                </w:placeholder>
                <w:temporary/>
                <w:showingPlcHdr/>
              </w:sdtPr>
              <w:sdtContent>
                <w:r w:rsidR="00B74A29" w:rsidRPr="00E237E8">
                  <w:rPr>
                    <w:rStyle w:val="Bold"/>
                  </w:rPr>
                  <w:t>APR</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66712684"/>
                <w:placeholder>
                  <w:docPart w:val="22641DF6DADD4C8DB0C3F11E76341912"/>
                </w:placeholder>
                <w:temporary/>
                <w:showingPlcHdr/>
              </w:sdtPr>
              <w:sdtContent>
                <w:r w:rsidR="00B74A29" w:rsidRPr="00E237E8">
                  <w:rPr>
                    <w:rStyle w:val="Bold"/>
                  </w:rPr>
                  <w:t>MAY</w:t>
                </w:r>
              </w:sdtContent>
            </w:sdt>
          </w:p>
        </w:tc>
        <w:tc>
          <w:tcPr>
            <w:tcW w:w="0" w:type="auto"/>
            <w:gridSpan w:val="2"/>
            <w:shd w:val="clear" w:color="auto" w:fill="F0CDA1" w:themeFill="accent1"/>
            <w:vAlign w:val="center"/>
            <w:hideMark/>
          </w:tcPr>
          <w:p w:rsidR="00E552C8" w:rsidRPr="00E237E8" w:rsidRDefault="00B00725" w:rsidP="00974DD3">
            <w:pPr>
              <w:pStyle w:val="TableTextLarge"/>
              <w:rPr>
                <w:rStyle w:val="Bold"/>
              </w:rPr>
            </w:pPr>
            <w:sdt>
              <w:sdtPr>
                <w:rPr>
                  <w:rStyle w:val="Bold"/>
                </w:rPr>
                <w:id w:val="111493627"/>
                <w:placeholder>
                  <w:docPart w:val="943D0BCCE8094CE58792FC90496262B8"/>
                </w:placeholder>
                <w:temporary/>
                <w:showingPlcHdr/>
              </w:sdtPr>
              <w:sdtContent>
                <w:r w:rsidR="00B74A29" w:rsidRPr="00E237E8">
                  <w:rPr>
                    <w:rStyle w:val="Bold"/>
                  </w:rPr>
                  <w:t>JUN</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457190894"/>
                <w:placeholder>
                  <w:docPart w:val="F88E4C714022453F9ADEEDC395502AE3"/>
                </w:placeholder>
                <w:temporary/>
                <w:showingPlcHdr/>
              </w:sdtPr>
              <w:sdtContent>
                <w:r w:rsidR="00B74A29" w:rsidRPr="00E237E8">
                  <w:rPr>
                    <w:rStyle w:val="Bold"/>
                  </w:rPr>
                  <w:t>JUL</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564556473"/>
                <w:placeholder>
                  <w:docPart w:val="26A27A6E5C624E468CD11A0921651857"/>
                </w:placeholder>
                <w:temporary/>
                <w:showingPlcHdr/>
              </w:sdtPr>
              <w:sdtContent>
                <w:r w:rsidR="00B74A29" w:rsidRPr="00E237E8">
                  <w:rPr>
                    <w:rStyle w:val="Bold"/>
                  </w:rPr>
                  <w:t>AUG</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503277577"/>
                <w:placeholder>
                  <w:docPart w:val="CC42041693E047AABF0DC0EAD480DF29"/>
                </w:placeholder>
                <w:temporary/>
                <w:showingPlcHdr/>
              </w:sdtPr>
              <w:sdtContent>
                <w:r w:rsidR="00B74A29" w:rsidRPr="00E237E8">
                  <w:rPr>
                    <w:rStyle w:val="Bold"/>
                  </w:rPr>
                  <w:t>SEP</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661816647"/>
                <w:placeholder>
                  <w:docPart w:val="24D6760526454C7C80BD24700CB8AA94"/>
                </w:placeholder>
                <w:temporary/>
                <w:showingPlcHdr/>
              </w:sdtPr>
              <w:sdtContent>
                <w:r w:rsidR="00B74A29" w:rsidRPr="00E237E8">
                  <w:rPr>
                    <w:rStyle w:val="Bold"/>
                  </w:rPr>
                  <w:t>OCT</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072503884"/>
                <w:placeholder>
                  <w:docPart w:val="BD2462C3B2F94514ADFDA0575BC17BA6"/>
                </w:placeholder>
                <w:temporary/>
                <w:showingPlcHdr/>
              </w:sdtPr>
              <w:sdtContent>
                <w:r w:rsidR="00B74A29" w:rsidRPr="00E237E8">
                  <w:rPr>
                    <w:rStyle w:val="Bold"/>
                  </w:rPr>
                  <w:t>NOV</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526056104"/>
                <w:placeholder>
                  <w:docPart w:val="000E2D1932CD4372BF2D909EBBB9B306"/>
                </w:placeholder>
                <w:temporary/>
                <w:showingPlcHdr/>
              </w:sdtPr>
              <w:sdtContent>
                <w:r w:rsidR="00B74A29" w:rsidRPr="00E237E8">
                  <w:rPr>
                    <w:rStyle w:val="Bold"/>
                  </w:rPr>
                  <w:t>DEC</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262187376"/>
                <w:placeholder>
                  <w:docPart w:val="D3B8ED7444F243E793D6B0971EA14627"/>
                </w:placeholder>
                <w:temporary/>
                <w:showingPlcHdr/>
              </w:sdtPr>
              <w:sdtContent>
                <w:r w:rsidR="00B74A29" w:rsidRPr="00E237E8">
                  <w:rPr>
                    <w:rStyle w:val="Bold"/>
                  </w:rPr>
                  <w:t>YTD</w:t>
                </w:r>
              </w:sdtContent>
            </w:sdt>
          </w:p>
        </w:tc>
      </w:tr>
      <w:tr w:rsidR="00E237E8" w:rsidRPr="00E237E8" w:rsidTr="000811A0">
        <w:trPr>
          <w:trHeight w:val="244"/>
        </w:trPr>
        <w:sdt>
          <w:sdtPr>
            <w:id w:val="2139451720"/>
            <w:placeholder>
              <w:docPart w:val="E349248A8A8D4790B4347E85DEB1FEC9"/>
            </w:placeholder>
            <w:temporary/>
            <w:showingPlcHdr/>
          </w:sdtPr>
          <w:sdtContent>
            <w:tc>
              <w:tcPr>
                <w:tcW w:w="2207" w:type="dxa"/>
                <w:shd w:val="clear" w:color="auto" w:fill="F2F2F2" w:themeFill="background1" w:themeFillShade="F2"/>
                <w:vAlign w:val="center"/>
                <w:hideMark/>
              </w:tcPr>
              <w:p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496464129"/>
                <w:placeholder>
                  <w:docPart w:val="06D174FC93AD44B1A95CD859BEA05B3A"/>
                </w:placeholder>
                <w:temporary/>
                <w:showingPlcHdr/>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09474289"/>
                <w:placeholder>
                  <w:docPart w:val="2C6D8DF7C57F45D4A5B3192499D5C962"/>
                </w:placeholder>
                <w:temporary/>
                <w:showingPlcHdr/>
              </w:sdtPr>
              <w:sdtContent>
                <w:r w:rsidR="00234FE7" w:rsidRPr="00E237E8">
                  <w:t>$13,000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495001508"/>
                <w:placeholder>
                  <w:docPart w:val="C322E80157EB4293BDF1959FD28B4809"/>
                </w:placeholder>
                <w:temporary/>
                <w:showingPlcHdr/>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77812124"/>
                <w:placeholder>
                  <w:docPart w:val="69E4DBE6F087453DBC618F1DA2DE6372"/>
                </w:placeholder>
                <w:temporary/>
                <w:showingPlcHdr/>
              </w:sdtPr>
              <w:sdtContent>
                <w:r w:rsidR="000B1B5F" w:rsidRPr="00E237E8">
                  <w:t>$7,000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84057155"/>
                <w:placeholder>
                  <w:docPart w:val="C7252CE774DA4919A64DF68D20EAF2B0"/>
                </w:placeholder>
                <w:temporary/>
                <w:showingPlcHdr/>
              </w:sdtPr>
              <w:sdtContent>
                <w:r w:rsidR="00E15D61" w:rsidRPr="00E237E8">
                  <w:t>$14,500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220181486"/>
                <w:placeholder>
                  <w:docPart w:val="D7252488C5774D6396410256827A345D"/>
                </w:placeholder>
                <w:temporary/>
                <w:showingPlcHdr/>
              </w:sdtPr>
              <w:sdtContent>
                <w:r w:rsidR="00100314" w:rsidRPr="00E237E8">
                  <w:t>$16,400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11101096"/>
                <w:placeholder>
                  <w:docPart w:val="EE7EA7D79A444D5CAD35D967CE8722EE"/>
                </w:placeholder>
                <w:temporary/>
                <w:showingPlcHdr/>
              </w:sdtPr>
              <w:sdtContent>
                <w:r w:rsidR="004E67B3" w:rsidRPr="00E237E8">
                  <w:t>$22,500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32392029"/>
                <w:placeholder>
                  <w:docPart w:val="D0906344ECD64AA99D8794B5A6A26C5E"/>
                </w:placeholder>
                <w:temporary/>
                <w:showingPlcHdr/>
              </w:sdtPr>
              <w:sdtContent>
                <w:r w:rsidR="00695777" w:rsidRPr="00E237E8">
                  <w:t>$23,125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326108585"/>
                <w:placeholder>
                  <w:docPart w:val="279B285B4E3F407FAC58D5C046FE8D0F"/>
                </w:placeholder>
                <w:temporary/>
                <w:showingPlcHdr/>
              </w:sdtPr>
              <w:sdtContent>
                <w:r w:rsidR="00863B11" w:rsidRPr="00E237E8">
                  <w:t>$24,549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56021146"/>
                <w:placeholder>
                  <w:docPart w:val="E6D00243F4394E02A17514144B082AD3"/>
                </w:placeholder>
                <w:temporary/>
                <w:showingPlcHdr/>
              </w:sdtPr>
              <w:sdtContent>
                <w:r w:rsidR="007D36E9" w:rsidRPr="00E237E8">
                  <w:t>$22,000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91399097"/>
                <w:placeholder>
                  <w:docPart w:val="B0858155C65D4C368435F53C346D2158"/>
                </w:placeholder>
                <w:temporary/>
                <w:showingPlcHdr/>
              </w:sdtPr>
              <w:sdtContent>
                <w:r w:rsidR="004B5779" w:rsidRPr="00E237E8">
                  <w:t>$25,000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18009615"/>
                <w:placeholder>
                  <w:docPart w:val="C380A20A7BE04BD7B5830EF136BE9153"/>
                </w:placeholder>
                <w:temporary/>
                <w:showingPlcHdr/>
              </w:sdtPr>
              <w:sdtContent>
                <w:r w:rsidR="000B6224" w:rsidRPr="00E237E8">
                  <w:t>$27,349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04434458"/>
                <w:placeholder>
                  <w:docPart w:val="8019B087802B4000BC28F982547936BA"/>
                </w:placeholder>
                <w:temporary/>
                <w:showingPlcHdr/>
              </w:sdtPr>
              <w:sdtContent>
                <w:r w:rsidR="00EB35A3" w:rsidRPr="00E237E8">
                  <w:t>$216,423</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36699168"/>
                <w:placeholder>
                  <w:docPart w:val="184FB1BBB04140AC89B8958C14636D39"/>
                </w:placeholder>
                <w:temporary/>
                <w:showingPlcHdr/>
              </w:sdtPr>
              <w:sdtContent>
                <w:r w:rsidR="004020D0" w:rsidRPr="00E237E8">
                  <w:t>Less Sales Returns &amp; Discounts</w:t>
                </w:r>
              </w:sdtContent>
            </w:sdt>
          </w:p>
        </w:tc>
        <w:tc>
          <w:tcPr>
            <w:tcW w:w="1005" w:type="dxa"/>
            <w:shd w:val="clear" w:color="auto" w:fill="auto"/>
            <w:noWrap/>
            <w:vAlign w:val="center"/>
            <w:hideMark/>
          </w:tcPr>
          <w:p w:rsidR="00E552C8" w:rsidRPr="00E237E8" w:rsidRDefault="00B00725" w:rsidP="00974DD3">
            <w:pPr>
              <w:pStyle w:val="TableTextLarge"/>
            </w:pPr>
            <w:sdt>
              <w:sdtPr>
                <w:id w:val="1444963309"/>
                <w:placeholder>
                  <w:docPart w:val="394B67AA0E0342258008AE8D70FB814D"/>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466507518"/>
                <w:placeholder>
                  <w:docPart w:val="F2971A2644374395B9CE121D17D4DF00"/>
                </w:placeholder>
                <w:temporary/>
                <w:showingPlcHdr/>
              </w:sdtPr>
              <w:sdtContent>
                <w:r w:rsidR="00234FE7" w:rsidRPr="00E237E8">
                  <w:t>($350)</w:t>
                </w:r>
              </w:sdtContent>
            </w:sdt>
          </w:p>
        </w:tc>
        <w:tc>
          <w:tcPr>
            <w:tcW w:w="0" w:type="auto"/>
            <w:shd w:val="clear" w:color="auto" w:fill="auto"/>
            <w:noWrap/>
            <w:vAlign w:val="center"/>
            <w:hideMark/>
          </w:tcPr>
          <w:p w:rsidR="00E552C8" w:rsidRPr="00E237E8" w:rsidRDefault="00B00725" w:rsidP="00974DD3">
            <w:pPr>
              <w:pStyle w:val="TableTextLarge"/>
            </w:pPr>
            <w:sdt>
              <w:sdtPr>
                <w:id w:val="-265222519"/>
                <w:placeholder>
                  <w:docPart w:val="7A7C084D955F4E0EB51D6B804F15557D"/>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996952379"/>
                <w:placeholder>
                  <w:docPart w:val="F69EC7FF3BBF47BF812BE05449CF038D"/>
                </w:placeholder>
                <w:temporary/>
                <w:showingPlcHdr/>
              </w:sdtPr>
              <w:sdtContent>
                <w:r w:rsidR="000B1B5F" w:rsidRPr="00E237E8">
                  <w:t>($206)</w:t>
                </w:r>
              </w:sdtContent>
            </w:sdt>
          </w:p>
        </w:tc>
        <w:tc>
          <w:tcPr>
            <w:tcW w:w="0" w:type="auto"/>
            <w:shd w:val="clear" w:color="auto" w:fill="auto"/>
            <w:noWrap/>
            <w:vAlign w:val="center"/>
            <w:hideMark/>
          </w:tcPr>
          <w:p w:rsidR="00E552C8" w:rsidRPr="00E237E8" w:rsidRDefault="00B00725" w:rsidP="00974DD3">
            <w:pPr>
              <w:pStyle w:val="TableTextLarge"/>
            </w:pPr>
            <w:sdt>
              <w:sdtPr>
                <w:id w:val="-1628761804"/>
                <w:placeholder>
                  <w:docPart w:val="A7A6E8A892AF43D3A434EFA3A7EE7CAE"/>
                </w:placeholder>
                <w:temporary/>
                <w:showingPlcHdr/>
              </w:sdtPr>
              <w:sdtContent>
                <w:r w:rsidR="00E15D61" w:rsidRPr="00E237E8">
                  <w:t>($234)</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1139382031"/>
                <w:placeholder>
                  <w:docPart w:val="6FE95F2736D54E6A88805AB52109F2D1"/>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013122542"/>
                <w:placeholder>
                  <w:docPart w:val="827E4D08AFE6445DAAA2025E4486DC81"/>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840657090"/>
                <w:placeholder>
                  <w:docPart w:val="039CF3DD352D45D5BE3F004F66A5A038"/>
                </w:placeholder>
                <w:temporary/>
                <w:showingPlcHdr/>
              </w:sdtPr>
              <w:sdtContent>
                <w:r w:rsidR="00695777" w:rsidRPr="00E237E8">
                  <w:t>($280)</w:t>
                </w:r>
              </w:sdtContent>
            </w:sdt>
          </w:p>
        </w:tc>
        <w:tc>
          <w:tcPr>
            <w:tcW w:w="0" w:type="auto"/>
            <w:shd w:val="clear" w:color="auto" w:fill="auto"/>
            <w:noWrap/>
            <w:vAlign w:val="center"/>
            <w:hideMark/>
          </w:tcPr>
          <w:p w:rsidR="00E552C8" w:rsidRPr="00E237E8" w:rsidRDefault="00B00725" w:rsidP="00974DD3">
            <w:pPr>
              <w:pStyle w:val="TableTextLarge"/>
            </w:pPr>
            <w:sdt>
              <w:sdtPr>
                <w:id w:val="-677737382"/>
                <w:placeholder>
                  <w:docPart w:val="B8ABEC82F6C94273940569DBA346B073"/>
                </w:placeholder>
                <w:temporary/>
                <w:showingPlcHdr/>
              </w:sdtPr>
              <w:sdtContent>
                <w:r w:rsidR="00863B11" w:rsidRPr="00E237E8">
                  <w:t>($1,200)</w:t>
                </w:r>
              </w:sdtContent>
            </w:sdt>
          </w:p>
        </w:tc>
        <w:tc>
          <w:tcPr>
            <w:tcW w:w="0" w:type="auto"/>
            <w:shd w:val="clear" w:color="auto" w:fill="auto"/>
            <w:noWrap/>
            <w:vAlign w:val="center"/>
            <w:hideMark/>
          </w:tcPr>
          <w:p w:rsidR="00E552C8" w:rsidRPr="00E237E8" w:rsidRDefault="00B00725" w:rsidP="00974DD3">
            <w:pPr>
              <w:pStyle w:val="TableTextLarge"/>
            </w:pPr>
            <w:sdt>
              <w:sdtPr>
                <w:id w:val="-1914460468"/>
                <w:placeholder>
                  <w:docPart w:val="96AE05FBC0AD472EADC2678538A28181"/>
                </w:placeholder>
                <w:temporary/>
                <w:showingPlcHdr/>
              </w:sdtPr>
              <w:sdtContent>
                <w:r w:rsidR="007D36E9" w:rsidRPr="00E237E8">
                  <w:t>($1,600)</w:t>
                </w:r>
              </w:sdtContent>
            </w:sdt>
          </w:p>
        </w:tc>
        <w:tc>
          <w:tcPr>
            <w:tcW w:w="0" w:type="auto"/>
            <w:shd w:val="clear" w:color="auto" w:fill="auto"/>
            <w:noWrap/>
            <w:vAlign w:val="center"/>
            <w:hideMark/>
          </w:tcPr>
          <w:p w:rsidR="00E552C8" w:rsidRPr="00E237E8" w:rsidRDefault="00B00725" w:rsidP="00974DD3">
            <w:pPr>
              <w:pStyle w:val="TableTextLarge"/>
            </w:pPr>
            <w:sdt>
              <w:sdtPr>
                <w:id w:val="-1557698405"/>
                <w:placeholder>
                  <w:docPart w:val="16D8328279354F2D85EB4170BFEC65CA"/>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511601964"/>
                <w:placeholder>
                  <w:docPart w:val="D1305981AFB54408A6DE2671C7A0B2B3"/>
                </w:placeholder>
                <w:temporary/>
                <w:showingPlcHdr/>
              </w:sdtPr>
              <w:sdtContent>
                <w:r w:rsidR="000B6224" w:rsidRPr="00E237E8">
                  <w:t>($2,400)</w:t>
                </w:r>
              </w:sdtContent>
            </w:sdt>
          </w:p>
        </w:tc>
        <w:tc>
          <w:tcPr>
            <w:tcW w:w="0" w:type="auto"/>
            <w:shd w:val="clear" w:color="auto" w:fill="auto"/>
            <w:noWrap/>
            <w:vAlign w:val="center"/>
            <w:hideMark/>
          </w:tcPr>
          <w:p w:rsidR="00E552C8" w:rsidRPr="00E237E8" w:rsidRDefault="00B00725" w:rsidP="00974DD3">
            <w:pPr>
              <w:pStyle w:val="TableTextLarge"/>
            </w:pPr>
            <w:sdt>
              <w:sdtPr>
                <w:id w:val="-1758513985"/>
                <w:placeholder>
                  <w:docPart w:val="0E30D0BE94BC4BEE888E06F4971A7EDE"/>
                </w:placeholder>
                <w:temporary/>
                <w:showingPlcHdr/>
              </w:sdtPr>
              <w:sdtContent>
                <w:r w:rsidR="00EB35A3" w:rsidRPr="00E237E8">
                  <w:t>($6,270)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645944695"/>
                <w:placeholder>
                  <w:docPart w:val="6B4E43859AA0428DB8C02A20CDCB44AC"/>
                </w:placeholder>
                <w:temporary/>
                <w:showingPlcHdr/>
              </w:sdtPr>
              <w:sdtContent>
                <w:r w:rsidR="004020D0" w:rsidRPr="00E237E8">
                  <w:t>Service Revenue</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1469592909"/>
                <w:placeholder>
                  <w:docPart w:val="1A95901F89D04520B341809F8335652C"/>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45481144"/>
                <w:placeholder>
                  <w:docPart w:val="BEB05929FCAD41DD8FCAE662321097CC"/>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68245161"/>
                <w:placeholder>
                  <w:docPart w:val="3A5464C6E695495681130C83AD7B7E02"/>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106449679"/>
                <w:placeholder>
                  <w:docPart w:val="575518773A1143149101096321BB856B"/>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883370435"/>
                <w:placeholder>
                  <w:docPart w:val="883877A3D5AF435492D619B8B3A3B1DC"/>
                </w:placeholder>
                <w:temporary/>
                <w:showingPlcHdr/>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896279822"/>
                <w:placeholder>
                  <w:docPart w:val="0FC0A8D3183E40738C8071E78E0401D2"/>
                </w:placeholder>
                <w:temporary/>
                <w:showingPlcHdr/>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60045622"/>
                <w:placeholder>
                  <w:docPart w:val="5EE4C3B81B444CCC884A30813B3C354F"/>
                </w:placeholder>
                <w:temporary/>
                <w:showingPlcHdr/>
              </w:sdtPr>
              <w:sdtContent>
                <w:r w:rsidR="004E67B3" w:rsidRPr="00E237E8">
                  <w:t>$350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890074760"/>
                <w:placeholder>
                  <w:docPart w:val="84E8658242E448FF98C0B2975D77E827"/>
                </w:placeholder>
                <w:temporary/>
                <w:showingPlcHdr/>
              </w:sdtPr>
              <w:sdtContent>
                <w:r w:rsidR="00695777" w:rsidRPr="00E237E8">
                  <w:t>$100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16018658"/>
                <w:placeholder>
                  <w:docPart w:val="197E4A2B76774146A05C91ED98E9CA19"/>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02040338"/>
                <w:placeholder>
                  <w:docPart w:val="2D594B05BF1C4720817C76DD4ACF1D6F"/>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26740493"/>
                <w:placeholder>
                  <w:docPart w:val="389A43661AB94491AFC0B3B544F5D022"/>
                </w:placeholder>
                <w:temporary/>
                <w:showingPlcHdr/>
              </w:sdtPr>
              <w:sdtContent>
                <w:r w:rsidR="004B5779" w:rsidRPr="00E237E8">
                  <w:t>$1,245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90282020"/>
                <w:placeholder>
                  <w:docPart w:val="E7973F78C041445B90EF7373588AB6B4"/>
                </w:placeholder>
                <w:temporary/>
                <w:showingPlcHdr/>
              </w:sdtPr>
              <w:sdtContent>
                <w:r w:rsidR="000B6224" w:rsidRPr="00E237E8">
                  <w:t>$1,360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80102947"/>
                <w:placeholder>
                  <w:docPart w:val="51D51930650141599410330476CFBB94"/>
                </w:placeholder>
                <w:temporary/>
                <w:showingPlcHdr/>
              </w:sdtPr>
              <w:sdtContent>
                <w:r w:rsidR="00EB35A3" w:rsidRPr="00E237E8">
                  <w:t>$3,305</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1769725062"/>
                <w:placeholder>
                  <w:docPart w:val="47E6A2DA00F74D7AB0C73A0D6EDDCF03"/>
                </w:placeholder>
                <w:temporary/>
                <w:showingPlcHdr/>
              </w:sdtPr>
              <w:sdtContent>
                <w:r w:rsidR="004020D0" w:rsidRPr="00E237E8">
                  <w:t>Other Revenue</w:t>
                </w:r>
              </w:sdtContent>
            </w:sdt>
          </w:p>
        </w:tc>
        <w:tc>
          <w:tcPr>
            <w:tcW w:w="1005" w:type="dxa"/>
            <w:shd w:val="clear" w:color="auto" w:fill="auto"/>
            <w:noWrap/>
            <w:vAlign w:val="center"/>
            <w:hideMark/>
          </w:tcPr>
          <w:p w:rsidR="00E552C8" w:rsidRPr="00E237E8" w:rsidRDefault="00B00725" w:rsidP="00974DD3">
            <w:pPr>
              <w:pStyle w:val="TableTextLarge"/>
            </w:pPr>
            <w:sdt>
              <w:sdtPr>
                <w:id w:val="-1301845344"/>
                <w:placeholder>
                  <w:docPart w:val="65BB99E435D943AEB95F1881E3C29989"/>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2108875476"/>
                <w:placeholder>
                  <w:docPart w:val="A4A8FFC10F8E408EBFA85416CEA5B001"/>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867595992"/>
                <w:placeholder>
                  <w:docPart w:val="129EA8EF61EA46929B7BCB975647D39E"/>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418124308"/>
                <w:placeholder>
                  <w:docPart w:val="8FCE500512DC4D32BAA1FD16D6493A76"/>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528619272"/>
                <w:placeholder>
                  <w:docPart w:val="8DF1754C7B994A38A0990EAF79129451"/>
                </w:placeholder>
                <w:temporary/>
                <w:showingPlcHdr/>
              </w:sdtPr>
              <w:sdtContent>
                <w:r w:rsidR="00F379BC" w:rsidRPr="00E237E8">
                  <w:t>$0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914740654"/>
                <w:placeholder>
                  <w:docPart w:val="C177F63FAF6D4B9F9D83557BB4FE0B85"/>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88993213"/>
                <w:placeholder>
                  <w:docPart w:val="B0DE650CAF2142139395677E3BB6A0FD"/>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46361581"/>
                <w:placeholder>
                  <w:docPart w:val="83A4BA6131454F0596BD24418EA63950"/>
                </w:placeholder>
                <w:temporary/>
                <w:showingPlcHdr/>
              </w:sdtPr>
              <w:sdtContent>
                <w:r w:rsidR="00695777" w:rsidRPr="00E237E8">
                  <w:t>$1,500</w:t>
                </w:r>
              </w:sdtContent>
            </w:sdt>
          </w:p>
        </w:tc>
        <w:tc>
          <w:tcPr>
            <w:tcW w:w="0" w:type="auto"/>
            <w:shd w:val="clear" w:color="auto" w:fill="auto"/>
            <w:noWrap/>
            <w:vAlign w:val="center"/>
            <w:hideMark/>
          </w:tcPr>
          <w:p w:rsidR="00E552C8" w:rsidRPr="00E237E8" w:rsidRDefault="00B00725" w:rsidP="00974DD3">
            <w:pPr>
              <w:pStyle w:val="TableTextLarge"/>
            </w:pPr>
            <w:sdt>
              <w:sdtPr>
                <w:id w:val="-1724061643"/>
                <w:placeholder>
                  <w:docPart w:val="D3AABBE3EA3C4BD1AB844658B0B3C194"/>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332682706"/>
                <w:placeholder>
                  <w:docPart w:val="0306DA1506B244369B26A91F17D7B453"/>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95950773"/>
                <w:placeholder>
                  <w:docPart w:val="025113F9E58B4CC2881F2C13C7C402FD"/>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778721593"/>
                <w:placeholder>
                  <w:docPart w:val="E647A4C5FE1D4A6280E96C13E55C7A33"/>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621096755"/>
                <w:placeholder>
                  <w:docPart w:val="646E5F4F003C4CCD9238AE2D6255474D"/>
                </w:placeholder>
                <w:temporary/>
                <w:showingPlcHdr/>
              </w:sdtPr>
              <w:sdtContent>
                <w:r w:rsidR="00EB35A3" w:rsidRPr="00E237E8">
                  <w:t>$1,500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218095664"/>
                <w:placeholder>
                  <w:docPart w:val="4632060F7B48427381E1F3576C923506"/>
                </w:placeholder>
                <w:temporary/>
                <w:showingPlcHdr/>
              </w:sdtPr>
              <w:sdtContent>
                <w:r w:rsidR="004020D0" w:rsidRPr="00E237E8">
                  <w:t>Net Sales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974752156"/>
                <w:placeholder>
                  <w:docPart w:val="2265B1595916446FA66C782818C2C57F"/>
                </w:placeholder>
                <w:temporary/>
                <w:showingPlcHdr/>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92753979"/>
                <w:placeholder>
                  <w:docPart w:val="DA8D623A776049B4BA59B7AC7459B049"/>
                </w:placeholder>
                <w:temporary/>
                <w:showingPlcHdr/>
              </w:sdtPr>
              <w:sdtContent>
                <w:r w:rsidR="00234FE7" w:rsidRPr="00E237E8">
                  <w:t>$12,650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03136620"/>
                <w:placeholder>
                  <w:docPart w:val="940CFB1E1B154DE287544AB700DF560C"/>
                </w:placeholder>
                <w:temporary/>
                <w:showingPlcHdr/>
              </w:sdtPr>
              <w:sdtContent>
                <w:r w:rsidR="006A359E" w:rsidRPr="00E237E8">
                  <w:t>$16,000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33331435"/>
                <w:placeholder>
                  <w:docPart w:val="95BF5DDB8DC04EE3A436CA6585C99E17"/>
                </w:placeholder>
                <w:temporary/>
                <w:showingPlcHdr/>
              </w:sdtPr>
              <w:sdtContent>
                <w:r w:rsidR="000B1B5F" w:rsidRPr="00E237E8">
                  <w:t>$6,794</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72950771"/>
                <w:placeholder>
                  <w:docPart w:val="EEF90F45F5CF4DA8821A8218F11907A8"/>
                </w:placeholder>
                <w:temporary/>
                <w:showingPlcHdr/>
              </w:sdtPr>
              <w:sdtContent>
                <w:r w:rsidR="00E15D61" w:rsidRPr="00E237E8">
                  <w:t>$14,266</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89454778"/>
                <w:placeholder>
                  <w:docPart w:val="506E6D12D7C44F0083C0749C73B2516F"/>
                </w:placeholder>
                <w:temporary/>
                <w:showingPlcHdr/>
              </w:sdtPr>
              <w:sdtContent>
                <w:r w:rsidR="00100314" w:rsidRPr="00E237E8">
                  <w:t>$16,650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865831879"/>
                <w:placeholder>
                  <w:docPart w:val="12ABBE1E48C24610BEE728957107A271"/>
                </w:placeholder>
                <w:temporary/>
                <w:showingPlcHdr/>
              </w:sdtPr>
              <w:sdtContent>
                <w:r w:rsidR="004E67B3" w:rsidRPr="00E237E8">
                  <w:t>$22,850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06434480"/>
                <w:placeholder>
                  <w:docPart w:val="199F026BDB01467B98CDEFA99E91E5F5"/>
                </w:placeholder>
                <w:temporary/>
                <w:showingPlcHdr/>
              </w:sdtPr>
              <w:sdtContent>
                <w:r w:rsidR="00695777" w:rsidRPr="00E237E8">
                  <w:t>$24,445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12629586"/>
                <w:placeholder>
                  <w:docPart w:val="F43A2D8AAE1A43D0ACCF88DB07178B27"/>
                </w:placeholder>
                <w:temporary/>
                <w:showingPlcHdr/>
              </w:sdtPr>
              <w:sdtContent>
                <w:r w:rsidR="00863B11" w:rsidRPr="00E237E8">
                  <w:t>$23,349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75494845"/>
                <w:placeholder>
                  <w:docPart w:val="CCC58FAC02FD4EC697AB86DB7E06E7EE"/>
                </w:placeholder>
                <w:temporary/>
                <w:showingPlcHdr/>
              </w:sdtPr>
              <w:sdtContent>
                <w:r w:rsidR="007D36E9" w:rsidRPr="00E237E8">
                  <w:t>$20,400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57284791"/>
                <w:placeholder>
                  <w:docPart w:val="C3C0D84A72D34075A5C843296DD69D38"/>
                </w:placeholder>
                <w:temporary/>
                <w:showingPlcHdr/>
              </w:sdtPr>
              <w:sdtContent>
                <w:r w:rsidR="004B5779" w:rsidRPr="00E237E8">
                  <w:t>$26,245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073804428"/>
                <w:placeholder>
                  <w:docPart w:val="87ED3DDDAFE349A8890DEB3374B34519"/>
                </w:placeholder>
                <w:temporary/>
                <w:showingPlcHdr/>
              </w:sdtPr>
              <w:sdtContent>
                <w:r w:rsidR="000B6224" w:rsidRPr="00E237E8">
                  <w:t>$26,309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010721417"/>
                <w:placeholder>
                  <w:docPart w:val="B271EDB2D84A4714B49F527374C255D5"/>
                </w:placeholder>
                <w:temporary/>
                <w:showingPlcHdr/>
              </w:sdtPr>
              <w:sdtContent>
                <w:r w:rsidR="00EB35A3" w:rsidRPr="00E237E8">
                  <w:t>$214,958</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2078434677"/>
                <w:placeholder>
                  <w:docPart w:val="E2822A873AF246DF9FD193FFFECA8CCC"/>
                </w:placeholder>
                <w:temporary/>
                <w:showingPlcHdr/>
              </w:sdtPr>
              <w:sdtContent>
                <w:r w:rsidR="004020D0" w:rsidRPr="00E237E8">
                  <w:t>Cost of Goods Sold*</w:t>
                </w:r>
              </w:sdtContent>
            </w:sdt>
          </w:p>
        </w:tc>
        <w:tc>
          <w:tcPr>
            <w:tcW w:w="1005" w:type="dxa"/>
            <w:shd w:val="clear" w:color="auto" w:fill="auto"/>
            <w:noWrap/>
            <w:vAlign w:val="center"/>
            <w:hideMark/>
          </w:tcPr>
          <w:p w:rsidR="00E552C8" w:rsidRPr="00E237E8" w:rsidRDefault="00B00725" w:rsidP="00974DD3">
            <w:pPr>
              <w:pStyle w:val="TableTextLarge"/>
            </w:pPr>
            <w:sdt>
              <w:sdtPr>
                <w:id w:val="-1545127717"/>
                <w:placeholder>
                  <w:docPart w:val="2147EF739845433C85CEECD807F13AAA"/>
                </w:placeholder>
                <w:temporary/>
                <w:showingPlcHdr/>
              </w:sdtPr>
              <w:sdtContent>
                <w:r w:rsidR="000811A0" w:rsidRPr="00E237E8">
                  <w:t>$2,000</w:t>
                </w:r>
              </w:sdtContent>
            </w:sdt>
          </w:p>
        </w:tc>
        <w:tc>
          <w:tcPr>
            <w:tcW w:w="0" w:type="auto"/>
            <w:shd w:val="clear" w:color="auto" w:fill="auto"/>
            <w:noWrap/>
            <w:vAlign w:val="center"/>
            <w:hideMark/>
          </w:tcPr>
          <w:p w:rsidR="00E552C8" w:rsidRPr="00E237E8" w:rsidRDefault="00B00725" w:rsidP="00974DD3">
            <w:pPr>
              <w:pStyle w:val="TableTextLarge"/>
            </w:pPr>
            <w:sdt>
              <w:sdtPr>
                <w:id w:val="45648178"/>
                <w:placeholder>
                  <w:docPart w:val="8B925DA8FD6341BB951F131D93FE19B7"/>
                </w:placeholder>
                <w:temporary/>
                <w:showingPlcHdr/>
              </w:sdtPr>
              <w:sdtContent>
                <w:r w:rsidR="00234FE7" w:rsidRPr="00E237E8">
                  <w:t>$5,200</w:t>
                </w:r>
              </w:sdtContent>
            </w:sdt>
          </w:p>
        </w:tc>
        <w:tc>
          <w:tcPr>
            <w:tcW w:w="0" w:type="auto"/>
            <w:shd w:val="clear" w:color="auto" w:fill="auto"/>
            <w:noWrap/>
            <w:vAlign w:val="center"/>
            <w:hideMark/>
          </w:tcPr>
          <w:p w:rsidR="00E552C8" w:rsidRPr="00E237E8" w:rsidRDefault="00B00725" w:rsidP="00974DD3">
            <w:pPr>
              <w:pStyle w:val="TableTextLarge"/>
            </w:pPr>
            <w:sdt>
              <w:sdtPr>
                <w:id w:val="-1470054952"/>
                <w:placeholder>
                  <w:docPart w:val="3AA29962582C4A3C9CA78A4C3F3CF8F3"/>
                </w:placeholder>
                <w:temporary/>
                <w:showingPlcHdr/>
              </w:sdtPr>
              <w:sdtContent>
                <w:r w:rsidR="006A359E" w:rsidRPr="00E237E8">
                  <w:t>$6,400</w:t>
                </w:r>
              </w:sdtContent>
            </w:sdt>
          </w:p>
        </w:tc>
        <w:tc>
          <w:tcPr>
            <w:tcW w:w="0" w:type="auto"/>
            <w:shd w:val="clear" w:color="auto" w:fill="auto"/>
            <w:noWrap/>
            <w:vAlign w:val="center"/>
            <w:hideMark/>
          </w:tcPr>
          <w:p w:rsidR="00E552C8" w:rsidRPr="00E237E8" w:rsidRDefault="00B00725" w:rsidP="00974DD3">
            <w:pPr>
              <w:pStyle w:val="TableTextLarge"/>
            </w:pPr>
            <w:sdt>
              <w:sdtPr>
                <w:id w:val="-1019920960"/>
                <w:placeholder>
                  <w:docPart w:val="E5B1DFA873C84B1FA15469D2FAFB06D7"/>
                </w:placeholder>
                <w:temporary/>
                <w:showingPlcHdr/>
              </w:sdtPr>
              <w:sdtContent>
                <w:r w:rsidR="000B1B5F" w:rsidRPr="00E237E8">
                  <w:t>$2,800</w:t>
                </w:r>
              </w:sdtContent>
            </w:sdt>
          </w:p>
        </w:tc>
        <w:tc>
          <w:tcPr>
            <w:tcW w:w="0" w:type="auto"/>
            <w:shd w:val="clear" w:color="auto" w:fill="auto"/>
            <w:noWrap/>
            <w:vAlign w:val="center"/>
            <w:hideMark/>
          </w:tcPr>
          <w:p w:rsidR="00E552C8" w:rsidRPr="00E237E8" w:rsidRDefault="00B00725" w:rsidP="00974DD3">
            <w:pPr>
              <w:pStyle w:val="TableTextLarge"/>
            </w:pPr>
            <w:sdt>
              <w:sdtPr>
                <w:id w:val="1384218755"/>
                <w:placeholder>
                  <w:docPart w:val="82541BA6C9A147BC86A6B9EB601509B6"/>
                </w:placeholder>
                <w:temporary/>
                <w:showingPlcHdr/>
              </w:sdtPr>
              <w:sdtContent>
                <w:r w:rsidR="00E15D61" w:rsidRPr="00E237E8">
                  <w:t>$5,800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312867197"/>
                <w:placeholder>
                  <w:docPart w:val="4BC0488D9E0E4E388E51EC71F88B8CFE"/>
                </w:placeholder>
                <w:temporary/>
                <w:showingPlcHdr/>
              </w:sdtPr>
              <w:sdtContent>
                <w:r w:rsidR="00100314" w:rsidRPr="00E237E8">
                  <w:t>$6,560</w:t>
                </w:r>
              </w:sdtContent>
            </w:sdt>
          </w:p>
        </w:tc>
        <w:tc>
          <w:tcPr>
            <w:tcW w:w="0" w:type="auto"/>
            <w:shd w:val="clear" w:color="auto" w:fill="auto"/>
            <w:noWrap/>
            <w:vAlign w:val="center"/>
            <w:hideMark/>
          </w:tcPr>
          <w:p w:rsidR="00E552C8" w:rsidRPr="00E237E8" w:rsidRDefault="00B00725" w:rsidP="00974DD3">
            <w:pPr>
              <w:pStyle w:val="TableTextLarge"/>
            </w:pPr>
            <w:sdt>
              <w:sdtPr>
                <w:id w:val="-37056562"/>
                <w:placeholder>
                  <w:docPart w:val="6F62E27953254159B8416B3767E3B646"/>
                </w:placeholder>
                <w:temporary/>
                <w:showingPlcHdr/>
              </w:sdtPr>
              <w:sdtContent>
                <w:r w:rsidR="004E67B3" w:rsidRPr="00E237E8">
                  <w:t>$9,000</w:t>
                </w:r>
              </w:sdtContent>
            </w:sdt>
          </w:p>
        </w:tc>
        <w:tc>
          <w:tcPr>
            <w:tcW w:w="0" w:type="auto"/>
            <w:shd w:val="clear" w:color="auto" w:fill="auto"/>
            <w:noWrap/>
            <w:vAlign w:val="center"/>
            <w:hideMark/>
          </w:tcPr>
          <w:p w:rsidR="00E552C8" w:rsidRPr="00E237E8" w:rsidRDefault="00B00725" w:rsidP="00974DD3">
            <w:pPr>
              <w:pStyle w:val="TableTextLarge"/>
            </w:pPr>
            <w:sdt>
              <w:sdtPr>
                <w:id w:val="1700655233"/>
                <w:placeholder>
                  <w:docPart w:val="7B26BE7D1BE2436B9CB8604A27AEB26B"/>
                </w:placeholder>
                <w:temporary/>
                <w:showingPlcHdr/>
              </w:sdtPr>
              <w:sdtContent>
                <w:r w:rsidR="00695777" w:rsidRPr="00E237E8">
                  <w:t>$9,250</w:t>
                </w:r>
              </w:sdtContent>
            </w:sdt>
          </w:p>
        </w:tc>
        <w:tc>
          <w:tcPr>
            <w:tcW w:w="0" w:type="auto"/>
            <w:shd w:val="clear" w:color="auto" w:fill="auto"/>
            <w:noWrap/>
            <w:vAlign w:val="center"/>
            <w:hideMark/>
          </w:tcPr>
          <w:p w:rsidR="00E552C8" w:rsidRPr="00E237E8" w:rsidRDefault="00B00725" w:rsidP="00974DD3">
            <w:pPr>
              <w:pStyle w:val="TableTextLarge"/>
            </w:pPr>
            <w:sdt>
              <w:sdtPr>
                <w:id w:val="987516204"/>
                <w:placeholder>
                  <w:docPart w:val="6DAAFAA2052946A8BEC3C437E52475E8"/>
                </w:placeholder>
                <w:temporary/>
                <w:showingPlcHdr/>
              </w:sdtPr>
              <w:sdtContent>
                <w:r w:rsidR="00863B11" w:rsidRPr="00E237E8">
                  <w:t>$9,820</w:t>
                </w:r>
              </w:sdtContent>
            </w:sdt>
          </w:p>
        </w:tc>
        <w:tc>
          <w:tcPr>
            <w:tcW w:w="0" w:type="auto"/>
            <w:shd w:val="clear" w:color="auto" w:fill="auto"/>
            <w:noWrap/>
            <w:vAlign w:val="center"/>
            <w:hideMark/>
          </w:tcPr>
          <w:p w:rsidR="00E552C8" w:rsidRPr="00E237E8" w:rsidRDefault="00B00725" w:rsidP="00974DD3">
            <w:pPr>
              <w:pStyle w:val="TableTextLarge"/>
            </w:pPr>
            <w:sdt>
              <w:sdtPr>
                <w:id w:val="-244265757"/>
                <w:placeholder>
                  <w:docPart w:val="3B07699A725C47C0A122399829D0A35D"/>
                </w:placeholder>
                <w:temporary/>
                <w:showingPlcHdr/>
              </w:sdtPr>
              <w:sdtContent>
                <w:r w:rsidR="007D36E9" w:rsidRPr="00E237E8">
                  <w:t>$8,800</w:t>
                </w:r>
              </w:sdtContent>
            </w:sdt>
          </w:p>
        </w:tc>
        <w:tc>
          <w:tcPr>
            <w:tcW w:w="0" w:type="auto"/>
            <w:shd w:val="clear" w:color="auto" w:fill="auto"/>
            <w:noWrap/>
            <w:vAlign w:val="center"/>
            <w:hideMark/>
          </w:tcPr>
          <w:p w:rsidR="00E552C8" w:rsidRPr="00E237E8" w:rsidRDefault="00B00725" w:rsidP="00974DD3">
            <w:pPr>
              <w:pStyle w:val="TableTextLarge"/>
            </w:pPr>
            <w:sdt>
              <w:sdtPr>
                <w:id w:val="-529570959"/>
                <w:placeholder>
                  <w:docPart w:val="2A0A256DF3B347BAB8F47C26356E7631"/>
                </w:placeholder>
                <w:temporary/>
                <w:showingPlcHdr/>
              </w:sdtPr>
              <w:sdtContent>
                <w:r w:rsidR="004B5779" w:rsidRPr="00E237E8">
                  <w:t>$10,000</w:t>
                </w:r>
              </w:sdtContent>
            </w:sdt>
          </w:p>
        </w:tc>
        <w:tc>
          <w:tcPr>
            <w:tcW w:w="0" w:type="auto"/>
            <w:shd w:val="clear" w:color="auto" w:fill="auto"/>
            <w:noWrap/>
            <w:vAlign w:val="center"/>
            <w:hideMark/>
          </w:tcPr>
          <w:p w:rsidR="00E552C8" w:rsidRPr="00E237E8" w:rsidRDefault="00B00725" w:rsidP="00974DD3">
            <w:pPr>
              <w:pStyle w:val="TableTextLarge"/>
            </w:pPr>
            <w:sdt>
              <w:sdtPr>
                <w:id w:val="301278012"/>
                <w:placeholder>
                  <w:docPart w:val="CE803CCA6D634C5088527386E82698CB"/>
                </w:placeholder>
                <w:temporary/>
                <w:showingPlcHdr/>
              </w:sdtPr>
              <w:sdtContent>
                <w:r w:rsidR="000B6224" w:rsidRPr="00E237E8">
                  <w:t>$10,940</w:t>
                </w:r>
              </w:sdtContent>
            </w:sdt>
          </w:p>
        </w:tc>
        <w:tc>
          <w:tcPr>
            <w:tcW w:w="0" w:type="auto"/>
            <w:shd w:val="clear" w:color="auto" w:fill="auto"/>
            <w:noWrap/>
            <w:vAlign w:val="center"/>
            <w:hideMark/>
          </w:tcPr>
          <w:p w:rsidR="00E552C8" w:rsidRPr="00E237E8" w:rsidRDefault="00B00725" w:rsidP="00974DD3">
            <w:pPr>
              <w:pStyle w:val="TableTextLarge"/>
            </w:pPr>
            <w:sdt>
              <w:sdtPr>
                <w:id w:val="-2077892852"/>
                <w:placeholder>
                  <w:docPart w:val="022AE9A0AEEC404C90F3C6B9DFE12F18"/>
                </w:placeholder>
                <w:temporary/>
                <w:showingPlcHdr/>
              </w:sdtPr>
              <w:sdtContent>
                <w:r w:rsidR="00EB35A3" w:rsidRPr="00E237E8">
                  <w:t>$86,569</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343055145"/>
                <w:placeholder>
                  <w:docPart w:val="2E491A77F07D43BDBEB51C5E60DAB85D"/>
                </w:placeholder>
                <w:temporary/>
                <w:showingPlcHdr/>
              </w:sdtPr>
              <w:sdtContent>
                <w:r w:rsidR="004020D0" w:rsidRPr="00E237E8">
                  <w:t>Gross Profit</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899910"/>
                <w:placeholder>
                  <w:docPart w:val="FBF019527551428093FE786A31174926"/>
                </w:placeholder>
                <w:temporary/>
                <w:showingPlcHdr/>
              </w:sdtPr>
              <w:sdtContent>
                <w:r w:rsidR="00234FE7" w:rsidRPr="00E237E8">
                  <w:t>$3,000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83915523"/>
                <w:placeholder>
                  <w:docPart w:val="248A9B076E8945029EB23F9A0DE40A06"/>
                </w:placeholder>
                <w:temporary/>
                <w:showingPlcHdr/>
              </w:sdtPr>
              <w:sdtContent>
                <w:r w:rsidR="00234FE7" w:rsidRPr="00E237E8">
                  <w:t>$7,450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78605606"/>
                <w:placeholder>
                  <w:docPart w:val="814034B488E5489D979B63FB304CA7AE"/>
                </w:placeholder>
                <w:temporary/>
                <w:showingPlcHdr/>
              </w:sdtPr>
              <w:sdtContent>
                <w:r w:rsidR="006A359E" w:rsidRPr="00E237E8">
                  <w:t>$9,600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743721136"/>
                <w:placeholder>
                  <w:docPart w:val="64CA0BCD477746B1849A2A7AA52036A8"/>
                </w:placeholder>
                <w:temporary/>
                <w:showingPlcHdr/>
              </w:sdtPr>
              <w:sdtContent>
                <w:r w:rsidR="000B1B5F" w:rsidRPr="00E237E8">
                  <w:t>$3,994</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70820233"/>
                <w:placeholder>
                  <w:docPart w:val="064CBA73916A463391E1D63B2D90C4A8"/>
                </w:placeholder>
                <w:temporary/>
                <w:showingPlcHdr/>
              </w:sdtPr>
              <w:sdtContent>
                <w:r w:rsidR="00E15D61" w:rsidRPr="00E237E8">
                  <w:t>$8,466</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154376410"/>
                <w:placeholder>
                  <w:docPart w:val="63E283F40E534D798C299865BC97C285"/>
                </w:placeholder>
                <w:temporary/>
                <w:showingPlcHdr/>
              </w:sdtPr>
              <w:sdtContent>
                <w:r w:rsidR="00100314" w:rsidRPr="00E237E8">
                  <w:t>$10,090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15437405"/>
                <w:placeholder>
                  <w:docPart w:val="1B3F8C75D0F04CFCB1FD42708D7F3D5D"/>
                </w:placeholder>
                <w:temporary/>
                <w:showingPlcHdr/>
              </w:sdtPr>
              <w:sdtContent>
                <w:r w:rsidR="004E67B3" w:rsidRPr="00E237E8">
                  <w:t>$13,850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821618349"/>
                <w:placeholder>
                  <w:docPart w:val="70D32ABD4E984BA2BBF2D0DE737E554B"/>
                </w:placeholder>
                <w:temporary/>
                <w:showingPlcHdr/>
              </w:sdtPr>
              <w:sdtContent>
                <w:r w:rsidR="00695777" w:rsidRPr="00E237E8">
                  <w:t>$15,195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146339135"/>
                <w:placeholder>
                  <w:docPart w:val="E0DB0C90442D463D9F3263D664EF1C3F"/>
                </w:placeholder>
                <w:temporary/>
                <w:showingPlcHdr/>
              </w:sdtPr>
              <w:sdtContent>
                <w:r w:rsidR="00863B11" w:rsidRPr="00E237E8">
                  <w:t>$13,529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41183186"/>
                <w:placeholder>
                  <w:docPart w:val="5D22B5ECDD504654B83D7CA592C9ABD6"/>
                </w:placeholder>
                <w:temporary/>
                <w:showingPlcHdr/>
              </w:sdtPr>
              <w:sdtContent>
                <w:r w:rsidR="007D36E9" w:rsidRPr="00E237E8">
                  <w:t>$11,600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26684600"/>
                <w:placeholder>
                  <w:docPart w:val="EF90D1ADEDDF4D7281484FA314DFF437"/>
                </w:placeholder>
                <w:temporary/>
                <w:showingPlcHdr/>
              </w:sdtPr>
              <w:sdtContent>
                <w:r w:rsidR="004B5779" w:rsidRPr="00E237E8">
                  <w:t>$16,245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95459476"/>
                <w:placeholder>
                  <w:docPart w:val="2F49AF12BA6F41C0B1ED369EC90CEAFE"/>
                </w:placeholder>
                <w:temporary/>
                <w:showingPlcHdr/>
              </w:sdtPr>
              <w:sdtContent>
                <w:r w:rsidR="000B6224" w:rsidRPr="00E237E8">
                  <w:t>$15,369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75802093"/>
                <w:placeholder>
                  <w:docPart w:val="7BB3A5E2F40E477ABA6C73894511BC33"/>
                </w:placeholder>
                <w:temporary/>
                <w:showingPlcHdr/>
              </w:sdtPr>
              <w:sdtContent>
                <w:r w:rsidR="00EB35A3" w:rsidRPr="00E237E8">
                  <w:t>$128,389</w:t>
                </w:r>
              </w:sdtContent>
            </w:sdt>
          </w:p>
        </w:tc>
      </w:tr>
      <w:tr w:rsidR="00E237E8" w:rsidRPr="00E237E8" w:rsidTr="000811A0">
        <w:trPr>
          <w:trHeight w:val="244"/>
        </w:trPr>
        <w:tc>
          <w:tcPr>
            <w:tcW w:w="2207" w:type="dxa"/>
            <w:shd w:val="clear" w:color="auto" w:fill="F0CDA1" w:themeFill="accent1"/>
            <w:vAlign w:val="center"/>
            <w:hideMark/>
          </w:tcPr>
          <w:p w:rsidR="00E552C8" w:rsidRPr="00E237E8" w:rsidRDefault="00B00725" w:rsidP="00974DD3">
            <w:pPr>
              <w:pStyle w:val="TableTextLarge"/>
              <w:rPr>
                <w:rStyle w:val="Bold"/>
              </w:rPr>
            </w:pPr>
            <w:sdt>
              <w:sdtPr>
                <w:rPr>
                  <w:rStyle w:val="Bold"/>
                </w:rPr>
                <w:id w:val="826026019"/>
                <w:placeholder>
                  <w:docPart w:val="38353D5F8BB94DBD9B8113DBDA0351D1"/>
                </w:placeholder>
                <w:temporary/>
                <w:showingPlcHdr/>
              </w:sdtPr>
              <w:sdtContent>
                <w:r w:rsidR="004020D0" w:rsidRPr="00E237E8">
                  <w:rPr>
                    <w:rStyle w:val="Bold"/>
                  </w:rPr>
                  <w:t>EXPENSES</w:t>
                </w:r>
              </w:sdtContent>
            </w:sdt>
          </w:p>
        </w:tc>
        <w:tc>
          <w:tcPr>
            <w:tcW w:w="1005" w:type="dxa"/>
            <w:shd w:val="clear" w:color="auto" w:fill="F0CDA1" w:themeFill="accent1"/>
            <w:vAlign w:val="center"/>
            <w:hideMark/>
          </w:tcPr>
          <w:p w:rsidR="00E552C8" w:rsidRPr="00E237E8" w:rsidRDefault="00B00725" w:rsidP="00974DD3">
            <w:pPr>
              <w:pStyle w:val="TableTextLarge"/>
              <w:rPr>
                <w:rStyle w:val="Bold"/>
              </w:rPr>
            </w:pPr>
            <w:sdt>
              <w:sdtPr>
                <w:rPr>
                  <w:rStyle w:val="Bold"/>
                </w:rPr>
                <w:id w:val="-1294978260"/>
                <w:placeholder>
                  <w:docPart w:val="5D4C1BA50BEF4FD9A01DDC4BBC07E2C8"/>
                </w:placeholder>
                <w:temporary/>
                <w:showingPlcHdr/>
              </w:sdtPr>
              <w:sdtContent>
                <w:r w:rsidR="004020D0" w:rsidRPr="00E237E8">
                  <w:rPr>
                    <w:rStyle w:val="Bold"/>
                  </w:rPr>
                  <w:t>JAN</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104553523"/>
                <w:placeholder>
                  <w:docPart w:val="F50D3E8D90B248929CF48EFCC56CE899"/>
                </w:placeholder>
                <w:temporary/>
                <w:showingPlcHdr/>
              </w:sdtPr>
              <w:sdtContent>
                <w:r w:rsidR="004020D0" w:rsidRPr="00E237E8">
                  <w:rPr>
                    <w:rStyle w:val="Bold"/>
                  </w:rPr>
                  <w:t>FEB</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208615159"/>
                <w:placeholder>
                  <w:docPart w:val="3B71B5E3DC124C96A2288E3D830D1202"/>
                </w:placeholder>
                <w:temporary/>
                <w:showingPlcHdr/>
              </w:sdtPr>
              <w:sdtContent>
                <w:r w:rsidR="004020D0" w:rsidRPr="00E237E8">
                  <w:rPr>
                    <w:rStyle w:val="Bold"/>
                  </w:rPr>
                  <w:t>MAR</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14016545"/>
                <w:placeholder>
                  <w:docPart w:val="0B8674CE3DF54F77AB587296545ACE1D"/>
                </w:placeholder>
                <w:temporary/>
                <w:showingPlcHdr/>
              </w:sdtPr>
              <w:sdtContent>
                <w:r w:rsidR="004020D0" w:rsidRPr="00E237E8">
                  <w:rPr>
                    <w:rStyle w:val="Bold"/>
                  </w:rPr>
                  <w:t>APR</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666050576"/>
                <w:placeholder>
                  <w:docPart w:val="F5760DCA83BF4E98826C6CDC690081CF"/>
                </w:placeholder>
                <w:temporary/>
                <w:showingPlcHdr/>
              </w:sdtPr>
              <w:sdtContent>
                <w:r w:rsidR="004020D0" w:rsidRPr="00E237E8">
                  <w:rPr>
                    <w:rStyle w:val="Bold"/>
                  </w:rPr>
                  <w:t>MAY</w:t>
                </w:r>
              </w:sdtContent>
            </w:sdt>
          </w:p>
        </w:tc>
        <w:tc>
          <w:tcPr>
            <w:tcW w:w="0" w:type="auto"/>
            <w:gridSpan w:val="2"/>
            <w:shd w:val="clear" w:color="auto" w:fill="F0CDA1" w:themeFill="accent1"/>
            <w:vAlign w:val="center"/>
            <w:hideMark/>
          </w:tcPr>
          <w:p w:rsidR="00E552C8" w:rsidRPr="00E237E8" w:rsidRDefault="00B00725" w:rsidP="00974DD3">
            <w:pPr>
              <w:pStyle w:val="TableTextLarge"/>
              <w:rPr>
                <w:rStyle w:val="Bold"/>
              </w:rPr>
            </w:pPr>
            <w:sdt>
              <w:sdtPr>
                <w:rPr>
                  <w:rStyle w:val="Bold"/>
                </w:rPr>
                <w:id w:val="1389995111"/>
                <w:placeholder>
                  <w:docPart w:val="34E8175E50A640D6A427358482F4C063"/>
                </w:placeholder>
                <w:temporary/>
                <w:showingPlcHdr/>
              </w:sdtPr>
              <w:sdtContent>
                <w:r w:rsidR="004020D0" w:rsidRPr="00E237E8">
                  <w:rPr>
                    <w:rStyle w:val="Bold"/>
                  </w:rPr>
                  <w:t>JUN</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340547906"/>
                <w:placeholder>
                  <w:docPart w:val="9AAD1399C4D24ADE9F9E9EC0A44787E0"/>
                </w:placeholder>
                <w:temporary/>
                <w:showingPlcHdr/>
              </w:sdtPr>
              <w:sdtContent>
                <w:r w:rsidR="004020D0" w:rsidRPr="00E237E8">
                  <w:rPr>
                    <w:rStyle w:val="Bold"/>
                  </w:rPr>
                  <w:t>JUL</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673530152"/>
                <w:placeholder>
                  <w:docPart w:val="430434AB8E0540419E17A1135CD5AC23"/>
                </w:placeholder>
                <w:temporary/>
                <w:showingPlcHdr/>
              </w:sdtPr>
              <w:sdtContent>
                <w:r w:rsidR="004020D0" w:rsidRPr="00E237E8">
                  <w:rPr>
                    <w:rStyle w:val="Bold"/>
                  </w:rPr>
                  <w:t>AUG</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160147691"/>
                <w:placeholder>
                  <w:docPart w:val="3D15C3069E804891AD48F56D8052BA2F"/>
                </w:placeholder>
                <w:temporary/>
                <w:showingPlcHdr/>
              </w:sdtPr>
              <w:sdtContent>
                <w:r w:rsidR="004020D0" w:rsidRPr="00E237E8">
                  <w:rPr>
                    <w:rStyle w:val="Bold"/>
                  </w:rPr>
                  <w:t>SEP</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501500249"/>
                <w:placeholder>
                  <w:docPart w:val="0374D3C63EC140D1A8B5682A5D630BDD"/>
                </w:placeholder>
                <w:temporary/>
                <w:showingPlcHdr/>
              </w:sdtPr>
              <w:sdtContent>
                <w:r w:rsidR="004020D0" w:rsidRPr="00E237E8">
                  <w:rPr>
                    <w:rStyle w:val="Bold"/>
                  </w:rPr>
                  <w:t>OCT</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17521888"/>
                <w:placeholder>
                  <w:docPart w:val="28AEB4A4582E4977840F1521286D95AA"/>
                </w:placeholder>
                <w:temporary/>
                <w:showingPlcHdr/>
              </w:sdtPr>
              <w:sdtContent>
                <w:r w:rsidR="004020D0" w:rsidRPr="00E237E8">
                  <w:rPr>
                    <w:rStyle w:val="Bold"/>
                  </w:rPr>
                  <w:t>NOV</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008741290"/>
                <w:placeholder>
                  <w:docPart w:val="382B8EE02BD84C7687B52D3BE2B7841A"/>
                </w:placeholder>
                <w:temporary/>
                <w:showingPlcHdr/>
              </w:sdtPr>
              <w:sdtContent>
                <w:r w:rsidR="004020D0" w:rsidRPr="00E237E8">
                  <w:rPr>
                    <w:rStyle w:val="Bold"/>
                  </w:rPr>
                  <w:t>DEC</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919098060"/>
                <w:placeholder>
                  <w:docPart w:val="1417955664FA4404AA9310F51465606C"/>
                </w:placeholder>
                <w:temporary/>
                <w:showingPlcHdr/>
              </w:sdtPr>
              <w:sdtContent>
                <w:r w:rsidR="004020D0" w:rsidRPr="00E237E8">
                  <w:rPr>
                    <w:rStyle w:val="Bold"/>
                  </w:rPr>
                  <w:t>YTD</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881089580"/>
                <w:placeholder>
                  <w:docPart w:val="AC5719B473C14B2DA0E908047863FD2D"/>
                </w:placeholder>
                <w:temporary/>
                <w:showingPlcHdr/>
              </w:sdtPr>
              <w:sdtContent>
                <w:r w:rsidR="004020D0" w:rsidRPr="00E237E8">
                  <w:t>Salaries &amp; Wages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45503184"/>
                <w:placeholder>
                  <w:docPart w:val="483F000E2EA942C8A81607AC3141CD7E"/>
                </w:placeholder>
                <w:temporary/>
                <w:showingPlcHdr/>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397179029"/>
                <w:placeholder>
                  <w:docPart w:val="343A7D2518E04F1A85734934F4C79417"/>
                </w:placeholder>
                <w:temporary/>
                <w:showingPlcHdr/>
              </w:sdtPr>
              <w:sdtContent>
                <w:r w:rsidR="00234FE7" w:rsidRPr="00E237E8">
                  <w:t>$2,500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71482902"/>
                <w:placeholder>
                  <w:docPart w:val="7E6702D0FE9D49D9BA565310A6A02F6C"/>
                </w:placeholder>
                <w:temporary/>
                <w:showingPlcHdr/>
              </w:sdtPr>
              <w:sdtContent>
                <w:r w:rsidR="006A359E" w:rsidRPr="00E237E8">
                  <w:t>$3,500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9779190"/>
                <w:placeholder>
                  <w:docPart w:val="4C80BDCB9BFE402887BCF4470561A784"/>
                </w:placeholder>
                <w:temporary/>
                <w:showingPlcHdr/>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32590563"/>
                <w:placeholder>
                  <w:docPart w:val="9E2D55E7D49C4D40AB2531E01384E27F"/>
                </w:placeholder>
                <w:temporary/>
                <w:showingPlcHdr/>
              </w:sdtPr>
              <w:sdtContent>
                <w:r w:rsidR="00F379BC" w:rsidRPr="00E237E8">
                  <w:t>$5,000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532097647"/>
                <w:placeholder>
                  <w:docPart w:val="445B91737ED84D7ABE539E1C232EA85E"/>
                </w:placeholder>
                <w:temporary/>
                <w:showingPlcHdr/>
              </w:sdtPr>
              <w:sdtContent>
                <w:r w:rsidR="00F379BC" w:rsidRPr="00E237E8">
                  <w:t>$5,000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69122004"/>
                <w:placeholder>
                  <w:docPart w:val="85FCE62C3FAD46AFAB9C98F80032078B"/>
                </w:placeholder>
                <w:temporary/>
                <w:showingPlcHdr/>
              </w:sdtPr>
              <w:sdtContent>
                <w:r w:rsidR="004E67B3" w:rsidRPr="00E237E8">
                  <w:t>$8,000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2561807"/>
                <w:placeholder>
                  <w:docPart w:val="42D145F663D34788B6BB3DDE82018101"/>
                </w:placeholder>
                <w:temporary/>
                <w:showingPlcHdr/>
              </w:sdtPr>
              <w:sdtContent>
                <w:r w:rsidR="00695777" w:rsidRPr="00E237E8">
                  <w:t>$9,000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50798732"/>
                <w:placeholder>
                  <w:docPart w:val="3032E3DD1A7D4B47BE5C4B6008EC615A"/>
                </w:placeholder>
                <w:temporary/>
                <w:showingPlcHdr/>
              </w:sdtPr>
              <w:sdtContent>
                <w:r w:rsidR="00863B11" w:rsidRPr="00E237E8">
                  <w:t>$9,000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40294221"/>
                <w:placeholder>
                  <w:docPart w:val="EB9C1CA8D7A140B6A16BB6AFEB2DB8DE"/>
                </w:placeholder>
                <w:temporary/>
                <w:showingPlcHdr/>
              </w:sdtPr>
              <w:sdtContent>
                <w:r w:rsidR="007D36E9" w:rsidRPr="00E237E8">
                  <w:t>$9,000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34668175"/>
                <w:placeholder>
                  <w:docPart w:val="2547FF5711524208831EAB0205C66BA9"/>
                </w:placeholder>
                <w:temporary/>
                <w:showingPlcHdr/>
              </w:sdtPr>
              <w:sdtContent>
                <w:r w:rsidR="004B5779" w:rsidRPr="00E237E8">
                  <w:t>$9,000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022598068"/>
                <w:placeholder>
                  <w:docPart w:val="7392BDF645CC43C49EF776D2E1132F9B"/>
                </w:placeholder>
                <w:temporary/>
                <w:showingPlcHdr/>
              </w:sdtPr>
              <w:sdtContent>
                <w:r w:rsidR="000B6224" w:rsidRPr="00E237E8">
                  <w:t>$9,000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3042440"/>
                <w:placeholder>
                  <w:docPart w:val="950A5499D00243E58458A30A0C2CED07"/>
                </w:placeholder>
                <w:temporary/>
                <w:showingPlcHdr/>
              </w:sdtPr>
              <w:sdtContent>
                <w:r w:rsidR="00EB35A3" w:rsidRPr="00E237E8">
                  <w:t>$76,500</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1457332302"/>
                <w:placeholder>
                  <w:docPart w:val="D5A9BAB7789D4E9A9CFD1590B0095844"/>
                </w:placeholder>
                <w:temporary/>
                <w:showingPlcHdr/>
              </w:sdtPr>
              <w:sdtContent>
                <w:r w:rsidR="004020D0" w:rsidRPr="00E237E8">
                  <w:t>Marketing/Advertising</w:t>
                </w:r>
              </w:sdtContent>
            </w:sdt>
          </w:p>
        </w:tc>
        <w:tc>
          <w:tcPr>
            <w:tcW w:w="1005" w:type="dxa"/>
            <w:shd w:val="clear" w:color="auto" w:fill="auto"/>
            <w:noWrap/>
            <w:vAlign w:val="center"/>
            <w:hideMark/>
          </w:tcPr>
          <w:p w:rsidR="00E552C8" w:rsidRPr="00E237E8" w:rsidRDefault="00B00725" w:rsidP="00974DD3">
            <w:pPr>
              <w:pStyle w:val="TableTextLarge"/>
            </w:pPr>
            <w:sdt>
              <w:sdtPr>
                <w:id w:val="-1311789770"/>
                <w:placeholder>
                  <w:docPart w:val="D2D61AA8AA6C4C7599F3C72AE33D1400"/>
                </w:placeholder>
                <w:temporary/>
                <w:showingPlcHdr/>
              </w:sdtPr>
              <w:sdtContent>
                <w:r w:rsidR="00234FE7" w:rsidRPr="00E237E8">
                  <w:t>$400</w:t>
                </w:r>
              </w:sdtContent>
            </w:sdt>
          </w:p>
        </w:tc>
        <w:tc>
          <w:tcPr>
            <w:tcW w:w="0" w:type="auto"/>
            <w:shd w:val="clear" w:color="auto" w:fill="auto"/>
            <w:noWrap/>
            <w:vAlign w:val="center"/>
            <w:hideMark/>
          </w:tcPr>
          <w:p w:rsidR="00E552C8" w:rsidRPr="00E237E8" w:rsidRDefault="00B00725" w:rsidP="00974DD3">
            <w:pPr>
              <w:pStyle w:val="TableTextLarge"/>
            </w:pPr>
            <w:sdt>
              <w:sdtPr>
                <w:id w:val="537407463"/>
                <w:placeholder>
                  <w:docPart w:val="9ACD94F1C5B54DFEB52AEEDD4D37D54A"/>
                </w:placeholder>
                <w:temporary/>
                <w:showingPlcHdr/>
              </w:sdtPr>
              <w:sdtContent>
                <w:r w:rsidR="00234FE7" w:rsidRPr="00E237E8">
                  <w:t>$450</w:t>
                </w:r>
              </w:sdtContent>
            </w:sdt>
          </w:p>
        </w:tc>
        <w:tc>
          <w:tcPr>
            <w:tcW w:w="0" w:type="auto"/>
            <w:shd w:val="clear" w:color="auto" w:fill="auto"/>
            <w:noWrap/>
            <w:vAlign w:val="center"/>
            <w:hideMark/>
          </w:tcPr>
          <w:p w:rsidR="00E552C8" w:rsidRPr="00E237E8" w:rsidRDefault="00B00725" w:rsidP="00974DD3">
            <w:pPr>
              <w:pStyle w:val="TableTextLarge"/>
            </w:pPr>
            <w:sdt>
              <w:sdtPr>
                <w:id w:val="709699457"/>
                <w:placeholder>
                  <w:docPart w:val="D1403BCBE66545DB99BB071BBABB7EDB"/>
                </w:placeholder>
                <w:temporary/>
                <w:showingPlcHdr/>
              </w:sdtPr>
              <w:sdtContent>
                <w:r w:rsidR="006A359E" w:rsidRPr="00E237E8">
                  <w:t>$450</w:t>
                </w:r>
              </w:sdtContent>
            </w:sdt>
          </w:p>
        </w:tc>
        <w:tc>
          <w:tcPr>
            <w:tcW w:w="0" w:type="auto"/>
            <w:shd w:val="clear" w:color="auto" w:fill="auto"/>
            <w:noWrap/>
            <w:vAlign w:val="center"/>
            <w:hideMark/>
          </w:tcPr>
          <w:p w:rsidR="00E552C8" w:rsidRPr="00E237E8" w:rsidRDefault="00B00725" w:rsidP="00974DD3">
            <w:pPr>
              <w:pStyle w:val="TableTextLarge"/>
            </w:pPr>
            <w:sdt>
              <w:sdtPr>
                <w:id w:val="-1811082135"/>
                <w:placeholder>
                  <w:docPart w:val="C01E004B819B487D99BB657F87150253"/>
                </w:placeholder>
                <w:temporary/>
                <w:showingPlcHdr/>
              </w:sdtPr>
              <w:sdtContent>
                <w:r w:rsidR="000B1B5F" w:rsidRPr="00E237E8">
                  <w:t>$450</w:t>
                </w:r>
              </w:sdtContent>
            </w:sdt>
          </w:p>
        </w:tc>
        <w:tc>
          <w:tcPr>
            <w:tcW w:w="0" w:type="auto"/>
            <w:shd w:val="clear" w:color="auto" w:fill="auto"/>
            <w:noWrap/>
            <w:vAlign w:val="center"/>
            <w:hideMark/>
          </w:tcPr>
          <w:p w:rsidR="00E552C8" w:rsidRPr="00E237E8" w:rsidRDefault="00B00725" w:rsidP="00974DD3">
            <w:pPr>
              <w:pStyle w:val="TableTextLarge"/>
            </w:pPr>
            <w:sdt>
              <w:sdtPr>
                <w:id w:val="90357239"/>
                <w:placeholder>
                  <w:docPart w:val="E7CD36D752114E69BE70B6204D79AAC4"/>
                </w:placeholder>
                <w:temporary/>
                <w:showingPlcHdr/>
              </w:sdtPr>
              <w:sdtContent>
                <w:r w:rsidR="00E15D61" w:rsidRPr="00E237E8">
                  <w:t>$900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1289542312"/>
                <w:placeholder>
                  <w:docPart w:val="ADB6F089E2C14263975A6E99067CF330"/>
                </w:placeholder>
                <w:temporary/>
                <w:showingPlcHdr/>
              </w:sdtPr>
              <w:sdtContent>
                <w:r w:rsidR="00100314" w:rsidRPr="00E237E8">
                  <w:t>$900</w:t>
                </w:r>
              </w:sdtContent>
            </w:sdt>
          </w:p>
        </w:tc>
        <w:tc>
          <w:tcPr>
            <w:tcW w:w="0" w:type="auto"/>
            <w:shd w:val="clear" w:color="auto" w:fill="auto"/>
            <w:noWrap/>
            <w:vAlign w:val="center"/>
            <w:hideMark/>
          </w:tcPr>
          <w:p w:rsidR="00E552C8" w:rsidRPr="00E237E8" w:rsidRDefault="00B00725" w:rsidP="00974DD3">
            <w:pPr>
              <w:pStyle w:val="TableTextLarge"/>
            </w:pPr>
            <w:sdt>
              <w:sdtPr>
                <w:id w:val="130990222"/>
                <w:placeholder>
                  <w:docPart w:val="765BBEB787EC4C96B57BE5A78BF2D111"/>
                </w:placeholder>
                <w:temporary/>
                <w:showingPlcHdr/>
              </w:sdtPr>
              <w:sdtContent>
                <w:r w:rsidR="004E67B3" w:rsidRPr="00E237E8">
                  <w:t>$900</w:t>
                </w:r>
              </w:sdtContent>
            </w:sdt>
          </w:p>
        </w:tc>
        <w:tc>
          <w:tcPr>
            <w:tcW w:w="0" w:type="auto"/>
            <w:shd w:val="clear" w:color="auto" w:fill="auto"/>
            <w:noWrap/>
            <w:vAlign w:val="center"/>
            <w:hideMark/>
          </w:tcPr>
          <w:p w:rsidR="00E552C8" w:rsidRPr="00E237E8" w:rsidRDefault="00B00725" w:rsidP="00974DD3">
            <w:pPr>
              <w:pStyle w:val="TableTextLarge"/>
            </w:pPr>
            <w:sdt>
              <w:sdtPr>
                <w:id w:val="-1423869118"/>
                <w:placeholder>
                  <w:docPart w:val="D113D0D272794ACC844125FA27C6DC99"/>
                </w:placeholder>
                <w:temporary/>
                <w:showingPlcHdr/>
              </w:sdtPr>
              <w:sdtContent>
                <w:r w:rsidR="0065229E" w:rsidRPr="00E237E8">
                  <w:t>$900</w:t>
                </w:r>
              </w:sdtContent>
            </w:sdt>
          </w:p>
        </w:tc>
        <w:tc>
          <w:tcPr>
            <w:tcW w:w="0" w:type="auto"/>
            <w:shd w:val="clear" w:color="auto" w:fill="auto"/>
            <w:noWrap/>
            <w:vAlign w:val="center"/>
            <w:hideMark/>
          </w:tcPr>
          <w:p w:rsidR="00E552C8" w:rsidRPr="00E237E8" w:rsidRDefault="00B00725" w:rsidP="00974DD3">
            <w:pPr>
              <w:pStyle w:val="TableTextLarge"/>
            </w:pPr>
            <w:sdt>
              <w:sdtPr>
                <w:id w:val="389940514"/>
                <w:placeholder>
                  <w:docPart w:val="E3925F1853B946EE83CB86B1140DC338"/>
                </w:placeholder>
                <w:temporary/>
                <w:showingPlcHdr/>
              </w:sdtPr>
              <w:sdtContent>
                <w:r w:rsidR="00863B11" w:rsidRPr="00E237E8">
                  <w:t>$900</w:t>
                </w:r>
              </w:sdtContent>
            </w:sdt>
          </w:p>
        </w:tc>
        <w:tc>
          <w:tcPr>
            <w:tcW w:w="0" w:type="auto"/>
            <w:shd w:val="clear" w:color="auto" w:fill="auto"/>
            <w:noWrap/>
            <w:vAlign w:val="center"/>
            <w:hideMark/>
          </w:tcPr>
          <w:p w:rsidR="00E552C8" w:rsidRPr="00E237E8" w:rsidRDefault="00B00725" w:rsidP="00974DD3">
            <w:pPr>
              <w:pStyle w:val="TableTextLarge"/>
            </w:pPr>
            <w:sdt>
              <w:sdtPr>
                <w:id w:val="39871103"/>
                <w:placeholder>
                  <w:docPart w:val="721751D2122D470BB954FA563BC707A2"/>
                </w:placeholder>
                <w:temporary/>
                <w:showingPlcHdr/>
              </w:sdtPr>
              <w:sdtContent>
                <w:r w:rsidR="007D36E9" w:rsidRPr="00E237E8">
                  <w:t>$900</w:t>
                </w:r>
              </w:sdtContent>
            </w:sdt>
          </w:p>
        </w:tc>
        <w:tc>
          <w:tcPr>
            <w:tcW w:w="0" w:type="auto"/>
            <w:shd w:val="clear" w:color="auto" w:fill="auto"/>
            <w:noWrap/>
            <w:vAlign w:val="center"/>
            <w:hideMark/>
          </w:tcPr>
          <w:p w:rsidR="00E552C8" w:rsidRPr="00E237E8" w:rsidRDefault="00B00725" w:rsidP="00974DD3">
            <w:pPr>
              <w:pStyle w:val="TableTextLarge"/>
            </w:pPr>
            <w:sdt>
              <w:sdtPr>
                <w:id w:val="-1267377258"/>
                <w:placeholder>
                  <w:docPart w:val="A8F5330FAC8F422EB6039FC7AFCDC491"/>
                </w:placeholder>
                <w:temporary/>
                <w:showingPlcHdr/>
              </w:sdtPr>
              <w:sdtContent>
                <w:r w:rsidR="004B5779" w:rsidRPr="00E237E8">
                  <w:t>$1,200</w:t>
                </w:r>
              </w:sdtContent>
            </w:sdt>
          </w:p>
        </w:tc>
        <w:tc>
          <w:tcPr>
            <w:tcW w:w="0" w:type="auto"/>
            <w:shd w:val="clear" w:color="auto" w:fill="auto"/>
            <w:noWrap/>
            <w:vAlign w:val="center"/>
            <w:hideMark/>
          </w:tcPr>
          <w:p w:rsidR="00E552C8" w:rsidRPr="00E237E8" w:rsidRDefault="00B00725" w:rsidP="00974DD3">
            <w:pPr>
              <w:pStyle w:val="TableTextLarge"/>
            </w:pPr>
            <w:sdt>
              <w:sdtPr>
                <w:id w:val="689651602"/>
                <w:placeholder>
                  <w:docPart w:val="F109C1DBDA474EA59EC26321179C942E"/>
                </w:placeholder>
                <w:temporary/>
                <w:showingPlcHdr/>
              </w:sdtPr>
              <w:sdtContent>
                <w:r w:rsidR="000B6224" w:rsidRPr="00E237E8">
                  <w:t>$1,200</w:t>
                </w:r>
              </w:sdtContent>
            </w:sdt>
          </w:p>
        </w:tc>
        <w:tc>
          <w:tcPr>
            <w:tcW w:w="0" w:type="auto"/>
            <w:shd w:val="clear" w:color="auto" w:fill="auto"/>
            <w:noWrap/>
            <w:vAlign w:val="center"/>
            <w:hideMark/>
          </w:tcPr>
          <w:p w:rsidR="00E552C8" w:rsidRPr="00E237E8" w:rsidRDefault="00B00725" w:rsidP="00974DD3">
            <w:pPr>
              <w:pStyle w:val="TableTextLarge"/>
            </w:pPr>
            <w:sdt>
              <w:sdtPr>
                <w:id w:val="225955380"/>
                <w:placeholder>
                  <w:docPart w:val="4E0D721A94B24D78911F387383C3D192"/>
                </w:placeholder>
                <w:temporary/>
                <w:showingPlcHdr/>
              </w:sdtPr>
              <w:sdtContent>
                <w:r w:rsidR="00EB35A3" w:rsidRPr="00E237E8">
                  <w:t>$9,550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183480060"/>
                <w:placeholder>
                  <w:docPart w:val="2D871BFE309448D587638D57EBE089FE"/>
                </w:placeholder>
                <w:temporary/>
                <w:showingPlcHdr/>
              </w:sdtPr>
              <w:sdtContent>
                <w:r w:rsidR="004020D0" w:rsidRPr="00E237E8">
                  <w:t>Sales Commissions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1494103467"/>
                <w:placeholder>
                  <w:docPart w:val="0E118D3B1BA1468CA1AE01284A7C028F"/>
                </w:placeholder>
                <w:temporary/>
                <w:showingPlcHdr/>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79541572"/>
                <w:placeholder>
                  <w:docPart w:val="289543ECD9794EF58422C0EC1235DBB6"/>
                </w:placeholder>
                <w:temporary/>
                <w:showingPlcHdr/>
              </w:sdtPr>
              <w:sdtContent>
                <w:r w:rsidR="00234FE7" w:rsidRPr="00E237E8">
                  <w:t>$650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24695401"/>
                <w:placeholder>
                  <w:docPart w:val="5D0BF3609FED43269CB061BAB411C618"/>
                </w:placeholder>
                <w:temporary/>
                <w:showingPlcHdr/>
              </w:sdtPr>
              <w:sdtContent>
                <w:r w:rsidR="006A359E" w:rsidRPr="00E237E8">
                  <w:t>$800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66050993"/>
                <w:placeholder>
                  <w:docPart w:val="6FFAFEAE8C3240F3A0389277CF0F7297"/>
                </w:placeholder>
                <w:temporary/>
                <w:showingPlcHdr/>
              </w:sdtPr>
              <w:sdtContent>
                <w:r w:rsidR="000B1B5F" w:rsidRPr="00E237E8">
                  <w:t>$350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23726659"/>
                <w:placeholder>
                  <w:docPart w:val="CB08EB6B20944BD785AEB4CFE5AA4841"/>
                </w:placeholder>
                <w:temporary/>
                <w:showingPlcHdr/>
              </w:sdtPr>
              <w:sdtContent>
                <w:r w:rsidR="00E15D61" w:rsidRPr="00E237E8">
                  <w:t>$725</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442604179"/>
                <w:placeholder>
                  <w:docPart w:val="22466E934BC84EF89095915F2AE261E1"/>
                </w:placeholder>
                <w:temporary/>
                <w:showingPlcHdr/>
              </w:sdtPr>
              <w:sdtContent>
                <w:r w:rsidR="00100314" w:rsidRPr="00E237E8">
                  <w:t>$820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0134006"/>
                <w:placeholder>
                  <w:docPart w:val="F76568BDEE184FD6A78382FD8AB1488C"/>
                </w:placeholder>
                <w:temporary/>
                <w:showingPlcHdr/>
              </w:sdtPr>
              <w:sdtContent>
                <w:r w:rsidR="004E67B3" w:rsidRPr="00E237E8">
                  <w:t>$1,125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67005698"/>
                <w:placeholder>
                  <w:docPart w:val="D9B0F8363CB841FDB6C5AF93129CD27B"/>
                </w:placeholder>
                <w:temporary/>
                <w:showingPlcHdr/>
              </w:sdtPr>
              <w:sdtContent>
                <w:r w:rsidR="0065229E" w:rsidRPr="00E237E8">
                  <w:t>$1,156</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96901541"/>
                <w:placeholder>
                  <w:docPart w:val="71AD7324896D4CE0A9E48B0D365CDE6E"/>
                </w:placeholder>
                <w:temporary/>
                <w:showingPlcHdr/>
              </w:sdtPr>
              <w:sdtContent>
                <w:r w:rsidR="00863B11" w:rsidRPr="00E237E8">
                  <w:t>$1,227</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717359317"/>
                <w:placeholder>
                  <w:docPart w:val="7C356C49E079420BB6FAE564BCDE7E5A"/>
                </w:placeholder>
                <w:temporary/>
                <w:showingPlcHdr/>
              </w:sdtPr>
              <w:sdtContent>
                <w:r w:rsidR="007D36E9" w:rsidRPr="00E237E8">
                  <w:t>$1,100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112273570"/>
                <w:placeholder>
                  <w:docPart w:val="95F56053163F4E2A9D28786D2A40FC3C"/>
                </w:placeholder>
                <w:temporary/>
                <w:showingPlcHdr/>
              </w:sdtPr>
              <w:sdtContent>
                <w:r w:rsidR="004B5779" w:rsidRPr="00E237E8">
                  <w:t>$1,250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69319198"/>
                <w:placeholder>
                  <w:docPart w:val="C562DC431C1241FFBE2D221E48270ACC"/>
                </w:placeholder>
                <w:temporary/>
                <w:showingPlcHdr/>
              </w:sdtPr>
              <w:sdtContent>
                <w:r w:rsidR="000B6224" w:rsidRPr="00E237E8">
                  <w:t>$1,367</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073630750"/>
                <w:placeholder>
                  <w:docPart w:val="E028D1A71ADD4ED585A0928FE247EA81"/>
                </w:placeholder>
                <w:temporary/>
                <w:showingPlcHdr/>
              </w:sdtPr>
              <w:sdtContent>
                <w:r w:rsidR="00EB35A3" w:rsidRPr="00E237E8">
                  <w:t>$10,821</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372766940"/>
                <w:placeholder>
                  <w:docPart w:val="914A4A3A9DD7463596CAE48E56E585A4"/>
                </w:placeholder>
                <w:temporary/>
                <w:showingPlcHdr/>
              </w:sdtPr>
              <w:sdtContent>
                <w:r w:rsidR="004020D0" w:rsidRPr="00E237E8">
                  <w:t>Rent</w:t>
                </w:r>
              </w:sdtContent>
            </w:sdt>
          </w:p>
        </w:tc>
        <w:tc>
          <w:tcPr>
            <w:tcW w:w="1005" w:type="dxa"/>
            <w:shd w:val="clear" w:color="auto" w:fill="auto"/>
            <w:noWrap/>
            <w:vAlign w:val="center"/>
            <w:hideMark/>
          </w:tcPr>
          <w:p w:rsidR="00E552C8" w:rsidRPr="00E237E8" w:rsidRDefault="00B00725" w:rsidP="00974DD3">
            <w:pPr>
              <w:pStyle w:val="TableTextLarge"/>
            </w:pPr>
            <w:sdt>
              <w:sdtPr>
                <w:id w:val="-1144347578"/>
                <w:placeholder>
                  <w:docPart w:val="01D51E3C09E341BFBDBF7773909D489B"/>
                </w:placeholder>
                <w:temporary/>
                <w:showingPlcHdr/>
              </w:sdtPr>
              <w:sdtContent>
                <w:r w:rsidR="00234FE7"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585584046"/>
                <w:placeholder>
                  <w:docPart w:val="DEB077B891BE4941B4ED94B45F131985"/>
                </w:placeholder>
                <w:temporary/>
                <w:showingPlcHdr/>
              </w:sdtPr>
              <w:sdtContent>
                <w:r w:rsidR="00234FE7"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2094530267"/>
                <w:placeholder>
                  <w:docPart w:val="9142E564317E45A4909A968E59C93B91"/>
                </w:placeholder>
                <w:temporary/>
                <w:showingPlcHdr/>
              </w:sdtPr>
              <w:sdtContent>
                <w:r w:rsidR="006A359E"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960531544"/>
                <w:placeholder>
                  <w:docPart w:val="8E212E92C6054977900D5A63CF62CC45"/>
                </w:placeholder>
                <w:temporary/>
                <w:showingPlcHdr/>
              </w:sdtPr>
              <w:sdtContent>
                <w:r w:rsidR="000B1B5F"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1027838458"/>
                <w:placeholder>
                  <w:docPart w:val="1620BC24EA1F40A9AD37AC7CC4FA4590"/>
                </w:placeholder>
                <w:temporary/>
                <w:showingPlcHdr/>
              </w:sdtPr>
              <w:sdtContent>
                <w:r w:rsidR="00E15D61" w:rsidRPr="00E237E8">
                  <w:t>$1,250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469371506"/>
                <w:placeholder>
                  <w:docPart w:val="89A6E8A11C91442883D9C626306FEBCE"/>
                </w:placeholder>
                <w:temporary/>
                <w:showingPlcHdr/>
              </w:sdtPr>
              <w:sdtContent>
                <w:r w:rsidR="00100314"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27301987"/>
                <w:placeholder>
                  <w:docPart w:val="F674CBCF713E411CB8AC5C7072A99070"/>
                </w:placeholder>
                <w:temporary/>
                <w:showingPlcHdr/>
              </w:sdtPr>
              <w:sdtContent>
                <w:r w:rsidR="004E67B3"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870197433"/>
                <w:placeholder>
                  <w:docPart w:val="F76DD187CEFF43E98FBEE0629E569CE4"/>
                </w:placeholder>
                <w:temporary/>
                <w:showingPlcHdr/>
              </w:sdtPr>
              <w:sdtContent>
                <w:r w:rsidR="0065229E"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599418188"/>
                <w:placeholder>
                  <w:docPart w:val="33BE6A8065F1411ABC8F0E3CD53859ED"/>
                </w:placeholder>
                <w:temporary/>
                <w:showingPlcHdr/>
              </w:sdtPr>
              <w:sdtContent>
                <w:r w:rsidR="00863B11"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1414773249"/>
                <w:placeholder>
                  <w:docPart w:val="609A0B0F740A4F348CC68BADD9C3FAC5"/>
                </w:placeholder>
                <w:temporary/>
                <w:showingPlcHdr/>
              </w:sdtPr>
              <w:sdtContent>
                <w:r w:rsidR="007D36E9"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2067328508"/>
                <w:placeholder>
                  <w:docPart w:val="0B8D7AC998A446D28DB68E08E95AACF4"/>
                </w:placeholder>
                <w:temporary/>
                <w:showingPlcHdr/>
              </w:sdtPr>
              <w:sdtContent>
                <w:r w:rsidR="004B5779"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696622604"/>
                <w:placeholder>
                  <w:docPart w:val="DACA94AA9BF44DB984C0E0038CE74A34"/>
                </w:placeholder>
                <w:temporary/>
                <w:showingPlcHdr/>
              </w:sdtPr>
              <w:sdtContent>
                <w:r w:rsidR="000B6224" w:rsidRPr="00E237E8">
                  <w:t>$1,250</w:t>
                </w:r>
              </w:sdtContent>
            </w:sdt>
          </w:p>
        </w:tc>
        <w:tc>
          <w:tcPr>
            <w:tcW w:w="0" w:type="auto"/>
            <w:shd w:val="clear" w:color="auto" w:fill="auto"/>
            <w:noWrap/>
            <w:vAlign w:val="center"/>
            <w:hideMark/>
          </w:tcPr>
          <w:p w:rsidR="00E552C8" w:rsidRPr="00E237E8" w:rsidRDefault="00B00725" w:rsidP="00974DD3">
            <w:pPr>
              <w:pStyle w:val="TableTextLarge"/>
            </w:pPr>
            <w:sdt>
              <w:sdtPr>
                <w:id w:val="-1180738469"/>
                <w:placeholder>
                  <w:docPart w:val="8AA304C94E43495388BFB7333C9DD162"/>
                </w:placeholder>
                <w:temporary/>
                <w:showingPlcHdr/>
              </w:sdtPr>
              <w:sdtContent>
                <w:r w:rsidR="00EB35A3" w:rsidRPr="00E237E8">
                  <w:t>$15,000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770966835"/>
                <w:placeholder>
                  <w:docPart w:val="170FACB0412D44B2BFF19C447BF51340"/>
                </w:placeholder>
                <w:temporary/>
                <w:showingPlcHdr/>
              </w:sdtPr>
              <w:sdtContent>
                <w:r w:rsidR="004020D0" w:rsidRPr="00E237E8">
                  <w:t>Utilities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1602792763"/>
                <w:placeholder>
                  <w:docPart w:val="DDEF62139D6648379466DAB75ABE1DC7"/>
                </w:placeholder>
                <w:temporary/>
                <w:showingPlcHdr/>
              </w:sdtPr>
              <w:sdtContent>
                <w:r w:rsidR="00234FE7"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87901159"/>
                <w:placeholder>
                  <w:docPart w:val="E4C4967FB0F84E98BF8CED5131CE3692"/>
                </w:placeholder>
                <w:temporary/>
                <w:showingPlcHdr/>
              </w:sdtPr>
              <w:sdtContent>
                <w:r w:rsidR="00234FE7" w:rsidRPr="00E237E8">
                  <w:t>$150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03753409"/>
                <w:placeholder>
                  <w:docPart w:val="C5FFEA55D8684773A2113816F31AB5AB"/>
                </w:placeholder>
                <w:temporary/>
                <w:showingPlcHdr/>
              </w:sdtPr>
              <w:sdtContent>
                <w:r w:rsidR="006A359E" w:rsidRPr="00E237E8">
                  <w:t>$200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70943138"/>
                <w:placeholder>
                  <w:docPart w:val="E6F6E1621EDB473AB87DB4906B35BD8D"/>
                </w:placeholder>
                <w:temporary/>
                <w:showingPlcHdr/>
              </w:sdtPr>
              <w:sdtContent>
                <w:r w:rsidR="000B1B5F" w:rsidRPr="00E237E8">
                  <w:t>$200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53193317"/>
                <w:placeholder>
                  <w:docPart w:val="5805B82DF1544CFFA25B135694FB4D31"/>
                </w:placeholder>
                <w:temporary/>
                <w:showingPlcHdr/>
              </w:sdtPr>
              <w:sdtContent>
                <w:r w:rsidR="00E15D61" w:rsidRPr="00E237E8">
                  <w:t>$200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244172180"/>
                <w:placeholder>
                  <w:docPart w:val="9D925F2A5508497DA3631CA951C18E2D"/>
                </w:placeholder>
                <w:temporary/>
                <w:showingPlcHdr/>
              </w:sdtPr>
              <w:sdtContent>
                <w:r w:rsidR="00100314"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099525567"/>
                <w:placeholder>
                  <w:docPart w:val="CBD00526FD8A431F82542CD34DE92A2B"/>
                </w:placeholder>
                <w:temporary/>
                <w:showingPlcHdr/>
              </w:sdtPr>
              <w:sdtContent>
                <w:r w:rsidR="004E67B3"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78229519"/>
                <w:placeholder>
                  <w:docPart w:val="1571370F2BD94E059D11DB4B9285123E"/>
                </w:placeholder>
                <w:temporary/>
                <w:showingPlcHdr/>
              </w:sdtPr>
              <w:sdtContent>
                <w:r w:rsidR="0065229E"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56579640"/>
                <w:placeholder>
                  <w:docPart w:val="A2DC7C1FCC8E4B5D92DEC9956BAF5F19"/>
                </w:placeholder>
                <w:temporary/>
                <w:showingPlcHdr/>
              </w:sdtPr>
              <w:sdtContent>
                <w:r w:rsidR="00863B11" w:rsidRPr="00E237E8">
                  <w:t>$200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43306702"/>
                <w:placeholder>
                  <w:docPart w:val="DB12F208553F4996870B7030E9306415"/>
                </w:placeholder>
                <w:temporary/>
                <w:showingPlcHdr/>
              </w:sdtPr>
              <w:sdtContent>
                <w:r w:rsidR="007D36E9" w:rsidRPr="00E237E8">
                  <w:t>$200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97524188"/>
                <w:placeholder>
                  <w:docPart w:val="1D1B2D763E27450EAEF6D7EA4DC42DD4"/>
                </w:placeholder>
                <w:temporary/>
                <w:showingPlcHdr/>
              </w:sdtPr>
              <w:sdtContent>
                <w:r w:rsidR="004B5779"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18240860"/>
                <w:placeholder>
                  <w:docPart w:val="B4C0A612D3814F899ADED4B34EF069AE"/>
                </w:placeholder>
                <w:temporary/>
                <w:showingPlcHdr/>
              </w:sdtPr>
              <w:sdtContent>
                <w:r w:rsidR="000B6224"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04911584"/>
                <w:placeholder>
                  <w:docPart w:val="BFDD19BF82924BA08B5F4CF0E12674CE"/>
                </w:placeholder>
                <w:temporary/>
                <w:showingPlcHdr/>
              </w:sdtPr>
              <w:sdtContent>
                <w:r w:rsidR="00EB35A3" w:rsidRPr="00E237E8">
                  <w:t>$2,650</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1768581079"/>
                <w:placeholder>
                  <w:docPart w:val="720F0C8EB58B4EFEB74CB70E4F57B816"/>
                </w:placeholder>
                <w:temporary/>
                <w:showingPlcHdr/>
              </w:sdtPr>
              <w:sdtContent>
                <w:r w:rsidR="004020D0" w:rsidRPr="00E237E8">
                  <w:t>Website Expenses</w:t>
                </w:r>
              </w:sdtContent>
            </w:sdt>
          </w:p>
        </w:tc>
        <w:tc>
          <w:tcPr>
            <w:tcW w:w="1005" w:type="dxa"/>
            <w:shd w:val="clear" w:color="auto" w:fill="auto"/>
            <w:noWrap/>
            <w:vAlign w:val="center"/>
            <w:hideMark/>
          </w:tcPr>
          <w:p w:rsidR="00E552C8" w:rsidRPr="00E237E8" w:rsidRDefault="00B00725" w:rsidP="00974DD3">
            <w:pPr>
              <w:pStyle w:val="TableTextLarge"/>
            </w:pPr>
            <w:sdt>
              <w:sdtPr>
                <w:id w:val="-724765498"/>
                <w:placeholder>
                  <w:docPart w:val="E60C714749A24D06B1750BC246472A2F"/>
                </w:placeholder>
                <w:temporary/>
                <w:showingPlcHdr/>
              </w:sdtPr>
              <w:sdtContent>
                <w:r w:rsidR="00234FE7"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853339943"/>
                <w:placeholder>
                  <w:docPart w:val="D7E9AAD350C946FABB85CFA9F4704E90"/>
                </w:placeholder>
                <w:temporary/>
                <w:showingPlcHdr/>
              </w:sdtPr>
              <w:sdtContent>
                <w:r w:rsidR="00234FE7"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1299339143"/>
                <w:placeholder>
                  <w:docPart w:val="18E3B8407F3E4B34BDE9FDDAEE8A1DE7"/>
                </w:placeholder>
                <w:temporary/>
                <w:showingPlcHdr/>
              </w:sdtPr>
              <w:sdtContent>
                <w:r w:rsidR="006A359E"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424920734"/>
                <w:placeholder>
                  <w:docPart w:val="A367BE1E4E2145468A4DE6811E6D31CA"/>
                </w:placeholder>
                <w:temporary/>
                <w:showingPlcHdr/>
              </w:sdtPr>
              <w:sdtContent>
                <w:r w:rsidR="000B1B5F"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261581479"/>
                <w:placeholder>
                  <w:docPart w:val="AE5C5885E1924916A7FB6087EBDC3B5F"/>
                </w:placeholder>
                <w:temporary/>
                <w:showingPlcHdr/>
              </w:sdtPr>
              <w:sdtContent>
                <w:r w:rsidR="00E15D61" w:rsidRPr="00E237E8">
                  <w:t>$175</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2077167527"/>
                <w:placeholder>
                  <w:docPart w:val="D14D293BAE91457BAED5E4327CFD3E9A"/>
                </w:placeholder>
                <w:temporary/>
                <w:showingPlcHdr/>
              </w:sdtPr>
              <w:sdtContent>
                <w:r w:rsidR="00100314"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506828728"/>
                <w:placeholder>
                  <w:docPart w:val="3A8204C429E649DDB846D47409BEF326"/>
                </w:placeholder>
                <w:temporary/>
                <w:showingPlcHdr/>
              </w:sdtPr>
              <w:sdtContent>
                <w:r w:rsidR="004E67B3"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289792435"/>
                <w:placeholder>
                  <w:docPart w:val="B15CE03696254398AFB2E251A0AA39E0"/>
                </w:placeholder>
                <w:temporary/>
                <w:showingPlcHdr/>
              </w:sdtPr>
              <w:sdtContent>
                <w:r w:rsidR="0065229E"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755944649"/>
                <w:placeholder>
                  <w:docPart w:val="6DDE55D075BA447CA68584390A81C4BA"/>
                </w:placeholder>
                <w:temporary/>
                <w:showingPlcHdr/>
              </w:sdtPr>
              <w:sdtContent>
                <w:r w:rsidR="00863B11"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111899389"/>
                <w:placeholder>
                  <w:docPart w:val="2FD45BC6234B47EC877316079E0356AC"/>
                </w:placeholder>
                <w:temporary/>
                <w:showingPlcHdr/>
              </w:sdtPr>
              <w:sdtContent>
                <w:r w:rsidR="007D36E9" w:rsidRPr="00E237E8">
                  <w:t>$175</w:t>
                </w:r>
              </w:sdtContent>
            </w:sdt>
          </w:p>
        </w:tc>
        <w:tc>
          <w:tcPr>
            <w:tcW w:w="0" w:type="auto"/>
            <w:shd w:val="clear" w:color="auto" w:fill="auto"/>
            <w:noWrap/>
            <w:vAlign w:val="center"/>
            <w:hideMark/>
          </w:tcPr>
          <w:p w:rsidR="00E552C8" w:rsidRPr="00E237E8" w:rsidRDefault="00B00725" w:rsidP="00974DD3">
            <w:pPr>
              <w:pStyle w:val="TableTextLarge"/>
            </w:pPr>
            <w:sdt>
              <w:sdtPr>
                <w:id w:val="826947778"/>
                <w:placeholder>
                  <w:docPart w:val="60982D490D3949EBB4F0390AE864888D"/>
                </w:placeholder>
                <w:temporary/>
                <w:showingPlcHdr/>
              </w:sdtPr>
              <w:sdtContent>
                <w:r w:rsidR="004B5779" w:rsidRPr="00E237E8">
                  <w:t>$225</w:t>
                </w:r>
              </w:sdtContent>
            </w:sdt>
          </w:p>
        </w:tc>
        <w:tc>
          <w:tcPr>
            <w:tcW w:w="0" w:type="auto"/>
            <w:shd w:val="clear" w:color="auto" w:fill="auto"/>
            <w:noWrap/>
            <w:vAlign w:val="center"/>
            <w:hideMark/>
          </w:tcPr>
          <w:p w:rsidR="00E552C8" w:rsidRPr="00E237E8" w:rsidRDefault="00B00725" w:rsidP="00974DD3">
            <w:pPr>
              <w:pStyle w:val="TableTextLarge"/>
            </w:pPr>
            <w:sdt>
              <w:sdtPr>
                <w:id w:val="1879505351"/>
                <w:placeholder>
                  <w:docPart w:val="9D231E1963264886A31E632FB711E8F6"/>
                </w:placeholder>
                <w:temporary/>
                <w:showingPlcHdr/>
              </w:sdtPr>
              <w:sdtContent>
                <w:r w:rsidR="000B6224" w:rsidRPr="00E237E8">
                  <w:t>$225</w:t>
                </w:r>
              </w:sdtContent>
            </w:sdt>
          </w:p>
        </w:tc>
        <w:tc>
          <w:tcPr>
            <w:tcW w:w="0" w:type="auto"/>
            <w:shd w:val="clear" w:color="auto" w:fill="auto"/>
            <w:noWrap/>
            <w:vAlign w:val="center"/>
            <w:hideMark/>
          </w:tcPr>
          <w:p w:rsidR="00E552C8" w:rsidRPr="00E237E8" w:rsidRDefault="00B00725" w:rsidP="00974DD3">
            <w:pPr>
              <w:pStyle w:val="TableTextLarge"/>
            </w:pPr>
            <w:sdt>
              <w:sdtPr>
                <w:id w:val="-1438911930"/>
                <w:placeholder>
                  <w:docPart w:val="AC9F72525C7F412F8F3D8A27D0B77F9F"/>
                </w:placeholder>
                <w:temporary/>
                <w:showingPlcHdr/>
              </w:sdtPr>
              <w:sdtContent>
                <w:r w:rsidR="00EB35A3" w:rsidRPr="00E237E8">
                  <w:t>$2,200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732107536"/>
                <w:placeholder>
                  <w:docPart w:val="9285BF7103E64007B119429C88B31BB1"/>
                </w:placeholder>
                <w:temporary/>
                <w:showingPlcHdr/>
              </w:sdtPr>
              <w:sdtContent>
                <w:r w:rsidR="004020D0" w:rsidRPr="00E237E8">
                  <w:t>Internet/Phone</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873654445"/>
                <w:placeholder>
                  <w:docPart w:val="BFDE58B8F3A5484EAB9BEC5894C4523C"/>
                </w:placeholder>
                <w:temporary/>
                <w:showingPlcHdr/>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62036284"/>
                <w:placeholder>
                  <w:docPart w:val="4CC16D2F07E542969997849EE04A6EBC"/>
                </w:placeholder>
                <w:temporary/>
                <w:showingPlcHdr/>
              </w:sdtPr>
              <w:sdtContent>
                <w:r w:rsidR="00234FE7"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05733886"/>
                <w:placeholder>
                  <w:docPart w:val="D7298BA2459A4B32AC426210CF41B61C"/>
                </w:placeholder>
                <w:temporary/>
                <w:showingPlcHdr/>
              </w:sdtPr>
              <w:sdtContent>
                <w:r w:rsidR="006A359E"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12806352"/>
                <w:placeholder>
                  <w:docPart w:val="EB7163E292B34AD18EB651E7CA25E7C0"/>
                </w:placeholder>
                <w:temporary/>
                <w:showingPlcHdr/>
              </w:sdtPr>
              <w:sdtContent>
                <w:r w:rsidR="000B1B5F"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34514780"/>
                <w:placeholder>
                  <w:docPart w:val="5696770C198A4228A45A7A445403AD60"/>
                </w:placeholder>
                <w:temporary/>
                <w:showingPlcHdr/>
              </w:sdtPr>
              <w:sdtContent>
                <w:r w:rsidR="00E15D61" w:rsidRPr="00E237E8">
                  <w:t>$110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939289870"/>
                <w:placeholder>
                  <w:docPart w:val="3B08C2A59F2944FAB53063F55B2B14DC"/>
                </w:placeholder>
                <w:temporary/>
                <w:showingPlcHdr/>
              </w:sdtPr>
              <w:sdtContent>
                <w:r w:rsidR="00100314"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032922650"/>
                <w:placeholder>
                  <w:docPart w:val="242CD3F87B7C431089CA39233244A812"/>
                </w:placeholder>
                <w:temporary/>
                <w:showingPlcHdr/>
              </w:sdtPr>
              <w:sdtContent>
                <w:r w:rsidR="004E67B3"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01815023"/>
                <w:placeholder>
                  <w:docPart w:val="2B9B49E43281427BAD63BEA120B4EB87"/>
                </w:placeholder>
                <w:temporary/>
                <w:showingPlcHdr/>
              </w:sdtPr>
              <w:sdtContent>
                <w:r w:rsidR="0065229E"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44076242"/>
                <w:placeholder>
                  <w:docPart w:val="F9CCA7386E7D4A52B6E7F3ADCB68445D"/>
                </w:placeholder>
                <w:temporary/>
                <w:showingPlcHdr/>
              </w:sdtPr>
              <w:sdtContent>
                <w:r w:rsidR="00863B11"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90215018"/>
                <w:placeholder>
                  <w:docPart w:val="420A638F69B8467B9E09AB4D53EB9E4B"/>
                </w:placeholder>
                <w:temporary/>
                <w:showingPlcHdr/>
              </w:sdtPr>
              <w:sdtContent>
                <w:r w:rsidR="007D36E9"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060698973"/>
                <w:placeholder>
                  <w:docPart w:val="05693A90D97E4FF3A7CE34ED3DA6A488"/>
                </w:placeholder>
                <w:temporary/>
                <w:showingPlcHdr/>
              </w:sdtPr>
              <w:sdtContent>
                <w:r w:rsidR="004B5779"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028461337"/>
                <w:placeholder>
                  <w:docPart w:val="901D37C98B4C4332AE43AFD32C248DBB"/>
                </w:placeholder>
                <w:temporary/>
                <w:showingPlcHdr/>
              </w:sdtPr>
              <w:sdtContent>
                <w:r w:rsidR="000B6224" w:rsidRPr="00E237E8">
                  <w:t>$110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48298417"/>
                <w:placeholder>
                  <w:docPart w:val="6007F836AF5241AAB2D19F0FB865CEA0"/>
                </w:placeholder>
                <w:temporary/>
                <w:showingPlcHdr/>
              </w:sdtPr>
              <w:sdtContent>
                <w:r w:rsidR="00EB35A3" w:rsidRPr="00E237E8">
                  <w:t>$1,320</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541601882"/>
                <w:placeholder>
                  <w:docPart w:val="702C2C6BF3AD4C368425214691C6977A"/>
                </w:placeholder>
                <w:temporary/>
                <w:showingPlcHdr/>
              </w:sdtPr>
              <w:sdtContent>
                <w:r w:rsidR="004020D0" w:rsidRPr="00E237E8">
                  <w:t>Insurance</w:t>
                </w:r>
              </w:sdtContent>
            </w:sdt>
          </w:p>
        </w:tc>
        <w:tc>
          <w:tcPr>
            <w:tcW w:w="1005" w:type="dxa"/>
            <w:shd w:val="clear" w:color="auto" w:fill="auto"/>
            <w:noWrap/>
            <w:vAlign w:val="center"/>
            <w:hideMark/>
          </w:tcPr>
          <w:p w:rsidR="00E552C8" w:rsidRPr="00E237E8" w:rsidRDefault="00B00725" w:rsidP="00974DD3">
            <w:pPr>
              <w:pStyle w:val="TableTextLarge"/>
            </w:pPr>
            <w:sdt>
              <w:sdtPr>
                <w:id w:val="1050498231"/>
                <w:placeholder>
                  <w:docPart w:val="524845A29AEF411797792F4D4BB36B38"/>
                </w:placeholder>
                <w:temporary/>
                <w:showingPlcHdr/>
              </w:sdtPr>
              <w:sdtContent>
                <w:r w:rsidR="00234FE7"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910808131"/>
                <w:placeholder>
                  <w:docPart w:val="EB6CF07C33474FAFA756EB0C88AF9D82"/>
                </w:placeholder>
                <w:temporary/>
                <w:showingPlcHdr/>
              </w:sdtPr>
              <w:sdtContent>
                <w:r w:rsidR="00234FE7"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322574112"/>
                <w:placeholder>
                  <w:docPart w:val="0C99E4382789433FB86CC827C90ED3C7"/>
                </w:placeholder>
                <w:temporary/>
                <w:showingPlcHdr/>
              </w:sdtPr>
              <w:sdtContent>
                <w:r w:rsidR="006A359E"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241255399"/>
                <w:placeholder>
                  <w:docPart w:val="BA87B52D3731409289CA31FCEF8DF9B2"/>
                </w:placeholder>
                <w:temporary/>
                <w:showingPlcHdr/>
              </w:sdtPr>
              <w:sdtContent>
                <w:r w:rsidR="000B1B5F"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254757319"/>
                <w:placeholder>
                  <w:docPart w:val="89591EDCDA074253BD3F7AE25FDAB7CA"/>
                </w:placeholder>
                <w:temporary/>
                <w:showingPlcHdr/>
              </w:sdtPr>
              <w:sdtContent>
                <w:r w:rsidR="00E15D61" w:rsidRPr="00E237E8">
                  <w:t>$165</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661046918"/>
                <w:placeholder>
                  <w:docPart w:val="ED0217CD94894A93AFCC81F856E7F18F"/>
                </w:placeholder>
                <w:temporary/>
                <w:showingPlcHdr/>
              </w:sdtPr>
              <w:sdtContent>
                <w:r w:rsidR="00100314"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109314495"/>
                <w:placeholder>
                  <w:docPart w:val="C3F4FD7BEE95461FAF4371780218A2BE"/>
                </w:placeholder>
                <w:temporary/>
                <w:showingPlcHdr/>
              </w:sdtPr>
              <w:sdtContent>
                <w:r w:rsidR="004E67B3"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892114271"/>
                <w:placeholder>
                  <w:docPart w:val="B4C0F48BD18149CAB4038F7DFB5D96BD"/>
                </w:placeholder>
                <w:temporary/>
                <w:showingPlcHdr/>
              </w:sdtPr>
              <w:sdtContent>
                <w:r w:rsidR="0065229E"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937986213"/>
                <w:placeholder>
                  <w:docPart w:val="8D9D4D008D284BF0B9C9F509183C4E04"/>
                </w:placeholder>
                <w:temporary/>
                <w:showingPlcHdr/>
              </w:sdtPr>
              <w:sdtContent>
                <w:r w:rsidR="00863B11"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064562303"/>
                <w:placeholder>
                  <w:docPart w:val="3DE75CD7C0924E2B9EC75615B6D18876"/>
                </w:placeholder>
                <w:temporary/>
                <w:showingPlcHdr/>
              </w:sdtPr>
              <w:sdtContent>
                <w:r w:rsidR="007D36E9"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524981626"/>
                <w:placeholder>
                  <w:docPart w:val="1DCAAF0E4CE341BFAEC0160E8E594CC3"/>
                </w:placeholder>
                <w:temporary/>
                <w:showingPlcHdr/>
              </w:sdtPr>
              <w:sdtContent>
                <w:r w:rsidR="004B5779"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568543848"/>
                <w:placeholder>
                  <w:docPart w:val="2EC244B367924AA699E863D820B210BC"/>
                </w:placeholder>
                <w:temporary/>
                <w:showingPlcHdr/>
              </w:sdtPr>
              <w:sdtContent>
                <w:r w:rsidR="000B6224" w:rsidRPr="00E237E8">
                  <w:t>$165</w:t>
                </w:r>
              </w:sdtContent>
            </w:sdt>
          </w:p>
        </w:tc>
        <w:tc>
          <w:tcPr>
            <w:tcW w:w="0" w:type="auto"/>
            <w:shd w:val="clear" w:color="auto" w:fill="auto"/>
            <w:noWrap/>
            <w:vAlign w:val="center"/>
            <w:hideMark/>
          </w:tcPr>
          <w:p w:rsidR="00E552C8" w:rsidRPr="00E237E8" w:rsidRDefault="00B00725" w:rsidP="00974DD3">
            <w:pPr>
              <w:pStyle w:val="TableTextLarge"/>
            </w:pPr>
            <w:sdt>
              <w:sdtPr>
                <w:id w:val="-166093244"/>
                <w:placeholder>
                  <w:docPart w:val="9D1DCB3B44A74E5EA2E0A30DB1D0F4B8"/>
                </w:placeholder>
                <w:temporary/>
                <w:showingPlcHdr/>
              </w:sdtPr>
              <w:sdtContent>
                <w:r w:rsidR="00EB35A3" w:rsidRPr="00E237E8">
                  <w:t>$1,980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909958398"/>
                <w:placeholder>
                  <w:docPart w:val="E8F18030C070420DBACB6D1DA370BB36"/>
                </w:placeholder>
                <w:temporary/>
                <w:showingPlcHdr/>
              </w:sdtPr>
              <w:sdtContent>
                <w:r w:rsidR="004020D0" w:rsidRPr="00E237E8">
                  <w:t>Travel</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929422451"/>
                <w:placeholder>
                  <w:docPart w:val="AB8C15B4540C4630ACE4A14D32AD1E88"/>
                </w:placeholder>
                <w:temporary/>
                <w:showingPlcHdr/>
              </w:sdtPr>
              <w:sdtContent>
                <w:r w:rsidR="00234FE7" w:rsidRPr="00E237E8">
                  <w:t>$100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4038600"/>
                <w:placeholder>
                  <w:docPart w:val="FE8E9A3D799844CCB45A655923EFE151"/>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859508159"/>
                <w:placeholder>
                  <w:docPart w:val="FF2ECB25432741C29BEEBDD007E9D429"/>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79556343"/>
                <w:placeholder>
                  <w:docPart w:val="6756BAE327364C38B73EE0BE62FB8E67"/>
                </w:placeholder>
                <w:temporary/>
                <w:showingPlcHdr/>
              </w:sdtPr>
              <w:sdtContent>
                <w:r w:rsidR="000B1B5F" w:rsidRPr="00E237E8">
                  <w:t>$250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01056068"/>
                <w:placeholder>
                  <w:docPart w:val="0F1F3B9375C04A9CB973D72FC296250D"/>
                </w:placeholder>
                <w:temporary/>
                <w:showingPlcHdr/>
              </w:sdtPr>
              <w:sdtContent>
                <w:r w:rsidR="00F379BC" w:rsidRPr="00E237E8">
                  <w:t>$0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256481030"/>
                <w:placeholder>
                  <w:docPart w:val="D6794084EC8642F39DA13A90549514DE"/>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42682649"/>
                <w:placeholder>
                  <w:docPart w:val="61CD4E0F20F64B13B22E6275F43A6AE8"/>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29573025"/>
                <w:placeholder>
                  <w:docPart w:val="A02E3DA31B4D461198861080EE9C633B"/>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41021792"/>
                <w:placeholder>
                  <w:docPart w:val="7EB36B431EA34A9F89C34BDAD18D642B"/>
                </w:placeholder>
                <w:temporary/>
                <w:showingPlcHdr/>
              </w:sdtPr>
              <w:sdtContent>
                <w:r w:rsidR="00863B11" w:rsidRPr="00E237E8">
                  <w:t>$675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76598968"/>
                <w:placeholder>
                  <w:docPart w:val="AF6EB8A622574412A33458F6989D0D30"/>
                </w:placeholder>
                <w:temporary/>
                <w:showingPlcHdr/>
              </w:sdtPr>
              <w:sdtContent>
                <w:r w:rsidR="007D36E9" w:rsidRPr="00E237E8">
                  <w:t>$800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13614513"/>
                <w:placeholder>
                  <w:docPart w:val="B4023256238E4853BABC91E926B18775"/>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39337121"/>
                <w:placeholder>
                  <w:docPart w:val="9CC690811977458899734169A116E6DB"/>
                </w:placeholder>
                <w:temporary/>
                <w:showingPlcHdr/>
              </w:sdtPr>
              <w:sdtContent>
                <w:r w:rsidR="00F379BC" w:rsidRPr="00E237E8">
                  <w:t>$0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87582977"/>
                <w:placeholder>
                  <w:docPart w:val="491E9C4752124F9C82B424DC958F8FC3"/>
                </w:placeholder>
                <w:temporary/>
                <w:showingPlcHdr/>
              </w:sdtPr>
              <w:sdtContent>
                <w:r w:rsidR="00EB35A3" w:rsidRPr="00E237E8">
                  <w:t>$1,825</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503014476"/>
                <w:placeholder>
                  <w:docPart w:val="2E0280182F0A4F7E8A01F30FEA01BEFD"/>
                </w:placeholder>
                <w:temporary/>
                <w:showingPlcHdr/>
              </w:sdtPr>
              <w:sdtContent>
                <w:r w:rsidR="004020D0" w:rsidRPr="00E237E8">
                  <w:t>Legal/Accounting</w:t>
                </w:r>
              </w:sdtContent>
            </w:sdt>
          </w:p>
        </w:tc>
        <w:tc>
          <w:tcPr>
            <w:tcW w:w="1005" w:type="dxa"/>
            <w:shd w:val="clear" w:color="auto" w:fill="auto"/>
            <w:noWrap/>
            <w:vAlign w:val="center"/>
            <w:hideMark/>
          </w:tcPr>
          <w:p w:rsidR="00E552C8" w:rsidRPr="00E237E8" w:rsidRDefault="00B00725" w:rsidP="00974DD3">
            <w:pPr>
              <w:pStyle w:val="TableTextLarge"/>
            </w:pPr>
            <w:sdt>
              <w:sdtPr>
                <w:id w:val="265656120"/>
                <w:placeholder>
                  <w:docPart w:val="041AEEBB394F4D659E9B09A9A7072D32"/>
                </w:placeholder>
                <w:temporary/>
                <w:showingPlcHdr/>
              </w:sdtPr>
              <w:sdtContent>
                <w:r w:rsidR="00234FE7" w:rsidRPr="00E237E8">
                  <w:t>$1,200</w:t>
                </w:r>
              </w:sdtContent>
            </w:sdt>
          </w:p>
        </w:tc>
        <w:tc>
          <w:tcPr>
            <w:tcW w:w="0" w:type="auto"/>
            <w:shd w:val="clear" w:color="auto" w:fill="auto"/>
            <w:noWrap/>
            <w:vAlign w:val="center"/>
            <w:hideMark/>
          </w:tcPr>
          <w:p w:rsidR="00E552C8" w:rsidRPr="00E237E8" w:rsidRDefault="00B00725" w:rsidP="00974DD3">
            <w:pPr>
              <w:pStyle w:val="TableTextLarge"/>
            </w:pPr>
            <w:sdt>
              <w:sdtPr>
                <w:id w:val="-1331281769"/>
                <w:placeholder>
                  <w:docPart w:val="0BDB45CC1A214DE9932943CEF42F3CEE"/>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562673781"/>
                <w:placeholder>
                  <w:docPart w:val="4AED83E7503A447C93511F8BB7D3708E"/>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475143793"/>
                <w:placeholder>
                  <w:docPart w:val="0C1C774765584D12B8714B510E36F2CC"/>
                </w:placeholder>
                <w:temporary/>
                <w:showingPlcHdr/>
              </w:sdtPr>
              <w:sdtContent>
                <w:r w:rsidR="000B1B5F" w:rsidRPr="00E237E8">
                  <w:t>$450</w:t>
                </w:r>
              </w:sdtContent>
            </w:sdt>
          </w:p>
        </w:tc>
        <w:tc>
          <w:tcPr>
            <w:tcW w:w="0" w:type="auto"/>
            <w:shd w:val="clear" w:color="auto" w:fill="auto"/>
            <w:noWrap/>
            <w:vAlign w:val="center"/>
            <w:hideMark/>
          </w:tcPr>
          <w:p w:rsidR="00E552C8" w:rsidRPr="00E237E8" w:rsidRDefault="00B00725" w:rsidP="00974DD3">
            <w:pPr>
              <w:pStyle w:val="TableTextLarge"/>
            </w:pPr>
            <w:sdt>
              <w:sdtPr>
                <w:id w:val="-1345862310"/>
                <w:placeholder>
                  <w:docPart w:val="9E34803AD6A14A75A703C8F6BCDE9BDC"/>
                </w:placeholder>
                <w:temporary/>
                <w:showingPlcHdr/>
              </w:sdtPr>
              <w:sdtContent>
                <w:r w:rsidR="00F379BC" w:rsidRPr="00E237E8">
                  <w:t>$0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315948972"/>
                <w:placeholder>
                  <w:docPart w:val="A254B56FEF9246F699060C1309152FE0"/>
                </w:placeholder>
                <w:temporary/>
                <w:showingPlcHdr/>
              </w:sdtPr>
              <w:sdtContent>
                <w:r w:rsidR="00100314" w:rsidRPr="00E237E8">
                  <w:t>$500</w:t>
                </w:r>
              </w:sdtContent>
            </w:sdt>
          </w:p>
        </w:tc>
        <w:tc>
          <w:tcPr>
            <w:tcW w:w="0" w:type="auto"/>
            <w:shd w:val="clear" w:color="auto" w:fill="auto"/>
            <w:noWrap/>
            <w:vAlign w:val="center"/>
            <w:hideMark/>
          </w:tcPr>
          <w:p w:rsidR="00E552C8" w:rsidRPr="00E237E8" w:rsidRDefault="00B00725" w:rsidP="00974DD3">
            <w:pPr>
              <w:pStyle w:val="TableTextLarge"/>
            </w:pPr>
            <w:sdt>
              <w:sdtPr>
                <w:id w:val="1901795858"/>
                <w:placeholder>
                  <w:docPart w:val="D10264CC24E4469F8CFE88652B4B29DF"/>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265503161"/>
                <w:placeholder>
                  <w:docPart w:val="2AB039F9A7104496929FFEC85FD948DC"/>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604395996"/>
                <w:placeholder>
                  <w:docPart w:val="93454EB5D6A24E0AA2019A81DEAA8B46"/>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660068256"/>
                <w:placeholder>
                  <w:docPart w:val="B1C85C4824B04ADA99B1274295FAE336"/>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366136165"/>
                <w:placeholder>
                  <w:docPart w:val="257C7CDAB4AC43418C585E0D4F2EBDF0"/>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26363024"/>
                <w:placeholder>
                  <w:docPart w:val="EF3B8B74DA9F478B92B5364A7CDDB587"/>
                </w:placeholder>
                <w:temporary/>
                <w:showingPlcHdr/>
              </w:sdtPr>
              <w:sdtContent>
                <w:r w:rsidR="000B6224" w:rsidRPr="00E237E8">
                  <w:t>$250</w:t>
                </w:r>
              </w:sdtContent>
            </w:sdt>
          </w:p>
        </w:tc>
        <w:tc>
          <w:tcPr>
            <w:tcW w:w="0" w:type="auto"/>
            <w:shd w:val="clear" w:color="auto" w:fill="auto"/>
            <w:noWrap/>
            <w:vAlign w:val="center"/>
            <w:hideMark/>
          </w:tcPr>
          <w:p w:rsidR="00E552C8" w:rsidRPr="00E237E8" w:rsidRDefault="00B00725" w:rsidP="00974DD3">
            <w:pPr>
              <w:pStyle w:val="TableTextLarge"/>
            </w:pPr>
            <w:sdt>
              <w:sdtPr>
                <w:id w:val="-228461663"/>
                <w:placeholder>
                  <w:docPart w:val="C6976F4ED3F348D8A47D7C1CED6D46AF"/>
                </w:placeholder>
                <w:temporary/>
                <w:showingPlcHdr/>
              </w:sdtPr>
              <w:sdtContent>
                <w:r w:rsidR="00EB35A3" w:rsidRPr="00E237E8">
                  <w:t>$2,400</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35843037"/>
                <w:placeholder>
                  <w:docPart w:val="19DC3F6708C94EB4847B34F92EB0DF97"/>
                </w:placeholder>
                <w:temporary/>
                <w:showingPlcHdr/>
              </w:sdtPr>
              <w:sdtContent>
                <w:r w:rsidR="004020D0" w:rsidRPr="00E237E8">
                  <w:t>Office Supplies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2075544508"/>
                <w:placeholder>
                  <w:docPart w:val="98DCBC5C3D6B424E946EA8BF2780C85F"/>
                </w:placeholder>
                <w:temporary/>
                <w:showingPlcHdr/>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73430480"/>
                <w:placeholder>
                  <w:docPart w:val="66F4DD31373643EDB624CAE869AC7BE2"/>
                </w:placeholder>
                <w:temporary/>
                <w:showingPlcHdr/>
              </w:sdtPr>
              <w:sdtContent>
                <w:r w:rsidR="00234FE7"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42839768"/>
                <w:placeholder>
                  <w:docPart w:val="8F4E5B958A9F432F889BCB23F82DC044"/>
                </w:placeholder>
                <w:temporary/>
                <w:showingPlcHdr/>
              </w:sdtPr>
              <w:sdtContent>
                <w:r w:rsidR="006A359E"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498741239"/>
                <w:placeholder>
                  <w:docPart w:val="36ECB709E6B44F97995479F53D4339EF"/>
                </w:placeholder>
                <w:temporary/>
                <w:showingPlcHdr/>
              </w:sdtPr>
              <w:sdtContent>
                <w:r w:rsidR="000B1B5F"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98809386"/>
                <w:placeholder>
                  <w:docPart w:val="D2A759F0343C4E50B7F3A43BE8201720"/>
                </w:placeholder>
                <w:temporary/>
                <w:showingPlcHdr/>
              </w:sdtPr>
              <w:sdtContent>
                <w:r w:rsidR="00E15D61" w:rsidRPr="00E237E8">
                  <w:t>$125</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1146820275"/>
                <w:placeholder>
                  <w:docPart w:val="41974D5B84AB48FF92D70C871E8B0418"/>
                </w:placeholder>
                <w:temporary/>
                <w:showingPlcHdr/>
              </w:sdtPr>
              <w:sdtContent>
                <w:r w:rsidR="00100314"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52059978"/>
                <w:placeholder>
                  <w:docPart w:val="5481F7910167495C8DA93935936F69DE"/>
                </w:placeholder>
                <w:temporary/>
                <w:showingPlcHdr/>
              </w:sdtPr>
              <w:sdtContent>
                <w:r w:rsidR="004E67B3"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34798774"/>
                <w:placeholder>
                  <w:docPart w:val="B9D53952672E433EAD90DAA389776327"/>
                </w:placeholder>
                <w:temporary/>
                <w:showingPlcHdr/>
              </w:sdtPr>
              <w:sdtContent>
                <w:r w:rsidR="0065229E"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36032494"/>
                <w:placeholder>
                  <w:docPart w:val="11A6984CBE7F470588B0D5214D5D886D"/>
                </w:placeholder>
                <w:temporary/>
                <w:showingPlcHdr/>
              </w:sdtPr>
              <w:sdtContent>
                <w:r w:rsidR="00863B11"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678471933"/>
                <w:placeholder>
                  <w:docPart w:val="55F42658BCD94B609B552CC336DA24B6"/>
                </w:placeholder>
                <w:temporary/>
                <w:showingPlcHdr/>
              </w:sdtPr>
              <w:sdtContent>
                <w:r w:rsidR="007D36E9"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95553671"/>
                <w:placeholder>
                  <w:docPart w:val="C4870A5F55FB433B8BDED7F526E022A0"/>
                </w:placeholder>
                <w:temporary/>
                <w:showingPlcHdr/>
              </w:sdtPr>
              <w:sdtContent>
                <w:r w:rsidR="004B5779"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98487453"/>
                <w:placeholder>
                  <w:docPart w:val="87261D15DC8E4EB2851F995FEBA3D49F"/>
                </w:placeholder>
                <w:temporary/>
                <w:showingPlcHdr/>
              </w:sdtPr>
              <w:sdtContent>
                <w:r w:rsidR="000B6224" w:rsidRPr="00E237E8">
                  <w:t>$125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73194737"/>
                <w:placeholder>
                  <w:docPart w:val="AF518E4014124E65A24B640417F0AB26"/>
                </w:placeholder>
                <w:temporary/>
                <w:showingPlcHdr/>
              </w:sdtPr>
              <w:sdtContent>
                <w:r w:rsidR="00EB35A3" w:rsidRPr="00E237E8">
                  <w:t>$1,500</w:t>
                </w:r>
              </w:sdtContent>
            </w:sdt>
          </w:p>
        </w:tc>
      </w:tr>
      <w:tr w:rsidR="00E237E8" w:rsidRPr="00E237E8" w:rsidTr="000811A0">
        <w:trPr>
          <w:trHeight w:val="244"/>
        </w:trPr>
        <w:tc>
          <w:tcPr>
            <w:tcW w:w="2207" w:type="dxa"/>
            <w:shd w:val="clear" w:color="auto" w:fill="auto"/>
            <w:vAlign w:val="center"/>
            <w:hideMark/>
          </w:tcPr>
          <w:p w:rsidR="00E552C8" w:rsidRPr="00E237E8" w:rsidRDefault="00B00725" w:rsidP="00974DD3">
            <w:pPr>
              <w:pStyle w:val="TableTextLarge"/>
            </w:pPr>
            <w:sdt>
              <w:sdtPr>
                <w:id w:val="2094426690"/>
                <w:placeholder>
                  <w:docPart w:val="8C0107DF7FA14A73BBACCEDB050E5CA0"/>
                </w:placeholder>
                <w:temporary/>
                <w:showingPlcHdr/>
              </w:sdtPr>
              <w:sdtContent>
                <w:r w:rsidR="004020D0" w:rsidRPr="00E237E8">
                  <w:t>Interest Expense</w:t>
                </w:r>
              </w:sdtContent>
            </w:sdt>
          </w:p>
        </w:tc>
        <w:tc>
          <w:tcPr>
            <w:tcW w:w="1005" w:type="dxa"/>
            <w:shd w:val="clear" w:color="auto" w:fill="auto"/>
            <w:noWrap/>
            <w:vAlign w:val="center"/>
            <w:hideMark/>
          </w:tcPr>
          <w:p w:rsidR="00E552C8" w:rsidRPr="00E237E8" w:rsidRDefault="00B00725" w:rsidP="00974DD3">
            <w:pPr>
              <w:pStyle w:val="TableTextLarge"/>
            </w:pPr>
            <w:sdt>
              <w:sdtPr>
                <w:id w:val="1670067273"/>
                <w:placeholder>
                  <w:docPart w:val="9835CD470FA14FCCB5DF690C81BE2E13"/>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369266489"/>
                <w:placeholder>
                  <w:docPart w:val="AEA042F2D5F0437486199CAF90AD438E"/>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611856449"/>
                <w:placeholder>
                  <w:docPart w:val="C3F889DC8F42490286014093A4BCF163"/>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757942435"/>
                <w:placeholder>
                  <w:docPart w:val="56E44FEE6B2B470D8B5FBEDEA88B9F4C"/>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027296912"/>
                <w:placeholder>
                  <w:docPart w:val="0EE43C05DE8247CAA29B0E4A493FB097"/>
                </w:placeholder>
                <w:temporary/>
                <w:showingPlcHdr/>
              </w:sdtPr>
              <w:sdtContent>
                <w:r w:rsidR="00F379BC" w:rsidRPr="00E237E8">
                  <w:t>$0</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1593763893"/>
                <w:placeholder>
                  <w:docPart w:val="AAAE26B1E0524C689A804BA4925F3E9C"/>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2067555785"/>
                <w:placeholder>
                  <w:docPart w:val="3BCA7A1FD5A54ECD980C0F8C5EE7B81C"/>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071768040"/>
                <w:placeholder>
                  <w:docPart w:val="BB9EA2D335B54745A805DBD68C25B534"/>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311376829"/>
                <w:placeholder>
                  <w:docPart w:val="6D08B1D6E804407681C08108D593B68F"/>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973801931"/>
                <w:placeholder>
                  <w:docPart w:val="E899C0404D4245DA9C18379467A71528"/>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574659877"/>
                <w:placeholder>
                  <w:docPart w:val="78232D3DDF4B4972AFC8B7F6592EE251"/>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339658816"/>
                <w:placeholder>
                  <w:docPart w:val="286A9CBBEEC14D488151F47262B91B2D"/>
                </w:placeholder>
                <w:temporary/>
                <w:showingPlcHdr/>
              </w:sdtPr>
              <w:sdtContent>
                <w:r w:rsidR="00F379BC" w:rsidRPr="00E237E8">
                  <w:t>$0</w:t>
                </w:r>
              </w:sdtContent>
            </w:sdt>
          </w:p>
        </w:tc>
        <w:tc>
          <w:tcPr>
            <w:tcW w:w="0" w:type="auto"/>
            <w:shd w:val="clear" w:color="auto" w:fill="auto"/>
            <w:noWrap/>
            <w:vAlign w:val="center"/>
            <w:hideMark/>
          </w:tcPr>
          <w:p w:rsidR="00E552C8" w:rsidRPr="00E237E8" w:rsidRDefault="00B00725" w:rsidP="00974DD3">
            <w:pPr>
              <w:pStyle w:val="TableTextLarge"/>
            </w:pPr>
            <w:sdt>
              <w:sdtPr>
                <w:id w:val="-1208101847"/>
                <w:placeholder>
                  <w:docPart w:val="13F1420C3E8C4BC08CEA97188584F3CF"/>
                </w:placeholder>
                <w:temporary/>
                <w:showingPlcHdr/>
              </w:sdtPr>
              <w:sdtContent>
                <w:r w:rsidR="00F379BC" w:rsidRPr="00E237E8">
                  <w:t>$0</w:t>
                </w:r>
              </w:sdtContent>
            </w:sdt>
          </w:p>
        </w:tc>
      </w:tr>
      <w:tr w:rsidR="00E237E8" w:rsidRPr="00E237E8" w:rsidTr="00E237E8">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5662524"/>
                <w:placeholder>
                  <w:docPart w:val="44FE3823E09840D4B7E9394E5368F6E1"/>
                </w:placeholder>
                <w:temporary/>
                <w:showingPlcHdr/>
              </w:sdtPr>
              <w:sdtContent>
                <w:r w:rsidR="004020D0" w:rsidRPr="00E237E8">
                  <w:t>Total Expenses</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899861552"/>
                <w:placeholder>
                  <w:docPart w:val="2F9A02F9A0EE43C793B9872C6496EA8E"/>
                </w:placeholder>
                <w:temporary/>
                <w:showingPlcHdr/>
              </w:sdtPr>
              <w:sdtContent>
                <w:r w:rsidR="00234FE7" w:rsidRPr="00E237E8">
                  <w:t>$6,525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51791123"/>
                <w:placeholder>
                  <w:docPart w:val="91831707FD5E4C8E9B13D26FEC0B8BE8"/>
                </w:placeholder>
                <w:temporary/>
                <w:showingPlcHdr/>
              </w:sdtPr>
              <w:sdtContent>
                <w:r w:rsidR="00234FE7" w:rsidRPr="00E237E8">
                  <w:t>$5,575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40732963"/>
                <w:placeholder>
                  <w:docPart w:val="E784C71CF0DA4BFA9D0CF693F7DEEBFA"/>
                </w:placeholder>
                <w:temporary/>
                <w:showingPlcHdr/>
              </w:sdtPr>
              <w:sdtContent>
                <w:r w:rsidR="006A359E" w:rsidRPr="00E237E8">
                  <w:t>$6,775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773089987"/>
                <w:placeholder>
                  <w:docPart w:val="3F66122F104B4AAB95DA67D8242018BC"/>
                </w:placeholder>
                <w:temporary/>
                <w:showingPlcHdr/>
              </w:sdtPr>
              <w:sdtContent>
                <w:r w:rsidR="000B1B5F" w:rsidRPr="00E237E8">
                  <w:t>$8,525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961097862"/>
                <w:placeholder>
                  <w:docPart w:val="2F206188217042DDBEAFC5E51E7AC47B"/>
                </w:placeholder>
                <w:temporary/>
                <w:showingPlcHdr/>
              </w:sdtPr>
              <w:sdtContent>
                <w:r w:rsidR="00E15D61" w:rsidRPr="00E237E8">
                  <w:t>$8,650</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413019431"/>
                <w:placeholder>
                  <w:docPart w:val="4A1AC4A1855B4E79A56DB82C1200910D"/>
                </w:placeholder>
                <w:temporary/>
                <w:showingPlcHdr/>
              </w:sdtPr>
              <w:sdtContent>
                <w:r w:rsidR="00100314" w:rsidRPr="00E237E8">
                  <w:t>$9,295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79924839"/>
                <w:placeholder>
                  <w:docPart w:val="89B53DA8CBCB4F5BB84310F55B37DB93"/>
                </w:placeholder>
                <w:temporary/>
                <w:showingPlcHdr/>
              </w:sdtPr>
              <w:sdtContent>
                <w:r w:rsidR="004E67B3" w:rsidRPr="00E237E8">
                  <w:t>$12,100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890757408"/>
                <w:placeholder>
                  <w:docPart w:val="AA1F16338B024C0BB88730C9B1F0A36A"/>
                </w:placeholder>
                <w:temporary/>
                <w:showingPlcHdr/>
              </w:sdtPr>
              <w:sdtContent>
                <w:r w:rsidR="0065229E" w:rsidRPr="00E237E8">
                  <w:t>$13,131</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51750205"/>
                <w:placeholder>
                  <w:docPart w:val="12C5360A57CE4FC3B401D423712D4F63"/>
                </w:placeholder>
                <w:temporary/>
                <w:showingPlcHdr/>
              </w:sdtPr>
              <w:sdtContent>
                <w:r w:rsidR="00863B11" w:rsidRPr="00E237E8">
                  <w:t>$13,827</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302152447"/>
                <w:placeholder>
                  <w:docPart w:val="8FA91C0F24934BECBF61823F841D23A5"/>
                </w:placeholder>
                <w:temporary/>
                <w:showingPlcHdr/>
              </w:sdtPr>
              <w:sdtContent>
                <w:r w:rsidR="007D36E9" w:rsidRPr="00E237E8">
                  <w:t>$13,825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207022257"/>
                <w:placeholder>
                  <w:docPart w:val="434D23AF9E454427A70762F9FC79E9B1"/>
                </w:placeholder>
                <w:temporary/>
                <w:showingPlcHdr/>
              </w:sdtPr>
              <w:sdtContent>
                <w:r w:rsidR="004B5779" w:rsidRPr="00E237E8">
                  <w:t>$13,575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001811304"/>
                <w:placeholder>
                  <w:docPart w:val="BC3A327A60854E85B84FCDDED45722AC"/>
                </w:placeholder>
                <w:temporary/>
                <w:showingPlcHdr/>
              </w:sdtPr>
              <w:sdtContent>
                <w:r w:rsidR="000B6224" w:rsidRPr="00E237E8">
                  <w:t>$13,942</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2120719061"/>
                <w:placeholder>
                  <w:docPart w:val="97690E74C6504344B2A22C2B8FA41076"/>
                </w:placeholder>
                <w:temporary/>
                <w:showingPlcHdr/>
              </w:sdtPr>
              <w:sdtContent>
                <w:r w:rsidR="00EB35A3" w:rsidRPr="00E237E8">
                  <w:t>$125,746</w:t>
                </w:r>
              </w:sdtContent>
            </w:sdt>
          </w:p>
        </w:tc>
      </w:tr>
      <w:tr w:rsidR="00E237E8" w:rsidRPr="00E237E8" w:rsidTr="00E237E8">
        <w:trPr>
          <w:trHeight w:val="244"/>
        </w:trPr>
        <w:tc>
          <w:tcPr>
            <w:tcW w:w="2207" w:type="dxa"/>
            <w:shd w:val="clear" w:color="auto" w:fill="auto"/>
            <w:vAlign w:val="center"/>
            <w:hideMark/>
          </w:tcPr>
          <w:p w:rsidR="00E552C8" w:rsidRPr="00E237E8" w:rsidRDefault="00B00725" w:rsidP="00974DD3">
            <w:pPr>
              <w:pStyle w:val="TableTextLarge"/>
            </w:pPr>
            <w:sdt>
              <w:sdtPr>
                <w:id w:val="1078559366"/>
                <w:placeholder>
                  <w:docPart w:val="1F09B0497AA34412BFE52D45FE584A70"/>
                </w:placeholder>
                <w:temporary/>
                <w:showingPlcHdr/>
              </w:sdtPr>
              <w:sdtContent>
                <w:r w:rsidR="004020D0" w:rsidRPr="00E237E8">
                  <w:t>Income Before Taxes</w:t>
                </w:r>
              </w:sdtContent>
            </w:sdt>
          </w:p>
        </w:tc>
        <w:tc>
          <w:tcPr>
            <w:tcW w:w="1005" w:type="dxa"/>
            <w:shd w:val="clear" w:color="auto" w:fill="auto"/>
            <w:noWrap/>
            <w:vAlign w:val="center"/>
            <w:hideMark/>
          </w:tcPr>
          <w:p w:rsidR="00E552C8" w:rsidRPr="00E237E8" w:rsidRDefault="00B00725" w:rsidP="00974DD3">
            <w:pPr>
              <w:pStyle w:val="TableTextLarge"/>
            </w:pPr>
            <w:sdt>
              <w:sdtPr>
                <w:id w:val="2118795493"/>
                <w:placeholder>
                  <w:docPart w:val="C4EFD11007AB4B78A48CFC67015CDCB7"/>
                </w:placeholder>
                <w:temporary/>
                <w:showingPlcHdr/>
              </w:sdtPr>
              <w:sdtContent>
                <w:r w:rsidR="00234FE7" w:rsidRPr="00E237E8">
                  <w:t>($3,525)</w:t>
                </w:r>
              </w:sdtContent>
            </w:sdt>
          </w:p>
        </w:tc>
        <w:tc>
          <w:tcPr>
            <w:tcW w:w="0" w:type="auto"/>
            <w:shd w:val="clear" w:color="auto" w:fill="auto"/>
            <w:noWrap/>
            <w:vAlign w:val="center"/>
            <w:hideMark/>
          </w:tcPr>
          <w:p w:rsidR="00E552C8" w:rsidRPr="00E237E8" w:rsidRDefault="00B00725" w:rsidP="00974DD3">
            <w:pPr>
              <w:pStyle w:val="TableTextLarge"/>
            </w:pPr>
            <w:sdt>
              <w:sdtPr>
                <w:id w:val="-725296969"/>
                <w:placeholder>
                  <w:docPart w:val="9C0BB49EC8154639973C47AEC965E7EB"/>
                </w:placeholder>
                <w:temporary/>
                <w:showingPlcHdr/>
              </w:sdtPr>
              <w:sdtContent>
                <w:r w:rsidR="00234FE7" w:rsidRPr="00E237E8">
                  <w:t>$1,875</w:t>
                </w:r>
              </w:sdtContent>
            </w:sdt>
          </w:p>
        </w:tc>
        <w:tc>
          <w:tcPr>
            <w:tcW w:w="0" w:type="auto"/>
            <w:shd w:val="clear" w:color="auto" w:fill="auto"/>
            <w:noWrap/>
            <w:vAlign w:val="center"/>
            <w:hideMark/>
          </w:tcPr>
          <w:p w:rsidR="00E552C8" w:rsidRPr="00E237E8" w:rsidRDefault="00B00725" w:rsidP="00974DD3">
            <w:pPr>
              <w:pStyle w:val="TableTextLarge"/>
            </w:pPr>
            <w:sdt>
              <w:sdtPr>
                <w:id w:val="-1594081431"/>
                <w:placeholder>
                  <w:docPart w:val="5F3F6E82DBEB43B6AD6EBA8294768AD2"/>
                </w:placeholder>
                <w:temporary/>
                <w:showingPlcHdr/>
              </w:sdtPr>
              <w:sdtContent>
                <w:r w:rsidR="006A359E" w:rsidRPr="00E237E8">
                  <w:t>$2,825</w:t>
                </w:r>
              </w:sdtContent>
            </w:sdt>
          </w:p>
        </w:tc>
        <w:tc>
          <w:tcPr>
            <w:tcW w:w="0" w:type="auto"/>
            <w:shd w:val="clear" w:color="auto" w:fill="auto"/>
            <w:noWrap/>
            <w:vAlign w:val="center"/>
            <w:hideMark/>
          </w:tcPr>
          <w:p w:rsidR="00E552C8" w:rsidRPr="00E237E8" w:rsidRDefault="00B00725" w:rsidP="00974DD3">
            <w:pPr>
              <w:pStyle w:val="TableTextLarge"/>
            </w:pPr>
            <w:sdt>
              <w:sdtPr>
                <w:id w:val="965238958"/>
                <w:placeholder>
                  <w:docPart w:val="3C098B3A87DF4E7BB66FB5ED77FB566F"/>
                </w:placeholder>
                <w:temporary/>
                <w:showingPlcHdr/>
              </w:sdtPr>
              <w:sdtContent>
                <w:r w:rsidR="000B1B5F" w:rsidRPr="00E237E8">
                  <w:t>($4,531)</w:t>
                </w:r>
              </w:sdtContent>
            </w:sdt>
          </w:p>
        </w:tc>
        <w:tc>
          <w:tcPr>
            <w:tcW w:w="0" w:type="auto"/>
            <w:shd w:val="clear" w:color="auto" w:fill="auto"/>
            <w:noWrap/>
            <w:vAlign w:val="center"/>
            <w:hideMark/>
          </w:tcPr>
          <w:p w:rsidR="00E552C8" w:rsidRPr="00E237E8" w:rsidRDefault="00B00725" w:rsidP="00974DD3">
            <w:pPr>
              <w:pStyle w:val="TableTextLarge"/>
            </w:pPr>
            <w:sdt>
              <w:sdtPr>
                <w:id w:val="-349097398"/>
                <w:placeholder>
                  <w:docPart w:val="7B4C4592B76245ECB73F34E91E30D735"/>
                </w:placeholder>
                <w:temporary/>
                <w:showingPlcHdr/>
              </w:sdtPr>
              <w:sdtContent>
                <w:r w:rsidR="00E15D61" w:rsidRPr="00E237E8">
                  <w:t>($184)</w:t>
                </w:r>
              </w:sdtContent>
            </w:sdt>
          </w:p>
        </w:tc>
        <w:tc>
          <w:tcPr>
            <w:tcW w:w="0" w:type="auto"/>
            <w:gridSpan w:val="2"/>
            <w:shd w:val="clear" w:color="auto" w:fill="auto"/>
            <w:noWrap/>
            <w:vAlign w:val="center"/>
            <w:hideMark/>
          </w:tcPr>
          <w:p w:rsidR="00E552C8" w:rsidRPr="00E237E8" w:rsidRDefault="00B00725" w:rsidP="00974DD3">
            <w:pPr>
              <w:pStyle w:val="TableTextLarge"/>
            </w:pPr>
            <w:sdt>
              <w:sdtPr>
                <w:id w:val="-1086061310"/>
                <w:placeholder>
                  <w:docPart w:val="265D04ACF44A4481B091A918E0A20C62"/>
                </w:placeholder>
                <w:temporary/>
                <w:showingPlcHdr/>
              </w:sdtPr>
              <w:sdtContent>
                <w:r w:rsidR="00100314" w:rsidRPr="00E237E8">
                  <w:t>$795</w:t>
                </w:r>
              </w:sdtContent>
            </w:sdt>
          </w:p>
        </w:tc>
        <w:tc>
          <w:tcPr>
            <w:tcW w:w="0" w:type="auto"/>
            <w:shd w:val="clear" w:color="auto" w:fill="auto"/>
            <w:noWrap/>
            <w:vAlign w:val="center"/>
            <w:hideMark/>
          </w:tcPr>
          <w:p w:rsidR="00E552C8" w:rsidRPr="00E237E8" w:rsidRDefault="00B00725" w:rsidP="00974DD3">
            <w:pPr>
              <w:pStyle w:val="TableTextLarge"/>
            </w:pPr>
            <w:sdt>
              <w:sdtPr>
                <w:id w:val="1579172958"/>
                <w:placeholder>
                  <w:docPart w:val="D97A0D7E0B244ABD993ACBB235B4E9DE"/>
                </w:placeholder>
                <w:temporary/>
                <w:showingPlcHdr/>
              </w:sdtPr>
              <w:sdtContent>
                <w:r w:rsidR="004E67B3" w:rsidRPr="00E237E8">
                  <w:t>$1,750</w:t>
                </w:r>
              </w:sdtContent>
            </w:sdt>
          </w:p>
        </w:tc>
        <w:tc>
          <w:tcPr>
            <w:tcW w:w="0" w:type="auto"/>
            <w:shd w:val="clear" w:color="auto" w:fill="auto"/>
            <w:noWrap/>
            <w:vAlign w:val="center"/>
            <w:hideMark/>
          </w:tcPr>
          <w:p w:rsidR="00E552C8" w:rsidRPr="00E237E8" w:rsidRDefault="00B00725" w:rsidP="00974DD3">
            <w:pPr>
              <w:pStyle w:val="TableTextLarge"/>
            </w:pPr>
            <w:sdt>
              <w:sdtPr>
                <w:id w:val="909035960"/>
                <w:placeholder>
                  <w:docPart w:val="D19FBC3766744506B3D72715E11F6810"/>
                </w:placeholder>
                <w:temporary/>
                <w:showingPlcHdr/>
              </w:sdtPr>
              <w:sdtContent>
                <w:r w:rsidR="0065229E" w:rsidRPr="00E237E8">
                  <w:t>$2,064</w:t>
                </w:r>
              </w:sdtContent>
            </w:sdt>
          </w:p>
        </w:tc>
        <w:tc>
          <w:tcPr>
            <w:tcW w:w="0" w:type="auto"/>
            <w:shd w:val="clear" w:color="auto" w:fill="auto"/>
            <w:noWrap/>
            <w:vAlign w:val="center"/>
            <w:hideMark/>
          </w:tcPr>
          <w:p w:rsidR="00E552C8" w:rsidRPr="00E237E8" w:rsidRDefault="00B00725" w:rsidP="00974DD3">
            <w:pPr>
              <w:pStyle w:val="TableTextLarge"/>
            </w:pPr>
            <w:sdt>
              <w:sdtPr>
                <w:id w:val="1378050913"/>
                <w:placeholder>
                  <w:docPart w:val="795AD007B5BC451AAE2B66C9F3F1CED7"/>
                </w:placeholder>
                <w:temporary/>
                <w:showingPlcHdr/>
              </w:sdtPr>
              <w:sdtContent>
                <w:r w:rsidR="00863B11" w:rsidRPr="00E237E8">
                  <w:t>($298)</w:t>
                </w:r>
              </w:sdtContent>
            </w:sdt>
          </w:p>
        </w:tc>
        <w:tc>
          <w:tcPr>
            <w:tcW w:w="0" w:type="auto"/>
            <w:shd w:val="clear" w:color="auto" w:fill="auto"/>
            <w:noWrap/>
            <w:vAlign w:val="center"/>
            <w:hideMark/>
          </w:tcPr>
          <w:p w:rsidR="00E552C8" w:rsidRPr="00E237E8" w:rsidRDefault="00B00725" w:rsidP="00974DD3">
            <w:pPr>
              <w:pStyle w:val="TableTextLarge"/>
            </w:pPr>
            <w:sdt>
              <w:sdtPr>
                <w:id w:val="522134987"/>
                <w:placeholder>
                  <w:docPart w:val="113BE70DEEF4401397C881F86AD1A2D5"/>
                </w:placeholder>
                <w:temporary/>
                <w:showingPlcHdr/>
              </w:sdtPr>
              <w:sdtContent>
                <w:r w:rsidR="007D36E9" w:rsidRPr="00E237E8">
                  <w:t>($2,225)</w:t>
                </w:r>
              </w:sdtContent>
            </w:sdt>
          </w:p>
        </w:tc>
        <w:tc>
          <w:tcPr>
            <w:tcW w:w="0" w:type="auto"/>
            <w:shd w:val="clear" w:color="auto" w:fill="auto"/>
            <w:noWrap/>
            <w:vAlign w:val="center"/>
            <w:hideMark/>
          </w:tcPr>
          <w:p w:rsidR="00E552C8" w:rsidRPr="00E237E8" w:rsidRDefault="00B00725" w:rsidP="00974DD3">
            <w:pPr>
              <w:pStyle w:val="TableTextLarge"/>
            </w:pPr>
            <w:sdt>
              <w:sdtPr>
                <w:id w:val="-334223216"/>
                <w:placeholder>
                  <w:docPart w:val="6EDDCFD6D34941D88C079E62AC52B3F5"/>
                </w:placeholder>
                <w:temporary/>
                <w:showingPlcHdr/>
              </w:sdtPr>
              <w:sdtContent>
                <w:r w:rsidR="004B5779" w:rsidRPr="00E237E8">
                  <w:t>$2,670</w:t>
                </w:r>
              </w:sdtContent>
            </w:sdt>
          </w:p>
        </w:tc>
        <w:tc>
          <w:tcPr>
            <w:tcW w:w="0" w:type="auto"/>
            <w:shd w:val="clear" w:color="auto" w:fill="auto"/>
            <w:noWrap/>
            <w:vAlign w:val="center"/>
            <w:hideMark/>
          </w:tcPr>
          <w:p w:rsidR="00E552C8" w:rsidRPr="00E237E8" w:rsidRDefault="00B00725" w:rsidP="00974DD3">
            <w:pPr>
              <w:pStyle w:val="TableTextLarge"/>
            </w:pPr>
            <w:sdt>
              <w:sdtPr>
                <w:id w:val="1925680507"/>
                <w:placeholder>
                  <w:docPart w:val="53098C26E37D45E69EF68D95DA8F230B"/>
                </w:placeholder>
                <w:temporary/>
                <w:showingPlcHdr/>
              </w:sdtPr>
              <w:sdtContent>
                <w:r w:rsidR="000B6224" w:rsidRPr="00E237E8">
                  <w:t>$1,427</w:t>
                </w:r>
              </w:sdtContent>
            </w:sdt>
          </w:p>
        </w:tc>
        <w:tc>
          <w:tcPr>
            <w:tcW w:w="0" w:type="auto"/>
            <w:shd w:val="clear" w:color="auto" w:fill="auto"/>
            <w:noWrap/>
            <w:vAlign w:val="center"/>
            <w:hideMark/>
          </w:tcPr>
          <w:p w:rsidR="00E552C8" w:rsidRPr="00E237E8" w:rsidRDefault="00B00725" w:rsidP="00974DD3">
            <w:pPr>
              <w:pStyle w:val="TableTextLarge"/>
            </w:pPr>
            <w:sdt>
              <w:sdtPr>
                <w:id w:val="-1023097643"/>
                <w:placeholder>
                  <w:docPart w:val="7C126AF03FFD4213BEAADCEE638E7FBE"/>
                </w:placeholder>
                <w:temporary/>
                <w:showingPlcHdr/>
              </w:sdtPr>
              <w:sdtContent>
                <w:r w:rsidR="00EB35A3" w:rsidRPr="00E237E8">
                  <w:t>$2,643</w:t>
                </w:r>
              </w:sdtContent>
            </w:sdt>
          </w:p>
        </w:tc>
      </w:tr>
      <w:tr w:rsidR="00E237E8" w:rsidRPr="00E237E8" w:rsidTr="000811A0">
        <w:trPr>
          <w:trHeight w:val="244"/>
        </w:trPr>
        <w:tc>
          <w:tcPr>
            <w:tcW w:w="2207" w:type="dxa"/>
            <w:shd w:val="clear" w:color="auto" w:fill="F2F2F2" w:themeFill="background1" w:themeFillShade="F2"/>
            <w:vAlign w:val="center"/>
            <w:hideMark/>
          </w:tcPr>
          <w:p w:rsidR="00E552C8" w:rsidRPr="00E237E8" w:rsidRDefault="00B00725" w:rsidP="00974DD3">
            <w:pPr>
              <w:pStyle w:val="TableTextLarge"/>
            </w:pPr>
            <w:sdt>
              <w:sdtPr>
                <w:id w:val="-1161461527"/>
                <w:placeholder>
                  <w:docPart w:val="44FC584AEA384995BBD3E9E0AEF24684"/>
                </w:placeholder>
                <w:temporary/>
                <w:showingPlcHdr/>
              </w:sdtPr>
              <w:sdtContent>
                <w:r w:rsidR="004020D0" w:rsidRPr="00E237E8">
                  <w:t>Income Tax Expense</w:t>
                </w:r>
              </w:sdtContent>
            </w:sdt>
          </w:p>
        </w:tc>
        <w:tc>
          <w:tcPr>
            <w:tcW w:w="1005" w:type="dxa"/>
            <w:shd w:val="clear" w:color="auto" w:fill="F2F2F2" w:themeFill="background1" w:themeFillShade="F2"/>
            <w:noWrap/>
            <w:vAlign w:val="center"/>
            <w:hideMark/>
          </w:tcPr>
          <w:p w:rsidR="00E552C8" w:rsidRPr="00E237E8" w:rsidRDefault="00B00725" w:rsidP="00974DD3">
            <w:pPr>
              <w:pStyle w:val="TableTextLarge"/>
            </w:pPr>
            <w:sdt>
              <w:sdtPr>
                <w:id w:val="-623853218"/>
                <w:placeholder>
                  <w:docPart w:val="3EEC20AA80F44B21BB1BD3E49B5A1445"/>
                </w:placeholder>
                <w:temporary/>
                <w:showingPlcHdr/>
              </w:sdtPr>
              <w:sdtContent>
                <w:r w:rsidR="00234FE7" w:rsidRPr="00E237E8">
                  <w:t>($529)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29137331"/>
                <w:placeholder>
                  <w:docPart w:val="4D187C9269F849BDAD343277813171EF"/>
                </w:placeholder>
                <w:temporary/>
                <w:showingPlcHdr/>
              </w:sdtPr>
              <w:sdtContent>
                <w:r w:rsidR="00234FE7" w:rsidRPr="00E237E8">
                  <w:t>$281</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736158777"/>
                <w:placeholder>
                  <w:docPart w:val="CB7E699A520446CCB7E91157B8E07EB6"/>
                </w:placeholder>
                <w:temporary/>
                <w:showingPlcHdr/>
              </w:sdtPr>
              <w:sdtContent>
                <w:r w:rsidR="006A359E" w:rsidRPr="00E237E8">
                  <w:t>$424</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702087111"/>
                <w:placeholder>
                  <w:docPart w:val="EAA80AA1AC474A068AA7309511B6F995"/>
                </w:placeholder>
                <w:temporary/>
                <w:showingPlcHdr/>
              </w:sdtPr>
              <w:sdtContent>
                <w:r w:rsidR="000B1B5F" w:rsidRPr="00E237E8">
                  <w:t>($680)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430162830"/>
                <w:placeholder>
                  <w:docPart w:val="440203F192C14A02A5A58599806F7196"/>
                </w:placeholder>
                <w:temporary/>
                <w:showingPlcHdr/>
              </w:sdtPr>
              <w:sdtContent>
                <w:r w:rsidR="00E15D61" w:rsidRPr="00E237E8">
                  <w:t>($28)</w:t>
                </w:r>
              </w:sdtContent>
            </w:sdt>
          </w:p>
        </w:tc>
        <w:tc>
          <w:tcPr>
            <w:tcW w:w="0" w:type="auto"/>
            <w:gridSpan w:val="2"/>
            <w:shd w:val="clear" w:color="auto" w:fill="F2F2F2" w:themeFill="background1" w:themeFillShade="F2"/>
            <w:noWrap/>
            <w:vAlign w:val="center"/>
            <w:hideMark/>
          </w:tcPr>
          <w:p w:rsidR="00E552C8" w:rsidRPr="00E237E8" w:rsidRDefault="00B00725" w:rsidP="00974DD3">
            <w:pPr>
              <w:pStyle w:val="TableTextLarge"/>
            </w:pPr>
            <w:sdt>
              <w:sdtPr>
                <w:id w:val="-2092150025"/>
                <w:placeholder>
                  <w:docPart w:val="EFD61EB2EBDF4807B0712C48CBCC1763"/>
                </w:placeholder>
                <w:temporary/>
                <w:showingPlcHdr/>
              </w:sdtPr>
              <w:sdtContent>
                <w:r w:rsidR="00100314" w:rsidRPr="00E237E8">
                  <w:t>$119</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675572483"/>
                <w:placeholder>
                  <w:docPart w:val="5E9275CBDF1D48929654F2D2840B2E78"/>
                </w:placeholder>
                <w:temporary/>
                <w:showingPlcHdr/>
              </w:sdtPr>
              <w:sdtContent>
                <w:r w:rsidR="004E67B3" w:rsidRPr="00E237E8">
                  <w:t>$263</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577964701"/>
                <w:placeholder>
                  <w:docPart w:val="31B5E709EF964BF784C6A171868C5D09"/>
                </w:placeholder>
                <w:temporary/>
                <w:showingPlcHdr/>
              </w:sdtPr>
              <w:sdtContent>
                <w:r w:rsidR="0065229E" w:rsidRPr="00E237E8">
                  <w:t>$310</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52313214"/>
                <w:placeholder>
                  <w:docPart w:val="94704CBAE5484E3E8BC50CBE3633B8AE"/>
                </w:placeholder>
                <w:temporary/>
                <w:showingPlcHdr/>
              </w:sdtPr>
              <w:sdtContent>
                <w:r w:rsidR="00863B11" w:rsidRPr="00E237E8">
                  <w:t>($45)</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15400998"/>
                <w:placeholder>
                  <w:docPart w:val="E8729383275C4EFF8453FB3698EB5173"/>
                </w:placeholder>
                <w:temporary/>
                <w:showingPlcHdr/>
              </w:sdtPr>
              <w:sdtContent>
                <w:r w:rsidR="007D36E9" w:rsidRPr="00E237E8">
                  <w:t>($334)</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1146893424"/>
                <w:placeholder>
                  <w:docPart w:val="69E0681004AF49A1A230C8D207501AA6"/>
                </w:placeholder>
                <w:temporary/>
                <w:showingPlcHdr/>
              </w:sdtPr>
              <w:sdtContent>
                <w:r w:rsidR="004B5779" w:rsidRPr="00E237E8">
                  <w:t>$401</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384145529"/>
                <w:placeholder>
                  <w:docPart w:val="3BE3AF47642C499093582376D4AD8562"/>
                </w:placeholder>
                <w:temporary/>
                <w:showingPlcHdr/>
              </w:sdtPr>
              <w:sdtContent>
                <w:r w:rsidR="000B6224" w:rsidRPr="00E237E8">
                  <w:t>$214</w:t>
                </w:r>
              </w:sdtContent>
            </w:sdt>
          </w:p>
        </w:tc>
        <w:tc>
          <w:tcPr>
            <w:tcW w:w="0" w:type="auto"/>
            <w:shd w:val="clear" w:color="auto" w:fill="F2F2F2" w:themeFill="background1" w:themeFillShade="F2"/>
            <w:noWrap/>
            <w:vAlign w:val="center"/>
            <w:hideMark/>
          </w:tcPr>
          <w:p w:rsidR="00E552C8" w:rsidRPr="00E237E8" w:rsidRDefault="00B00725" w:rsidP="00974DD3">
            <w:pPr>
              <w:pStyle w:val="TableTextLarge"/>
            </w:pPr>
            <w:sdt>
              <w:sdtPr>
                <w:id w:val="-909299621"/>
                <w:placeholder>
                  <w:docPart w:val="596FEE05307A495BA245E499BC548301"/>
                </w:placeholder>
                <w:temporary/>
                <w:showingPlcHdr/>
              </w:sdtPr>
              <w:sdtContent>
                <w:r w:rsidR="00EB35A3" w:rsidRPr="00E237E8">
                  <w:t>$396</w:t>
                </w:r>
              </w:sdtContent>
            </w:sdt>
          </w:p>
        </w:tc>
      </w:tr>
      <w:tr w:rsidR="00E237E8" w:rsidRPr="00E237E8" w:rsidTr="000811A0">
        <w:trPr>
          <w:trHeight w:val="244"/>
        </w:trPr>
        <w:sdt>
          <w:sdtPr>
            <w:rPr>
              <w:rStyle w:val="Bold"/>
            </w:rPr>
            <w:id w:val="290872411"/>
            <w:placeholder>
              <w:docPart w:val="5A5F625CA1C347A2BDDDE1F255260EC7"/>
            </w:placeholder>
            <w:temporary/>
            <w:showingPlcHdr/>
          </w:sdtPr>
          <w:sdtContent>
            <w:tc>
              <w:tcPr>
                <w:tcW w:w="2207"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6C73A19E1E0141498A204C74F642D9AB"/>
            </w:placeholder>
            <w:temporary/>
            <w:showingPlcHdr/>
          </w:sdtPr>
          <w:sdtContent>
            <w:tc>
              <w:tcPr>
                <w:tcW w:w="1005" w:type="dxa"/>
                <w:shd w:val="clear" w:color="auto" w:fill="F0CDA1" w:themeFill="accent1"/>
                <w:vAlign w:val="center"/>
                <w:hideMark/>
              </w:tcPr>
              <w:p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759098967"/>
                <w:placeholder>
                  <w:docPart w:val="9FFD7987895D4896B09132BD74BD6436"/>
                </w:placeholder>
                <w:temporary/>
                <w:showingPlcHdr/>
              </w:sdtPr>
              <w:sdtContent>
                <w:r w:rsidR="008B4BAD" w:rsidRPr="00E237E8">
                  <w:rPr>
                    <w:rStyle w:val="Bold"/>
                  </w:rPr>
                  <w:t>$1,594</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19441051"/>
                <w:placeholder>
                  <w:docPart w:val="E3F23EC91CFF43B9BBCD2A24B0D6E8E0"/>
                </w:placeholder>
                <w:temporary/>
                <w:showingPlcHdr/>
              </w:sdtPr>
              <w:sdtContent>
                <w:r w:rsidR="008B4BAD" w:rsidRPr="00E237E8">
                  <w:rPr>
                    <w:rStyle w:val="Bold"/>
                  </w:rPr>
                  <w:t>$2,401</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83288553"/>
                <w:placeholder>
                  <w:docPart w:val="7580D2E5454F496DA2F2C9D46D2C915D"/>
                </w:placeholder>
                <w:temporary/>
                <w:showingPlcHdr/>
              </w:sdtPr>
              <w:sdtContent>
                <w:r w:rsidR="008B4BAD" w:rsidRPr="00E237E8">
                  <w:rPr>
                    <w:rStyle w:val="Bold"/>
                  </w:rPr>
                  <w:t>($3,851)</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683663182"/>
                <w:placeholder>
                  <w:docPart w:val="AD2DA26B1B794B8C8525FFBBF78BC284"/>
                </w:placeholder>
                <w:temporary/>
                <w:showingPlcHdr/>
              </w:sdtPr>
              <w:sdtContent>
                <w:r w:rsidR="008B4BAD" w:rsidRPr="00E237E8">
                  <w:rPr>
                    <w:rStyle w:val="Bold"/>
                  </w:rPr>
                  <w:t>($156)</w:t>
                </w:r>
              </w:sdtContent>
            </w:sdt>
          </w:p>
        </w:tc>
        <w:tc>
          <w:tcPr>
            <w:tcW w:w="0" w:type="auto"/>
            <w:gridSpan w:val="2"/>
            <w:shd w:val="clear" w:color="auto" w:fill="F0CDA1" w:themeFill="accent1"/>
            <w:vAlign w:val="center"/>
            <w:hideMark/>
          </w:tcPr>
          <w:p w:rsidR="00E552C8" w:rsidRPr="00E237E8" w:rsidRDefault="00B00725" w:rsidP="00974DD3">
            <w:pPr>
              <w:pStyle w:val="TableTextLarge"/>
              <w:rPr>
                <w:rStyle w:val="Bold"/>
              </w:rPr>
            </w:pPr>
            <w:sdt>
              <w:sdtPr>
                <w:rPr>
                  <w:rStyle w:val="Bold"/>
                </w:rPr>
                <w:id w:val="487603817"/>
                <w:placeholder>
                  <w:docPart w:val="0DDB2C7160DD4B4A82CA0DA8148C4216"/>
                </w:placeholder>
                <w:temporary/>
                <w:showingPlcHdr/>
              </w:sdtPr>
              <w:sdtContent>
                <w:r w:rsidR="008B4BAD" w:rsidRPr="00E237E8">
                  <w:rPr>
                    <w:rStyle w:val="Bold"/>
                  </w:rPr>
                  <w:t>$676</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411399014"/>
                <w:placeholder>
                  <w:docPart w:val="EC22E6C36FC94716A43082E550C95EB2"/>
                </w:placeholder>
                <w:temporary/>
                <w:showingPlcHdr/>
              </w:sdtPr>
              <w:sdtContent>
                <w:r w:rsidR="008B4BAD" w:rsidRPr="00E237E8">
                  <w:rPr>
                    <w:rStyle w:val="Bold"/>
                  </w:rPr>
                  <w:t>$1,488</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62189619"/>
                <w:placeholder>
                  <w:docPart w:val="FB6C49DFFAB84E20BDB3E0735F89CB9B"/>
                </w:placeholder>
                <w:temporary/>
                <w:showingPlcHdr/>
              </w:sdtPr>
              <w:sdtContent>
                <w:r w:rsidR="008B4BAD" w:rsidRPr="00E237E8">
                  <w:rPr>
                    <w:rStyle w:val="Bold"/>
                  </w:rPr>
                  <w:t>$1,754</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2120680449"/>
                <w:placeholder>
                  <w:docPart w:val="6ACE3FE2D8AE4BC3B524D082EE3CFA9B"/>
                </w:placeholder>
                <w:temporary/>
                <w:showingPlcHdr/>
              </w:sdtPr>
              <w:sdtContent>
                <w:r w:rsidR="008B4BAD" w:rsidRPr="00E237E8">
                  <w:rPr>
                    <w:rStyle w:val="Bold"/>
                  </w:rPr>
                  <w:t>($253)</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477532939"/>
                <w:placeholder>
                  <w:docPart w:val="5AC8FD517E4E449C9E6584055DE697A4"/>
                </w:placeholder>
                <w:temporary/>
                <w:showingPlcHdr/>
              </w:sdtPr>
              <w:sdtContent>
                <w:r w:rsidR="008B4BAD" w:rsidRPr="00E237E8">
                  <w:rPr>
                    <w:rStyle w:val="Bold"/>
                  </w:rPr>
                  <w:t>($1,891)</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323968817"/>
                <w:placeholder>
                  <w:docPart w:val="00C59CE516BF4173876369D9552B4CCF"/>
                </w:placeholder>
                <w:temporary/>
                <w:showingPlcHdr/>
              </w:sdtPr>
              <w:sdtContent>
                <w:r w:rsidR="008B4BAD" w:rsidRPr="00E237E8">
                  <w:rPr>
                    <w:rStyle w:val="Bold"/>
                  </w:rPr>
                  <w:t>$2,270</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272080438"/>
                <w:placeholder>
                  <w:docPart w:val="F9CA9A157D6D44BD89914E29BB2CF743"/>
                </w:placeholder>
                <w:temporary/>
                <w:showingPlcHdr/>
              </w:sdtPr>
              <w:sdtContent>
                <w:r w:rsidR="008B4BAD" w:rsidRPr="00E237E8">
                  <w:rPr>
                    <w:rStyle w:val="Bold"/>
                  </w:rPr>
                  <w:t>$1,213</w:t>
                </w:r>
              </w:sdtContent>
            </w:sdt>
          </w:p>
        </w:tc>
        <w:tc>
          <w:tcPr>
            <w:tcW w:w="0" w:type="auto"/>
            <w:shd w:val="clear" w:color="auto" w:fill="F0CDA1" w:themeFill="accent1"/>
            <w:vAlign w:val="center"/>
            <w:hideMark/>
          </w:tcPr>
          <w:p w:rsidR="00E552C8" w:rsidRPr="00E237E8" w:rsidRDefault="00B00725" w:rsidP="00974DD3">
            <w:pPr>
              <w:pStyle w:val="TableTextLarge"/>
              <w:rPr>
                <w:rStyle w:val="Bold"/>
              </w:rPr>
            </w:pPr>
            <w:sdt>
              <w:sdtPr>
                <w:rPr>
                  <w:rStyle w:val="Bold"/>
                </w:rPr>
                <w:id w:val="-1593849808"/>
                <w:placeholder>
                  <w:docPart w:val="FC8B48AECA9E48A48FFB1B2D46302845"/>
                </w:placeholder>
                <w:temporary/>
                <w:showingPlcHdr/>
              </w:sdtPr>
              <w:sdtContent>
                <w:r w:rsidR="008B4BAD" w:rsidRPr="00E237E8">
                  <w:rPr>
                    <w:rStyle w:val="Bold"/>
                  </w:rPr>
                  <w:t>$2,246</w:t>
                </w:r>
              </w:sdtContent>
            </w:sdt>
          </w:p>
        </w:tc>
      </w:tr>
      <w:tr w:rsidR="00E552C8" w:rsidRPr="00E237E8" w:rsidTr="000811A0">
        <w:trPr>
          <w:trHeight w:val="244"/>
        </w:trPr>
        <w:sdt>
          <w:sdtPr>
            <w:id w:val="2031134358"/>
            <w:placeholder>
              <w:docPart w:val="A718711AD3EC49AFBB01E0DCC8D01230"/>
            </w:placeholder>
            <w:temporary/>
            <w:showingPlcHdr/>
          </w:sdtPr>
          <w:sdtContent>
            <w:tc>
              <w:tcPr>
                <w:tcW w:w="13708" w:type="dxa"/>
                <w:gridSpan w:val="15"/>
                <w:shd w:val="clear" w:color="auto" w:fill="auto"/>
                <w:vAlign w:val="center"/>
              </w:tcPr>
              <w:p w:rsidR="00E552C8" w:rsidRPr="00E237E8" w:rsidRDefault="008B4BAD" w:rsidP="008B4BAD">
                <w:pPr>
                  <w:pStyle w:val="TableTextLarge"/>
                </w:pPr>
                <w:r w:rsidRPr="00E237E8">
                  <w:t>*In the service industry, Cost of Goods Sold is the monetized value of the time spent on the client.</w:t>
                </w:r>
              </w:p>
            </w:tc>
          </w:sdtContent>
        </w:sdt>
      </w:tr>
    </w:tbl>
    <w:p w:rsidR="00B37B3B" w:rsidRPr="00E237E8" w:rsidRDefault="00B37B3B" w:rsidP="00D94688">
      <w:pPr>
        <w:pStyle w:val="ListBullet"/>
        <w:numPr>
          <w:ilvl w:val="0"/>
          <w:numId w:val="0"/>
        </w:numPr>
        <w:spacing w:after="0"/>
        <w:ind w:left="340" w:hanging="340"/>
        <w:rPr>
          <w:sz w:val="12"/>
        </w:rPr>
      </w:pPr>
    </w:p>
    <w:p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27"/>
          <w:pgSz w:w="15840" w:h="12240" w:orient="landscape" w:code="1"/>
          <w:pgMar w:top="1872" w:right="1080" w:bottom="432" w:left="1080" w:header="648" w:footer="432" w:gutter="0"/>
          <w:cols w:space="708"/>
          <w:docGrid w:linePitch="360"/>
        </w:sectPr>
      </w:pPr>
    </w:p>
    <w:bookmarkStart w:id="10" w:name="_Toc33775857" w:displacedByCustomXml="next"/>
    <w:sdt>
      <w:sdtPr>
        <w:id w:val="-998036682"/>
        <w:placeholder>
          <w:docPart w:val="6D1DE04394FC46DCA6050B7FBECB53D4"/>
        </w:placeholder>
        <w:temporary/>
        <w:showingPlcHdr/>
      </w:sdtPr>
      <w:sdtContent>
        <w:p w:rsidR="00B37B3B" w:rsidRPr="00E237E8" w:rsidRDefault="00347AF5" w:rsidP="00B37B3B">
          <w:pPr>
            <w:pStyle w:val="Heading1"/>
          </w:pPr>
          <w:r w:rsidRPr="00E237E8">
            <w:t>Appendix</w:t>
          </w:r>
        </w:p>
      </w:sdtContent>
    </w:sdt>
    <w:bookmarkEnd w:id="10" w:displacedByCustomXml="prev"/>
    <w:tbl>
      <w:tblPr>
        <w:tblW w:w="5000" w:type="pct"/>
        <w:tblLayout w:type="fixed"/>
        <w:tblLook w:val="04A0" w:firstRow="1" w:lastRow="0" w:firstColumn="1" w:lastColumn="0" w:noHBand="0" w:noVBand="1"/>
      </w:tblPr>
      <w:tblGrid>
        <w:gridCol w:w="3766"/>
        <w:gridCol w:w="1565"/>
        <w:gridCol w:w="1699"/>
        <w:gridCol w:w="1701"/>
        <w:gridCol w:w="1565"/>
      </w:tblGrid>
      <w:tr w:rsidR="00E552C8" w:rsidRPr="00E237E8" w:rsidTr="00435096">
        <w:trPr>
          <w:trHeight w:val="380"/>
        </w:trPr>
        <w:tc>
          <w:tcPr>
            <w:tcW w:w="5000" w:type="pct"/>
            <w:gridSpan w:val="5"/>
            <w:shd w:val="clear" w:color="auto" w:fill="107082" w:themeFill="accent2"/>
            <w:noWrap/>
            <w:vAlign w:val="center"/>
            <w:hideMark/>
          </w:tcPr>
          <w:p w:rsidR="00E552C8" w:rsidRPr="00E237E8" w:rsidRDefault="00B00725" w:rsidP="00974DD3">
            <w:pPr>
              <w:pStyle w:val="TableHeadings"/>
            </w:pPr>
            <w:sdt>
              <w:sdtPr>
                <w:rPr>
                  <w:color w:val="2F2F2F"/>
                </w:rPr>
                <w:id w:val="-1990009489"/>
                <w:placeholder>
                  <w:docPart w:val="F70638A09D5F487C9107AC33472B93F9"/>
                </w:placeholder>
                <w:temporary/>
                <w:showingPlcHdr/>
              </w:sdtPr>
              <w:sdtContent>
                <w:r w:rsidR="00F77933" w:rsidRPr="00E237E8">
                  <w:t>START-UP COSTS</w:t>
                </w:r>
              </w:sdtContent>
            </w:sdt>
          </w:p>
        </w:tc>
      </w:tr>
      <w:tr w:rsidR="00E552C8" w:rsidRPr="00E237E8" w:rsidTr="00974DD3">
        <w:trPr>
          <w:trHeight w:val="380"/>
        </w:trPr>
        <w:sdt>
          <w:sdtPr>
            <w:id w:val="407428773"/>
            <w:placeholder>
              <w:docPart w:val="D9A4FB212BF24B5E81D070F3A9F1EF98"/>
            </w:placeholder>
            <w:temporary/>
            <w:showingPlcHdr/>
          </w:sdtPr>
          <w:sdtContent>
            <w:tc>
              <w:tcPr>
                <w:tcW w:w="2589" w:type="pct"/>
                <w:gridSpan w:val="2"/>
                <w:shd w:val="clear" w:color="auto" w:fill="auto"/>
                <w:noWrap/>
                <w:vAlign w:val="center"/>
                <w:hideMark/>
              </w:tcPr>
              <w:p w:rsidR="00E552C8" w:rsidRPr="00E237E8" w:rsidRDefault="006F1C41" w:rsidP="00974DD3">
                <w:pPr>
                  <w:pStyle w:val="TableTextLarge"/>
                  <w:rPr>
                    <w:sz w:val="20"/>
                    <w:szCs w:val="20"/>
                  </w:rPr>
                </w:pPr>
                <w:r w:rsidRPr="00E237E8">
                  <w:t>Your Office-Based Agency</w:t>
                </w:r>
              </w:p>
            </w:tc>
          </w:sdtContent>
        </w:sdt>
        <w:sdt>
          <w:sdtPr>
            <w:id w:val="1021521919"/>
            <w:placeholder>
              <w:docPart w:val="A53FFC5B47B44C3E90355B0B6BA33923"/>
            </w:placeholder>
            <w:temporary/>
            <w:showingPlcHdr/>
          </w:sdtPr>
          <w:sdtContent>
            <w:tc>
              <w:tcPr>
                <w:tcW w:w="2411" w:type="pct"/>
                <w:gridSpan w:val="3"/>
                <w:shd w:val="clear" w:color="auto" w:fill="auto"/>
                <w:noWrap/>
                <w:vAlign w:val="center"/>
                <w:hideMark/>
              </w:tcPr>
              <w:p w:rsidR="00E552C8" w:rsidRPr="00E237E8" w:rsidRDefault="006F1C41" w:rsidP="00974DD3">
                <w:pPr>
                  <w:pStyle w:val="TableTextLarge"/>
                  <w:jc w:val="right"/>
                  <w:rPr>
                    <w:sz w:val="20"/>
                    <w:szCs w:val="20"/>
                  </w:rPr>
                </w:pPr>
                <w:r w:rsidRPr="00E237E8">
                  <w:t>January 1, 20xx</w:t>
                </w:r>
              </w:p>
            </w:tc>
          </w:sdtContent>
        </w:sdt>
      </w:tr>
      <w:tr w:rsidR="00F77933" w:rsidRPr="00E237E8" w:rsidTr="003B5758">
        <w:trPr>
          <w:trHeight w:val="380"/>
        </w:trPr>
        <w:tc>
          <w:tcPr>
            <w:tcW w:w="1829" w:type="pct"/>
            <w:shd w:val="clear" w:color="auto" w:fill="F0CDA1" w:themeFill="accent1"/>
            <w:vAlign w:val="center"/>
            <w:hideMark/>
          </w:tcPr>
          <w:p w:rsidR="00F77933" w:rsidRPr="00E237E8" w:rsidRDefault="00B00725" w:rsidP="00F77933">
            <w:pPr>
              <w:pStyle w:val="TableTextLarge"/>
              <w:rPr>
                <w:rStyle w:val="Bold"/>
              </w:rPr>
            </w:pPr>
            <w:sdt>
              <w:sdtPr>
                <w:rPr>
                  <w:rStyle w:val="Bold"/>
                </w:rPr>
                <w:id w:val="793247473"/>
                <w:placeholder>
                  <w:docPart w:val="DEA6C96098104CF98E71EAFB5EBA1237"/>
                </w:placeholder>
                <w:temporary/>
                <w:showingPlcHdr/>
              </w:sdtPr>
              <w:sdtContent>
                <w:r w:rsidR="00F77933" w:rsidRPr="00E237E8">
                  <w:rPr>
                    <w:rStyle w:val="Bold"/>
                  </w:rPr>
                  <w:t>COST ITEMS</w:t>
                </w:r>
              </w:sdtContent>
            </w:sdt>
          </w:p>
        </w:tc>
        <w:tc>
          <w:tcPr>
            <w:tcW w:w="760" w:type="pct"/>
            <w:shd w:val="clear" w:color="auto" w:fill="F0CDA1" w:themeFill="accent1"/>
            <w:noWrap/>
            <w:vAlign w:val="center"/>
            <w:hideMark/>
          </w:tcPr>
          <w:p w:rsidR="00F77933" w:rsidRPr="00E237E8" w:rsidRDefault="00B00725" w:rsidP="00435096">
            <w:pPr>
              <w:pStyle w:val="TableTextLarge"/>
              <w:jc w:val="center"/>
              <w:rPr>
                <w:rStyle w:val="Bold"/>
              </w:rPr>
            </w:pPr>
            <w:sdt>
              <w:sdtPr>
                <w:rPr>
                  <w:rStyle w:val="Bold"/>
                </w:rPr>
                <w:id w:val="483051646"/>
                <w:placeholder>
                  <w:docPart w:val="CE876AD5D9CD4D4CB304BB357BA47D63"/>
                </w:placeholder>
                <w:temporary/>
                <w:showingPlcHdr/>
              </w:sdtPr>
              <w:sdtContent>
                <w:r w:rsidR="00F77933" w:rsidRPr="00E237E8">
                  <w:rPr>
                    <w:rStyle w:val="Bold"/>
                  </w:rPr>
                  <w:t>MONTHS</w:t>
                </w:r>
              </w:sdtContent>
            </w:sdt>
          </w:p>
        </w:tc>
        <w:tc>
          <w:tcPr>
            <w:tcW w:w="825" w:type="pct"/>
            <w:shd w:val="clear" w:color="auto" w:fill="F0CDA1" w:themeFill="accent1"/>
            <w:noWrap/>
            <w:vAlign w:val="center"/>
            <w:hideMark/>
          </w:tcPr>
          <w:p w:rsidR="00F77933" w:rsidRPr="00E237E8" w:rsidRDefault="00B00725" w:rsidP="00435096">
            <w:pPr>
              <w:pStyle w:val="TableTextLarge"/>
              <w:jc w:val="center"/>
              <w:rPr>
                <w:rStyle w:val="Bold"/>
              </w:rPr>
            </w:pPr>
            <w:sdt>
              <w:sdtPr>
                <w:rPr>
                  <w:rStyle w:val="Bold"/>
                </w:rPr>
                <w:id w:val="709382690"/>
                <w:placeholder>
                  <w:docPart w:val="776C905BE0BB432EAD21AE34B1E21A05"/>
                </w:placeholder>
                <w:temporary/>
                <w:showingPlcHdr/>
              </w:sdtPr>
              <w:sdtContent>
                <w:r w:rsidR="00F77933" w:rsidRPr="00E237E8">
                  <w:rPr>
                    <w:rStyle w:val="Bold"/>
                  </w:rPr>
                  <w:t>COST/ MONTH</w:t>
                </w:r>
              </w:sdtContent>
            </w:sdt>
          </w:p>
        </w:tc>
        <w:tc>
          <w:tcPr>
            <w:tcW w:w="826" w:type="pct"/>
            <w:shd w:val="clear" w:color="auto" w:fill="F0CDA1" w:themeFill="accent1"/>
            <w:noWrap/>
            <w:vAlign w:val="center"/>
            <w:hideMark/>
          </w:tcPr>
          <w:p w:rsidR="00F77933" w:rsidRPr="00E237E8" w:rsidRDefault="00B00725" w:rsidP="00435096">
            <w:pPr>
              <w:pStyle w:val="TableTextLarge"/>
              <w:jc w:val="center"/>
              <w:rPr>
                <w:rStyle w:val="Bold"/>
              </w:rPr>
            </w:pPr>
            <w:sdt>
              <w:sdtPr>
                <w:rPr>
                  <w:rStyle w:val="Bold"/>
                </w:rPr>
                <w:id w:val="1595665229"/>
                <w:placeholder>
                  <w:docPart w:val="6C4FC20A15C54DB687FEB9019AA03171"/>
                </w:placeholder>
                <w:temporary/>
                <w:showingPlcHdr/>
              </w:sdtPr>
              <w:sdtContent>
                <w:r w:rsidR="00F77933" w:rsidRPr="00E237E8">
                  <w:rPr>
                    <w:rStyle w:val="Bold"/>
                  </w:rPr>
                  <w:t>ONE-TIME COST</w:t>
                </w:r>
              </w:sdtContent>
            </w:sdt>
          </w:p>
        </w:tc>
        <w:tc>
          <w:tcPr>
            <w:tcW w:w="760" w:type="pct"/>
            <w:shd w:val="clear" w:color="auto" w:fill="F0CDA1" w:themeFill="accent1"/>
            <w:noWrap/>
            <w:vAlign w:val="center"/>
            <w:hideMark/>
          </w:tcPr>
          <w:p w:rsidR="00F77933" w:rsidRPr="00E237E8" w:rsidRDefault="00B00725" w:rsidP="00435096">
            <w:pPr>
              <w:pStyle w:val="TableTextLarge"/>
              <w:jc w:val="center"/>
              <w:rPr>
                <w:rStyle w:val="Bold"/>
              </w:rPr>
            </w:pPr>
            <w:sdt>
              <w:sdtPr>
                <w:rPr>
                  <w:rStyle w:val="Bold"/>
                </w:rPr>
                <w:id w:val="1994297359"/>
                <w:placeholder>
                  <w:docPart w:val="0563D22FBD1A40BF880648026C7A4FE9"/>
                </w:placeholder>
                <w:temporary/>
                <w:showingPlcHdr/>
              </w:sdtPr>
              <w:sdtContent>
                <w:r w:rsidR="00F77933" w:rsidRPr="00E237E8">
                  <w:rPr>
                    <w:rStyle w:val="Bold"/>
                  </w:rPr>
                  <w:t>TOTAL COST</w:t>
                </w:r>
              </w:sdtContent>
            </w:sdt>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573710533"/>
                <w:placeholder>
                  <w:docPart w:val="19FF40AB23B74468A08EDC5A5AC75FF1"/>
                </w:placeholder>
                <w:temporary/>
                <w:showingPlcHdr/>
              </w:sdtPr>
              <w:sdtContent>
                <w:r w:rsidR="00F77933" w:rsidRPr="00E237E8">
                  <w:t>Advertising/Marketing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556703176"/>
                <w:placeholder>
                  <w:docPart w:val="31CB7B7E63454A0385BA701EC5948AD6"/>
                </w:placeholder>
                <w:temporary/>
                <w:showingPlcHdr/>
              </w:sdtPr>
              <w:sdtContent>
                <w:r w:rsidR="00F77933" w:rsidRPr="00E237E8">
                  <w:t>Employee Salaries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542095406"/>
                <w:placeholder>
                  <w:docPart w:val="40F954D3B97246499A2FA8E319AC0AEB"/>
                </w:placeholder>
                <w:temporary/>
                <w:showingPlcHdr/>
              </w:sdtPr>
              <w:sdtContent>
                <w:r w:rsidR="00F77933" w:rsidRPr="00E237E8">
                  <w:t>Employee Payroll Taxes and Benefits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2050212880"/>
                <w:placeholder>
                  <w:docPart w:val="17E226A813B04E3A8714CCC596EAF2FF"/>
                </w:placeholder>
                <w:temporary/>
                <w:showingPlcHdr/>
              </w:sdtPr>
              <w:sdtContent>
                <w:r w:rsidR="00F77933" w:rsidRPr="00E237E8">
                  <w:t>Rent/Lease Payments/Utilities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73115400"/>
                <w:placeholder>
                  <w:docPart w:val="0708895277BD49F1B04553881E743A52"/>
                </w:placeholder>
                <w:temporary/>
                <w:showingPlcHdr/>
              </w:sdtPr>
              <w:sdtContent>
                <w:r w:rsidR="00F77933" w:rsidRPr="00E237E8">
                  <w:t>Postage/Shipping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746930263"/>
                <w:placeholder>
                  <w:docPart w:val="A4FEBEBEB4C94D6A905B819A49F5740A"/>
                </w:placeholder>
                <w:temporary/>
                <w:showingPlcHdr/>
              </w:sdtPr>
              <w:sdtContent>
                <w:r w:rsidR="00F77933" w:rsidRPr="00E237E8">
                  <w:t>Communication/Telephone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382481983"/>
                <w:placeholder>
                  <w:docPart w:val="18BB49887E2F4C5C98172953438F062D"/>
                </w:placeholder>
                <w:temporary/>
                <w:showingPlcHdr/>
              </w:sdtPr>
              <w:sdtContent>
                <w:r w:rsidR="00F77933" w:rsidRPr="00E237E8">
                  <w:t>Computer Equipment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943182255"/>
                <w:placeholder>
                  <w:docPart w:val="0ED637604392451F9033C10FEA760925"/>
                </w:placeholder>
                <w:temporary/>
                <w:showingPlcHdr/>
              </w:sdtPr>
              <w:sdtContent>
                <w:r w:rsidR="00F77933" w:rsidRPr="00E237E8">
                  <w:t>Computer Software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609086863"/>
                <w:placeholder>
                  <w:docPart w:val="3A48E3E3D7AD4A279B3E2EABAE48C872"/>
                </w:placeholder>
                <w:temporary/>
                <w:showingPlcHdr/>
              </w:sdtPr>
              <w:sdtContent>
                <w:r w:rsidR="00F77933" w:rsidRPr="00E237E8">
                  <w:t>Insurance</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601137928"/>
                <w:placeholder>
                  <w:docPart w:val="3A266446DD7448FB84900EC86CAD49F0"/>
                </w:placeholder>
                <w:temporary/>
                <w:showingPlcHdr/>
              </w:sdtPr>
              <w:sdtContent>
                <w:r w:rsidR="00F77933" w:rsidRPr="00E237E8">
                  <w:t>Interest Expense</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2084488349"/>
                <w:placeholder>
                  <w:docPart w:val="0F536244340545BA831A76B5118A5A91"/>
                </w:placeholder>
                <w:temporary/>
                <w:showingPlcHdr/>
              </w:sdtPr>
              <w:sdtContent>
                <w:r w:rsidR="00F77933" w:rsidRPr="00E237E8">
                  <w:t>Bank Service Charges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88915252"/>
                <w:placeholder>
                  <w:docPart w:val="16253185D23D4F4CA0E194E8EE066F1E"/>
                </w:placeholder>
                <w:temporary/>
                <w:showingPlcHdr/>
              </w:sdtPr>
              <w:sdtContent>
                <w:r w:rsidR="00F77933" w:rsidRPr="00E237E8">
                  <w:t>Supplies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551753374"/>
                <w:placeholder>
                  <w:docPart w:val="E571865710FD4E6A956F29532B2168E5"/>
                </w:placeholder>
                <w:temporary/>
                <w:showingPlcHdr/>
              </w:sdtPr>
              <w:sdtContent>
                <w:r w:rsidR="00F77933" w:rsidRPr="00E237E8">
                  <w:t>Travel &amp; Entertainment</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895263859"/>
                <w:placeholder>
                  <w:docPart w:val="655D2A99E8D74128BD20DE42E5EBD067"/>
                </w:placeholder>
                <w:temporary/>
                <w:showingPlcHdr/>
              </w:sdtPr>
              <w:sdtContent>
                <w:r w:rsidR="00F77933" w:rsidRPr="00E237E8">
                  <w:t>Equipment</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2060622187"/>
                <w:placeholder>
                  <w:docPart w:val="EDCB4E463CD04EC3A6ADE5051A670BA4"/>
                </w:placeholder>
                <w:temporary/>
                <w:showingPlcHdr/>
              </w:sdtPr>
              <w:sdtContent>
                <w:r w:rsidR="00F77933" w:rsidRPr="00E237E8">
                  <w:t>Furniture &amp; Fixtures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233363735"/>
                <w:placeholder>
                  <w:docPart w:val="128391F6387B47A291D867AA587B0C3A"/>
                </w:placeholder>
                <w:temporary/>
                <w:showingPlcHdr/>
              </w:sdtPr>
              <w:sdtContent>
                <w:r w:rsidR="00F77933" w:rsidRPr="00E237E8">
                  <w:t>Leasehold Improvements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875995167"/>
                <w:placeholder>
                  <w:docPart w:val="F5CD76F0CED64F5F8578E41DF1D3C602"/>
                </w:placeholder>
                <w:temporary/>
                <w:showingPlcHdr/>
              </w:sdtPr>
              <w:sdtContent>
                <w:r w:rsidR="00F77933" w:rsidRPr="00E237E8">
                  <w:t>Security Deposit(s)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113870708"/>
                <w:placeholder>
                  <w:docPart w:val="ECEBE932E8D7407298D4862FB1E954BA"/>
                </w:placeholder>
                <w:temporary/>
                <w:showingPlcHdr/>
              </w:sdtPr>
              <w:sdtContent>
                <w:r w:rsidR="00F77933" w:rsidRPr="00E237E8">
                  <w:t>Business Licenses/Permits/Fees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618413254"/>
                <w:placeholder>
                  <w:docPart w:val="5039828A58F545EA96C0784C3DC296B4"/>
                </w:placeholder>
                <w:temporary/>
                <w:showingPlcHdr/>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1962987121"/>
                <w:placeholder>
                  <w:docPart w:val="1A47BC63AD224CB78F1ED8A8CA3E7A9A"/>
                </w:placeholder>
                <w:temporary/>
                <w:showingPlcHdr/>
              </w:sdtPr>
              <w:sdtContent>
                <w:r w:rsidR="00F77933" w:rsidRPr="00E237E8">
                  <w:t>Consultant(s)</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169133624"/>
                <w:placeholder>
                  <w:docPart w:val="C0CB87B44FA8428D8011A5D7ED0CA429"/>
                </w:placeholder>
                <w:temporary/>
                <w:showingPlcHdr/>
              </w:sdtPr>
              <w:sdtContent>
                <w:r w:rsidR="00F77933" w:rsidRPr="00E237E8">
                  <w:t>Inventory</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auto"/>
            <w:vAlign w:val="center"/>
            <w:hideMark/>
          </w:tcPr>
          <w:p w:rsidR="00F77933" w:rsidRPr="00E237E8" w:rsidRDefault="00B00725" w:rsidP="00974DD3">
            <w:pPr>
              <w:pStyle w:val="TableTextLarge"/>
            </w:pPr>
            <w:sdt>
              <w:sdtPr>
                <w:id w:val="-416251487"/>
                <w:placeholder>
                  <w:docPart w:val="BFA47753474641A9BCE18AEF15B310F7"/>
                </w:placeholder>
                <w:temporary/>
                <w:showingPlcHdr/>
              </w:sdtPr>
              <w:sdtContent>
                <w:r w:rsidR="00F77933" w:rsidRPr="00E237E8">
                  <w:t>Cash-On-Hand (Working Capital)</w:t>
                </w:r>
              </w:sdtContent>
            </w:sdt>
          </w:p>
        </w:tc>
        <w:tc>
          <w:tcPr>
            <w:tcW w:w="760"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2F2F2" w:themeFill="background1" w:themeFillShade="F2"/>
            <w:vAlign w:val="center"/>
            <w:hideMark/>
          </w:tcPr>
          <w:p w:rsidR="00F77933" w:rsidRPr="00E237E8" w:rsidRDefault="00B00725" w:rsidP="00974DD3">
            <w:pPr>
              <w:pStyle w:val="TableTextLarge"/>
            </w:pPr>
            <w:sdt>
              <w:sdtPr>
                <w:id w:val="1335963963"/>
                <w:placeholder>
                  <w:docPart w:val="ABCD34F2A706423D8B9C4A0B3BD7D145"/>
                </w:placeholder>
                <w:temporary/>
                <w:showingPlcHdr/>
              </w:sdtPr>
              <w:sdtContent>
                <w:r w:rsidR="00F77933" w:rsidRPr="00E237E8">
                  <w:t>Miscellaneous</w:t>
                </w:r>
              </w:sdtContent>
            </w:sdt>
          </w:p>
        </w:tc>
        <w:tc>
          <w:tcPr>
            <w:tcW w:w="760"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rsidR="00F77933" w:rsidRPr="00E237E8" w:rsidRDefault="00F77933" w:rsidP="00435096">
            <w:pPr>
              <w:spacing w:before="20" w:after="0" w:line="18" w:lineRule="atLeast"/>
              <w:jc w:val="center"/>
              <w:rPr>
                <w:color w:val="2F2F2F"/>
                <w:sz w:val="20"/>
                <w:szCs w:val="20"/>
              </w:rPr>
            </w:pPr>
          </w:p>
        </w:tc>
      </w:tr>
      <w:tr w:rsidR="00F77933" w:rsidRPr="00E237E8" w:rsidTr="003B5758">
        <w:trPr>
          <w:trHeight w:val="380"/>
        </w:trPr>
        <w:tc>
          <w:tcPr>
            <w:tcW w:w="1829" w:type="pct"/>
            <w:shd w:val="clear" w:color="auto" w:fill="F0CDA1" w:themeFill="accent1"/>
            <w:vAlign w:val="center"/>
            <w:hideMark/>
          </w:tcPr>
          <w:p w:rsidR="00F77933" w:rsidRPr="00E237E8" w:rsidRDefault="00B00725" w:rsidP="00974DD3">
            <w:pPr>
              <w:pStyle w:val="TableTextLarge"/>
              <w:rPr>
                <w:rStyle w:val="Bold"/>
              </w:rPr>
            </w:pPr>
            <w:sdt>
              <w:sdtPr>
                <w:rPr>
                  <w:rStyle w:val="Bold"/>
                </w:rPr>
                <w:id w:val="1277833714"/>
                <w:placeholder>
                  <w:docPart w:val="10D69E49506F48E79CC7B698AA81C2EF"/>
                </w:placeholder>
                <w:temporary/>
                <w:showingPlcHdr/>
              </w:sdtPr>
              <w:sdtContent>
                <w:r w:rsidR="00F77933" w:rsidRPr="00E237E8">
                  <w:rPr>
                    <w:rStyle w:val="Bold"/>
                  </w:rPr>
                  <w:t>ESTIMATED START-UP BUDGET</w:t>
                </w:r>
              </w:sdtContent>
            </w:sdt>
          </w:p>
        </w:tc>
        <w:tc>
          <w:tcPr>
            <w:tcW w:w="760" w:type="pct"/>
            <w:shd w:val="clear" w:color="auto" w:fill="F0CDA1" w:themeFill="accent1"/>
            <w:noWrap/>
            <w:vAlign w:val="center"/>
            <w:hideMark/>
          </w:tcPr>
          <w:p w:rsidR="00F77933" w:rsidRPr="00E237E8" w:rsidRDefault="00F77933" w:rsidP="00974DD3">
            <w:pPr>
              <w:pStyle w:val="TableTextLarge"/>
              <w:rPr>
                <w:rStyle w:val="Bold"/>
              </w:rPr>
            </w:pPr>
          </w:p>
        </w:tc>
        <w:tc>
          <w:tcPr>
            <w:tcW w:w="825" w:type="pct"/>
            <w:shd w:val="clear" w:color="auto" w:fill="F0CDA1" w:themeFill="accent1"/>
            <w:noWrap/>
            <w:vAlign w:val="center"/>
            <w:hideMark/>
          </w:tcPr>
          <w:p w:rsidR="00F77933" w:rsidRPr="00E237E8" w:rsidRDefault="00F77933" w:rsidP="00974DD3">
            <w:pPr>
              <w:pStyle w:val="TableTextLarge"/>
              <w:rPr>
                <w:rStyle w:val="Bold"/>
              </w:rPr>
            </w:pPr>
          </w:p>
        </w:tc>
        <w:tc>
          <w:tcPr>
            <w:tcW w:w="826" w:type="pct"/>
            <w:shd w:val="clear" w:color="auto" w:fill="F0CDA1" w:themeFill="accent1"/>
            <w:noWrap/>
            <w:vAlign w:val="center"/>
            <w:hideMark/>
          </w:tcPr>
          <w:p w:rsidR="00F77933" w:rsidRPr="00E237E8" w:rsidRDefault="00F77933" w:rsidP="00974DD3">
            <w:pPr>
              <w:pStyle w:val="TableTextLarge"/>
              <w:rPr>
                <w:rStyle w:val="Bold"/>
              </w:rPr>
            </w:pPr>
          </w:p>
        </w:tc>
        <w:tc>
          <w:tcPr>
            <w:tcW w:w="760" w:type="pct"/>
            <w:shd w:val="clear" w:color="auto" w:fill="F0CDA1" w:themeFill="accent1"/>
            <w:noWrap/>
            <w:vAlign w:val="center"/>
          </w:tcPr>
          <w:p w:rsidR="00F77933" w:rsidRPr="00E237E8" w:rsidRDefault="00F77933" w:rsidP="00974DD3">
            <w:pPr>
              <w:pStyle w:val="TableTextLarge"/>
              <w:rPr>
                <w:rStyle w:val="Bold"/>
              </w:rPr>
            </w:pPr>
          </w:p>
        </w:tc>
      </w:tr>
    </w:tbl>
    <w:p w:rsidR="00E552C8" w:rsidRPr="00E237E8" w:rsidRDefault="00E552C8" w:rsidP="00B37B3B"/>
    <w:p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11" w:name="_Toc33775858" w:displacedByCustomXml="next"/>
    <w:sdt>
      <w:sdtPr>
        <w:rPr>
          <w:b w:val="0"/>
          <w:bCs/>
        </w:rPr>
        <w:id w:val="48506192"/>
        <w:placeholder>
          <w:docPart w:val="2D8EE8FF53C649CB802CE62D1980CD9B"/>
        </w:placeholder>
        <w:temporary/>
        <w:showingPlcHdr/>
      </w:sdtPr>
      <w:sdtEndPr>
        <w:rPr>
          <w:b/>
          <w:bCs w:val="0"/>
        </w:rPr>
      </w:sdtEndPr>
      <w:sdtContent>
        <w:p w:rsidR="00B37B3B" w:rsidRPr="00E237E8" w:rsidRDefault="00347AF5" w:rsidP="00347AF5">
          <w:pPr>
            <w:pStyle w:val="Heading2"/>
          </w:pPr>
          <w:r w:rsidRPr="00E237E8">
            <w:t>Instructions for Getting Started with Estimated Start-Up Costs</w:t>
          </w:r>
        </w:p>
      </w:sdtContent>
    </w:sdt>
    <w:bookmarkEnd w:id="11" w:displacedByCustomXml="prev"/>
    <w:sdt>
      <w:sdtPr>
        <w:id w:val="1030765214"/>
        <w:placeholder>
          <w:docPart w:val="3CF5926EC6C6479784F429E59C7BB506"/>
        </w:placeholder>
        <w:temporary/>
        <w:showingPlcHdr/>
      </w:sdtPr>
      <w:sdtContent>
        <w:p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A75D4330F2C49189E205324F3921187"/>
        </w:placeholder>
        <w:temporary/>
        <w:showingPlcHdr/>
      </w:sdtPr>
      <w:sdtContent>
        <w:p w:rsidR="00B37B3B" w:rsidRPr="00E237E8" w:rsidRDefault="00B37B3B" w:rsidP="00B37B3B">
          <w:pPr>
            <w:rPr>
              <w:rStyle w:val="Bold"/>
            </w:rPr>
          </w:pPr>
          <w:r w:rsidRPr="00E237E8">
            <w:rPr>
              <w:rStyle w:val="Bold"/>
            </w:rPr>
            <w:t>Steps for preparation:</w:t>
          </w:r>
        </w:p>
      </w:sdtContent>
    </w:sdt>
    <w:p w:rsidR="00E53724" w:rsidRPr="00E237E8" w:rsidRDefault="00B00725" w:rsidP="00E53724">
      <w:pPr>
        <w:pStyle w:val="ListBullet"/>
      </w:pPr>
      <w:sdt>
        <w:sdtPr>
          <w:rPr>
            <w:rStyle w:val="Bold"/>
          </w:rPr>
          <w:id w:val="1090817728"/>
          <w:placeholder>
            <w:docPart w:val="F6E3E88FB8D84D7B880D5D38F4E0EDFD"/>
          </w:placeholder>
          <w:temporary/>
          <w:showingPlcHdr/>
        </w:sdtPr>
        <w:sdtContent>
          <w:r w:rsidR="00B37B3B" w:rsidRPr="00E237E8">
            <w:rPr>
              <w:rStyle w:val="Bold"/>
            </w:rPr>
            <w:t>Step 1:</w:t>
          </w:r>
        </w:sdtContent>
      </w:sdt>
      <w:r w:rsidR="00E53724" w:rsidRPr="00E237E8">
        <w:t xml:space="preserve"> </w:t>
      </w:r>
      <w:sdt>
        <w:sdtPr>
          <w:id w:val="-1237317846"/>
          <w:placeholder>
            <w:docPart w:val="4A5B4459A0E04796BC6C1B92960F4441"/>
          </w:placeholder>
          <w:temporary/>
          <w:showingPlcHdr/>
        </w:sdtPr>
        <w:sdtContent>
          <w:r w:rsidR="00A41799" w:rsidRPr="00E237E8">
            <w:t>Enter the company name and the date this estimate is being prepared.</w:t>
          </w:r>
        </w:sdtContent>
      </w:sdt>
    </w:p>
    <w:p w:rsidR="00026EAE" w:rsidRPr="00E237E8" w:rsidRDefault="00B00725" w:rsidP="00026EAE">
      <w:pPr>
        <w:pStyle w:val="ListBullet"/>
      </w:pPr>
      <w:sdt>
        <w:sdtPr>
          <w:rPr>
            <w:rStyle w:val="Bold"/>
          </w:rPr>
          <w:id w:val="-1733767156"/>
          <w:placeholder>
            <w:docPart w:val="1112463913704E8F947F97E5B36E043A"/>
          </w:placeholder>
          <w:temporary/>
          <w:showingPlcHdr/>
        </w:sdtPr>
        <w:sdtContent>
          <w:r w:rsidR="00B37B3B" w:rsidRPr="00E237E8">
            <w:rPr>
              <w:rStyle w:val="Bold"/>
            </w:rPr>
            <w:t>Step 2:</w:t>
          </w:r>
        </w:sdtContent>
      </w:sdt>
      <w:r w:rsidR="00026EAE" w:rsidRPr="00E237E8">
        <w:t xml:space="preserve"> </w:t>
      </w:r>
      <w:sdt>
        <w:sdtPr>
          <w:id w:val="-779647325"/>
          <w:placeholder>
            <w:docPart w:val="C874022E805942D2AD773FD006946426"/>
          </w:placeholder>
          <w:temporary/>
          <w:showingPlcHdr/>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rsidR="00026EAE" w:rsidRPr="00E237E8" w:rsidRDefault="00B00725" w:rsidP="00026EAE">
      <w:pPr>
        <w:pStyle w:val="ListBullet"/>
      </w:pPr>
      <w:sdt>
        <w:sdtPr>
          <w:rPr>
            <w:rStyle w:val="Bold"/>
          </w:rPr>
          <w:id w:val="-1765599190"/>
          <w:placeholder>
            <w:docPart w:val="617E064CD4C941228AEF799C3F88EAE5"/>
          </w:placeholder>
          <w:temporary/>
          <w:showingPlcHdr/>
        </w:sdtPr>
        <w:sdtContent>
          <w:r w:rsidR="00B37B3B" w:rsidRPr="00E237E8">
            <w:rPr>
              <w:rStyle w:val="Bold"/>
            </w:rPr>
            <w:t>Step 3:</w:t>
          </w:r>
        </w:sdtContent>
      </w:sdt>
      <w:r w:rsidR="00026EAE" w:rsidRPr="00E237E8">
        <w:t xml:space="preserve"> </w:t>
      </w:r>
      <w:sdt>
        <w:sdtPr>
          <w:id w:val="1420910926"/>
          <w:placeholder>
            <w:docPart w:val="E153F7ED1768497A8141C47828209963"/>
          </w:placeholder>
          <w:temporary/>
          <w:showingPlcHdr/>
        </w:sdtPr>
        <w:sdtContent>
          <w:r w:rsidR="00A41799" w:rsidRPr="00E237E8">
            <w:t>Once all of the costs are entered, review the individual items and total amount to see where the budget can be fine-tuned or move something out into the future when more revenue is coming in.</w:t>
          </w:r>
        </w:sdtContent>
      </w:sdt>
    </w:p>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56"/>
        <w:gridCol w:w="834"/>
        <w:gridCol w:w="835"/>
        <w:gridCol w:w="834"/>
        <w:gridCol w:w="834"/>
        <w:gridCol w:w="834"/>
        <w:gridCol w:w="833"/>
        <w:gridCol w:w="66"/>
        <w:gridCol w:w="768"/>
        <w:gridCol w:w="833"/>
        <w:gridCol w:w="834"/>
        <w:gridCol w:w="834"/>
        <w:gridCol w:w="833"/>
        <w:gridCol w:w="834"/>
        <w:gridCol w:w="834"/>
      </w:tblGrid>
      <w:tr w:rsidR="00E552C8" w:rsidRPr="00E237E8" w:rsidTr="00D96A64">
        <w:trPr>
          <w:trHeight w:val="300"/>
        </w:trPr>
        <w:tc>
          <w:tcPr>
            <w:tcW w:w="13708" w:type="dxa"/>
            <w:gridSpan w:val="15"/>
            <w:shd w:val="clear" w:color="auto" w:fill="107082" w:themeFill="accent2"/>
            <w:noWrap/>
            <w:vAlign w:val="center"/>
            <w:hideMark/>
          </w:tcPr>
          <w:p w:rsidR="00E552C8" w:rsidRPr="00E237E8" w:rsidRDefault="00B00725" w:rsidP="00974DD3">
            <w:pPr>
              <w:pStyle w:val="TableHeadings"/>
            </w:pPr>
            <w:sdt>
              <w:sdtPr>
                <w:id w:val="2045242919"/>
                <w:placeholder>
                  <w:docPart w:val="530AD0A639CF46C2A4479E272C35B4D7"/>
                </w:placeholder>
                <w:temporary/>
                <w:showingPlcHdr/>
              </w:sdtPr>
              <w:sdtContent>
                <w:r w:rsidR="00F77933" w:rsidRPr="00E237E8">
                  <w:t>START-UP COSTS</w:t>
                </w:r>
              </w:sdtContent>
            </w:sdt>
          </w:p>
        </w:tc>
      </w:tr>
      <w:tr w:rsidR="00E552C8" w:rsidRPr="00E237E8" w:rsidTr="00D96A64">
        <w:trPr>
          <w:trHeight w:val="300"/>
        </w:trPr>
        <w:sdt>
          <w:sdtPr>
            <w:id w:val="-1936131643"/>
            <w:placeholder>
              <w:docPart w:val="E3E1CDF5018F4441AD9A7EDCEB84E58A"/>
            </w:placeholder>
            <w:temporary/>
            <w:showingPlcHdr/>
          </w:sdtPr>
          <w:sdtContent>
            <w:tc>
              <w:tcPr>
                <w:tcW w:w="8014" w:type="dxa"/>
                <w:gridSpan w:val="8"/>
                <w:shd w:val="clear" w:color="auto" w:fill="auto"/>
                <w:noWrap/>
                <w:vAlign w:val="center"/>
              </w:tcPr>
              <w:p w:rsidR="00E552C8" w:rsidRPr="00E237E8" w:rsidRDefault="006F1C41" w:rsidP="00974DD3">
                <w:pPr>
                  <w:pStyle w:val="TableTextLarge"/>
                </w:pPr>
                <w:r w:rsidRPr="00E237E8">
                  <w:t>Your Office-Based Agency</w:t>
                </w:r>
              </w:p>
            </w:tc>
          </w:sdtContent>
        </w:sdt>
        <w:sdt>
          <w:sdtPr>
            <w:id w:val="-566500938"/>
            <w:placeholder>
              <w:docPart w:val="059602126BB9441F9D0734D9D07B93D5"/>
            </w:placeholder>
            <w:temporary/>
            <w:showingPlcHdr/>
          </w:sdtPr>
          <w:sdtContent>
            <w:tc>
              <w:tcPr>
                <w:tcW w:w="5694" w:type="dxa"/>
                <w:gridSpan w:val="7"/>
                <w:shd w:val="clear" w:color="auto" w:fill="auto"/>
                <w:vAlign w:val="center"/>
              </w:tcPr>
              <w:p w:rsidR="00E552C8" w:rsidRPr="00E237E8" w:rsidRDefault="006F1C41" w:rsidP="006F1C41">
                <w:pPr>
                  <w:pStyle w:val="TableTextLarge"/>
                  <w:jc w:val="right"/>
                </w:pPr>
                <w:r w:rsidRPr="00E237E8">
                  <w:t>January 1, 20xx</w:t>
                </w:r>
              </w:p>
            </w:tc>
          </w:sdtContent>
        </w:sdt>
      </w:tr>
      <w:tr w:rsidR="00F77933" w:rsidRPr="00E237E8" w:rsidTr="00D96A64">
        <w:trPr>
          <w:trHeight w:val="300"/>
        </w:trPr>
        <w:tc>
          <w:tcPr>
            <w:tcW w:w="3014"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416865961"/>
                <w:placeholder>
                  <w:docPart w:val="01976B5A768A49B0AB0408F2144AFB4E"/>
                </w:placeholder>
                <w:temporary/>
                <w:showingPlcHdr/>
              </w:sdtPr>
              <w:sdtContent>
                <w:r w:rsidR="00F77933" w:rsidRPr="00E237E8">
                  <w:rPr>
                    <w:rStyle w:val="Bold"/>
                  </w:rPr>
                  <w:t>REVENUE</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998733427"/>
                <w:placeholder>
                  <w:docPart w:val="1B0FFCEEA0864AB4BDD38EE77EEA050A"/>
                </w:placeholder>
                <w:temporary/>
                <w:showingPlcHdr/>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627300637"/>
                <w:placeholder>
                  <w:docPart w:val="1EE04B8B314346098F487B8BE8191626"/>
                </w:placeholder>
                <w:temporary/>
                <w:showingPlcHdr/>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2109723082"/>
                <w:placeholder>
                  <w:docPart w:val="E93AA9AE99E54A7BB01AB0646364BA6A"/>
                </w:placeholder>
                <w:temporary/>
                <w:showingPlcHdr/>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820922621"/>
                <w:placeholder>
                  <w:docPart w:val="23CD682003D042C3850550693504440B"/>
                </w:placeholder>
                <w:temporary/>
                <w:showingPlcHdr/>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951658538"/>
                <w:placeholder>
                  <w:docPart w:val="C880F27E9DC24FE5AAB93130B49294E8"/>
                </w:placeholder>
                <w:temporary/>
                <w:showingPlcHdr/>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981910020"/>
                <w:placeholder>
                  <w:docPart w:val="EFE4F826CF244CBAA2650EED425B3FBF"/>
                </w:placeholder>
                <w:temporary/>
                <w:showingPlcHdr/>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B00725" w:rsidP="00974DD3">
            <w:pPr>
              <w:pStyle w:val="TableTextLarge"/>
              <w:rPr>
                <w:rStyle w:val="Bold"/>
              </w:rPr>
            </w:pPr>
            <w:sdt>
              <w:sdtPr>
                <w:rPr>
                  <w:rStyle w:val="Bold"/>
                </w:rPr>
                <w:id w:val="1204296592"/>
                <w:placeholder>
                  <w:docPart w:val="05ECA905D5ED4187B002852A2EE36100"/>
                </w:placeholder>
                <w:temporary/>
                <w:showingPlcHdr/>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374039557"/>
                <w:placeholder>
                  <w:docPart w:val="BBCFDF1694774529BA16E1DB09A2561C"/>
                </w:placeholder>
                <w:temporary/>
                <w:showingPlcHdr/>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550413001"/>
                <w:placeholder>
                  <w:docPart w:val="DC0ED17BEFBD4AD088B4573DE7F063A6"/>
                </w:placeholder>
                <w:temporary/>
                <w:showingPlcHdr/>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12982545"/>
                <w:placeholder>
                  <w:docPart w:val="997A96A3D1F0410182453FFE4ACE9273"/>
                </w:placeholder>
                <w:temporary/>
                <w:showingPlcHdr/>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630868180"/>
                <w:placeholder>
                  <w:docPart w:val="05A1D61872844EBEBB2596C1276AEEAD"/>
                </w:placeholder>
                <w:temporary/>
                <w:showingPlcHdr/>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312495529"/>
                <w:placeholder>
                  <w:docPart w:val="C1F6277486024E8CB229A57668419932"/>
                </w:placeholder>
                <w:temporary/>
                <w:showingPlcHdr/>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2003157700"/>
                <w:placeholder>
                  <w:docPart w:val="29F00323277747849316B3621319780D"/>
                </w:placeholder>
                <w:temporary/>
                <w:showingPlcHdr/>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904880054"/>
                <w:placeholder>
                  <w:docPart w:val="9FA6BCB447F74C4896E71177BE59DECA"/>
                </w:placeholder>
                <w:temporary/>
                <w:showingPlcHdr/>
              </w:sdtPr>
              <w:sdtContent>
                <w:r w:rsidR="00F77933" w:rsidRPr="00E237E8">
                  <w:t>Estimated Product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1913890770"/>
                <w:placeholder>
                  <w:docPart w:val="C7F9110107664083A730F59515BDDC07"/>
                </w:placeholder>
                <w:temporary/>
                <w:showingPlcHdr/>
              </w:sdtPr>
              <w:sdtContent>
                <w:r w:rsidR="00F77933" w:rsidRPr="00E237E8">
                  <w:t>Less Sales Returns &amp; Discounts</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1423989203"/>
                <w:placeholder>
                  <w:docPart w:val="B774BED5F6514EC7B34136D6F1D3E318"/>
                </w:placeholder>
                <w:temporary/>
                <w:showingPlcHdr/>
              </w:sdtPr>
              <w:sdtContent>
                <w:r w:rsidR="00F77933" w:rsidRPr="00E237E8">
                  <w:t>Service Revenue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256952322"/>
                <w:placeholder>
                  <w:docPart w:val="CCD1E06ED7AF48BFAA1CB7FC7148D3B6"/>
                </w:placeholder>
                <w:temporary/>
                <w:showingPlcHdr/>
              </w:sdtPr>
              <w:sdtContent>
                <w:r w:rsidR="00F77933" w:rsidRPr="00E237E8">
                  <w:t>Other Revenue</w:t>
                </w:r>
              </w:sdtContent>
            </w:sdt>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F77933">
            <w:pPr>
              <w:pStyle w:val="TableTextLarge"/>
              <w:rPr>
                <w:rStyle w:val="Bold"/>
              </w:rPr>
            </w:pPr>
            <w:sdt>
              <w:sdtPr>
                <w:rPr>
                  <w:rStyle w:val="Bold"/>
                </w:rPr>
                <w:id w:val="1592115206"/>
                <w:placeholder>
                  <w:docPart w:val="E901785B82DE43BC92CC4A5F2355EF44"/>
                </w:placeholder>
                <w:temporary/>
                <w:showingPlcHdr/>
              </w:sdtPr>
              <w:sdtContent>
                <w:r w:rsidR="00F77933" w:rsidRPr="00E237E8">
                  <w:rPr>
                    <w:rStyle w:val="Bold"/>
                  </w:rPr>
                  <w:t>Net Sales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F77933">
            <w:pPr>
              <w:pStyle w:val="TableTextLarge"/>
              <w:rPr>
                <w:rStyle w:val="Bold"/>
              </w:rPr>
            </w:pPr>
            <w:sdt>
              <w:sdtPr>
                <w:rPr>
                  <w:rStyle w:val="Bold"/>
                </w:rPr>
                <w:id w:val="-608895473"/>
                <w:placeholder>
                  <w:docPart w:val="E12710930B2847889EFB6FD4F851C8CC"/>
                </w:placeholder>
                <w:temporary/>
                <w:showingPlcHdr/>
              </w:sdtPr>
              <w:sdtContent>
                <w:r w:rsidR="00F77933" w:rsidRPr="00E237E8">
                  <w:rPr>
                    <w:rStyle w:val="Bold"/>
                  </w:rPr>
                  <w:t>Cost of Goods Sold</w:t>
                </w:r>
              </w:sdtContent>
            </w:sdt>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F77933">
            <w:pPr>
              <w:pStyle w:val="TableTextLarge"/>
              <w:rPr>
                <w:rStyle w:val="Bold"/>
              </w:rPr>
            </w:pPr>
            <w:sdt>
              <w:sdtPr>
                <w:rPr>
                  <w:rStyle w:val="Bold"/>
                </w:rPr>
                <w:id w:val="-1987620826"/>
                <w:placeholder>
                  <w:docPart w:val="BFF7BF900BF04E26ABE5CA7620FF8702"/>
                </w:placeholder>
                <w:temporary/>
                <w:showingPlcHdr/>
              </w:sdtPr>
              <w:sdtContent>
                <w:r w:rsidR="00F77933" w:rsidRPr="00E237E8">
                  <w:rPr>
                    <w:rStyle w:val="Bold"/>
                  </w:rPr>
                  <w:t>Gross Profit</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bCs/>
                <w:sz w:val="18"/>
                <w:szCs w:val="18"/>
              </w:rPr>
            </w:pPr>
          </w:p>
        </w:tc>
      </w:tr>
      <w:tr w:rsidR="00F77933" w:rsidRPr="00E237E8" w:rsidTr="00D96A64">
        <w:trPr>
          <w:trHeight w:val="300"/>
        </w:trPr>
        <w:tc>
          <w:tcPr>
            <w:tcW w:w="3014"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67510562"/>
                <w:placeholder>
                  <w:docPart w:val="F3824C4CF2DD49D0B309389AF5CAF498"/>
                </w:placeholder>
                <w:temporary/>
                <w:showingPlcHdr/>
              </w:sdtPr>
              <w:sdtContent>
                <w:r w:rsidR="00F77933" w:rsidRPr="00E237E8">
                  <w:rPr>
                    <w:rStyle w:val="Bold"/>
                  </w:rPr>
                  <w:t>EXPENSES</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535543391"/>
                <w:placeholder>
                  <w:docPart w:val="B0A8290E88CF4A3699ADB88E704F9888"/>
                </w:placeholder>
                <w:temporary/>
                <w:showingPlcHdr/>
              </w:sdtPr>
              <w:sdtContent>
                <w:r w:rsidR="00F77933" w:rsidRPr="00E237E8">
                  <w:rPr>
                    <w:rStyle w:val="Bold"/>
                  </w:rPr>
                  <w:t>JAN</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792528482"/>
                <w:placeholder>
                  <w:docPart w:val="7E3AA6B60EB34EB1862B6AD4E77D2709"/>
                </w:placeholder>
                <w:temporary/>
                <w:showingPlcHdr/>
              </w:sdtPr>
              <w:sdtContent>
                <w:r w:rsidR="00F77933" w:rsidRPr="00E237E8">
                  <w:rPr>
                    <w:rStyle w:val="Bold"/>
                  </w:rPr>
                  <w:t>FEB</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379045228"/>
                <w:placeholder>
                  <w:docPart w:val="A26B6C1EF4344D64B458CBE5E564B45E"/>
                </w:placeholder>
                <w:temporary/>
                <w:showingPlcHdr/>
              </w:sdtPr>
              <w:sdtContent>
                <w:r w:rsidR="00F77933" w:rsidRPr="00E237E8">
                  <w:rPr>
                    <w:rStyle w:val="Bold"/>
                  </w:rPr>
                  <w:t>MAR</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477386063"/>
                <w:placeholder>
                  <w:docPart w:val="AFC7340EEBF048F9A194E34EA104D263"/>
                </w:placeholder>
                <w:temporary/>
                <w:showingPlcHdr/>
              </w:sdtPr>
              <w:sdtContent>
                <w:r w:rsidR="00F77933" w:rsidRPr="00E237E8">
                  <w:rPr>
                    <w:rStyle w:val="Bold"/>
                  </w:rPr>
                  <w:t>APR</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498619159"/>
                <w:placeholder>
                  <w:docPart w:val="C6C670A09E2F49B78919C5C44F71E2BC"/>
                </w:placeholder>
                <w:temporary/>
                <w:showingPlcHdr/>
              </w:sdtPr>
              <w:sdtContent>
                <w:r w:rsidR="00F77933" w:rsidRPr="00E237E8">
                  <w:rPr>
                    <w:rStyle w:val="Bold"/>
                  </w:rPr>
                  <w:t>MAY</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019739176"/>
                <w:placeholder>
                  <w:docPart w:val="B91372AD227440D083A6B5E913963B7C"/>
                </w:placeholder>
                <w:temporary/>
                <w:showingPlcHdr/>
              </w:sdtPr>
              <w:sdtContent>
                <w:r w:rsidR="00F77933" w:rsidRPr="00E237E8">
                  <w:rPr>
                    <w:rStyle w:val="Bold"/>
                  </w:rPr>
                  <w:t>JUN</w:t>
                </w:r>
              </w:sdtContent>
            </w:sdt>
          </w:p>
        </w:tc>
        <w:tc>
          <w:tcPr>
            <w:tcW w:w="823" w:type="dxa"/>
            <w:gridSpan w:val="2"/>
            <w:shd w:val="clear" w:color="auto" w:fill="F0CDA1" w:themeFill="accent1"/>
            <w:vAlign w:val="center"/>
            <w:hideMark/>
          </w:tcPr>
          <w:p w:rsidR="00F77933" w:rsidRPr="00E237E8" w:rsidRDefault="00B00725" w:rsidP="00974DD3">
            <w:pPr>
              <w:pStyle w:val="TableTextLarge"/>
              <w:rPr>
                <w:rStyle w:val="Bold"/>
              </w:rPr>
            </w:pPr>
            <w:sdt>
              <w:sdtPr>
                <w:rPr>
                  <w:rStyle w:val="Bold"/>
                </w:rPr>
                <w:id w:val="194814262"/>
                <w:placeholder>
                  <w:docPart w:val="ED0DC6F5A3E24C1B978048E337C58646"/>
                </w:placeholder>
                <w:temporary/>
                <w:showingPlcHdr/>
              </w:sdtPr>
              <w:sdtContent>
                <w:r w:rsidR="00F77933" w:rsidRPr="00E237E8">
                  <w:rPr>
                    <w:rStyle w:val="Bold"/>
                  </w:rPr>
                  <w:t>JUL</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523286982"/>
                <w:placeholder>
                  <w:docPart w:val="20AE7E6A2BA0411D84CB75F173E1FFDB"/>
                </w:placeholder>
                <w:temporary/>
                <w:showingPlcHdr/>
              </w:sdtPr>
              <w:sdtContent>
                <w:r w:rsidR="00F77933" w:rsidRPr="00E237E8">
                  <w:rPr>
                    <w:rStyle w:val="Bold"/>
                  </w:rPr>
                  <w:t>AUG</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787890694"/>
                <w:placeholder>
                  <w:docPart w:val="E72B6C4CFD7B433E970F4105AE2AC910"/>
                </w:placeholder>
                <w:temporary/>
                <w:showingPlcHdr/>
              </w:sdtPr>
              <w:sdtContent>
                <w:r w:rsidR="00F77933" w:rsidRPr="00E237E8">
                  <w:rPr>
                    <w:rStyle w:val="Bold"/>
                  </w:rPr>
                  <w:t>SEP</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995717908"/>
                <w:placeholder>
                  <w:docPart w:val="1886213F41CA4E7A96EB1AFB21133D10"/>
                </w:placeholder>
                <w:temporary/>
                <w:showingPlcHdr/>
              </w:sdtPr>
              <w:sdtContent>
                <w:r w:rsidR="00F77933" w:rsidRPr="00E237E8">
                  <w:rPr>
                    <w:rStyle w:val="Bold"/>
                  </w:rPr>
                  <w:t>OCT</w:t>
                </w:r>
              </w:sdtContent>
            </w:sdt>
          </w:p>
        </w:tc>
        <w:tc>
          <w:tcPr>
            <w:tcW w:w="822"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785080216"/>
                <w:placeholder>
                  <w:docPart w:val="C408036525C7417AB193DC18A87A5286"/>
                </w:placeholder>
                <w:temporary/>
                <w:showingPlcHdr/>
              </w:sdtPr>
              <w:sdtContent>
                <w:r w:rsidR="00F77933" w:rsidRPr="00E237E8">
                  <w:rPr>
                    <w:rStyle w:val="Bold"/>
                  </w:rPr>
                  <w:t>NOV</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367296327"/>
                <w:placeholder>
                  <w:docPart w:val="4DA3947AFCFE4227AE6AA1136DA92FBA"/>
                </w:placeholder>
                <w:temporary/>
                <w:showingPlcHdr/>
              </w:sdtPr>
              <w:sdtContent>
                <w:r w:rsidR="00F77933" w:rsidRPr="00E237E8">
                  <w:rPr>
                    <w:rStyle w:val="Bold"/>
                  </w:rPr>
                  <w:t>DEC</w:t>
                </w:r>
              </w:sdtContent>
            </w:sdt>
          </w:p>
        </w:tc>
        <w:tc>
          <w:tcPr>
            <w:tcW w:w="823" w:type="dxa"/>
            <w:shd w:val="clear" w:color="auto" w:fill="F0CDA1" w:themeFill="accent1"/>
            <w:vAlign w:val="center"/>
            <w:hideMark/>
          </w:tcPr>
          <w:p w:rsidR="00F77933" w:rsidRPr="00E237E8" w:rsidRDefault="00B00725" w:rsidP="00974DD3">
            <w:pPr>
              <w:pStyle w:val="TableTextLarge"/>
              <w:rPr>
                <w:rStyle w:val="Bold"/>
              </w:rPr>
            </w:pPr>
            <w:sdt>
              <w:sdtPr>
                <w:rPr>
                  <w:rStyle w:val="Bold"/>
                </w:rPr>
                <w:id w:val="1088505587"/>
                <w:placeholder>
                  <w:docPart w:val="CA6F5B3454D8426DACC6F941B344F6EA"/>
                </w:placeholder>
                <w:temporary/>
                <w:showingPlcHdr/>
              </w:sdtPr>
              <w:sdtContent>
                <w:r w:rsidR="00F77933" w:rsidRPr="00E237E8">
                  <w:rPr>
                    <w:rStyle w:val="Bold"/>
                  </w:rPr>
                  <w:t>YTD</w:t>
                </w:r>
              </w:sdtContent>
            </w:sdt>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1467271167"/>
                <w:placeholder>
                  <w:docPart w:val="F9397F3B7A19405F87E82EAF228B2233"/>
                </w:placeholder>
                <w:temporary/>
                <w:showingPlcHdr/>
              </w:sdtPr>
              <w:sdtContent>
                <w:r w:rsidR="00F77933" w:rsidRPr="00E237E8">
                  <w:t>Salaries &amp; Wages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61378292"/>
                <w:placeholder>
                  <w:docPart w:val="DC9B6298D6BB4DA48F640E24A09ABDDF"/>
                </w:placeholder>
                <w:temporary/>
                <w:showingPlcHdr/>
              </w:sdtPr>
              <w:sdtContent>
                <w:r w:rsidR="00F77933" w:rsidRPr="00E237E8">
                  <w:t>Marketing/Advertising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538250199"/>
                <w:placeholder>
                  <w:docPart w:val="BAEEBAEFC03244D08BE2EBF60D487585"/>
                </w:placeholder>
                <w:temporary/>
                <w:showingPlcHdr/>
              </w:sdtPr>
              <w:sdtContent>
                <w:r w:rsidR="00F77933" w:rsidRPr="00E237E8">
                  <w:t>Sales Commissions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1391465934"/>
                <w:placeholder>
                  <w:docPart w:val="9D7DC9DAB5134416B65721E8927B7431"/>
                </w:placeholder>
                <w:temporary/>
                <w:showingPlcHdr/>
              </w:sdtPr>
              <w:sdtContent>
                <w:r w:rsidR="00F77933" w:rsidRPr="00E237E8">
                  <w:t>Rent</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411931949"/>
                <w:placeholder>
                  <w:docPart w:val="EEA2328579004522A86CB1C2F380555B"/>
                </w:placeholder>
                <w:temporary/>
                <w:showingPlcHdr/>
              </w:sdtPr>
              <w:sdtContent>
                <w:r w:rsidR="00F77933" w:rsidRPr="00E237E8">
                  <w:t>Utilities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38323855"/>
                <w:placeholder>
                  <w:docPart w:val="CC88340E760C4ADC91C2D0A0F736AFF4"/>
                </w:placeholder>
                <w:temporary/>
                <w:showingPlcHdr/>
              </w:sdtPr>
              <w:sdtContent>
                <w:r w:rsidR="00F77933" w:rsidRPr="00E237E8">
                  <w:t>Website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1362120533"/>
                <w:placeholder>
                  <w:docPart w:val="C76FA7FDCB8E414895C36B7C01334A5B"/>
                </w:placeholder>
                <w:temporary/>
                <w:showingPlcHdr/>
              </w:sdtPr>
              <w:sdtContent>
                <w:r w:rsidR="00F77933" w:rsidRPr="00E237E8">
                  <w:t>Internet/Phone</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642124066"/>
                <w:placeholder>
                  <w:docPart w:val="85FBD34A05E647D8BADB87F4B6B90E3C"/>
                </w:placeholder>
                <w:temporary/>
                <w:showingPlcHdr/>
              </w:sdtPr>
              <w:sdtContent>
                <w:r w:rsidR="00F77933" w:rsidRPr="00E237E8">
                  <w:t>Insurance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632454194"/>
                <w:placeholder>
                  <w:docPart w:val="823337146250424DA6823194F86B8667"/>
                </w:placeholder>
                <w:temporary/>
                <w:showingPlcHdr/>
              </w:sdtPr>
              <w:sdtContent>
                <w:r w:rsidR="00F77933" w:rsidRPr="00E237E8">
                  <w:t>Travel</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494801717"/>
                <w:placeholder>
                  <w:docPart w:val="C1130796D5974438955ED7B0E989CF3F"/>
                </w:placeholder>
                <w:temporary/>
                <w:showingPlcHdr/>
              </w:sdtPr>
              <w:sdtContent>
                <w:r w:rsidR="00F77933" w:rsidRPr="00E237E8">
                  <w:t>Legal/Accounting</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552846142"/>
                <w:placeholder>
                  <w:docPart w:val="D22F7601406C4A4FBCB5980F42197FC4"/>
                </w:placeholder>
                <w:temporary/>
                <w:showingPlcHdr/>
              </w:sdtPr>
              <w:sdtContent>
                <w:r w:rsidR="00F77933" w:rsidRPr="00E237E8">
                  <w:t>Office Supplies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974DD3">
            <w:pPr>
              <w:pStyle w:val="TableTextLarge"/>
            </w:pPr>
            <w:sdt>
              <w:sdtPr>
                <w:id w:val="-1141419006"/>
                <w:placeholder>
                  <w:docPart w:val="7BDB8EAE628742C9AA28570E8E8467C5"/>
                </w:placeholder>
                <w:temporary/>
                <w:showingPlcHdr/>
              </w:sdtPr>
              <w:sdtContent>
                <w:r w:rsidR="00F77933" w:rsidRPr="00E237E8">
                  <w:t>Interest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974DD3">
            <w:pPr>
              <w:pStyle w:val="TableTextLarge"/>
            </w:pPr>
            <w:sdt>
              <w:sdtPr>
                <w:id w:val="-208794511"/>
                <w:placeholder>
                  <w:docPart w:val="146DD3199DEC4CCC9AD094668B84DFF0"/>
                </w:placeholder>
                <w:temporary/>
                <w:showingPlcHdr/>
              </w:sdtPr>
              <w:sdtContent>
                <w:r w:rsidR="00F77933" w:rsidRPr="00E237E8">
                  <w:t>Other 1</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F77933">
            <w:pPr>
              <w:pStyle w:val="TableTextLarge"/>
              <w:rPr>
                <w:rStyle w:val="Bold"/>
              </w:rPr>
            </w:pPr>
            <w:sdt>
              <w:sdtPr>
                <w:rPr>
                  <w:rStyle w:val="Bold"/>
                </w:rPr>
                <w:id w:val="-1386864188"/>
                <w:placeholder>
                  <w:docPart w:val="29FE576B72A940EBB56B67439A24CD29"/>
                </w:placeholder>
                <w:temporary/>
                <w:showingPlcHdr/>
              </w:sdtPr>
              <w:sdtContent>
                <w:r w:rsidR="00F77933" w:rsidRPr="00E237E8">
                  <w:rPr>
                    <w:rStyle w:val="Bold"/>
                  </w:rPr>
                  <w:t>Total Expenses</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F2F2F2" w:themeFill="background1" w:themeFillShade="F2"/>
            <w:vAlign w:val="center"/>
            <w:hideMark/>
          </w:tcPr>
          <w:p w:rsidR="00F77933" w:rsidRPr="00E237E8" w:rsidRDefault="00B00725" w:rsidP="00F77933">
            <w:pPr>
              <w:pStyle w:val="TableTextLarge"/>
              <w:rPr>
                <w:rStyle w:val="Bold"/>
              </w:rPr>
            </w:pPr>
            <w:sdt>
              <w:sdtPr>
                <w:rPr>
                  <w:rStyle w:val="Bold"/>
                </w:rPr>
                <w:id w:val="1247996099"/>
                <w:placeholder>
                  <w:docPart w:val="A13BE16B420C45B389859635BAB0CDE6"/>
                </w:placeholder>
                <w:temporary/>
                <w:showingPlcHdr/>
              </w:sdtPr>
              <w:sdtContent>
                <w:r w:rsidR="00F77933" w:rsidRPr="00E237E8">
                  <w:rPr>
                    <w:rStyle w:val="Bold"/>
                  </w:rPr>
                  <w:t>Income Before Taxes</w:t>
                </w:r>
              </w:sdtContent>
            </w:sdt>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rsidTr="00D96A64">
        <w:trPr>
          <w:trHeight w:val="300"/>
        </w:trPr>
        <w:tc>
          <w:tcPr>
            <w:tcW w:w="3014" w:type="dxa"/>
            <w:shd w:val="clear" w:color="auto" w:fill="auto"/>
            <w:vAlign w:val="center"/>
            <w:hideMark/>
          </w:tcPr>
          <w:p w:rsidR="00F77933" w:rsidRPr="00E237E8" w:rsidRDefault="00B00725" w:rsidP="00F77933">
            <w:pPr>
              <w:pStyle w:val="TableTextLarge"/>
              <w:rPr>
                <w:rStyle w:val="Bold"/>
              </w:rPr>
            </w:pPr>
            <w:sdt>
              <w:sdtPr>
                <w:rPr>
                  <w:rStyle w:val="Bold"/>
                </w:rPr>
                <w:id w:val="-757049571"/>
                <w:placeholder>
                  <w:docPart w:val="9BAF3F1D0BF5470D897877181A965A5F"/>
                </w:placeholder>
                <w:temporary/>
                <w:showingPlcHdr/>
              </w:sdtPr>
              <w:sdtContent>
                <w:r w:rsidR="00F77933" w:rsidRPr="00E237E8">
                  <w:rPr>
                    <w:rStyle w:val="Bold"/>
                  </w:rPr>
                  <w:t>Income Tax Expense</w:t>
                </w:r>
              </w:sdtContent>
            </w:sdt>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rsidTr="00D96A64">
        <w:trPr>
          <w:trHeight w:val="300"/>
        </w:trPr>
        <w:tc>
          <w:tcPr>
            <w:tcW w:w="3014" w:type="dxa"/>
            <w:shd w:val="clear" w:color="auto" w:fill="F0CDA1" w:themeFill="accent1"/>
            <w:vAlign w:val="center"/>
            <w:hideMark/>
          </w:tcPr>
          <w:p w:rsidR="00E552C8" w:rsidRPr="00E237E8" w:rsidRDefault="00B00725" w:rsidP="00974DD3">
            <w:pPr>
              <w:pStyle w:val="TableTextLarge"/>
              <w:rPr>
                <w:rStyle w:val="Bold"/>
              </w:rPr>
            </w:pPr>
            <w:sdt>
              <w:sdtPr>
                <w:rPr>
                  <w:rStyle w:val="Bold"/>
                </w:rPr>
                <w:id w:val="-342858762"/>
                <w:placeholder>
                  <w:docPart w:val="D778965E744543B1A47EF7A9FC578C40"/>
                </w:placeholder>
                <w:temporary/>
                <w:showingPlcHdr/>
              </w:sdtPr>
              <w:sdtContent>
                <w:r w:rsidR="00F77933" w:rsidRPr="00E237E8">
                  <w:rPr>
                    <w:rStyle w:val="Bold"/>
                  </w:rPr>
                  <w:t>NET INCOME</w:t>
                </w:r>
              </w:sdtContent>
            </w:sdt>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gridSpan w:val="2"/>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2"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c>
          <w:tcPr>
            <w:tcW w:w="823" w:type="dxa"/>
            <w:shd w:val="clear" w:color="auto" w:fill="F0CDA1" w:themeFill="accent1"/>
            <w:vAlign w:val="center"/>
          </w:tcPr>
          <w:p w:rsidR="00E552C8" w:rsidRPr="00E237E8" w:rsidRDefault="00E552C8" w:rsidP="00974DD3">
            <w:pPr>
              <w:pStyle w:val="TableTextLarge"/>
              <w:rPr>
                <w:rStyle w:val="Bold"/>
              </w:rPr>
            </w:pPr>
          </w:p>
        </w:tc>
      </w:tr>
      <w:tr w:rsidR="00E552C8" w:rsidRPr="00E237E8" w:rsidTr="00D96A64">
        <w:trPr>
          <w:trHeight w:val="300"/>
        </w:trPr>
        <w:sdt>
          <w:sdtPr>
            <w:rPr>
              <w:b/>
              <w:bCs/>
            </w:rPr>
            <w:id w:val="1274516994"/>
            <w:placeholder>
              <w:docPart w:val="8FA002341D2448E991F115904484F7A7"/>
            </w:placeholder>
            <w:showingPlcHdr/>
          </w:sdtPr>
          <w:sdtEndPr>
            <w:rPr>
              <w:b w:val="0"/>
              <w:bCs w:val="0"/>
            </w:rPr>
          </w:sdtEndPr>
          <w:sdtContent>
            <w:tc>
              <w:tcPr>
                <w:tcW w:w="13708" w:type="dxa"/>
                <w:gridSpan w:val="15"/>
                <w:shd w:val="clear" w:color="auto" w:fill="auto"/>
                <w:vAlign w:val="center"/>
              </w:tcPr>
              <w:p w:rsidR="00E552C8" w:rsidRPr="00E237E8" w:rsidRDefault="008B4BAD" w:rsidP="008B4BAD">
                <w:pPr>
                  <w:pStyle w:val="TableTextLarge"/>
                </w:pPr>
                <w:r w:rsidRPr="00E237E8">
                  <w:t>* In the service industry, Cost of Goods Sold is the monetized value of the time spent on the client.</w:t>
                </w:r>
              </w:p>
            </w:tc>
          </w:sdtContent>
        </w:sdt>
      </w:tr>
    </w:tbl>
    <w:p w:rsidR="008F704C" w:rsidRPr="00E237E8" w:rsidRDefault="008F704C" w:rsidP="008F704C">
      <w:pPr>
        <w:pStyle w:val="ListBullet"/>
        <w:numPr>
          <w:ilvl w:val="0"/>
          <w:numId w:val="0"/>
        </w:numPr>
        <w:ind w:left="340" w:hanging="340"/>
      </w:pPr>
    </w:p>
    <w:p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12" w:name="_Toc33775859" w:displacedByCustomXml="next"/>
    <w:sdt>
      <w:sdtPr>
        <w:id w:val="1123659187"/>
        <w:placeholder>
          <w:docPart w:val="BD1344BB9D0C41A8BB14DAB6BAA8C1E2"/>
        </w:placeholder>
        <w:temporary/>
        <w:showingPlcHdr/>
      </w:sdtPr>
      <w:sdtContent>
        <w:p w:rsidR="008F704C" w:rsidRPr="00E237E8" w:rsidRDefault="00347AF5" w:rsidP="00347AF5">
          <w:pPr>
            <w:pStyle w:val="Heading2"/>
          </w:pPr>
          <w:r w:rsidRPr="00E237E8">
            <w:t>Instructions for Getting Started on Profit &amp; Loss Projections</w:t>
          </w:r>
        </w:p>
      </w:sdtContent>
    </w:sdt>
    <w:bookmarkEnd w:id="12" w:displacedByCustomXml="prev"/>
    <w:sdt>
      <w:sdtPr>
        <w:id w:val="1728872947"/>
        <w:placeholder>
          <w:docPart w:val="E4D4C5E449654D8BBB79B0747AA2F6B6"/>
        </w:placeholder>
        <w:temporary/>
        <w:showingPlcHdr/>
      </w:sdtPr>
      <w:sdtContent>
        <w:p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89732EB50DEC4C5683FB5112979BB597"/>
        </w:placeholder>
        <w:temporary/>
        <w:showingPlcHdr/>
      </w:sdtPr>
      <w:sdtContent>
        <w:p w:rsidR="008F704C" w:rsidRPr="00E237E8" w:rsidRDefault="008F704C" w:rsidP="008F704C">
          <w:pPr>
            <w:rPr>
              <w:rStyle w:val="Bold"/>
            </w:rPr>
          </w:pPr>
          <w:r w:rsidRPr="00E237E8">
            <w:rPr>
              <w:rStyle w:val="Bold"/>
            </w:rPr>
            <w:t>Steps for preparation:</w:t>
          </w:r>
        </w:p>
      </w:sdtContent>
    </w:sdt>
    <w:p w:rsidR="00026EAE" w:rsidRPr="00E237E8" w:rsidRDefault="00B00725" w:rsidP="00026EAE">
      <w:pPr>
        <w:pStyle w:val="ListBullet"/>
      </w:pPr>
      <w:sdt>
        <w:sdtPr>
          <w:rPr>
            <w:rStyle w:val="Bold"/>
          </w:rPr>
          <w:id w:val="24918582"/>
          <w:placeholder>
            <w:docPart w:val="C36375CBC6734D309BEB998A2734F108"/>
          </w:placeholder>
          <w:temporary/>
          <w:showingPlcHdr/>
        </w:sdtPr>
        <w:sdtContent>
          <w:r w:rsidR="008F704C" w:rsidRPr="00E237E8">
            <w:rPr>
              <w:b/>
              <w:bCs/>
            </w:rPr>
            <w:t>Step 1:</w:t>
          </w:r>
        </w:sdtContent>
      </w:sdt>
      <w:r w:rsidR="00026EAE" w:rsidRPr="00E237E8">
        <w:t xml:space="preserve"> </w:t>
      </w:r>
      <w:sdt>
        <w:sdtPr>
          <w:id w:val="-1918391366"/>
          <w:placeholder>
            <w:docPart w:val="AE418FAF8704425D86467024B01B180A"/>
          </w:placeholder>
          <w:temporary/>
          <w:showingPlcHdr/>
        </w:sdtPr>
        <w:sdtContent>
          <w:r w:rsidR="00A41799" w:rsidRPr="00E237E8">
            <w:t>Enter the company name and the date this projection is being prepared.</w:t>
          </w:r>
        </w:sdtContent>
      </w:sdt>
    </w:p>
    <w:p w:rsidR="00026EAE" w:rsidRPr="00E237E8" w:rsidRDefault="00B00725" w:rsidP="00026EAE">
      <w:pPr>
        <w:pStyle w:val="ListBullet"/>
      </w:pPr>
      <w:sdt>
        <w:sdtPr>
          <w:rPr>
            <w:rStyle w:val="Bold"/>
          </w:rPr>
          <w:id w:val="1424379313"/>
          <w:placeholder>
            <w:docPart w:val="557BC7DBCB0E417CBE79A171790AB640"/>
          </w:placeholder>
          <w:temporary/>
          <w:showingPlcHdr/>
        </w:sdtPr>
        <w:sdtContent>
          <w:r w:rsidR="008F704C" w:rsidRPr="00E237E8">
            <w:rPr>
              <w:b/>
              <w:bCs/>
            </w:rPr>
            <w:t>Step 2:</w:t>
          </w:r>
        </w:sdtContent>
      </w:sdt>
      <w:r w:rsidR="00026EAE" w:rsidRPr="00E237E8">
        <w:t xml:space="preserve"> </w:t>
      </w:r>
      <w:sdt>
        <w:sdtPr>
          <w:id w:val="-890952608"/>
          <w:placeholder>
            <w:docPart w:val="174C0D82B6B8462FA5620ABD46C235DB"/>
          </w:placeholder>
          <w:temporary/>
          <w:showingPlcHdr/>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rsidR="00026EAE" w:rsidRPr="00E237E8" w:rsidRDefault="00B00725" w:rsidP="00026EAE">
      <w:pPr>
        <w:pStyle w:val="ListBullet"/>
      </w:pPr>
      <w:sdt>
        <w:sdtPr>
          <w:rPr>
            <w:rStyle w:val="Bold"/>
          </w:rPr>
          <w:id w:val="1779448223"/>
          <w:placeholder>
            <w:docPart w:val="8F3CCAE5EF6D43E2A40D7DA0A5192E92"/>
          </w:placeholder>
          <w:temporary/>
          <w:showingPlcHdr/>
        </w:sdtPr>
        <w:sdtContent>
          <w:r w:rsidR="008F704C" w:rsidRPr="00E237E8">
            <w:rPr>
              <w:b/>
              <w:bCs/>
            </w:rPr>
            <w:t>Step 3:</w:t>
          </w:r>
        </w:sdtContent>
      </w:sdt>
      <w:r w:rsidR="00026EAE" w:rsidRPr="00E237E8">
        <w:t xml:space="preserve"> </w:t>
      </w:r>
      <w:sdt>
        <w:sdtPr>
          <w:id w:val="-379793944"/>
          <w:placeholder>
            <w:docPart w:val="94528303B56C4B139E6305E36C090EB6"/>
          </w:placeholder>
          <w:temporary/>
          <w:showingPlcHdr/>
        </w:sdtPr>
        <w:sdtContent>
          <w:r w:rsidR="00A41799" w:rsidRPr="00E237E8">
            <w:t>For each month, enter the estimated salaries, marketing, utilities, and other items that are projected.</w:t>
          </w:r>
        </w:sdtContent>
      </w:sdt>
    </w:p>
    <w:p w:rsidR="00BD0C60" w:rsidRPr="00E237E8" w:rsidRDefault="00B00725" w:rsidP="00D26769">
      <w:pPr>
        <w:pStyle w:val="ListBullet"/>
      </w:pPr>
      <w:sdt>
        <w:sdtPr>
          <w:rPr>
            <w:rStyle w:val="Bold"/>
          </w:rPr>
          <w:id w:val="-2115892813"/>
          <w:placeholder>
            <w:docPart w:val="FE793AE4B0FF46BB86D5A752B5BBD916"/>
          </w:placeholder>
          <w:temporary/>
          <w:showingPlcHdr/>
        </w:sdtPr>
        <w:sdtContent>
          <w:r w:rsidR="008F704C" w:rsidRPr="00E237E8">
            <w:rPr>
              <w:b/>
              <w:bCs/>
            </w:rPr>
            <w:t>Step 4:</w:t>
          </w:r>
        </w:sdtContent>
      </w:sdt>
      <w:r w:rsidR="00026EAE" w:rsidRPr="00E237E8">
        <w:t xml:space="preserve"> </w:t>
      </w:r>
      <w:sdt>
        <w:sdtPr>
          <w:id w:val="1427303924"/>
          <w:placeholder>
            <w:docPart w:val="D3B626F8E4A7447BBC80E9423D745322"/>
          </w:placeholder>
          <w:temporary/>
          <w:showingPlcHdr/>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28"/>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7AA" w:rsidRDefault="004527AA" w:rsidP="005A20E2">
      <w:pPr>
        <w:spacing w:after="0"/>
      </w:pPr>
      <w:r>
        <w:separator/>
      </w:r>
    </w:p>
    <w:p w:rsidR="004527AA" w:rsidRDefault="004527AA"/>
    <w:p w:rsidR="004527AA" w:rsidRDefault="004527AA" w:rsidP="009B4773"/>
    <w:p w:rsidR="004527AA" w:rsidRDefault="004527AA" w:rsidP="00513832"/>
  </w:endnote>
  <w:endnote w:type="continuationSeparator" w:id="0">
    <w:p w:rsidR="004527AA" w:rsidRDefault="004527AA" w:rsidP="005A20E2">
      <w:pPr>
        <w:spacing w:after="0"/>
      </w:pPr>
      <w:r>
        <w:continuationSeparator/>
      </w:r>
    </w:p>
    <w:p w:rsidR="004527AA" w:rsidRDefault="004527AA"/>
    <w:p w:rsidR="004527AA" w:rsidRDefault="004527AA" w:rsidP="009B4773"/>
    <w:p w:rsidR="004527AA" w:rsidRDefault="004527AA"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rsidR="00B00725" w:rsidRDefault="00B0072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rsidR="00B00725" w:rsidRDefault="00B00725" w:rsidP="00D94688">
            <w:pPr>
              <w:pStyle w:val="Footer"/>
              <w:jc w:val="right"/>
            </w:pPr>
            <w:r w:rsidRPr="002135FB">
              <w:fldChar w:fldCharType="begin"/>
            </w:r>
            <w:r w:rsidRPr="002135FB">
              <w:instrText xml:space="preserve"> PAGE   \* MERGEFORMAT </w:instrText>
            </w:r>
            <w:r w:rsidRPr="002135FB">
              <w:fldChar w:fldCharType="separate"/>
            </w:r>
            <w:r w:rsidR="00877715">
              <w:rPr>
                <w:noProof/>
              </w:rPr>
              <w:t>ii</w:t>
            </w:r>
            <w:r w:rsidRPr="002135FB">
              <w:rPr>
                <w:noProof/>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Pr="00F8411A" w:rsidRDefault="00B00725" w:rsidP="00F8411A">
    <w:pPr>
      <w:pStyle w:val="Footer"/>
    </w:pPr>
    <w:r>
      <w:rPr>
        <w:noProof/>
      </w:rPr>
      <mc:AlternateContent>
        <mc:Choice Requires="wps">
          <w:drawing>
            <wp:anchor distT="45720" distB="45720" distL="114300" distR="114300" simplePos="0" relativeHeight="251700224" behindDoc="0" locked="0" layoutInCell="1" allowOverlap="1" wp14:anchorId="3530D674" wp14:editId="2D9FE454">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rsidR="00B00725" w:rsidRPr="00096BE1" w:rsidRDefault="00B0072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423C31">
                            <w:rPr>
                              <w:rStyle w:val="PageNumber"/>
                              <w:noProof/>
                            </w:rPr>
                            <w:t>5</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rsidR="00B00725" w:rsidRPr="00096BE1" w:rsidRDefault="00B0072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423C31">
                      <w:rPr>
                        <w:rStyle w:val="PageNumber"/>
                        <w:noProof/>
                      </w:rPr>
                      <w:t>5</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rsidR="00B00725" w:rsidRDefault="00B0072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B00725" w:rsidRDefault="00B00725" w:rsidP="00F8411A">
        <w:pPr>
          <w:pStyle w:val="Footer"/>
          <w:rPr>
            <w:noProof/>
          </w:rPr>
        </w:pP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rsidR="00B00725" w:rsidRDefault="00B0072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rsidR="00B00725" w:rsidRDefault="00B00725" w:rsidP="00F8411A">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7AA" w:rsidRDefault="004527AA" w:rsidP="005A20E2">
      <w:pPr>
        <w:spacing w:after="0"/>
      </w:pPr>
      <w:r>
        <w:separator/>
      </w:r>
    </w:p>
    <w:p w:rsidR="004527AA" w:rsidRDefault="004527AA"/>
    <w:p w:rsidR="004527AA" w:rsidRDefault="004527AA" w:rsidP="009B4773"/>
    <w:p w:rsidR="004527AA" w:rsidRDefault="004527AA" w:rsidP="00513832"/>
  </w:footnote>
  <w:footnote w:type="continuationSeparator" w:id="0">
    <w:p w:rsidR="004527AA" w:rsidRDefault="004527AA" w:rsidP="005A20E2">
      <w:pPr>
        <w:spacing w:after="0"/>
      </w:pPr>
      <w:r>
        <w:continuationSeparator/>
      </w:r>
    </w:p>
    <w:p w:rsidR="004527AA" w:rsidRDefault="004527AA"/>
    <w:p w:rsidR="004527AA" w:rsidRDefault="004527AA" w:rsidP="009B4773"/>
    <w:p w:rsidR="004527AA" w:rsidRDefault="004527AA"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E6132CF" wp14:editId="31E715B4">
          <wp:simplePos x="0" y="0"/>
          <wp:positionH relativeFrom="margin">
            <wp:align>center</wp:align>
          </wp:positionH>
          <wp:positionV relativeFrom="page">
            <wp:align>center</wp:align>
          </wp:positionV>
          <wp:extent cx="7132320" cy="9427210"/>
          <wp:effectExtent l="0" t="0" r="0" b="2540"/>
          <wp:wrapNone/>
          <wp:docPr id="10" name="Picture 10"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0725" w:rsidRDefault="00B00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
      <w:rPr>
        <w:noProof/>
      </w:rPr>
      <w:drawing>
        <wp:anchor distT="0" distB="0" distL="114300" distR="114300" simplePos="0" relativeHeight="251696128" behindDoc="1" locked="0" layoutInCell="1" allowOverlap="1" wp14:anchorId="09386074" wp14:editId="52D8EF3F">
          <wp:simplePos x="0" y="0"/>
          <wp:positionH relativeFrom="column">
            <wp:posOffset>-3543300</wp:posOffset>
          </wp:positionH>
          <wp:positionV relativeFrom="margin">
            <wp:posOffset>-1059815</wp:posOffset>
          </wp:positionV>
          <wp:extent cx="3268800" cy="9428400"/>
          <wp:effectExtent l="0" t="0" r="8255" b="1905"/>
          <wp:wrapNone/>
          <wp:docPr id="11" name="Picture 11"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rStyle w:val="SubtleEmphasis"/>
      </w:rPr>
      <w:br/>
    </w:r>
    <w:r>
      <w:rPr>
        <w:noProof/>
      </w:rPr>
      <mc:AlternateContent>
        <mc:Choice Requires="wps">
          <w:drawing>
            <wp:anchor distT="45720" distB="45720" distL="114300" distR="114300" simplePos="0" relativeHeight="251692032" behindDoc="1" locked="0" layoutInCell="1" allowOverlap="1" wp14:anchorId="675F2B10" wp14:editId="4903E339">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w15="http://schemas.microsoft.com/office/word/2012/wordml"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B00725" w:rsidRDefault="00B0072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7"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" fillcolor="#3e8d9c [2414]" stroked="f">
              <v:fill opacity="9766f"/>
              <v:textbox inset="20mm,8mm">
                <w:txbxContent>
                  <w:p w:rsidR="00B00725" w:rsidRDefault="00B00725" w:rsidP="0003123C"/>
                </w:txbxContent>
              </v:textbox>
              <w10:wrap anchorx="page" anchory="page"/>
            </v:shape>
          </w:pict>
        </mc:Fallback>
      </mc:AlternateContent>
    </w:r>
    <w:r>
      <w:rPr>
        <w:rStyle w:val="Emphasis"/>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6A07293A" wp14:editId="2FC5978C">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w15="http://schemas.microsoft.com/office/word/2012/wordml"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rsidR="00B00725" w:rsidRDefault="00B0072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" fillcolor="#f0cda1 [3204]" stroked="f">
              <v:fill opacity="32896f"/>
              <v:textbox inset="20mm,8mm">
                <w:txbxContent>
                  <w:p w:rsidR="00B00725" w:rsidRDefault="00B00725" w:rsidP="004411FB"/>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noProof/>
        <w:lang w:val="en-ID" w:eastAsia="en-ID"/>
      </w:rPr>
      <w:t xml:space="preserve"> </w:t>
    </w:r>
    <w:r>
      <w:rPr>
        <w:noProof/>
      </w:rPr>
      <mc:AlternateContent>
        <mc:Choice Requires="wps">
          <w:drawing>
            <wp:anchor distT="45720" distB="45720" distL="114300" distR="114300" simplePos="0" relativeHeight="251689984" behindDoc="1" locked="0" layoutInCell="1" allowOverlap="1" wp14:anchorId="4A53AAE7" wp14:editId="06D03FFB">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w15="http://schemas.microsoft.com/office/word/2012/wordml"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B00725" w:rsidRDefault="00B0072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" fillcolor="#3e8d9c [2414]" stroked="f">
              <v:fill opacity="9766f"/>
              <v:textbox inset="20mm,8mm">
                <w:txbxContent>
                  <w:p w:rsidR="00B00725" w:rsidRDefault="00B00725" w:rsidP="0003123C"/>
                </w:txbxContent>
              </v:textbox>
              <w10:wrap anchorx="page" anchory="page"/>
            </v:shape>
          </w:pict>
        </mc:Fallback>
      </mc:AlternateContent>
    </w:r>
  </w:p>
  <w:p w:rsidR="00B00725" w:rsidRDefault="00B00725" w:rsidP="005A20E2">
    <w:pPr>
      <w:pStyle w:val="Header"/>
      <w:tabs>
        <w:tab w:val="clear" w:pos="9689"/>
        <w:tab w:val="right" w:pos="11057"/>
      </w:tabs>
      <w:ind w:left="-1134" w:right="-108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25" w:rsidRDefault="00B0072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8176" behindDoc="1" locked="0" layoutInCell="1" allowOverlap="1" wp14:anchorId="7E332E69" wp14:editId="0C88751F">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w15="http://schemas.microsoft.com/office/word/2012/wordml"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rsidR="00B00725" w:rsidRDefault="00B0072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" fillcolor="#3e8d9c [2414]" stroked="f">
              <v:fill opacity="9766f"/>
              <v:textbox inset="20mm,8mm">
                <w:txbxContent>
                  <w:p w:rsidR="00B00725" w:rsidRDefault="00B00725" w:rsidP="0003123C"/>
                </w:txbxContent>
              </v:textbox>
              <w10:wrap anchorx="page" anchory="page"/>
            </v:shape>
          </w:pict>
        </mc:Fallback>
      </mc:AlternateContent>
    </w:r>
  </w:p>
  <w:p w:rsidR="00B00725" w:rsidRDefault="00B0072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98A0C43C"/>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A080F52C"/>
    <w:lvl w:ilvl="0">
      <w:start w:val="1"/>
      <w:numFmt w:val="decimal"/>
      <w:lvlText w:val="%1."/>
      <w:lvlJc w:val="left"/>
      <w:pPr>
        <w:tabs>
          <w:tab w:val="num" w:pos="360"/>
        </w:tabs>
        <w:ind w:left="360" w:hanging="360"/>
      </w:pPr>
    </w:lvl>
  </w:abstractNum>
  <w:abstractNum w:abstractNumId="3">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216BF8"/>
    <w:multiLevelType w:val="hybridMultilevel"/>
    <w:tmpl w:val="CF440E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02B34835"/>
    <w:multiLevelType w:val="hybridMultilevel"/>
    <w:tmpl w:val="44DC30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917BC4"/>
    <w:multiLevelType w:val="hybridMultilevel"/>
    <w:tmpl w:val="44DC30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nsid w:val="1A277AFC"/>
    <w:multiLevelType w:val="hybridMultilevel"/>
    <w:tmpl w:val="5CA82C98"/>
    <w:lvl w:ilvl="0" w:tplc="32205BE6">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1A5D6B"/>
    <w:multiLevelType w:val="hybridMultilevel"/>
    <w:tmpl w:val="44DC30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0"/>
  </w:num>
  <w:num w:numId="2">
    <w:abstractNumId w:val="38"/>
  </w:num>
  <w:num w:numId="3">
    <w:abstractNumId w:val="20"/>
  </w:num>
  <w:num w:numId="4">
    <w:abstractNumId w:val="28"/>
  </w:num>
  <w:num w:numId="5">
    <w:abstractNumId w:val="16"/>
  </w:num>
  <w:num w:numId="6">
    <w:abstractNumId w:val="10"/>
  </w:num>
  <w:num w:numId="7">
    <w:abstractNumId w:val="37"/>
  </w:num>
  <w:num w:numId="8">
    <w:abstractNumId w:val="15"/>
  </w:num>
  <w:num w:numId="9">
    <w:abstractNumId w:val="39"/>
  </w:num>
  <w:num w:numId="10">
    <w:abstractNumId w:val="34"/>
  </w:num>
  <w:num w:numId="11">
    <w:abstractNumId w:val="4"/>
  </w:num>
  <w:num w:numId="12">
    <w:abstractNumId w:val="13"/>
  </w:num>
  <w:num w:numId="13">
    <w:abstractNumId w:val="19"/>
  </w:num>
  <w:num w:numId="14">
    <w:abstractNumId w:val="27"/>
  </w:num>
  <w:num w:numId="15">
    <w:abstractNumId w:val="23"/>
  </w:num>
  <w:num w:numId="16">
    <w:abstractNumId w:val="9"/>
  </w:num>
  <w:num w:numId="17">
    <w:abstractNumId w:val="29"/>
  </w:num>
  <w:num w:numId="18">
    <w:abstractNumId w:val="40"/>
  </w:num>
  <w:num w:numId="19">
    <w:abstractNumId w:val="12"/>
  </w:num>
  <w:num w:numId="20">
    <w:abstractNumId w:val="32"/>
  </w:num>
  <w:num w:numId="21">
    <w:abstractNumId w:val="14"/>
  </w:num>
  <w:num w:numId="22">
    <w:abstractNumId w:val="24"/>
  </w:num>
  <w:num w:numId="23">
    <w:abstractNumId w:val="26"/>
  </w:num>
  <w:num w:numId="24">
    <w:abstractNumId w:val="22"/>
  </w:num>
  <w:num w:numId="25">
    <w:abstractNumId w:val="25"/>
  </w:num>
  <w:num w:numId="26">
    <w:abstractNumId w:val="11"/>
  </w:num>
  <w:num w:numId="27">
    <w:abstractNumId w:val="35"/>
  </w:num>
  <w:num w:numId="28">
    <w:abstractNumId w:val="18"/>
  </w:num>
  <w:num w:numId="29">
    <w:abstractNumId w:val="6"/>
  </w:num>
  <w:num w:numId="30">
    <w:abstractNumId w:val="21"/>
  </w:num>
  <w:num w:numId="31">
    <w:abstractNumId w:val="5"/>
  </w:num>
  <w:num w:numId="32">
    <w:abstractNumId w:val="31"/>
  </w:num>
  <w:num w:numId="33">
    <w:abstractNumId w:val="33"/>
  </w:num>
  <w:num w:numId="34">
    <w:abstractNumId w:val="3"/>
  </w:num>
  <w:num w:numId="35">
    <w:abstractNumId w:val="1"/>
  </w:num>
  <w:num w:numId="36">
    <w:abstractNumId w:val="2"/>
  </w:num>
  <w:num w:numId="37">
    <w:abstractNumId w:val="0"/>
  </w:num>
  <w:num w:numId="38">
    <w:abstractNumId w:val="36"/>
  </w:num>
  <w:num w:numId="39">
    <w:abstractNumId w:val="7"/>
  </w:num>
  <w:num w:numId="40">
    <w:abstractNumId w:val="41"/>
  </w:num>
  <w:num w:numId="41">
    <w:abstractNumId w:val="8"/>
  </w:num>
  <w:num w:numId="4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407"/>
    <w:rsid w:val="0000092E"/>
    <w:rsid w:val="00003408"/>
    <w:rsid w:val="00012A83"/>
    <w:rsid w:val="00017C3C"/>
    <w:rsid w:val="00021F2E"/>
    <w:rsid w:val="00026EAE"/>
    <w:rsid w:val="0003123C"/>
    <w:rsid w:val="00032A10"/>
    <w:rsid w:val="00043F74"/>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846E1"/>
    <w:rsid w:val="001A5429"/>
    <w:rsid w:val="001D1C22"/>
    <w:rsid w:val="001D59C9"/>
    <w:rsid w:val="001E11F1"/>
    <w:rsid w:val="001E1E58"/>
    <w:rsid w:val="00206719"/>
    <w:rsid w:val="00230407"/>
    <w:rsid w:val="00234FE7"/>
    <w:rsid w:val="00240312"/>
    <w:rsid w:val="00247B17"/>
    <w:rsid w:val="00252E4A"/>
    <w:rsid w:val="00254FF2"/>
    <w:rsid w:val="002642A8"/>
    <w:rsid w:val="002A137B"/>
    <w:rsid w:val="0031130D"/>
    <w:rsid w:val="00314A6F"/>
    <w:rsid w:val="00334394"/>
    <w:rsid w:val="00347AF5"/>
    <w:rsid w:val="00360F98"/>
    <w:rsid w:val="00362478"/>
    <w:rsid w:val="00374421"/>
    <w:rsid w:val="00394981"/>
    <w:rsid w:val="003B5758"/>
    <w:rsid w:val="003D59A7"/>
    <w:rsid w:val="003E78A7"/>
    <w:rsid w:val="003F0714"/>
    <w:rsid w:val="003F13B0"/>
    <w:rsid w:val="003F5F4A"/>
    <w:rsid w:val="004020D0"/>
    <w:rsid w:val="00403423"/>
    <w:rsid w:val="004170FE"/>
    <w:rsid w:val="0042320F"/>
    <w:rsid w:val="00423C21"/>
    <w:rsid w:val="00423C31"/>
    <w:rsid w:val="00423F45"/>
    <w:rsid w:val="004262DD"/>
    <w:rsid w:val="0042646F"/>
    <w:rsid w:val="00435096"/>
    <w:rsid w:val="004411FB"/>
    <w:rsid w:val="00443212"/>
    <w:rsid w:val="004527AA"/>
    <w:rsid w:val="00476B8B"/>
    <w:rsid w:val="00493EC0"/>
    <w:rsid w:val="00495909"/>
    <w:rsid w:val="004A5166"/>
    <w:rsid w:val="004B5251"/>
    <w:rsid w:val="004B5779"/>
    <w:rsid w:val="004C7B3E"/>
    <w:rsid w:val="004E67B3"/>
    <w:rsid w:val="00513832"/>
    <w:rsid w:val="005253F8"/>
    <w:rsid w:val="00526C37"/>
    <w:rsid w:val="00533047"/>
    <w:rsid w:val="00577B45"/>
    <w:rsid w:val="005919AF"/>
    <w:rsid w:val="005A20E2"/>
    <w:rsid w:val="005B12F2"/>
    <w:rsid w:val="005B3466"/>
    <w:rsid w:val="005B6A1A"/>
    <w:rsid w:val="005D2146"/>
    <w:rsid w:val="005F6388"/>
    <w:rsid w:val="00626FD8"/>
    <w:rsid w:val="006329E1"/>
    <w:rsid w:val="00633E73"/>
    <w:rsid w:val="0065229E"/>
    <w:rsid w:val="00655308"/>
    <w:rsid w:val="00664450"/>
    <w:rsid w:val="00682CAF"/>
    <w:rsid w:val="006936EB"/>
    <w:rsid w:val="00695777"/>
    <w:rsid w:val="006A337A"/>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E3C3C"/>
    <w:rsid w:val="007F0AD3"/>
    <w:rsid w:val="007F793B"/>
    <w:rsid w:val="00813EC8"/>
    <w:rsid w:val="00817F8C"/>
    <w:rsid w:val="0083428B"/>
    <w:rsid w:val="008348A2"/>
    <w:rsid w:val="008349EC"/>
    <w:rsid w:val="008422E6"/>
    <w:rsid w:val="00863B11"/>
    <w:rsid w:val="00876F99"/>
    <w:rsid w:val="00877715"/>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4BF8"/>
    <w:rsid w:val="00974DD3"/>
    <w:rsid w:val="009778A3"/>
    <w:rsid w:val="009A3B33"/>
    <w:rsid w:val="009A45A0"/>
    <w:rsid w:val="009B35B5"/>
    <w:rsid w:val="009B4773"/>
    <w:rsid w:val="009D2556"/>
    <w:rsid w:val="009E0A7D"/>
    <w:rsid w:val="009F5890"/>
    <w:rsid w:val="009F5B70"/>
    <w:rsid w:val="00A079DD"/>
    <w:rsid w:val="00A162A9"/>
    <w:rsid w:val="00A41799"/>
    <w:rsid w:val="00A630FD"/>
    <w:rsid w:val="00A74908"/>
    <w:rsid w:val="00A91213"/>
    <w:rsid w:val="00A960DC"/>
    <w:rsid w:val="00AA29B1"/>
    <w:rsid w:val="00AA66D7"/>
    <w:rsid w:val="00AB474D"/>
    <w:rsid w:val="00AC100C"/>
    <w:rsid w:val="00AC3653"/>
    <w:rsid w:val="00AC4859"/>
    <w:rsid w:val="00AE0241"/>
    <w:rsid w:val="00AE5008"/>
    <w:rsid w:val="00AF1D9D"/>
    <w:rsid w:val="00B00725"/>
    <w:rsid w:val="00B26034"/>
    <w:rsid w:val="00B26302"/>
    <w:rsid w:val="00B37B3B"/>
    <w:rsid w:val="00B44C47"/>
    <w:rsid w:val="00B57756"/>
    <w:rsid w:val="00B57F4F"/>
    <w:rsid w:val="00B74A29"/>
    <w:rsid w:val="00B7636D"/>
    <w:rsid w:val="00B80CF1"/>
    <w:rsid w:val="00BA2A38"/>
    <w:rsid w:val="00BA31C4"/>
    <w:rsid w:val="00BB02E6"/>
    <w:rsid w:val="00BD0C60"/>
    <w:rsid w:val="00C035EF"/>
    <w:rsid w:val="00C17BCF"/>
    <w:rsid w:val="00C3246A"/>
    <w:rsid w:val="00C46402"/>
    <w:rsid w:val="00C65564"/>
    <w:rsid w:val="00C979CA"/>
    <w:rsid w:val="00CA61D8"/>
    <w:rsid w:val="00CC2DA1"/>
    <w:rsid w:val="00CC7360"/>
    <w:rsid w:val="00CD1D98"/>
    <w:rsid w:val="00CF0586"/>
    <w:rsid w:val="00CF1267"/>
    <w:rsid w:val="00D13200"/>
    <w:rsid w:val="00D24B3C"/>
    <w:rsid w:val="00D26769"/>
    <w:rsid w:val="00D27AF8"/>
    <w:rsid w:val="00D5362C"/>
    <w:rsid w:val="00D556B3"/>
    <w:rsid w:val="00D6543F"/>
    <w:rsid w:val="00D74E0C"/>
    <w:rsid w:val="00D805FE"/>
    <w:rsid w:val="00D83966"/>
    <w:rsid w:val="00D91D46"/>
    <w:rsid w:val="00D94688"/>
    <w:rsid w:val="00D96A64"/>
    <w:rsid w:val="00D96CD3"/>
    <w:rsid w:val="00DA1776"/>
    <w:rsid w:val="00DB4C65"/>
    <w:rsid w:val="00DB5A2E"/>
    <w:rsid w:val="00DB72D7"/>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B4F3E"/>
    <w:rsid w:val="00EC4BCD"/>
    <w:rsid w:val="00ED54F1"/>
    <w:rsid w:val="00EF3AA3"/>
    <w:rsid w:val="00F24CB9"/>
    <w:rsid w:val="00F33123"/>
    <w:rsid w:val="00F33F5E"/>
    <w:rsid w:val="00F379BC"/>
    <w:rsid w:val="00F601D2"/>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unhideWhenUsed="0"/>
    <w:lsdException w:name="toc 4" w:uiPriority="39" w:unhideWhenUsed="0"/>
    <w:lsdException w:name="toc 5" w:uiPriority="39" w:unhideWhenUsed="0"/>
    <w:lsdException w:name="toc 6" w:uiPriority="39" w:unhideWhenUsed="0"/>
    <w:lsdException w:name="toc 7" w:uiPriority="39" w:unhideWhenUsed="0"/>
    <w:lsdException w:name="toc 8" w:uiPriority="39" w:unhideWhenUsed="0"/>
    <w:lsdException w:name="toc 9" w:uiPriority="39" w:unhideWhenUsed="0"/>
    <w:lsdException w:name="caption" w:uiPriority="35" w:qFormat="1"/>
    <w:lsdException w:name="page number" w:semiHidden="0" w:unhideWhenUsed="0"/>
    <w:lsdException w:name="List Bullet" w:semiHidden="0" w:unhideWhenUsed="0"/>
    <w:lsdException w:name="List Number" w:semiHidden="0" w:unhideWhenUsed="0"/>
    <w:lsdException w:name="List Bullet 2" w:semiHidden="0" w:unhideWhenUsed="0"/>
    <w:lsdException w:name="List Number 2"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unhideWhenUsed="0"/>
    <w:lsdException w:name="toc 4" w:uiPriority="39" w:unhideWhenUsed="0"/>
    <w:lsdException w:name="toc 5" w:uiPriority="39" w:unhideWhenUsed="0"/>
    <w:lsdException w:name="toc 6" w:uiPriority="39" w:unhideWhenUsed="0"/>
    <w:lsdException w:name="toc 7" w:uiPriority="39" w:unhideWhenUsed="0"/>
    <w:lsdException w:name="toc 8" w:uiPriority="39" w:unhideWhenUsed="0"/>
    <w:lsdException w:name="toc 9" w:uiPriority="39" w:unhideWhenUsed="0"/>
    <w:lsdException w:name="caption" w:uiPriority="35" w:qFormat="1"/>
    <w:lsdException w:name="page number" w:semiHidden="0" w:unhideWhenUsed="0"/>
    <w:lsdException w:name="List Bullet" w:semiHidden="0" w:unhideWhenUsed="0"/>
    <w:lsdException w:name="List Number" w:semiHidden="0" w:unhideWhenUsed="0"/>
    <w:lsdException w:name="List Bullet 2" w:semiHidden="0" w:unhideWhenUsed="0"/>
    <w:lsdException w:name="List Number 2"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dra\AppData\Roaming\Microsoft\Templates\Professional%20services%20business%20pla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xmlns:c16r2="http://schemas.microsoft.com/office/drawing/2015/06/char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E4FF9BEB364C90B30A560F1F89874A"/>
        <w:category>
          <w:name w:val="General"/>
          <w:gallery w:val="placeholder"/>
        </w:category>
        <w:types>
          <w:type w:val="bbPlcHdr"/>
        </w:types>
        <w:behaviors>
          <w:behavior w:val="content"/>
        </w:behaviors>
        <w:guid w:val="{94BE01C9-21F5-4809-A1D6-567BB800BEFA}"/>
      </w:docPartPr>
      <w:docPartBody>
        <w:p w:rsidR="00216B6C" w:rsidRDefault="00264998">
          <w:pPr>
            <w:pStyle w:val="DEE4FF9BEB364C90B30A560F1F89874A"/>
          </w:pPr>
          <w:r w:rsidRPr="00E237E8">
            <w:t>PROFESSIONAL</w:t>
          </w:r>
        </w:p>
      </w:docPartBody>
    </w:docPart>
    <w:docPart>
      <w:docPartPr>
        <w:name w:val="CCC833C30224497B8414609AE485879A"/>
        <w:category>
          <w:name w:val="General"/>
          <w:gallery w:val="placeholder"/>
        </w:category>
        <w:types>
          <w:type w:val="bbPlcHdr"/>
        </w:types>
        <w:behaviors>
          <w:behavior w:val="content"/>
        </w:behaviors>
        <w:guid w:val="{95BE4223-804E-4A7A-AD49-DC45C521BA3C}"/>
      </w:docPartPr>
      <w:docPartBody>
        <w:p w:rsidR="00264998" w:rsidRDefault="00264998">
          <w:pPr>
            <w:pStyle w:val="CCC833C30224497B8414609AE485879A"/>
          </w:pPr>
          <w:r w:rsidRPr="00E237E8">
            <w:t>Executive Summary</w:t>
          </w:r>
        </w:p>
      </w:docPartBody>
    </w:docPart>
    <w:docPart>
      <w:docPartPr>
        <w:name w:val="FFE56F2C2F634599A62C057EF2264344"/>
        <w:category>
          <w:name w:val="General"/>
          <w:gallery w:val="placeholder"/>
        </w:category>
        <w:types>
          <w:type w:val="bbPlcHdr"/>
        </w:types>
        <w:behaviors>
          <w:behavior w:val="content"/>
        </w:behaviors>
        <w:guid w:val="{EBF400FF-A53A-4C20-A2F9-4965BC276163}"/>
      </w:docPartPr>
      <w:docPartBody>
        <w:p w:rsidR="00264998" w:rsidRDefault="00264998">
          <w:pPr>
            <w:pStyle w:val="FFE56F2C2F634599A62C057EF2264344"/>
          </w:pPr>
          <w:r w:rsidRPr="00E237E8">
            <w:rPr>
              <w:rStyle w:val="Bold"/>
            </w:rPr>
            <w:t>The Executive Summary should be written last</w:t>
          </w:r>
        </w:p>
      </w:docPartBody>
    </w:docPart>
    <w:docPart>
      <w:docPartPr>
        <w:name w:val="ECDCDBD4602043DCA2C2D695E72B19D9"/>
        <w:category>
          <w:name w:val="General"/>
          <w:gallery w:val="placeholder"/>
        </w:category>
        <w:types>
          <w:type w:val="bbPlcHdr"/>
        </w:types>
        <w:behaviors>
          <w:behavior w:val="content"/>
        </w:behaviors>
        <w:guid w:val="{80F74AB5-2AE2-417B-8B23-4D41158199EA}"/>
      </w:docPartPr>
      <w:docPartBody>
        <w:p w:rsidR="00264998" w:rsidRDefault="00264998">
          <w:pPr>
            <w:pStyle w:val="ECDCDBD4602043DCA2C2D695E72B19D9"/>
          </w:pPr>
          <w:r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p>
      </w:docPartBody>
    </w:docPart>
    <w:docPart>
      <w:docPartPr>
        <w:name w:val="70F9EC9CF28344DEBEB1C1C73279198F"/>
        <w:category>
          <w:name w:val="General"/>
          <w:gallery w:val="placeholder"/>
        </w:category>
        <w:types>
          <w:type w:val="bbPlcHdr"/>
        </w:types>
        <w:behaviors>
          <w:behavior w:val="content"/>
        </w:behaviors>
        <w:guid w:val="{EE7334EB-D366-42C5-B074-BF66735B3565}"/>
      </w:docPartPr>
      <w:docPartBody>
        <w:p w:rsidR="00264998" w:rsidRPr="00E237E8" w:rsidRDefault="00264998" w:rsidP="00264998">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264998" w:rsidRDefault="00264998">
          <w:pPr>
            <w:pStyle w:val="70F9EC9CF28344DEBEB1C1C73279198F"/>
          </w:pPr>
          <w:r w:rsidRPr="00E237E8">
            <w:t xml:space="preserve">Suggested headings to organize this business plan include the following.  </w:t>
          </w:r>
        </w:p>
      </w:docPartBody>
    </w:docPart>
    <w:docPart>
      <w:docPartPr>
        <w:name w:val="A90F8FA994284F97AA379B3043215C80"/>
        <w:category>
          <w:name w:val="General"/>
          <w:gallery w:val="placeholder"/>
        </w:category>
        <w:types>
          <w:type w:val="bbPlcHdr"/>
        </w:types>
        <w:behaviors>
          <w:behavior w:val="content"/>
        </w:behaviors>
        <w:guid w:val="{EB3CD07D-0705-496E-ADED-EED722288F33}"/>
      </w:docPartPr>
      <w:docPartBody>
        <w:p w:rsidR="00264998" w:rsidRDefault="00264998">
          <w:pPr>
            <w:pStyle w:val="A90F8FA994284F97AA379B3043215C80"/>
          </w:pPr>
          <w:r w:rsidRPr="00E237E8">
            <w:rPr>
              <w:rStyle w:val="Bold"/>
            </w:rPr>
            <w:t>Opportunity:</w:t>
          </w:r>
        </w:p>
      </w:docPartBody>
    </w:docPart>
    <w:docPart>
      <w:docPartPr>
        <w:name w:val="F5F512D9E81A43F18FA875E074BA4D58"/>
        <w:category>
          <w:name w:val="General"/>
          <w:gallery w:val="placeholder"/>
        </w:category>
        <w:types>
          <w:type w:val="bbPlcHdr"/>
        </w:types>
        <w:behaviors>
          <w:behavior w:val="content"/>
        </w:behaviors>
        <w:guid w:val="{367E62A3-AA45-4EDA-863E-7E5C3B89941F}"/>
      </w:docPartPr>
      <w:docPartBody>
        <w:p w:rsidR="00264998" w:rsidRDefault="00264998">
          <w:pPr>
            <w:pStyle w:val="F5F512D9E81A43F18FA875E074BA4D58"/>
          </w:pPr>
          <w:r w:rsidRPr="00E237E8">
            <w:t>What problem will the business solve?</w:t>
          </w:r>
        </w:p>
      </w:docPartBody>
    </w:docPart>
    <w:docPart>
      <w:docPartPr>
        <w:name w:val="1553CC01BEDB43A9BB021C3F3F8ADB83"/>
        <w:category>
          <w:name w:val="General"/>
          <w:gallery w:val="placeholder"/>
        </w:category>
        <w:types>
          <w:type w:val="bbPlcHdr"/>
        </w:types>
        <w:behaviors>
          <w:behavior w:val="content"/>
        </w:behaviors>
        <w:guid w:val="{FE6E7A8E-408A-46C9-9818-D2E18DF44E16}"/>
      </w:docPartPr>
      <w:docPartBody>
        <w:p w:rsidR="00264998" w:rsidRDefault="00264998">
          <w:pPr>
            <w:pStyle w:val="1553CC01BEDB43A9BB021C3F3F8ADB83"/>
          </w:pPr>
          <w:r w:rsidRPr="00E237E8">
            <w:rPr>
              <w:rStyle w:val="Bold"/>
            </w:rPr>
            <w:t>Mission:</w:t>
          </w:r>
        </w:p>
      </w:docPartBody>
    </w:docPart>
    <w:docPart>
      <w:docPartPr>
        <w:name w:val="65AE02917A67411C82FD27BEADA35435"/>
        <w:category>
          <w:name w:val="General"/>
          <w:gallery w:val="placeholder"/>
        </w:category>
        <w:types>
          <w:type w:val="bbPlcHdr"/>
        </w:types>
        <w:behaviors>
          <w:behavior w:val="content"/>
        </w:behaviors>
        <w:guid w:val="{7C841A67-75D5-4BA6-B1CA-834399B6CCAD}"/>
      </w:docPartPr>
      <w:docPartBody>
        <w:p w:rsidR="00264998" w:rsidRDefault="00264998">
          <w:pPr>
            <w:pStyle w:val="65AE02917A67411C82FD27BEADA35435"/>
          </w:pPr>
          <w:r w:rsidRPr="00E237E8">
            <w:t>What problem will the business solve?</w:t>
          </w:r>
        </w:p>
      </w:docPartBody>
    </w:docPart>
    <w:docPart>
      <w:docPartPr>
        <w:name w:val="A523DE4E147547088D2E54EEFE197F9A"/>
        <w:category>
          <w:name w:val="General"/>
          <w:gallery w:val="placeholder"/>
        </w:category>
        <w:types>
          <w:type w:val="bbPlcHdr"/>
        </w:types>
        <w:behaviors>
          <w:behavior w:val="content"/>
        </w:behaviors>
        <w:guid w:val="{323B5004-6D68-4F35-9683-AD9AED88374D}"/>
      </w:docPartPr>
      <w:docPartBody>
        <w:p w:rsidR="00264998" w:rsidRDefault="00264998">
          <w:pPr>
            <w:pStyle w:val="A523DE4E147547088D2E54EEFE197F9A"/>
          </w:pPr>
          <w:r w:rsidRPr="00E237E8">
            <w:rPr>
              <w:rStyle w:val="Bold"/>
            </w:rPr>
            <w:t>Solution:</w:t>
          </w:r>
        </w:p>
      </w:docPartBody>
    </w:docPart>
    <w:docPart>
      <w:docPartPr>
        <w:name w:val="0069885004C143F5B71A94A134B2994B"/>
        <w:category>
          <w:name w:val="General"/>
          <w:gallery w:val="placeholder"/>
        </w:category>
        <w:types>
          <w:type w:val="bbPlcHdr"/>
        </w:types>
        <w:behaviors>
          <w:behavior w:val="content"/>
        </w:behaviors>
        <w:guid w:val="{6D752250-B0A2-4139-819D-A43E3DA03B3B}"/>
      </w:docPartPr>
      <w:docPartBody>
        <w:p w:rsidR="00264998" w:rsidRDefault="00264998">
          <w:pPr>
            <w:pStyle w:val="0069885004C143F5B71A94A134B2994B"/>
          </w:pPr>
          <w:r w:rsidRPr="00E237E8">
            <w:t>How will the service uniquely solve the problem identified?</w:t>
          </w:r>
        </w:p>
      </w:docPartBody>
    </w:docPart>
    <w:docPart>
      <w:docPartPr>
        <w:name w:val="1993E5F3A33E4C988459F2FFC40EA45B"/>
        <w:category>
          <w:name w:val="General"/>
          <w:gallery w:val="placeholder"/>
        </w:category>
        <w:types>
          <w:type w:val="bbPlcHdr"/>
        </w:types>
        <w:behaviors>
          <w:behavior w:val="content"/>
        </w:behaviors>
        <w:guid w:val="{685209B1-1FE7-451E-B571-8AF2B1E4C841}"/>
      </w:docPartPr>
      <w:docPartBody>
        <w:p w:rsidR="00264998" w:rsidRDefault="00264998">
          <w:pPr>
            <w:pStyle w:val="1993E5F3A33E4C988459F2FFC40EA45B"/>
          </w:pPr>
          <w:r w:rsidRPr="00E237E8">
            <w:rPr>
              <w:rStyle w:val="Bold"/>
            </w:rPr>
            <w:t>Market focus:</w:t>
          </w:r>
        </w:p>
      </w:docPartBody>
    </w:docPart>
    <w:docPart>
      <w:docPartPr>
        <w:name w:val="88F37849D131455C88F498ED5BEC754B"/>
        <w:category>
          <w:name w:val="General"/>
          <w:gallery w:val="placeholder"/>
        </w:category>
        <w:types>
          <w:type w:val="bbPlcHdr"/>
        </w:types>
        <w:behaviors>
          <w:behavior w:val="content"/>
        </w:behaviors>
        <w:guid w:val="{7B1512BD-4BD0-47FD-A2CB-FCF5B14493A1}"/>
      </w:docPartPr>
      <w:docPartBody>
        <w:p w:rsidR="00264998" w:rsidRDefault="00264998">
          <w:pPr>
            <w:pStyle w:val="88F37849D131455C88F498ED5BEC754B"/>
          </w:pPr>
          <w:r w:rsidRPr="00E237E8">
            <w:t>What market and ideal customers will the business target?</w:t>
          </w:r>
        </w:p>
      </w:docPartBody>
    </w:docPart>
    <w:docPart>
      <w:docPartPr>
        <w:name w:val="9EF1D6F1DA784B6891CC915B5C77FEE6"/>
        <w:category>
          <w:name w:val="General"/>
          <w:gallery w:val="placeholder"/>
        </w:category>
        <w:types>
          <w:type w:val="bbPlcHdr"/>
        </w:types>
        <w:behaviors>
          <w:behavior w:val="content"/>
        </w:behaviors>
        <w:guid w:val="{E6A67AA9-0F58-499A-AF63-CD24F33F8896}"/>
      </w:docPartPr>
      <w:docPartBody>
        <w:p w:rsidR="00264998" w:rsidRDefault="00264998">
          <w:pPr>
            <w:pStyle w:val="9EF1D6F1DA784B6891CC915B5C77FEE6"/>
          </w:pPr>
          <w:r w:rsidRPr="00E237E8">
            <w:rPr>
              <w:rStyle w:val="Bold"/>
            </w:rPr>
            <w:t>Competitive advantage:</w:t>
          </w:r>
        </w:p>
      </w:docPartBody>
    </w:docPart>
    <w:docPart>
      <w:docPartPr>
        <w:name w:val="6B20C3E651EA4568A6A8D3D6BD9720EE"/>
        <w:category>
          <w:name w:val="General"/>
          <w:gallery w:val="placeholder"/>
        </w:category>
        <w:types>
          <w:type w:val="bbPlcHdr"/>
        </w:types>
        <w:behaviors>
          <w:behavior w:val="content"/>
        </w:behaviors>
        <w:guid w:val="{DF4EFA5E-66CE-4877-81E0-1520A4D9CC58}"/>
      </w:docPartPr>
      <w:docPartBody>
        <w:p w:rsidR="00264998" w:rsidRDefault="00264998">
          <w:pPr>
            <w:pStyle w:val="6B20C3E651EA4568A6A8D3D6BD9720EE"/>
          </w:pPr>
          <w:r w:rsidRPr="00E237E8">
            <w:t>How does the business intend to succeed against its competitors?</w:t>
          </w:r>
        </w:p>
      </w:docPartBody>
    </w:docPart>
    <w:docPart>
      <w:docPartPr>
        <w:name w:val="20F76EE77F584206903C8156B6F0610F"/>
        <w:category>
          <w:name w:val="General"/>
          <w:gallery w:val="placeholder"/>
        </w:category>
        <w:types>
          <w:type w:val="bbPlcHdr"/>
        </w:types>
        <w:behaviors>
          <w:behavior w:val="content"/>
        </w:behaviors>
        <w:guid w:val="{B1B06563-26BF-4AC7-A60E-4FE2DCD72EF9}"/>
      </w:docPartPr>
      <w:docPartBody>
        <w:p w:rsidR="00264998" w:rsidRDefault="00264998">
          <w:pPr>
            <w:pStyle w:val="20F76EE77F584206903C8156B6F0610F"/>
          </w:pPr>
          <w:r w:rsidRPr="00E237E8">
            <w:rPr>
              <w:rStyle w:val="Bold"/>
            </w:rPr>
            <w:t>Ownership:</w:t>
          </w:r>
        </w:p>
      </w:docPartBody>
    </w:docPart>
    <w:docPart>
      <w:docPartPr>
        <w:name w:val="2BDF9717971842B88B2D49C33D47EF83"/>
        <w:category>
          <w:name w:val="General"/>
          <w:gallery w:val="placeholder"/>
        </w:category>
        <w:types>
          <w:type w:val="bbPlcHdr"/>
        </w:types>
        <w:behaviors>
          <w:behavior w:val="content"/>
        </w:behaviors>
        <w:guid w:val="{15767AB4-48BA-4084-A49B-C0000F794AE1}"/>
      </w:docPartPr>
      <w:docPartBody>
        <w:p w:rsidR="00264998" w:rsidRDefault="00264998">
          <w:pPr>
            <w:pStyle w:val="2BDF9717971842B88B2D49C33D47EF83"/>
          </w:pPr>
          <w:r w:rsidRPr="00E237E8">
            <w:t>Who are the major stakeholders in the company?</w:t>
          </w:r>
        </w:p>
      </w:docPartBody>
    </w:docPart>
    <w:docPart>
      <w:docPartPr>
        <w:name w:val="A0B8E7BD250E4108AEFB6F4E7A8E4FF1"/>
        <w:category>
          <w:name w:val="General"/>
          <w:gallery w:val="placeholder"/>
        </w:category>
        <w:types>
          <w:type w:val="bbPlcHdr"/>
        </w:types>
        <w:behaviors>
          <w:behavior w:val="content"/>
        </w:behaviors>
        <w:guid w:val="{D605E8D8-6197-4D3D-8A29-3AAECE6BBFB5}"/>
      </w:docPartPr>
      <w:docPartBody>
        <w:p w:rsidR="00264998" w:rsidRDefault="00264998">
          <w:pPr>
            <w:pStyle w:val="A0B8E7BD250E4108AEFB6F4E7A8E4FF1"/>
          </w:pPr>
          <w:r w:rsidRPr="00E237E8">
            <w:rPr>
              <w:rStyle w:val="Bold"/>
            </w:rPr>
            <w:t>Expected returns:</w:t>
          </w:r>
        </w:p>
      </w:docPartBody>
    </w:docPart>
    <w:docPart>
      <w:docPartPr>
        <w:name w:val="BCF2F6CDA4ED420BB1C2D11B85365819"/>
        <w:category>
          <w:name w:val="General"/>
          <w:gallery w:val="placeholder"/>
        </w:category>
        <w:types>
          <w:type w:val="bbPlcHdr"/>
        </w:types>
        <w:behaviors>
          <w:behavior w:val="content"/>
        </w:behaviors>
        <w:guid w:val="{EE336D94-E30F-4D95-B462-824A5930A0D6}"/>
      </w:docPartPr>
      <w:docPartBody>
        <w:p w:rsidR="00264998" w:rsidRDefault="00264998">
          <w:pPr>
            <w:pStyle w:val="BCF2F6CDA4ED420BB1C2D11B85365819"/>
          </w:pPr>
          <w:r w:rsidRPr="00E237E8">
            <w:t>What are the key milestones for revenue, profits, growth, and customers?</w:t>
          </w:r>
        </w:p>
      </w:docPartBody>
    </w:docPart>
    <w:docPart>
      <w:docPartPr>
        <w:name w:val="F4C7D49C2CAA426D885EE4DAB886A1F2"/>
        <w:category>
          <w:name w:val="General"/>
          <w:gallery w:val="placeholder"/>
        </w:category>
        <w:types>
          <w:type w:val="bbPlcHdr"/>
        </w:types>
        <w:behaviors>
          <w:behavior w:val="content"/>
        </w:behaviors>
        <w:guid w:val="{24E0421C-F429-437C-AF2B-F2ACEB5ADC6C}"/>
      </w:docPartPr>
      <w:docPartBody>
        <w:p w:rsidR="00264998" w:rsidRDefault="00264998">
          <w:pPr>
            <w:pStyle w:val="F4C7D49C2CAA426D885EE4DAB886A1F2"/>
          </w:pPr>
          <w:r w:rsidRPr="00E237E8">
            <w:t>Company Overview</w:t>
          </w:r>
        </w:p>
      </w:docPartBody>
    </w:docPart>
    <w:docPart>
      <w:docPartPr>
        <w:name w:val="B47841A427A447CD900C13F702DA72AD"/>
        <w:category>
          <w:name w:val="General"/>
          <w:gallery w:val="placeholder"/>
        </w:category>
        <w:types>
          <w:type w:val="bbPlcHdr"/>
        </w:types>
        <w:behaviors>
          <w:behavior w:val="content"/>
        </w:behaviors>
        <w:guid w:val="{CABD1E4B-6AB6-49ED-800D-DEBB97B59C38}"/>
      </w:docPartPr>
      <w:docPartBody>
        <w:p w:rsidR="00264998" w:rsidRPr="00E237E8" w:rsidRDefault="00264998" w:rsidP="0026499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264998" w:rsidRDefault="00264998">
          <w:pPr>
            <w:pStyle w:val="B47841A427A447CD900C13F702DA72AD"/>
          </w:pPr>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21A9B06586484A54B6981C6C21AB1C90"/>
        <w:category>
          <w:name w:val="General"/>
          <w:gallery w:val="placeholder"/>
        </w:category>
        <w:types>
          <w:type w:val="bbPlcHdr"/>
        </w:types>
        <w:behaviors>
          <w:behavior w:val="content"/>
        </w:behaviors>
        <w:guid w:val="{848DB086-3208-4E37-8E68-E77A96D31CED}"/>
      </w:docPartPr>
      <w:docPartBody>
        <w:p w:rsidR="00264998" w:rsidRDefault="00264998">
          <w:pPr>
            <w:pStyle w:val="21A9B06586484A54B6981C6C21AB1C90"/>
          </w:pPr>
          <w:r w:rsidRPr="00E237E8">
            <w:rPr>
              <w:rStyle w:val="Bold"/>
            </w:rPr>
            <w:t>Company summary:</w:t>
          </w:r>
        </w:p>
      </w:docPartBody>
    </w:docPart>
    <w:docPart>
      <w:docPartPr>
        <w:name w:val="5FCC9BCAC6014E99928C90B5854571A1"/>
        <w:category>
          <w:name w:val="General"/>
          <w:gallery w:val="placeholder"/>
        </w:category>
        <w:types>
          <w:type w:val="bbPlcHdr"/>
        </w:types>
        <w:behaviors>
          <w:behavior w:val="content"/>
        </w:behaviors>
        <w:guid w:val="{3C2425CA-F961-4AE4-9451-4BA2DD72CE2D}"/>
      </w:docPartPr>
      <w:docPartBody>
        <w:p w:rsidR="00264998" w:rsidRDefault="00264998">
          <w:pPr>
            <w:pStyle w:val="5FCC9BCAC6014E99928C90B5854571A1"/>
          </w:pPr>
          <w:r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p>
      </w:docPartBody>
    </w:docPart>
    <w:docPart>
      <w:docPartPr>
        <w:name w:val="B315EEBF74C94E96986CD217CE960F20"/>
        <w:category>
          <w:name w:val="General"/>
          <w:gallery w:val="placeholder"/>
        </w:category>
        <w:types>
          <w:type w:val="bbPlcHdr"/>
        </w:types>
        <w:behaviors>
          <w:behavior w:val="content"/>
        </w:behaviors>
        <w:guid w:val="{904B1DDE-1CAB-4081-9C88-C5A54194B4BA}"/>
      </w:docPartPr>
      <w:docPartBody>
        <w:p w:rsidR="00264998" w:rsidRDefault="00264998">
          <w:pPr>
            <w:pStyle w:val="B315EEBF74C94E96986CD217CE960F20"/>
          </w:pPr>
          <w:r w:rsidRPr="00E237E8">
            <w:rPr>
              <w:rStyle w:val="Bold"/>
            </w:rPr>
            <w:t>Mission statement:</w:t>
          </w:r>
        </w:p>
      </w:docPartBody>
    </w:docPart>
    <w:docPart>
      <w:docPartPr>
        <w:name w:val="8146AEDE3FEC4E8984E9C87E1DF94DC0"/>
        <w:category>
          <w:name w:val="General"/>
          <w:gallery w:val="placeholder"/>
        </w:category>
        <w:types>
          <w:type w:val="bbPlcHdr"/>
        </w:types>
        <w:behaviors>
          <w:behavior w:val="content"/>
        </w:behaviors>
        <w:guid w:val="{A1CB2F42-7D21-4F1D-8E82-6B8B60898D26}"/>
      </w:docPartPr>
      <w:docPartBody>
        <w:p w:rsidR="00264998" w:rsidRDefault="00264998">
          <w:pPr>
            <w:pStyle w:val="8146AEDE3FEC4E8984E9C87E1DF94DC0"/>
          </w:pPr>
          <w:r w:rsidRPr="00E237E8">
            <w:t>This is a concise statement on the guiding principles of the company and what the company aims to do for customers, employees, owners, and other stakeholders.</w:t>
          </w:r>
        </w:p>
      </w:docPartBody>
    </w:docPart>
    <w:docPart>
      <w:docPartPr>
        <w:name w:val="B45C0F1723D74EE8A6156742F945CBA8"/>
        <w:category>
          <w:name w:val="General"/>
          <w:gallery w:val="placeholder"/>
        </w:category>
        <w:types>
          <w:type w:val="bbPlcHdr"/>
        </w:types>
        <w:behaviors>
          <w:behavior w:val="content"/>
        </w:behaviors>
        <w:guid w:val="{47E680AF-7ADD-4A12-BA93-A206B98B1DA3}"/>
      </w:docPartPr>
      <w:docPartBody>
        <w:p w:rsidR="00264998" w:rsidRDefault="00264998">
          <w:pPr>
            <w:pStyle w:val="B45C0F1723D74EE8A6156742F945CBA8"/>
          </w:pPr>
          <w:r w:rsidRPr="00E237E8">
            <w:rPr>
              <w:rStyle w:val="Bold"/>
            </w:rPr>
            <w:t>Company history:</w:t>
          </w:r>
        </w:p>
      </w:docPartBody>
    </w:docPart>
    <w:docPart>
      <w:docPartPr>
        <w:name w:val="7D4CE1BCB5474800B691AC25E7E25ED9"/>
        <w:category>
          <w:name w:val="General"/>
          <w:gallery w:val="placeholder"/>
        </w:category>
        <w:types>
          <w:type w:val="bbPlcHdr"/>
        </w:types>
        <w:behaviors>
          <w:behavior w:val="content"/>
        </w:behaviors>
        <w:guid w:val="{FB0BE445-E924-4CE1-9541-D44A78CB8F9C}"/>
      </w:docPartPr>
      <w:docPartBody>
        <w:p w:rsidR="00264998" w:rsidRDefault="00264998">
          <w:pPr>
            <w:pStyle w:val="7D4CE1BCB5474800B691AC25E7E25ED9"/>
          </w:pPr>
          <w:r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C074331547594E8C9461FFB7CB1EE8C3"/>
        <w:category>
          <w:name w:val="General"/>
          <w:gallery w:val="placeholder"/>
        </w:category>
        <w:types>
          <w:type w:val="bbPlcHdr"/>
        </w:types>
        <w:behaviors>
          <w:behavior w:val="content"/>
        </w:behaviors>
        <w:guid w:val="{7872283D-DAF1-4B06-90D0-75226DE96097}"/>
      </w:docPartPr>
      <w:docPartBody>
        <w:p w:rsidR="00264998" w:rsidRDefault="00264998">
          <w:pPr>
            <w:pStyle w:val="C074331547594E8C9461FFB7CB1EE8C3"/>
          </w:pPr>
          <w:r w:rsidRPr="00E237E8">
            <w:rPr>
              <w:rStyle w:val="Bold"/>
            </w:rPr>
            <w:t>Markets and services:</w:t>
          </w:r>
        </w:p>
      </w:docPartBody>
    </w:docPart>
    <w:docPart>
      <w:docPartPr>
        <w:name w:val="171409D8A174492E9AF27F0A8888AA12"/>
        <w:category>
          <w:name w:val="General"/>
          <w:gallery w:val="placeholder"/>
        </w:category>
        <w:types>
          <w:type w:val="bbPlcHdr"/>
        </w:types>
        <w:behaviors>
          <w:behavior w:val="content"/>
        </w:behaviors>
        <w:guid w:val="{FF4B9D14-681E-492A-9C9F-61DFFC381FC5}"/>
      </w:docPartPr>
      <w:docPartBody>
        <w:p w:rsidR="00264998" w:rsidRDefault="00264998">
          <w:pPr>
            <w:pStyle w:val="171409D8A174492E9AF27F0A8888AA12"/>
          </w:pPr>
          <w:r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DCE1D84B282E4CA7B42F52CA62FB173B"/>
        <w:category>
          <w:name w:val="General"/>
          <w:gallery w:val="placeholder"/>
        </w:category>
        <w:types>
          <w:type w:val="bbPlcHdr"/>
        </w:types>
        <w:behaviors>
          <w:behavior w:val="content"/>
        </w:behaviors>
        <w:guid w:val="{8B05AFCA-75BF-47C3-B228-918C41624E6D}"/>
      </w:docPartPr>
      <w:docPartBody>
        <w:p w:rsidR="00264998" w:rsidRDefault="00264998">
          <w:pPr>
            <w:pStyle w:val="DCE1D84B282E4CA7B42F52CA62FB173B"/>
          </w:pPr>
          <w:r w:rsidRPr="00E237E8">
            <w:rPr>
              <w:rStyle w:val="Bold"/>
            </w:rPr>
            <w:t>Operational structure:</w:t>
          </w:r>
        </w:p>
      </w:docPartBody>
    </w:docPart>
    <w:docPart>
      <w:docPartPr>
        <w:name w:val="747539526D3E49BAAA82AAC20842FD63"/>
        <w:category>
          <w:name w:val="General"/>
          <w:gallery w:val="placeholder"/>
        </w:category>
        <w:types>
          <w:type w:val="bbPlcHdr"/>
        </w:types>
        <w:behaviors>
          <w:behavior w:val="content"/>
        </w:behaviors>
        <w:guid w:val="{2D104152-5FBE-4680-9900-9E51E33B3027}"/>
      </w:docPartPr>
      <w:docPartBody>
        <w:p w:rsidR="00264998" w:rsidRDefault="00264998">
          <w:pPr>
            <w:pStyle w:val="747539526D3E49BAAA82AAC20842FD63"/>
          </w:pPr>
          <w:r w:rsidRPr="00E237E8">
            <w:t>This describes the operational details of the business. List any potential employees needed on the payroll to make the business run.</w:t>
          </w:r>
        </w:p>
      </w:docPartBody>
    </w:docPart>
    <w:docPart>
      <w:docPartPr>
        <w:name w:val="E7A4108D36254892B513E0507C106C74"/>
        <w:category>
          <w:name w:val="General"/>
          <w:gallery w:val="placeholder"/>
        </w:category>
        <w:types>
          <w:type w:val="bbPlcHdr"/>
        </w:types>
        <w:behaviors>
          <w:behavior w:val="content"/>
        </w:behaviors>
        <w:guid w:val="{73FDF856-FC9D-4E6F-9C4C-1E5EC3C911B7}"/>
      </w:docPartPr>
      <w:docPartBody>
        <w:p w:rsidR="00264998" w:rsidRDefault="00264998">
          <w:pPr>
            <w:pStyle w:val="E7A4108D36254892B513E0507C106C74"/>
          </w:pPr>
          <w:r w:rsidRPr="00E237E8">
            <w:rPr>
              <w:rStyle w:val="Bold"/>
            </w:rPr>
            <w:t>Financial goals:</w:t>
          </w:r>
        </w:p>
      </w:docPartBody>
    </w:docPart>
    <w:docPart>
      <w:docPartPr>
        <w:name w:val="450B99DC728A4FDA840AE0E123D1C847"/>
        <w:category>
          <w:name w:val="General"/>
          <w:gallery w:val="placeholder"/>
        </w:category>
        <w:types>
          <w:type w:val="bbPlcHdr"/>
        </w:types>
        <w:behaviors>
          <w:behavior w:val="content"/>
        </w:behaviors>
        <w:guid w:val="{F5A3E5E7-0A2B-475F-BB44-D58C3D80A8F5}"/>
      </w:docPartPr>
      <w:docPartBody>
        <w:p w:rsidR="00264998" w:rsidRDefault="00264998">
          <w:pPr>
            <w:pStyle w:val="450B99DC728A4FDA840AE0E123D1C847"/>
          </w:pPr>
          <w:r w:rsidRPr="00E237E8">
            <w:t>This describes the start-up capital needed, projected revenue and profits, forecast, and budget of the business.</w:t>
          </w:r>
        </w:p>
      </w:docPartBody>
    </w:docPart>
    <w:docPart>
      <w:docPartPr>
        <w:name w:val="FA3166633E6C44419B12619839F5101E"/>
        <w:category>
          <w:name w:val="General"/>
          <w:gallery w:val="placeholder"/>
        </w:category>
        <w:types>
          <w:type w:val="bbPlcHdr"/>
        </w:types>
        <w:behaviors>
          <w:behavior w:val="content"/>
        </w:behaviors>
        <w:guid w:val="{63D06BB9-90A0-48C9-B880-845DFB937B20}"/>
      </w:docPartPr>
      <w:docPartBody>
        <w:p w:rsidR="00264998" w:rsidRDefault="00264998">
          <w:pPr>
            <w:pStyle w:val="FA3166633E6C44419B12619839F5101E"/>
          </w:pPr>
          <w:r w:rsidRPr="00E237E8">
            <w:t>Business Description</w:t>
          </w:r>
        </w:p>
      </w:docPartBody>
    </w:docPart>
    <w:docPart>
      <w:docPartPr>
        <w:name w:val="E760F2D0BE0C4BBE921CAE00C65373E5"/>
        <w:category>
          <w:name w:val="General"/>
          <w:gallery w:val="placeholder"/>
        </w:category>
        <w:types>
          <w:type w:val="bbPlcHdr"/>
        </w:types>
        <w:behaviors>
          <w:behavior w:val="content"/>
        </w:behaviors>
        <w:guid w:val="{0F775C6D-76FE-483E-A538-34656B2340D9}"/>
      </w:docPartPr>
      <w:docPartBody>
        <w:p w:rsidR="00264998" w:rsidRPr="00E237E8" w:rsidRDefault="00264998" w:rsidP="0026499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264998" w:rsidRPr="00E237E8" w:rsidRDefault="00264998" w:rsidP="00264998">
          <w:r w:rsidRPr="00E237E8">
            <w:t xml:space="preserve">After framing the opportunity, describe the service in detail and how it is the solution the business offers, how it solves that problem, and what benefits customers will receive.  </w:t>
          </w:r>
        </w:p>
        <w:p w:rsidR="00264998" w:rsidRPr="00E237E8" w:rsidRDefault="00264998" w:rsidP="0026499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264998" w:rsidRDefault="00264998">
          <w:pPr>
            <w:pStyle w:val="E760F2D0BE0C4BBE921CAE00C65373E5"/>
          </w:pPr>
          <w:r w:rsidRPr="00E237E8">
            <w:t>Depending on the type of business, the following sections may or may not be necessary. Only include relevant sections and remove everything else.</w:t>
          </w:r>
        </w:p>
      </w:docPartBody>
    </w:docPart>
    <w:docPart>
      <w:docPartPr>
        <w:name w:val="0EF3E80E6DC8471ABE13AFD16CB70F56"/>
        <w:category>
          <w:name w:val="General"/>
          <w:gallery w:val="placeholder"/>
        </w:category>
        <w:types>
          <w:type w:val="bbPlcHdr"/>
        </w:types>
        <w:behaviors>
          <w:behavior w:val="content"/>
        </w:behaviors>
        <w:guid w:val="{6162E729-3B0C-4114-9804-202EE30F32B0}"/>
      </w:docPartPr>
      <w:docPartBody>
        <w:p w:rsidR="00264998" w:rsidRDefault="00264998">
          <w:pPr>
            <w:pStyle w:val="0EF3E80E6DC8471ABE13AFD16CB70F56"/>
          </w:pPr>
          <w:r w:rsidRPr="00E237E8">
            <w:rPr>
              <w:rStyle w:val="Bold"/>
            </w:rPr>
            <w:t>Opportunity:</w:t>
          </w:r>
        </w:p>
      </w:docPartBody>
    </w:docPart>
    <w:docPart>
      <w:docPartPr>
        <w:name w:val="C6C6DBACBDC146EF9A827FDCF59E7D93"/>
        <w:category>
          <w:name w:val="General"/>
          <w:gallery w:val="placeholder"/>
        </w:category>
        <w:types>
          <w:type w:val="bbPlcHdr"/>
        </w:types>
        <w:behaviors>
          <w:behavior w:val="content"/>
        </w:behaviors>
        <w:guid w:val="{6C9B7B5A-8F3F-4EFA-932B-7657F3A52F96}"/>
      </w:docPartPr>
      <w:docPartBody>
        <w:p w:rsidR="00264998" w:rsidRDefault="00264998">
          <w:pPr>
            <w:pStyle w:val="C6C6DBACBDC146EF9A827FDCF59E7D93"/>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FEDA034594A478F8B79951A2CE1A9D1"/>
        <w:category>
          <w:name w:val="General"/>
          <w:gallery w:val="placeholder"/>
        </w:category>
        <w:types>
          <w:type w:val="bbPlcHdr"/>
        </w:types>
        <w:behaviors>
          <w:behavior w:val="content"/>
        </w:behaviors>
        <w:guid w:val="{EECF11F6-4C97-4B2D-8AB9-F69F92CF6A6E}"/>
      </w:docPartPr>
      <w:docPartBody>
        <w:p w:rsidR="00264998" w:rsidRDefault="00264998">
          <w:pPr>
            <w:pStyle w:val="8FEDA034594A478F8B79951A2CE1A9D1"/>
          </w:pPr>
          <w:r w:rsidRPr="00E237E8">
            <w:rPr>
              <w:rStyle w:val="Bold"/>
            </w:rPr>
            <w:t>Product overview:</w:t>
          </w:r>
        </w:p>
      </w:docPartBody>
    </w:docPart>
    <w:docPart>
      <w:docPartPr>
        <w:name w:val="C20F15AA245D484D8221B32C773AD47B"/>
        <w:category>
          <w:name w:val="General"/>
          <w:gallery w:val="placeholder"/>
        </w:category>
        <w:types>
          <w:type w:val="bbPlcHdr"/>
        </w:types>
        <w:behaviors>
          <w:behavior w:val="content"/>
        </w:behaviors>
        <w:guid w:val="{BA9044F9-7EB9-41AD-AEF2-C87F18507EFA}"/>
      </w:docPartPr>
      <w:docPartBody>
        <w:p w:rsidR="00264998" w:rsidRDefault="00264998">
          <w:pPr>
            <w:pStyle w:val="C20F15AA245D484D8221B32C773AD47B"/>
          </w:pPr>
          <w:r w:rsidRPr="00E237E8">
            <w:t>Describe the service offerings of the business in as much detail as possible. If it is effective to include pictures, this would be a good place to place them.</w:t>
          </w:r>
        </w:p>
      </w:docPartBody>
    </w:docPart>
    <w:docPart>
      <w:docPartPr>
        <w:name w:val="1931D6CBCB49405EA42965B4926AE2D0"/>
        <w:category>
          <w:name w:val="General"/>
          <w:gallery w:val="placeholder"/>
        </w:category>
        <w:types>
          <w:type w:val="bbPlcHdr"/>
        </w:types>
        <w:behaviors>
          <w:behavior w:val="content"/>
        </w:behaviors>
        <w:guid w:val="{B85A38CF-5B34-44AF-AEE8-84359C97AA4B}"/>
      </w:docPartPr>
      <w:docPartBody>
        <w:p w:rsidR="00264998" w:rsidRDefault="00264998">
          <w:pPr>
            <w:pStyle w:val="1931D6CBCB49405EA42965B4926AE2D0"/>
          </w:pPr>
          <w:r w:rsidRPr="00E237E8">
            <w:rPr>
              <w:rStyle w:val="Bold"/>
            </w:rPr>
            <w:t>Key participants:</w:t>
          </w:r>
        </w:p>
      </w:docPartBody>
    </w:docPart>
    <w:docPart>
      <w:docPartPr>
        <w:name w:val="D408BCD1A4EF4DD5B7EAC3E8AD37668E"/>
        <w:category>
          <w:name w:val="General"/>
          <w:gallery w:val="placeholder"/>
        </w:category>
        <w:types>
          <w:type w:val="bbPlcHdr"/>
        </w:types>
        <w:behaviors>
          <w:behavior w:val="content"/>
        </w:behaviors>
        <w:guid w:val="{90F4D545-EAAC-4F19-8C30-7B78E506C292}"/>
      </w:docPartPr>
      <w:docPartBody>
        <w:p w:rsidR="00264998" w:rsidRDefault="00264998">
          <w:pPr>
            <w:pStyle w:val="D408BCD1A4EF4DD5B7EAC3E8AD37668E"/>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CF43B63721834E2FBBC469F9C2F05C15"/>
        <w:category>
          <w:name w:val="General"/>
          <w:gallery w:val="placeholder"/>
        </w:category>
        <w:types>
          <w:type w:val="bbPlcHdr"/>
        </w:types>
        <w:behaviors>
          <w:behavior w:val="content"/>
        </w:behaviors>
        <w:guid w:val="{55ED1F0F-8C17-4AAD-91A6-B3C0A4FD8B50}"/>
      </w:docPartPr>
      <w:docPartBody>
        <w:p w:rsidR="00264998" w:rsidRDefault="00264998">
          <w:pPr>
            <w:pStyle w:val="CF43B63721834E2FBBC469F9C2F05C15"/>
          </w:pPr>
          <w:r w:rsidRPr="00E237E8">
            <w:rPr>
              <w:rStyle w:val="Bold"/>
            </w:rPr>
            <w:t>Pricing:</w:t>
          </w:r>
        </w:p>
      </w:docPartBody>
    </w:docPart>
    <w:docPart>
      <w:docPartPr>
        <w:name w:val="F877829FC38540ED93C0BA46398F6CD8"/>
        <w:category>
          <w:name w:val="General"/>
          <w:gallery w:val="placeholder"/>
        </w:category>
        <w:types>
          <w:type w:val="bbPlcHdr"/>
        </w:types>
        <w:behaviors>
          <w:behavior w:val="content"/>
        </w:behaviors>
        <w:guid w:val="{9F5C3017-7131-4122-B0F4-3E62DE2ECB45}"/>
      </w:docPartPr>
      <w:docPartBody>
        <w:p w:rsidR="00264998" w:rsidRDefault="00264998">
          <w:pPr>
            <w:pStyle w:val="F877829FC38540ED93C0BA46398F6CD8"/>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DBDBB5BC95F5445DB4AA0C0ED69F6F12"/>
        <w:category>
          <w:name w:val="General"/>
          <w:gallery w:val="placeholder"/>
        </w:category>
        <w:types>
          <w:type w:val="bbPlcHdr"/>
        </w:types>
        <w:behaviors>
          <w:behavior w:val="content"/>
        </w:behaviors>
        <w:guid w:val="{554E9A96-0028-473D-9B12-ECF37E901571}"/>
      </w:docPartPr>
      <w:docPartBody>
        <w:p w:rsidR="00264998" w:rsidRDefault="00264998">
          <w:pPr>
            <w:pStyle w:val="DBDBB5BC95F5445DB4AA0C0ED69F6F1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11E599894B4552BAD383B4C0A3F759"/>
        <w:category>
          <w:name w:val="General"/>
          <w:gallery w:val="placeholder"/>
        </w:category>
        <w:types>
          <w:type w:val="bbPlcHdr"/>
        </w:types>
        <w:behaviors>
          <w:behavior w:val="content"/>
        </w:behaviors>
        <w:guid w:val="{D81FD285-9BE1-4162-A7B3-813E74A16DAA}"/>
      </w:docPartPr>
      <w:docPartBody>
        <w:p w:rsidR="00264998" w:rsidRDefault="00264998">
          <w:pPr>
            <w:pStyle w:val="4211E599894B4552BAD383B4C0A3F759"/>
          </w:pPr>
          <w:r w:rsidRPr="00E237E8">
            <w:t>Communicate rates clearly to clients and customers. If there are potential additional fees which will be passed on to clients or customers, define and establish them up front.</w:t>
          </w:r>
        </w:p>
      </w:docPartBody>
    </w:docPart>
    <w:docPart>
      <w:docPartPr>
        <w:name w:val="A86870FA313F46AD9BEAB8327FAA7D48"/>
        <w:category>
          <w:name w:val="General"/>
          <w:gallery w:val="placeholder"/>
        </w:category>
        <w:types>
          <w:type w:val="bbPlcHdr"/>
        </w:types>
        <w:behaviors>
          <w:behavior w:val="content"/>
        </w:behaviors>
        <w:guid w:val="{B3B41D3A-E737-4E60-B016-F3338CBE48DE}"/>
      </w:docPartPr>
      <w:docPartBody>
        <w:p w:rsidR="00264998" w:rsidRDefault="00264998">
          <w:pPr>
            <w:pStyle w:val="A86870FA313F46AD9BEAB8327FAA7D48"/>
          </w:pPr>
          <w:r w:rsidRPr="00E237E8">
            <w:t>Market Analysis</w:t>
          </w:r>
        </w:p>
      </w:docPartBody>
    </w:docPart>
    <w:docPart>
      <w:docPartPr>
        <w:name w:val="5FD84596BD6B456AAEEFBDB058C4C145"/>
        <w:category>
          <w:name w:val="General"/>
          <w:gallery w:val="placeholder"/>
        </w:category>
        <w:types>
          <w:type w:val="bbPlcHdr"/>
        </w:types>
        <w:behaviors>
          <w:behavior w:val="content"/>
        </w:behaviors>
        <w:guid w:val="{2D0DAA40-33FF-4CC7-901F-CD5EE10E7466}"/>
      </w:docPartPr>
      <w:docPartBody>
        <w:p w:rsidR="00264998" w:rsidRPr="00E237E8" w:rsidRDefault="00264998" w:rsidP="00264998">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264998" w:rsidRPr="00E237E8" w:rsidRDefault="00264998" w:rsidP="00264998">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264998" w:rsidRPr="00E237E8" w:rsidRDefault="00264998" w:rsidP="00264998">
          <w:r w:rsidRPr="00E237E8">
            <w:t xml:space="preserve">This section may also include a Strengths, Weaknesses, Opportunities, and Threats (SWOT) Analysis as necessary, to better assess the business’ position against the competition. </w:t>
          </w:r>
        </w:p>
        <w:p w:rsidR="00264998" w:rsidRDefault="00264998">
          <w:pPr>
            <w:pStyle w:val="5FD84596BD6B456AAEEFBDB058C4C145"/>
          </w:pPr>
          <w:r w:rsidRPr="00E237E8">
            <w:t>Depending on the type of business, the following sections may or may not be necessary. Only include what is need and remove everything else.</w:t>
          </w:r>
        </w:p>
      </w:docPartBody>
    </w:docPart>
    <w:docPart>
      <w:docPartPr>
        <w:name w:val="BBA5D79CCE0B469BA548A3FAA84D9DE9"/>
        <w:category>
          <w:name w:val="General"/>
          <w:gallery w:val="placeholder"/>
        </w:category>
        <w:types>
          <w:type w:val="bbPlcHdr"/>
        </w:types>
        <w:behaviors>
          <w:behavior w:val="content"/>
        </w:behaviors>
        <w:guid w:val="{9CD477E2-CB2E-4BF8-AB12-915F4D96D880}"/>
      </w:docPartPr>
      <w:docPartBody>
        <w:p w:rsidR="00264998" w:rsidRDefault="00264998">
          <w:pPr>
            <w:pStyle w:val="BBA5D79CCE0B469BA548A3FAA84D9DE9"/>
          </w:pPr>
          <w:r w:rsidRPr="00E237E8">
            <w:rPr>
              <w:rStyle w:val="Bold"/>
            </w:rPr>
            <w:t>Industry type:</w:t>
          </w:r>
        </w:p>
      </w:docPartBody>
    </w:docPart>
    <w:docPart>
      <w:docPartPr>
        <w:name w:val="929BA02D48AA4BEBB2504AE182BE8366"/>
        <w:category>
          <w:name w:val="General"/>
          <w:gallery w:val="placeholder"/>
        </w:category>
        <w:types>
          <w:type w:val="bbPlcHdr"/>
        </w:types>
        <w:behaviors>
          <w:behavior w:val="content"/>
        </w:behaviors>
        <w:guid w:val="{2EA78F9B-7EBD-4342-8C74-87D767A5D554}"/>
      </w:docPartPr>
      <w:docPartBody>
        <w:p w:rsidR="00264998" w:rsidRDefault="00264998">
          <w:pPr>
            <w:pStyle w:val="929BA02D48AA4BEBB2504AE182BE8366"/>
          </w:pPr>
          <w:r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CA10EE8A634641B5B55C2BE0C1CBDFE6"/>
        <w:category>
          <w:name w:val="General"/>
          <w:gallery w:val="placeholder"/>
        </w:category>
        <w:types>
          <w:type w:val="bbPlcHdr"/>
        </w:types>
        <w:behaviors>
          <w:behavior w:val="content"/>
        </w:behaviors>
        <w:guid w:val="{7F749CDE-3EF8-4132-B821-67083F8FA088}"/>
      </w:docPartPr>
      <w:docPartBody>
        <w:p w:rsidR="00264998" w:rsidRDefault="00264998">
          <w:pPr>
            <w:pStyle w:val="CA10EE8A634641B5B55C2BE0C1CBDFE6"/>
          </w:pPr>
          <w:r w:rsidRPr="00E237E8">
            <w:rPr>
              <w:rStyle w:val="Bold"/>
            </w:rPr>
            <w:t>Market segmentation:</w:t>
          </w:r>
        </w:p>
      </w:docPartBody>
    </w:docPart>
    <w:docPart>
      <w:docPartPr>
        <w:name w:val="D0CFC34CFDF244D582FAB97D829AFE74"/>
        <w:category>
          <w:name w:val="General"/>
          <w:gallery w:val="placeholder"/>
        </w:category>
        <w:types>
          <w:type w:val="bbPlcHdr"/>
        </w:types>
        <w:behaviors>
          <w:behavior w:val="content"/>
        </w:behaviors>
        <w:guid w:val="{FE7A45F3-8F16-4D5C-86A7-EC8FA2573075}"/>
      </w:docPartPr>
      <w:docPartBody>
        <w:p w:rsidR="00264998" w:rsidRDefault="00264998">
          <w:pPr>
            <w:pStyle w:val="D0CFC34CFDF244D582FAB97D829AFE74"/>
          </w:pPr>
          <w:r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04F49F7A8FDE4B63ACAEE747F43A17ED"/>
        <w:category>
          <w:name w:val="General"/>
          <w:gallery w:val="placeholder"/>
        </w:category>
        <w:types>
          <w:type w:val="bbPlcHdr"/>
        </w:types>
        <w:behaviors>
          <w:behavior w:val="content"/>
        </w:behaviors>
        <w:guid w:val="{E03EA4C3-D634-4615-A088-8DA2CF7E1DD5}"/>
      </w:docPartPr>
      <w:docPartBody>
        <w:p w:rsidR="00264998" w:rsidRDefault="00264998">
          <w:pPr>
            <w:pStyle w:val="04F49F7A8FDE4B63ACAEE747F43A17ED"/>
          </w:pPr>
          <w:r w:rsidRPr="00E237E8">
            <w:rPr>
              <w:rStyle w:val="Bold"/>
            </w:rPr>
            <w:t>Competition:</w:t>
          </w:r>
        </w:p>
      </w:docPartBody>
    </w:docPart>
    <w:docPart>
      <w:docPartPr>
        <w:name w:val="C51EC029B9694C9684C1809E08DF5FDC"/>
        <w:category>
          <w:name w:val="General"/>
          <w:gallery w:val="placeholder"/>
        </w:category>
        <w:types>
          <w:type w:val="bbPlcHdr"/>
        </w:types>
        <w:behaviors>
          <w:behavior w:val="content"/>
        </w:behaviors>
        <w:guid w:val="{6F43284D-AFAE-4B47-B313-F0489FC8929F}"/>
      </w:docPartPr>
      <w:docPartBody>
        <w:p w:rsidR="00264998" w:rsidRDefault="00264998">
          <w:pPr>
            <w:pStyle w:val="C51EC029B9694C9684C1809E08DF5FDC"/>
          </w:pPr>
          <w:r w:rsidRPr="00E237E8">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46D71D3DC1D4AFC98FA48A56ECA0985"/>
        <w:category>
          <w:name w:val="General"/>
          <w:gallery w:val="placeholder"/>
        </w:category>
        <w:types>
          <w:type w:val="bbPlcHdr"/>
        </w:types>
        <w:behaviors>
          <w:behavior w:val="content"/>
        </w:behaviors>
        <w:guid w:val="{FAFE3007-410C-47DD-AA7C-4CE47AD529BD}"/>
      </w:docPartPr>
      <w:docPartBody>
        <w:p w:rsidR="00264998" w:rsidRDefault="00264998">
          <w:pPr>
            <w:pStyle w:val="846D71D3DC1D4AFC98FA48A56ECA0985"/>
          </w:pPr>
          <w:r w:rsidRPr="00E237E8">
            <w:rPr>
              <w:rStyle w:val="Bold"/>
            </w:rPr>
            <w:t>SWOT analysis:</w:t>
          </w:r>
        </w:p>
      </w:docPartBody>
    </w:docPart>
    <w:docPart>
      <w:docPartPr>
        <w:name w:val="5C51B51B2A45499EA98D659D140240A0"/>
        <w:category>
          <w:name w:val="General"/>
          <w:gallery w:val="placeholder"/>
        </w:category>
        <w:types>
          <w:type w:val="bbPlcHdr"/>
        </w:types>
        <w:behaviors>
          <w:behavior w:val="content"/>
        </w:behaviors>
        <w:guid w:val="{B3042FAE-61A9-4207-B576-7B466FE7D7C5}"/>
      </w:docPartPr>
      <w:docPartBody>
        <w:p w:rsidR="00264998" w:rsidRDefault="00264998">
          <w:pPr>
            <w:pStyle w:val="5C51B51B2A45499EA98D659D140240A0"/>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6F5F9CAD00EC4377B711EA493AA6097F"/>
        <w:category>
          <w:name w:val="General"/>
          <w:gallery w:val="placeholder"/>
        </w:category>
        <w:types>
          <w:type w:val="bbPlcHdr"/>
        </w:types>
        <w:behaviors>
          <w:behavior w:val="content"/>
        </w:behaviors>
        <w:guid w:val="{2013E71D-FF8A-432F-9496-B78462DEB214}"/>
      </w:docPartPr>
      <w:docPartBody>
        <w:p w:rsidR="00264998" w:rsidRDefault="00264998">
          <w:pPr>
            <w:pStyle w:val="6F5F9CAD00EC4377B711EA493AA6097F"/>
          </w:pPr>
          <w:r w:rsidRPr="00E237E8">
            <w:t>STRENGTHS</w:t>
          </w:r>
        </w:p>
      </w:docPartBody>
    </w:docPart>
    <w:docPart>
      <w:docPartPr>
        <w:name w:val="CE38DF2C8F37402398B508FBFCEFA539"/>
        <w:category>
          <w:name w:val="General"/>
          <w:gallery w:val="placeholder"/>
        </w:category>
        <w:types>
          <w:type w:val="bbPlcHdr"/>
        </w:types>
        <w:behaviors>
          <w:behavior w:val="content"/>
        </w:behaviors>
        <w:guid w:val="{5734A812-441D-44B1-8946-26353381F64A}"/>
      </w:docPartPr>
      <w:docPartBody>
        <w:p w:rsidR="00264998" w:rsidRPr="00E237E8" w:rsidRDefault="00264998" w:rsidP="00264998">
          <w:pPr>
            <w:pStyle w:val="Graphbullet"/>
          </w:pPr>
          <w:r w:rsidRPr="00E237E8">
            <w:t>Advantage</w:t>
          </w:r>
        </w:p>
        <w:p w:rsidR="00264998" w:rsidRPr="00E237E8" w:rsidRDefault="00264998" w:rsidP="00264998">
          <w:pPr>
            <w:pStyle w:val="Graphbullet"/>
          </w:pPr>
          <w:r w:rsidRPr="00E237E8">
            <w:t>Capabilities</w:t>
          </w:r>
        </w:p>
        <w:p w:rsidR="00264998" w:rsidRPr="00E237E8" w:rsidRDefault="00264998" w:rsidP="00264998">
          <w:pPr>
            <w:pStyle w:val="Graphbullet"/>
          </w:pPr>
          <w:r w:rsidRPr="00E237E8">
            <w:t>Assets, people</w:t>
          </w:r>
        </w:p>
        <w:p w:rsidR="00264998" w:rsidRPr="00E237E8" w:rsidRDefault="00264998" w:rsidP="00264998">
          <w:pPr>
            <w:pStyle w:val="Graphbullet"/>
          </w:pPr>
          <w:r w:rsidRPr="00E237E8">
            <w:t>Experience</w:t>
          </w:r>
        </w:p>
        <w:p w:rsidR="00264998" w:rsidRPr="00E237E8" w:rsidRDefault="00264998" w:rsidP="00264998">
          <w:pPr>
            <w:pStyle w:val="Graphbullet"/>
          </w:pPr>
          <w:r w:rsidRPr="00E237E8">
            <w:t>Financial reserves</w:t>
          </w:r>
        </w:p>
        <w:p w:rsidR="00264998" w:rsidRPr="00E237E8" w:rsidRDefault="00264998" w:rsidP="00264998">
          <w:pPr>
            <w:pStyle w:val="Graphbullet"/>
          </w:pPr>
          <w:r w:rsidRPr="00E237E8">
            <w:t>Value proposition</w:t>
          </w:r>
        </w:p>
        <w:p w:rsidR="00264998" w:rsidRDefault="00264998">
          <w:pPr>
            <w:pStyle w:val="CE38DF2C8F37402398B508FBFCEFA539"/>
          </w:pPr>
          <w:r w:rsidRPr="00E237E8">
            <w:t>Price, value, quality</w:t>
          </w:r>
        </w:p>
      </w:docPartBody>
    </w:docPart>
    <w:docPart>
      <w:docPartPr>
        <w:name w:val="1FAD5DA29BA1430F890BAB6D73367B80"/>
        <w:category>
          <w:name w:val="General"/>
          <w:gallery w:val="placeholder"/>
        </w:category>
        <w:types>
          <w:type w:val="bbPlcHdr"/>
        </w:types>
        <w:behaviors>
          <w:behavior w:val="content"/>
        </w:behaviors>
        <w:guid w:val="{205A50CF-A7E0-4D5F-B077-3C708EBA7BA2}"/>
      </w:docPartPr>
      <w:docPartBody>
        <w:p w:rsidR="00264998" w:rsidRDefault="00264998">
          <w:pPr>
            <w:pStyle w:val="1FAD5DA29BA1430F890BAB6D73367B80"/>
          </w:pPr>
          <w:r w:rsidRPr="00E237E8">
            <w:t>WEAKNESSES</w:t>
          </w:r>
        </w:p>
      </w:docPartBody>
    </w:docPart>
    <w:docPart>
      <w:docPartPr>
        <w:name w:val="B3D95399B20E43E39B9BCA6230602838"/>
        <w:category>
          <w:name w:val="General"/>
          <w:gallery w:val="placeholder"/>
        </w:category>
        <w:types>
          <w:type w:val="bbPlcHdr"/>
        </w:types>
        <w:behaviors>
          <w:behavior w:val="content"/>
        </w:behaviors>
        <w:guid w:val="{AC8E8FFD-3B16-442F-952E-57B8681468FF}"/>
      </w:docPartPr>
      <w:docPartBody>
        <w:p w:rsidR="00264998" w:rsidRPr="00E237E8" w:rsidRDefault="00264998" w:rsidP="00264998">
          <w:pPr>
            <w:pStyle w:val="Graphbullet2"/>
          </w:pPr>
          <w:r w:rsidRPr="00E237E8">
            <w:t>Disadvantages</w:t>
          </w:r>
        </w:p>
        <w:p w:rsidR="00264998" w:rsidRPr="00E237E8" w:rsidRDefault="00264998" w:rsidP="00264998">
          <w:pPr>
            <w:pStyle w:val="Graphbullet2"/>
          </w:pPr>
          <w:r w:rsidRPr="00E237E8">
            <w:t>Gap in capabilities</w:t>
          </w:r>
        </w:p>
        <w:p w:rsidR="00264998" w:rsidRPr="00E237E8" w:rsidRDefault="00264998" w:rsidP="00264998">
          <w:pPr>
            <w:pStyle w:val="Graphbullet2"/>
          </w:pPr>
          <w:r w:rsidRPr="00E237E8">
            <w:t>Cash Flow</w:t>
          </w:r>
        </w:p>
        <w:p w:rsidR="00264998" w:rsidRPr="00E237E8" w:rsidRDefault="00264998" w:rsidP="00264998">
          <w:pPr>
            <w:pStyle w:val="Graphbullet2"/>
          </w:pPr>
          <w:r w:rsidRPr="00E237E8">
            <w:t>Suppliers</w:t>
          </w:r>
        </w:p>
        <w:p w:rsidR="00264998" w:rsidRPr="00E237E8" w:rsidRDefault="00264998" w:rsidP="00264998">
          <w:pPr>
            <w:pStyle w:val="Graphbullet2"/>
          </w:pPr>
          <w:r w:rsidRPr="00E237E8">
            <w:t>Experience</w:t>
          </w:r>
        </w:p>
        <w:p w:rsidR="00264998" w:rsidRPr="00E237E8" w:rsidRDefault="00264998" w:rsidP="00264998">
          <w:pPr>
            <w:pStyle w:val="Graphbullet2"/>
          </w:pPr>
          <w:r w:rsidRPr="00E237E8">
            <w:t>Areas to improve</w:t>
          </w:r>
        </w:p>
        <w:p w:rsidR="00264998" w:rsidRDefault="00264998">
          <w:pPr>
            <w:pStyle w:val="B3D95399B20E43E39B9BCA6230602838"/>
          </w:pPr>
          <w:r w:rsidRPr="00E237E8">
            <w:t>Causes of lose sales</w:t>
          </w:r>
        </w:p>
      </w:docPartBody>
    </w:docPart>
    <w:docPart>
      <w:docPartPr>
        <w:name w:val="7497073C5F0442B6BAECF7D0237FE8C2"/>
        <w:category>
          <w:name w:val="General"/>
          <w:gallery w:val="placeholder"/>
        </w:category>
        <w:types>
          <w:type w:val="bbPlcHdr"/>
        </w:types>
        <w:behaviors>
          <w:behavior w:val="content"/>
        </w:behaviors>
        <w:guid w:val="{E1CEFFBC-7DB2-4C24-8DD3-6419FD0DB9A4}"/>
      </w:docPartPr>
      <w:docPartBody>
        <w:p w:rsidR="00264998" w:rsidRDefault="00264998">
          <w:pPr>
            <w:pStyle w:val="7497073C5F0442B6BAECF7D0237FE8C2"/>
          </w:pPr>
          <w:r w:rsidRPr="00E237E8">
            <w:t>OPPORTUNITIES</w:t>
          </w:r>
        </w:p>
      </w:docPartBody>
    </w:docPart>
    <w:docPart>
      <w:docPartPr>
        <w:name w:val="5CC757006D4B435A8DEDAB0791FEE576"/>
        <w:category>
          <w:name w:val="General"/>
          <w:gallery w:val="placeholder"/>
        </w:category>
        <w:types>
          <w:type w:val="bbPlcHdr"/>
        </w:types>
        <w:behaviors>
          <w:behavior w:val="content"/>
        </w:behaviors>
        <w:guid w:val="{6A3C7BFA-A6E1-4A38-940A-30519A0D7C49}"/>
      </w:docPartPr>
      <w:docPartBody>
        <w:p w:rsidR="00264998" w:rsidRPr="00E237E8" w:rsidRDefault="00264998" w:rsidP="00264998">
          <w:pPr>
            <w:pStyle w:val="Graphbullet3"/>
          </w:pPr>
          <w:r w:rsidRPr="00E237E8">
            <w:t>Areas to improve</w:t>
          </w:r>
        </w:p>
        <w:p w:rsidR="00264998" w:rsidRPr="00E237E8" w:rsidRDefault="00264998" w:rsidP="00264998">
          <w:pPr>
            <w:pStyle w:val="Graphbullet3"/>
          </w:pPr>
          <w:r w:rsidRPr="00E237E8">
            <w:t>New segments</w:t>
          </w:r>
        </w:p>
        <w:p w:rsidR="00264998" w:rsidRPr="00E237E8" w:rsidRDefault="00264998" w:rsidP="00264998">
          <w:pPr>
            <w:pStyle w:val="Graphbullet3"/>
          </w:pPr>
          <w:r w:rsidRPr="00E237E8">
            <w:t>Industry trends</w:t>
          </w:r>
        </w:p>
        <w:p w:rsidR="00264998" w:rsidRPr="00E237E8" w:rsidRDefault="00264998" w:rsidP="00264998">
          <w:pPr>
            <w:pStyle w:val="Graphbullet3"/>
          </w:pPr>
          <w:r w:rsidRPr="00E237E8">
            <w:t>New products</w:t>
          </w:r>
        </w:p>
        <w:p w:rsidR="00264998" w:rsidRPr="00E237E8" w:rsidRDefault="00264998" w:rsidP="00264998">
          <w:pPr>
            <w:pStyle w:val="Graphbullet3"/>
          </w:pPr>
          <w:r w:rsidRPr="00E237E8">
            <w:t>New innovations</w:t>
          </w:r>
        </w:p>
        <w:p w:rsidR="00264998" w:rsidRDefault="00264998">
          <w:pPr>
            <w:pStyle w:val="5CC757006D4B435A8DEDAB0791FEE576"/>
          </w:pPr>
          <w:r w:rsidRPr="00E237E8">
            <w:t>Key partnership</w:t>
          </w:r>
        </w:p>
      </w:docPartBody>
    </w:docPart>
    <w:docPart>
      <w:docPartPr>
        <w:name w:val="5121A2D0565C4D4EAC8167E995F370C4"/>
        <w:category>
          <w:name w:val="General"/>
          <w:gallery w:val="placeholder"/>
        </w:category>
        <w:types>
          <w:type w:val="bbPlcHdr"/>
        </w:types>
        <w:behaviors>
          <w:behavior w:val="content"/>
        </w:behaviors>
        <w:guid w:val="{6DAF12A6-6647-4CA2-9466-D909E94D87CF}"/>
      </w:docPartPr>
      <w:docPartBody>
        <w:p w:rsidR="00264998" w:rsidRDefault="00264998">
          <w:pPr>
            <w:pStyle w:val="5121A2D0565C4D4EAC8167E995F370C4"/>
          </w:pPr>
          <w:r w:rsidRPr="00E237E8">
            <w:t>THREATS</w:t>
          </w:r>
        </w:p>
      </w:docPartBody>
    </w:docPart>
    <w:docPart>
      <w:docPartPr>
        <w:name w:val="E5992FB98183465993F1EE09DF922B08"/>
        <w:category>
          <w:name w:val="General"/>
          <w:gallery w:val="placeholder"/>
        </w:category>
        <w:types>
          <w:type w:val="bbPlcHdr"/>
        </w:types>
        <w:behaviors>
          <w:behavior w:val="content"/>
        </w:behaviors>
        <w:guid w:val="{BD6B71D2-CC74-4E6E-B593-FCC3455767F4}"/>
      </w:docPartPr>
      <w:docPartBody>
        <w:p w:rsidR="00264998" w:rsidRPr="00E237E8" w:rsidRDefault="00264998" w:rsidP="00264998">
          <w:pPr>
            <w:pStyle w:val="Graphbullet4"/>
          </w:pPr>
          <w:r w:rsidRPr="00E237E8">
            <w:t>Economy movement</w:t>
          </w:r>
        </w:p>
        <w:p w:rsidR="00264998" w:rsidRPr="00E237E8" w:rsidRDefault="00264998" w:rsidP="00264998">
          <w:pPr>
            <w:pStyle w:val="Graphbullet4"/>
          </w:pPr>
          <w:r w:rsidRPr="00E237E8">
            <w:t>Obstacles faced</w:t>
          </w:r>
        </w:p>
        <w:p w:rsidR="00264998" w:rsidRPr="00E237E8" w:rsidRDefault="00264998" w:rsidP="00264998">
          <w:pPr>
            <w:pStyle w:val="Graphbullet4"/>
          </w:pPr>
          <w:r w:rsidRPr="00E237E8">
            <w:t>Competitor actions</w:t>
          </w:r>
        </w:p>
        <w:p w:rsidR="00264998" w:rsidRPr="00E237E8" w:rsidRDefault="00264998" w:rsidP="00264998">
          <w:pPr>
            <w:pStyle w:val="Graphbullet4"/>
          </w:pPr>
          <w:r w:rsidRPr="00E237E8">
            <w:t>Political impacts</w:t>
          </w:r>
        </w:p>
        <w:p w:rsidR="00264998" w:rsidRPr="00E237E8" w:rsidRDefault="00264998" w:rsidP="00264998">
          <w:pPr>
            <w:pStyle w:val="Graphbullet4"/>
          </w:pPr>
          <w:r w:rsidRPr="00E237E8">
            <w:t>Environmental effects</w:t>
          </w:r>
        </w:p>
        <w:p w:rsidR="00264998" w:rsidRPr="00E237E8" w:rsidRDefault="00264998" w:rsidP="00264998">
          <w:pPr>
            <w:pStyle w:val="Graphbullet4"/>
          </w:pPr>
          <w:r w:rsidRPr="00E237E8">
            <w:t>Loss of key staff</w:t>
          </w:r>
        </w:p>
        <w:p w:rsidR="00264998" w:rsidRDefault="00264998">
          <w:pPr>
            <w:pStyle w:val="E5992FB98183465993F1EE09DF922B08"/>
          </w:pPr>
          <w:r w:rsidRPr="00E237E8">
            <w:t>Market demand</w:t>
          </w:r>
        </w:p>
      </w:docPartBody>
    </w:docPart>
    <w:docPart>
      <w:docPartPr>
        <w:name w:val="55DBADFD22104207AC14B83E613DF7A2"/>
        <w:category>
          <w:name w:val="General"/>
          <w:gallery w:val="placeholder"/>
        </w:category>
        <w:types>
          <w:type w:val="bbPlcHdr"/>
        </w:types>
        <w:behaviors>
          <w:behavior w:val="content"/>
        </w:behaviors>
        <w:guid w:val="{84BF9424-0C86-4B91-B128-FAE7E9BDD919}"/>
      </w:docPartPr>
      <w:docPartBody>
        <w:p w:rsidR="00264998" w:rsidRDefault="00264998">
          <w:pPr>
            <w:pStyle w:val="55DBADFD22104207AC14B83E613DF7A2"/>
          </w:pPr>
          <w:r w:rsidRPr="00E237E8">
            <w:t>Operating Plan</w:t>
          </w:r>
        </w:p>
      </w:docPartBody>
    </w:docPart>
    <w:docPart>
      <w:docPartPr>
        <w:name w:val="216AA08D817949D0A33F422EB44DD91C"/>
        <w:category>
          <w:name w:val="General"/>
          <w:gallery w:val="placeholder"/>
        </w:category>
        <w:types>
          <w:type w:val="bbPlcHdr"/>
        </w:types>
        <w:behaviors>
          <w:behavior w:val="content"/>
        </w:behaviors>
        <w:guid w:val="{8A385B0E-E8CF-4118-B575-B1FB20DB0CF1}"/>
      </w:docPartPr>
      <w:docPartBody>
        <w:p w:rsidR="00264998" w:rsidRPr="00E237E8" w:rsidRDefault="00264998" w:rsidP="00264998">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264998" w:rsidRPr="00E237E8" w:rsidRDefault="00264998" w:rsidP="00264998">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264998" w:rsidRDefault="00264998">
          <w:pPr>
            <w:pStyle w:val="216AA08D817949D0A33F422EB44DD91C"/>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D958A098AFFC42E5902104D2B2849123"/>
        <w:category>
          <w:name w:val="General"/>
          <w:gallery w:val="placeholder"/>
        </w:category>
        <w:types>
          <w:type w:val="bbPlcHdr"/>
        </w:types>
        <w:behaviors>
          <w:behavior w:val="content"/>
        </w:behaviors>
        <w:guid w:val="{739D6A76-83B2-4861-9270-458843BE6F62}"/>
      </w:docPartPr>
      <w:docPartBody>
        <w:p w:rsidR="00264998" w:rsidRDefault="00264998">
          <w:pPr>
            <w:pStyle w:val="D958A098AFFC42E5902104D2B2849123"/>
          </w:pPr>
          <w:r w:rsidRPr="00E237E8">
            <w:rPr>
              <w:rStyle w:val="Bold"/>
            </w:rPr>
            <w:t>Order fulfillment:</w:t>
          </w:r>
        </w:p>
      </w:docPartBody>
    </w:docPart>
    <w:docPart>
      <w:docPartPr>
        <w:name w:val="F3EABC9FDF84442F87026D06EEE3B854"/>
        <w:category>
          <w:name w:val="General"/>
          <w:gallery w:val="placeholder"/>
        </w:category>
        <w:types>
          <w:type w:val="bbPlcHdr"/>
        </w:types>
        <w:behaviors>
          <w:behavior w:val="content"/>
        </w:behaviors>
        <w:guid w:val="{6D464101-4A17-420A-8BFF-B6DEECE924D8}"/>
      </w:docPartPr>
      <w:docPartBody>
        <w:p w:rsidR="00264998" w:rsidRDefault="00264998">
          <w:pPr>
            <w:pStyle w:val="F3EABC9FDF84442F87026D06EEE3B854"/>
          </w:pPr>
          <w:r w:rsidRPr="00E237E8">
            <w:t>Describe the company’s procedures for delivering services to its customers. As a service company, determine how to keep track of the customer base, form of communications, and how best to manage sales and data.</w:t>
          </w:r>
        </w:p>
      </w:docPartBody>
    </w:docPart>
    <w:docPart>
      <w:docPartPr>
        <w:name w:val="563A07C002EC49C88F86A71170B0181D"/>
        <w:category>
          <w:name w:val="General"/>
          <w:gallery w:val="placeholder"/>
        </w:category>
        <w:types>
          <w:type w:val="bbPlcHdr"/>
        </w:types>
        <w:behaviors>
          <w:behavior w:val="content"/>
        </w:behaviors>
        <w:guid w:val="{5D8B4046-8991-422B-B745-43B206B9ADD6}"/>
      </w:docPartPr>
      <w:docPartBody>
        <w:p w:rsidR="00264998" w:rsidRDefault="00264998">
          <w:pPr>
            <w:pStyle w:val="563A07C002EC49C88F86A71170B0181D"/>
          </w:pPr>
          <w:r w:rsidRPr="00E237E8">
            <w:rPr>
              <w:rStyle w:val="Bold"/>
            </w:rPr>
            <w:t>Payment:</w:t>
          </w:r>
        </w:p>
      </w:docPartBody>
    </w:docPart>
    <w:docPart>
      <w:docPartPr>
        <w:name w:val="F5F78EE82E184B929770E76F7CC72259"/>
        <w:category>
          <w:name w:val="General"/>
          <w:gallery w:val="placeholder"/>
        </w:category>
        <w:types>
          <w:type w:val="bbPlcHdr"/>
        </w:types>
        <w:behaviors>
          <w:behavior w:val="content"/>
        </w:behaviors>
        <w:guid w:val="{DD82FFCC-376B-4360-9D19-274355BB77AF}"/>
      </w:docPartPr>
      <w:docPartBody>
        <w:p w:rsidR="00264998" w:rsidRDefault="00264998">
          <w:pPr>
            <w:pStyle w:val="F5F78EE82E184B929770E76F7CC72259"/>
          </w:pPr>
          <w:r w:rsidRPr="00E237E8">
            <w:t>Describe the standard payment terms and the payment methods accepted. Describe the pricing plans (one-time service fees, hourly-based fees, markups, and any other fees) and any impact on cash flow.</w:t>
          </w:r>
        </w:p>
      </w:docPartBody>
    </w:docPart>
    <w:docPart>
      <w:docPartPr>
        <w:name w:val="2A03094FC1CD46E796BB8668128BA4A6"/>
        <w:category>
          <w:name w:val="General"/>
          <w:gallery w:val="placeholder"/>
        </w:category>
        <w:types>
          <w:type w:val="bbPlcHdr"/>
        </w:types>
        <w:behaviors>
          <w:behavior w:val="content"/>
        </w:behaviors>
        <w:guid w:val="{0E98A470-02CA-48FF-B349-CDFBA2F8C58B}"/>
      </w:docPartPr>
      <w:docPartBody>
        <w:p w:rsidR="00264998" w:rsidRDefault="00264998">
          <w:pPr>
            <w:pStyle w:val="2A03094FC1CD46E796BB8668128BA4A6"/>
          </w:pPr>
          <w:r w:rsidRPr="00E237E8">
            <w:rPr>
              <w:rStyle w:val="Bold"/>
            </w:rPr>
            <w:t>Technology:</w:t>
          </w:r>
        </w:p>
      </w:docPartBody>
    </w:docPart>
    <w:docPart>
      <w:docPartPr>
        <w:name w:val="CDBF73EAD6144434B006F4408E2DC278"/>
        <w:category>
          <w:name w:val="General"/>
          <w:gallery w:val="placeholder"/>
        </w:category>
        <w:types>
          <w:type w:val="bbPlcHdr"/>
        </w:types>
        <w:behaviors>
          <w:behavior w:val="content"/>
        </w:behaviors>
        <w:guid w:val="{D33CD6D2-950F-479D-90D9-E82259D7FC0A}"/>
      </w:docPartPr>
      <w:docPartBody>
        <w:p w:rsidR="00264998" w:rsidRDefault="00264998">
          <w:pPr>
            <w:pStyle w:val="CDBF73EAD6144434B006F4408E2DC278"/>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DC89F76444884289BADDC4E97E279228"/>
        <w:category>
          <w:name w:val="General"/>
          <w:gallery w:val="placeholder"/>
        </w:category>
        <w:types>
          <w:type w:val="bbPlcHdr"/>
        </w:types>
        <w:behaviors>
          <w:behavior w:val="content"/>
        </w:behaviors>
        <w:guid w:val="{BDA4B937-7A6C-4865-B995-2ACEBBC5EC89}"/>
      </w:docPartPr>
      <w:docPartBody>
        <w:p w:rsidR="00264998" w:rsidRDefault="00264998">
          <w:pPr>
            <w:pStyle w:val="DC89F76444884289BADDC4E97E279228"/>
          </w:pPr>
          <w:r w:rsidRPr="00E237E8">
            <w:rPr>
              <w:rStyle w:val="Bold"/>
            </w:rPr>
            <w:t>Key customers:</w:t>
          </w:r>
        </w:p>
      </w:docPartBody>
    </w:docPart>
    <w:docPart>
      <w:docPartPr>
        <w:name w:val="942389E29CBE4E48B88F86EBCF1C1B5C"/>
        <w:category>
          <w:name w:val="General"/>
          <w:gallery w:val="placeholder"/>
        </w:category>
        <w:types>
          <w:type w:val="bbPlcHdr"/>
        </w:types>
        <w:behaviors>
          <w:behavior w:val="content"/>
        </w:behaviors>
        <w:guid w:val="{6A27A0AF-165A-49B6-BA53-A9B2679A311F}"/>
      </w:docPartPr>
      <w:docPartBody>
        <w:p w:rsidR="00264998" w:rsidRDefault="00264998">
          <w:pPr>
            <w:pStyle w:val="942389E29CBE4E48B88F86EBCF1C1B5C"/>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2DD5D88192A7487BAF9779B58759DFA5"/>
        <w:category>
          <w:name w:val="General"/>
          <w:gallery w:val="placeholder"/>
        </w:category>
        <w:types>
          <w:type w:val="bbPlcHdr"/>
        </w:types>
        <w:behaviors>
          <w:behavior w:val="content"/>
        </w:behaviors>
        <w:guid w:val="{ABB2BE0B-CFBD-4C77-B475-5CA1A6BE71CF}"/>
      </w:docPartPr>
      <w:docPartBody>
        <w:p w:rsidR="00264998" w:rsidRDefault="00264998">
          <w:pPr>
            <w:pStyle w:val="2DD5D88192A7487BAF9779B58759DFA5"/>
          </w:pPr>
          <w:r w:rsidRPr="00E237E8">
            <w:rPr>
              <w:rStyle w:val="Bold"/>
            </w:rPr>
            <w:t>Key employees and organization:</w:t>
          </w:r>
        </w:p>
      </w:docPartBody>
    </w:docPart>
    <w:docPart>
      <w:docPartPr>
        <w:name w:val="68D48B3A44664D1C95A15ECCA412EEEE"/>
        <w:category>
          <w:name w:val="General"/>
          <w:gallery w:val="placeholder"/>
        </w:category>
        <w:types>
          <w:type w:val="bbPlcHdr"/>
        </w:types>
        <w:behaviors>
          <w:behavior w:val="content"/>
        </w:behaviors>
        <w:guid w:val="{2B38EC87-DC19-4A76-8DC8-8063060B4346}"/>
      </w:docPartPr>
      <w:docPartBody>
        <w:p w:rsidR="00264998" w:rsidRDefault="00264998">
          <w:pPr>
            <w:pStyle w:val="68D48B3A44664D1C95A15ECCA412EEEE"/>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90FA6C7F7D6448BD862AF765D322D612"/>
        <w:category>
          <w:name w:val="General"/>
          <w:gallery w:val="placeholder"/>
        </w:category>
        <w:types>
          <w:type w:val="bbPlcHdr"/>
        </w:types>
        <w:behaviors>
          <w:behavior w:val="content"/>
        </w:behaviors>
        <w:guid w:val="{B34C9D23-E405-4F9C-85B3-A03C4DD32351}"/>
      </w:docPartPr>
      <w:docPartBody>
        <w:p w:rsidR="00264998" w:rsidRDefault="00264998">
          <w:pPr>
            <w:pStyle w:val="90FA6C7F7D6448BD862AF765D322D612"/>
          </w:pPr>
          <w:r w:rsidRPr="00E237E8">
            <w:rPr>
              <w:rStyle w:val="Bold"/>
            </w:rPr>
            <w:t>Facilities:</w:t>
          </w:r>
        </w:p>
      </w:docPartBody>
    </w:docPart>
    <w:docPart>
      <w:docPartPr>
        <w:name w:val="A9A2DA63B70B413E870455E669B61A54"/>
        <w:category>
          <w:name w:val="General"/>
          <w:gallery w:val="placeholder"/>
        </w:category>
        <w:types>
          <w:type w:val="bbPlcHdr"/>
        </w:types>
        <w:behaviors>
          <w:behavior w:val="content"/>
        </w:behaviors>
        <w:guid w:val="{79BF618E-E801-47C3-838B-131B73FFE052}"/>
      </w:docPartPr>
      <w:docPartBody>
        <w:p w:rsidR="00264998" w:rsidRDefault="00264998">
          <w:pPr>
            <w:pStyle w:val="A9A2DA63B70B413E870455E669B61A54"/>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
      <w:docPartPr>
        <w:name w:val="DB45D8BB7983480FAF04A97999F4A0E7"/>
        <w:category>
          <w:name w:val="General"/>
          <w:gallery w:val="placeholder"/>
        </w:category>
        <w:types>
          <w:type w:val="bbPlcHdr"/>
        </w:types>
        <w:behaviors>
          <w:behavior w:val="content"/>
        </w:behaviors>
        <w:guid w:val="{E2FA2304-7814-4D01-AB3B-D481C458C96D}"/>
      </w:docPartPr>
      <w:docPartBody>
        <w:p w:rsidR="00264998" w:rsidRDefault="00264998">
          <w:pPr>
            <w:pStyle w:val="DB45D8BB7983480FAF04A97999F4A0E7"/>
          </w:pPr>
          <w:r w:rsidRPr="00E237E8">
            <w:t>Marketing and Sales Plan</w:t>
          </w:r>
        </w:p>
      </w:docPartBody>
    </w:docPart>
    <w:docPart>
      <w:docPartPr>
        <w:name w:val="968FA3BA18EC46C1A7777F85C1EF26BD"/>
        <w:category>
          <w:name w:val="General"/>
          <w:gallery w:val="placeholder"/>
        </w:category>
        <w:types>
          <w:type w:val="bbPlcHdr"/>
        </w:types>
        <w:behaviors>
          <w:behavior w:val="content"/>
        </w:behaviors>
        <w:guid w:val="{559A33A6-59B2-43FA-85B3-8CDB5DD4AF44}"/>
      </w:docPartPr>
      <w:docPartBody>
        <w:p w:rsidR="00264998" w:rsidRDefault="00264998">
          <w:pPr>
            <w:pStyle w:val="968FA3BA18EC46C1A7777F85C1EF26BD"/>
          </w:pPr>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07114D8B962749D88E1191B74668B8D1"/>
        <w:category>
          <w:name w:val="General"/>
          <w:gallery w:val="placeholder"/>
        </w:category>
        <w:types>
          <w:type w:val="bbPlcHdr"/>
        </w:types>
        <w:behaviors>
          <w:behavior w:val="content"/>
        </w:behaviors>
        <w:guid w:val="{5B385E29-006A-4EA9-AFC0-E14E8430E2D8}"/>
      </w:docPartPr>
      <w:docPartBody>
        <w:p w:rsidR="00264998" w:rsidRDefault="00264998">
          <w:pPr>
            <w:pStyle w:val="07114D8B962749D88E1191B74668B8D1"/>
          </w:pPr>
          <w:r w:rsidRPr="00E237E8">
            <w:rPr>
              <w:rStyle w:val="Bold"/>
            </w:rPr>
            <w:t>Key messages:</w:t>
          </w:r>
        </w:p>
      </w:docPartBody>
    </w:docPart>
    <w:docPart>
      <w:docPartPr>
        <w:name w:val="7D4F340708334B0FA6F5593792E1203A"/>
        <w:category>
          <w:name w:val="General"/>
          <w:gallery w:val="placeholder"/>
        </w:category>
        <w:types>
          <w:type w:val="bbPlcHdr"/>
        </w:types>
        <w:behaviors>
          <w:behavior w:val="content"/>
        </w:behaviors>
        <w:guid w:val="{938A850E-BBA7-4F97-972C-920284F2659F}"/>
      </w:docPartPr>
      <w:docPartBody>
        <w:p w:rsidR="00264998" w:rsidRDefault="00264998">
          <w:pPr>
            <w:pStyle w:val="7D4F340708334B0FA6F5593792E1203A"/>
          </w:pPr>
          <w:r w:rsidRPr="00E237E8">
            <w:t>Describe the key messages that will elevate services in the target customers’ eyes. If there is sample collateral or graphical images of some messages, include them.</w:t>
          </w:r>
        </w:p>
      </w:docPartBody>
    </w:docPart>
    <w:docPart>
      <w:docPartPr>
        <w:name w:val="502C3833393D45B1B09DFFF9640BDBC8"/>
        <w:category>
          <w:name w:val="General"/>
          <w:gallery w:val="placeholder"/>
        </w:category>
        <w:types>
          <w:type w:val="bbPlcHdr"/>
        </w:types>
        <w:behaviors>
          <w:behavior w:val="content"/>
        </w:behaviors>
        <w:guid w:val="{89443BB0-59D7-48E9-886C-81D9242F3B8F}"/>
      </w:docPartPr>
      <w:docPartBody>
        <w:p w:rsidR="00264998" w:rsidRDefault="00264998">
          <w:pPr>
            <w:pStyle w:val="502C3833393D45B1B09DFFF9640BDBC8"/>
          </w:pPr>
          <w:r w:rsidRPr="00E237E8">
            <w:rPr>
              <w:rStyle w:val="Bold"/>
            </w:rPr>
            <w:t>Marketing activities:</w:t>
          </w:r>
        </w:p>
      </w:docPartBody>
    </w:docPart>
    <w:docPart>
      <w:docPartPr>
        <w:name w:val="8FEC8A412846475D98ACC3F6F7E9CEDC"/>
        <w:category>
          <w:name w:val="General"/>
          <w:gallery w:val="placeholder"/>
        </w:category>
        <w:types>
          <w:type w:val="bbPlcHdr"/>
        </w:types>
        <w:behaviors>
          <w:behavior w:val="content"/>
        </w:behaviors>
        <w:guid w:val="{A711F940-4471-4A78-A0A6-3A0682CB4681}"/>
      </w:docPartPr>
      <w:docPartBody>
        <w:p w:rsidR="00264998" w:rsidRDefault="00264998">
          <w:pPr>
            <w:pStyle w:val="8FEC8A412846475D98ACC3F6F7E9CEDC"/>
          </w:pPr>
          <w:r w:rsidRPr="00E237E8">
            <w:t>Which of the following promotion options provide the company the best chance of product recognition, qualified leads, store traffic, or appointments?</w:t>
          </w:r>
        </w:p>
      </w:docPartBody>
    </w:docPart>
    <w:docPart>
      <w:docPartPr>
        <w:name w:val="4BAA6543B57D4194BFBA222D16B9F4EA"/>
        <w:category>
          <w:name w:val="General"/>
          <w:gallery w:val="placeholder"/>
        </w:category>
        <w:types>
          <w:type w:val="bbPlcHdr"/>
        </w:types>
        <w:behaviors>
          <w:behavior w:val="content"/>
        </w:behaviors>
        <w:guid w:val="{E682CA0B-F919-47BC-BA42-429DF4D4B1BA}"/>
      </w:docPartPr>
      <w:docPartBody>
        <w:p w:rsidR="00264998" w:rsidRPr="00E237E8" w:rsidRDefault="00264998" w:rsidP="00264998">
          <w:pPr>
            <w:pStyle w:val="ListBullet2"/>
          </w:pPr>
          <w:r w:rsidRPr="00E237E8">
            <w:t>Media advertising (newspaper, magazine, television, radio)</w:t>
          </w:r>
        </w:p>
        <w:p w:rsidR="00264998" w:rsidRPr="00E237E8" w:rsidRDefault="00264998" w:rsidP="00264998">
          <w:pPr>
            <w:pStyle w:val="ListBullet2"/>
          </w:pPr>
          <w:r w:rsidRPr="00E237E8">
            <w:t>Direct mail</w:t>
          </w:r>
        </w:p>
        <w:p w:rsidR="00264998" w:rsidRPr="00E237E8" w:rsidRDefault="00264998" w:rsidP="00264998">
          <w:pPr>
            <w:pStyle w:val="ListBullet2"/>
          </w:pPr>
          <w:r w:rsidRPr="00E237E8">
            <w:t>Telephone solicitation</w:t>
          </w:r>
        </w:p>
        <w:p w:rsidR="00264998" w:rsidRPr="00E237E8" w:rsidRDefault="00264998" w:rsidP="00264998">
          <w:pPr>
            <w:pStyle w:val="ListBullet2"/>
          </w:pPr>
          <w:r w:rsidRPr="00E237E8">
            <w:t>Seminars or business conferences</w:t>
          </w:r>
        </w:p>
        <w:p w:rsidR="00264998" w:rsidRPr="00E237E8" w:rsidRDefault="00264998" w:rsidP="00264998">
          <w:pPr>
            <w:pStyle w:val="ListBullet2"/>
          </w:pPr>
          <w:r w:rsidRPr="00E237E8">
            <w:t>Joint advertising with other companies</w:t>
          </w:r>
        </w:p>
        <w:p w:rsidR="00264998" w:rsidRPr="00E237E8" w:rsidRDefault="00264998" w:rsidP="00264998">
          <w:pPr>
            <w:pStyle w:val="ListBullet2"/>
          </w:pPr>
          <w:r w:rsidRPr="00E237E8">
            <w:t>Word of mouth or fixed signage</w:t>
          </w:r>
        </w:p>
        <w:p w:rsidR="00264998" w:rsidRPr="00E237E8" w:rsidRDefault="00264998" w:rsidP="00264998">
          <w:pPr>
            <w:pStyle w:val="ListBullet2"/>
          </w:pPr>
          <w:r w:rsidRPr="00E237E8">
            <w:t>Digital marketing such as social media, email marketing, SEO, or blogging</w:t>
          </w:r>
        </w:p>
        <w:p w:rsidR="00264998" w:rsidRPr="00E237E8" w:rsidRDefault="00264998" w:rsidP="00264998">
          <w:pPr>
            <w:pStyle w:val="ListBullet2"/>
          </w:pPr>
          <w:r w:rsidRPr="00E237E8">
            <w:t xml:space="preserve">Provide limited free consultations (such as free job pricing for Contractors, free landscaping consultation for landscapers, or free pricing opinions for real estate agents) </w:t>
          </w:r>
        </w:p>
        <w:p w:rsidR="00264998" w:rsidRPr="00E237E8" w:rsidRDefault="00264998" w:rsidP="00264998">
          <w:pPr>
            <w:pStyle w:val="ListBullet2"/>
          </w:pPr>
          <w:r w:rsidRPr="00E237E8">
            <w:t>Sponsor local sports teams or other community events</w:t>
          </w:r>
        </w:p>
        <w:p w:rsidR="00264998" w:rsidRPr="00E237E8" w:rsidRDefault="00264998" w:rsidP="00264998">
          <w:pPr>
            <w:pStyle w:val="ListBullet2"/>
          </w:pPr>
          <w:r w:rsidRPr="00E237E8">
            <w:t>Give free informational talks either at the business offices or for local businesses offering complementary services (such as a real estate agent providing seminars about preparing a home to bring to market)</w:t>
          </w:r>
        </w:p>
        <w:p w:rsidR="00264998" w:rsidRDefault="00264998">
          <w:pPr>
            <w:pStyle w:val="4BAA6543B57D4194BFBA222D16B9F4EA"/>
          </w:pPr>
          <w:r w:rsidRPr="00E237E8">
            <w:t>Do free work for local non-profits (such as an ad agency designing a local farmer’s market’s website for free)</w:t>
          </w:r>
        </w:p>
      </w:docPartBody>
    </w:docPart>
    <w:docPart>
      <w:docPartPr>
        <w:name w:val="96C9850A95224A92AB13FC20578BD826"/>
        <w:category>
          <w:name w:val="General"/>
          <w:gallery w:val="placeholder"/>
        </w:category>
        <w:types>
          <w:type w:val="bbPlcHdr"/>
        </w:types>
        <w:behaviors>
          <w:behavior w:val="content"/>
        </w:behaviors>
        <w:guid w:val="{D41143E7-4B80-499E-BF64-7CC0D97BF7B8}"/>
      </w:docPartPr>
      <w:docPartBody>
        <w:p w:rsidR="00264998" w:rsidRDefault="00264998">
          <w:pPr>
            <w:pStyle w:val="96C9850A95224A92AB13FC20578BD826"/>
          </w:pPr>
          <w:r w:rsidRPr="00E237E8">
            <w:rPr>
              <w:rStyle w:val="Bold"/>
            </w:rPr>
            <w:t>Sales strategy:</w:t>
          </w:r>
        </w:p>
      </w:docPartBody>
    </w:docPart>
    <w:docPart>
      <w:docPartPr>
        <w:name w:val="A108CCA2F1E1457085A7DE1F27FBA73F"/>
        <w:category>
          <w:name w:val="General"/>
          <w:gallery w:val="placeholder"/>
        </w:category>
        <w:types>
          <w:type w:val="bbPlcHdr"/>
        </w:types>
        <w:behaviors>
          <w:behavior w:val="content"/>
        </w:behaviors>
        <w:guid w:val="{84A2A6CC-9041-4557-B707-5CD52429A01B}"/>
      </w:docPartPr>
      <w:docPartBody>
        <w:p w:rsidR="00264998" w:rsidRDefault="00264998">
          <w:pPr>
            <w:pStyle w:val="A108CCA2F1E1457085A7DE1F27FBA73F"/>
          </w:pPr>
          <w:r w:rsidRPr="00E237E8">
            <w:t>If needed, what will be the sales approach? Will there be full-time commissioned sales people, contract sales, or another approach? Many one-on-one service businesses are heavily reliant on word of mouth. Take this into account when developing the sales strategy.</w:t>
          </w:r>
        </w:p>
      </w:docPartBody>
    </w:docPart>
    <w:docPart>
      <w:docPartPr>
        <w:name w:val="55A2D92672164FB69343AE3380B0DD51"/>
        <w:category>
          <w:name w:val="General"/>
          <w:gallery w:val="placeholder"/>
        </w:category>
        <w:types>
          <w:type w:val="bbPlcHdr"/>
        </w:types>
        <w:behaviors>
          <w:behavior w:val="content"/>
        </w:behaviors>
        <w:guid w:val="{CFDB541C-28DB-4FDA-815A-82489AA3157B}"/>
      </w:docPartPr>
      <w:docPartBody>
        <w:p w:rsidR="00264998" w:rsidRDefault="00264998">
          <w:pPr>
            <w:pStyle w:val="55A2D92672164FB69343AE3380B0DD51"/>
          </w:pPr>
          <w:r w:rsidRPr="00E237E8">
            <w:t>Financial Plan</w:t>
          </w:r>
        </w:p>
      </w:docPartBody>
    </w:docPart>
    <w:docPart>
      <w:docPartPr>
        <w:name w:val="FCC49C15CD5E42E2BB8A52BC5B244B02"/>
        <w:category>
          <w:name w:val="General"/>
          <w:gallery w:val="placeholder"/>
        </w:category>
        <w:types>
          <w:type w:val="bbPlcHdr"/>
        </w:types>
        <w:behaviors>
          <w:behavior w:val="content"/>
        </w:behaviors>
        <w:guid w:val="{C114D53E-DFA0-4E88-B436-6931295BB699}"/>
      </w:docPartPr>
      <w:docPartBody>
        <w:p w:rsidR="00264998" w:rsidRPr="00E237E8" w:rsidRDefault="00264998" w:rsidP="00264998">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264998" w:rsidRDefault="00264998">
          <w:pPr>
            <w:pStyle w:val="FCC49C15CD5E42E2BB8A52BC5B244B02"/>
          </w:pPr>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40428445A7C64422A3684AE3525321B2"/>
        <w:category>
          <w:name w:val="General"/>
          <w:gallery w:val="placeholder"/>
        </w:category>
        <w:types>
          <w:type w:val="bbPlcHdr"/>
        </w:types>
        <w:behaviors>
          <w:behavior w:val="content"/>
        </w:behaviors>
        <w:guid w:val="{6F398A15-9485-4860-8A33-F3868FADBCB1}"/>
      </w:docPartPr>
      <w:docPartBody>
        <w:p w:rsidR="00264998" w:rsidRDefault="00264998">
          <w:pPr>
            <w:pStyle w:val="40428445A7C64422A3684AE3525321B2"/>
          </w:pPr>
          <w:r w:rsidRPr="00E237E8">
            <w:rPr>
              <w:rStyle w:val="Bold"/>
            </w:rPr>
            <w:t>Projected start-up costs:</w:t>
          </w:r>
        </w:p>
      </w:docPartBody>
    </w:docPart>
    <w:docPart>
      <w:docPartPr>
        <w:name w:val="DC4A6C0581914D76AE2DDF9E1C62C7F6"/>
        <w:category>
          <w:name w:val="General"/>
          <w:gallery w:val="placeholder"/>
        </w:category>
        <w:types>
          <w:type w:val="bbPlcHdr"/>
        </w:types>
        <w:behaviors>
          <w:behavior w:val="content"/>
        </w:behaviors>
        <w:guid w:val="{37672137-4B0E-4E13-A98C-D47326BFFB47}"/>
      </w:docPartPr>
      <w:docPartBody>
        <w:p w:rsidR="00264998" w:rsidRDefault="00264998">
          <w:pPr>
            <w:pStyle w:val="DC4A6C0581914D76AE2DDF9E1C62C7F6"/>
          </w:pPr>
          <w:r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959DC0684BC9425899000CD907E2F138"/>
        <w:category>
          <w:name w:val="General"/>
          <w:gallery w:val="placeholder"/>
        </w:category>
        <w:types>
          <w:type w:val="bbPlcHdr"/>
        </w:types>
        <w:behaviors>
          <w:behavior w:val="content"/>
        </w:behaviors>
        <w:guid w:val="{00BDE433-232A-42EC-80E6-5466C0983B2E}"/>
      </w:docPartPr>
      <w:docPartBody>
        <w:p w:rsidR="00264998" w:rsidRDefault="00264998">
          <w:pPr>
            <w:pStyle w:val="959DC0684BC9425899000CD907E2F138"/>
          </w:pPr>
          <w:r w:rsidRPr="00E237E8">
            <w:t>START-UP COSTS</w:t>
          </w:r>
        </w:p>
      </w:docPartBody>
    </w:docPart>
    <w:docPart>
      <w:docPartPr>
        <w:name w:val="2DE70153A5CC4730B85BE95D605C7914"/>
        <w:category>
          <w:name w:val="General"/>
          <w:gallery w:val="placeholder"/>
        </w:category>
        <w:types>
          <w:type w:val="bbPlcHdr"/>
        </w:types>
        <w:behaviors>
          <w:behavior w:val="content"/>
        </w:behaviors>
        <w:guid w:val="{3F6A5059-EAFA-418A-BD57-2D6441557BB6}"/>
      </w:docPartPr>
      <w:docPartBody>
        <w:p w:rsidR="00264998" w:rsidRDefault="00264998">
          <w:pPr>
            <w:pStyle w:val="2DE70153A5CC4730B85BE95D605C7914"/>
          </w:pPr>
          <w:r w:rsidRPr="00E237E8">
            <w:t>Your Office-Based Agency</w:t>
          </w:r>
        </w:p>
      </w:docPartBody>
    </w:docPart>
    <w:docPart>
      <w:docPartPr>
        <w:name w:val="1F27DF3D68E04A8E83EA6870DFFB4FEA"/>
        <w:category>
          <w:name w:val="General"/>
          <w:gallery w:val="placeholder"/>
        </w:category>
        <w:types>
          <w:type w:val="bbPlcHdr"/>
        </w:types>
        <w:behaviors>
          <w:behavior w:val="content"/>
        </w:behaviors>
        <w:guid w:val="{4484EBA1-68BE-402C-8D02-BEE787A84EFD}"/>
      </w:docPartPr>
      <w:docPartBody>
        <w:p w:rsidR="00264998" w:rsidRDefault="00264998">
          <w:pPr>
            <w:pStyle w:val="1F27DF3D68E04A8E83EA6870DFFB4FEA"/>
          </w:pPr>
          <w:r w:rsidRPr="00E237E8">
            <w:t>January 1, 20xx</w:t>
          </w:r>
        </w:p>
      </w:docPartBody>
    </w:docPart>
    <w:docPart>
      <w:docPartPr>
        <w:name w:val="4B8FC1C10E0041049356CE0897D78C2D"/>
        <w:category>
          <w:name w:val="General"/>
          <w:gallery w:val="placeholder"/>
        </w:category>
        <w:types>
          <w:type w:val="bbPlcHdr"/>
        </w:types>
        <w:behaviors>
          <w:behavior w:val="content"/>
        </w:behaviors>
        <w:guid w:val="{13AEFCBC-5740-476B-A8C3-531591E3F8EF}"/>
      </w:docPartPr>
      <w:docPartBody>
        <w:p w:rsidR="00264998" w:rsidRDefault="00264998">
          <w:pPr>
            <w:pStyle w:val="4B8FC1C10E0041049356CE0897D78C2D"/>
          </w:pPr>
          <w:r w:rsidRPr="00E237E8">
            <w:t>COST ITEMS</w:t>
          </w:r>
        </w:p>
      </w:docPartBody>
    </w:docPart>
    <w:docPart>
      <w:docPartPr>
        <w:name w:val="8BB886C81BBE4CE6A324DCBE738A38D0"/>
        <w:category>
          <w:name w:val="General"/>
          <w:gallery w:val="placeholder"/>
        </w:category>
        <w:types>
          <w:type w:val="bbPlcHdr"/>
        </w:types>
        <w:behaviors>
          <w:behavior w:val="content"/>
        </w:behaviors>
        <w:guid w:val="{7A9714B0-3A7C-48CE-9102-FE162DBE0FBD}"/>
      </w:docPartPr>
      <w:docPartBody>
        <w:p w:rsidR="00264998" w:rsidRDefault="00264998">
          <w:pPr>
            <w:pStyle w:val="8BB886C81BBE4CE6A324DCBE738A38D0"/>
          </w:pPr>
          <w:r w:rsidRPr="00E237E8">
            <w:t>MONTHS</w:t>
          </w:r>
        </w:p>
      </w:docPartBody>
    </w:docPart>
    <w:docPart>
      <w:docPartPr>
        <w:name w:val="A3A5B25F3CB34ACCB0EE5589E4E20DE9"/>
        <w:category>
          <w:name w:val="General"/>
          <w:gallery w:val="placeholder"/>
        </w:category>
        <w:types>
          <w:type w:val="bbPlcHdr"/>
        </w:types>
        <w:behaviors>
          <w:behavior w:val="content"/>
        </w:behaviors>
        <w:guid w:val="{9EF78CCB-6B2C-48E4-82F0-BDBD0808D67C}"/>
      </w:docPartPr>
      <w:docPartBody>
        <w:p w:rsidR="00264998" w:rsidRDefault="00264998">
          <w:pPr>
            <w:pStyle w:val="A3A5B25F3CB34ACCB0EE5589E4E20DE9"/>
          </w:pPr>
          <w:r w:rsidRPr="00E237E8">
            <w:t>COST/ MONTH</w:t>
          </w:r>
        </w:p>
      </w:docPartBody>
    </w:docPart>
    <w:docPart>
      <w:docPartPr>
        <w:name w:val="D9AA0D47E85E459CA13BA3610C34C7AA"/>
        <w:category>
          <w:name w:val="General"/>
          <w:gallery w:val="placeholder"/>
        </w:category>
        <w:types>
          <w:type w:val="bbPlcHdr"/>
        </w:types>
        <w:behaviors>
          <w:behavior w:val="content"/>
        </w:behaviors>
        <w:guid w:val="{1E181D3A-8763-4C22-934B-679D9079EF47}"/>
      </w:docPartPr>
      <w:docPartBody>
        <w:p w:rsidR="00264998" w:rsidRDefault="00264998">
          <w:pPr>
            <w:pStyle w:val="D9AA0D47E85E459CA13BA3610C34C7AA"/>
          </w:pPr>
          <w:r w:rsidRPr="00E237E8">
            <w:t>ONE-TIME COST</w:t>
          </w:r>
        </w:p>
      </w:docPartBody>
    </w:docPart>
    <w:docPart>
      <w:docPartPr>
        <w:name w:val="C38C57883B6C42A894B6A9754755F25E"/>
        <w:category>
          <w:name w:val="General"/>
          <w:gallery w:val="placeholder"/>
        </w:category>
        <w:types>
          <w:type w:val="bbPlcHdr"/>
        </w:types>
        <w:behaviors>
          <w:behavior w:val="content"/>
        </w:behaviors>
        <w:guid w:val="{031DE487-E2F6-4D21-A4FC-58D6691BC8A1}"/>
      </w:docPartPr>
      <w:docPartBody>
        <w:p w:rsidR="00264998" w:rsidRDefault="00264998">
          <w:pPr>
            <w:pStyle w:val="C38C57883B6C42A894B6A9754755F25E"/>
          </w:pPr>
          <w:r w:rsidRPr="00E237E8">
            <w:t>TOTAL COST</w:t>
          </w:r>
        </w:p>
      </w:docPartBody>
    </w:docPart>
    <w:docPart>
      <w:docPartPr>
        <w:name w:val="B5767326E6EC4996B1732E36D93D1375"/>
        <w:category>
          <w:name w:val="General"/>
          <w:gallery w:val="placeholder"/>
        </w:category>
        <w:types>
          <w:type w:val="bbPlcHdr"/>
        </w:types>
        <w:behaviors>
          <w:behavior w:val="content"/>
        </w:behaviors>
        <w:guid w:val="{CE15B327-BD19-4034-A251-1D926E74DF6F}"/>
      </w:docPartPr>
      <w:docPartBody>
        <w:p w:rsidR="00264998" w:rsidRDefault="00264998">
          <w:pPr>
            <w:pStyle w:val="B5767326E6EC4996B1732E36D93D1375"/>
          </w:pPr>
          <w:r w:rsidRPr="00E237E8">
            <w:t>Advertising/Marketing</w:t>
          </w:r>
        </w:p>
      </w:docPartBody>
    </w:docPart>
    <w:docPart>
      <w:docPartPr>
        <w:name w:val="CB71A710273E4AA89FD478F630C8FA5A"/>
        <w:category>
          <w:name w:val="General"/>
          <w:gallery w:val="placeholder"/>
        </w:category>
        <w:types>
          <w:type w:val="bbPlcHdr"/>
        </w:types>
        <w:behaviors>
          <w:behavior w:val="content"/>
        </w:behaviors>
        <w:guid w:val="{6C35C020-E978-4FAC-B546-E8026F558000}"/>
      </w:docPartPr>
      <w:docPartBody>
        <w:p w:rsidR="00264998" w:rsidRDefault="00264998">
          <w:pPr>
            <w:pStyle w:val="CB71A710273E4AA89FD478F630C8FA5A"/>
          </w:pPr>
          <w:r w:rsidRPr="00E237E8">
            <w:t>3</w:t>
          </w:r>
        </w:p>
      </w:docPartBody>
    </w:docPart>
    <w:docPart>
      <w:docPartPr>
        <w:name w:val="86E649E553C54FB29D28F1349DD0F02B"/>
        <w:category>
          <w:name w:val="General"/>
          <w:gallery w:val="placeholder"/>
        </w:category>
        <w:types>
          <w:type w:val="bbPlcHdr"/>
        </w:types>
        <w:behaviors>
          <w:behavior w:val="content"/>
        </w:behaviors>
        <w:guid w:val="{0131D488-9AD3-4D2E-B5E5-2458F53CF2AC}"/>
      </w:docPartPr>
      <w:docPartBody>
        <w:p w:rsidR="00264998" w:rsidRDefault="00264998">
          <w:pPr>
            <w:pStyle w:val="86E649E553C54FB29D28F1349DD0F02B"/>
          </w:pPr>
          <w:r w:rsidRPr="00E237E8">
            <w:t>$300</w:t>
          </w:r>
        </w:p>
      </w:docPartBody>
    </w:docPart>
    <w:docPart>
      <w:docPartPr>
        <w:name w:val="275130FD0C7D41189FD062280F3815B6"/>
        <w:category>
          <w:name w:val="General"/>
          <w:gallery w:val="placeholder"/>
        </w:category>
        <w:types>
          <w:type w:val="bbPlcHdr"/>
        </w:types>
        <w:behaviors>
          <w:behavior w:val="content"/>
        </w:behaviors>
        <w:guid w:val="{547164A6-7910-465E-8CD7-BD2D6C4AE58E}"/>
      </w:docPartPr>
      <w:docPartBody>
        <w:p w:rsidR="00264998" w:rsidRDefault="00264998">
          <w:pPr>
            <w:pStyle w:val="275130FD0C7D41189FD062280F3815B6"/>
          </w:pPr>
          <w:r w:rsidRPr="00E237E8">
            <w:t>$2,000</w:t>
          </w:r>
        </w:p>
      </w:docPartBody>
    </w:docPart>
    <w:docPart>
      <w:docPartPr>
        <w:name w:val="DF8D8A171DDC4C93967B62A13B660C0F"/>
        <w:category>
          <w:name w:val="General"/>
          <w:gallery w:val="placeholder"/>
        </w:category>
        <w:types>
          <w:type w:val="bbPlcHdr"/>
        </w:types>
        <w:behaviors>
          <w:behavior w:val="content"/>
        </w:behaviors>
        <w:guid w:val="{32B88BF4-9ACB-4D12-8BBE-03F8E03C040D}"/>
      </w:docPartPr>
      <w:docPartBody>
        <w:p w:rsidR="00264998" w:rsidRDefault="00264998">
          <w:pPr>
            <w:pStyle w:val="DF8D8A171DDC4C93967B62A13B660C0F"/>
          </w:pPr>
          <w:r w:rsidRPr="00E237E8">
            <w:t>$2,900</w:t>
          </w:r>
        </w:p>
      </w:docPartBody>
    </w:docPart>
    <w:docPart>
      <w:docPartPr>
        <w:name w:val="2907C4BA09A14625B0986A4139B7EF47"/>
        <w:category>
          <w:name w:val="General"/>
          <w:gallery w:val="placeholder"/>
        </w:category>
        <w:types>
          <w:type w:val="bbPlcHdr"/>
        </w:types>
        <w:behaviors>
          <w:behavior w:val="content"/>
        </w:behaviors>
        <w:guid w:val="{360A094F-EE9C-4C37-A1DD-4A16BD4317B9}"/>
      </w:docPartPr>
      <w:docPartBody>
        <w:p w:rsidR="00264998" w:rsidRDefault="00264998">
          <w:pPr>
            <w:pStyle w:val="2907C4BA09A14625B0986A4139B7EF47"/>
          </w:pPr>
          <w:r w:rsidRPr="00E237E8">
            <w:t>Employee Salaries*</w:t>
          </w:r>
        </w:p>
      </w:docPartBody>
    </w:docPart>
    <w:docPart>
      <w:docPartPr>
        <w:name w:val="5189B7EA75CF46868E30750FB2C0149D"/>
        <w:category>
          <w:name w:val="General"/>
          <w:gallery w:val="placeholder"/>
        </w:category>
        <w:types>
          <w:type w:val="bbPlcHdr"/>
        </w:types>
        <w:behaviors>
          <w:behavior w:val="content"/>
        </w:behaviors>
        <w:guid w:val="{B8CFDB0B-540A-4999-9A88-6DB8C0F85FD2}"/>
      </w:docPartPr>
      <w:docPartBody>
        <w:p w:rsidR="00264998" w:rsidRDefault="00264998">
          <w:pPr>
            <w:pStyle w:val="5189B7EA75CF46868E30750FB2C0149D"/>
          </w:pPr>
          <w:r w:rsidRPr="00E237E8">
            <w:t>4</w:t>
          </w:r>
        </w:p>
      </w:docPartBody>
    </w:docPart>
    <w:docPart>
      <w:docPartPr>
        <w:name w:val="A9059AE810BB4E90B76A4FCD2937C94B"/>
        <w:category>
          <w:name w:val="General"/>
          <w:gallery w:val="placeholder"/>
        </w:category>
        <w:types>
          <w:type w:val="bbPlcHdr"/>
        </w:types>
        <w:behaviors>
          <w:behavior w:val="content"/>
        </w:behaviors>
        <w:guid w:val="{FF17980E-6023-478D-9F9A-D3B7935F00CE}"/>
      </w:docPartPr>
      <w:docPartBody>
        <w:p w:rsidR="00264998" w:rsidRDefault="00264998">
          <w:pPr>
            <w:pStyle w:val="A9059AE810BB4E90B76A4FCD2937C94B"/>
          </w:pPr>
          <w:r w:rsidRPr="00E237E8">
            <w:t>$500</w:t>
          </w:r>
        </w:p>
      </w:docPartBody>
    </w:docPart>
    <w:docPart>
      <w:docPartPr>
        <w:name w:val="5665AA3D1150494C8D382008F4595A54"/>
        <w:category>
          <w:name w:val="General"/>
          <w:gallery w:val="placeholder"/>
        </w:category>
        <w:types>
          <w:type w:val="bbPlcHdr"/>
        </w:types>
        <w:behaviors>
          <w:behavior w:val="content"/>
        </w:behaviors>
        <w:guid w:val="{EF708D37-74F1-4B21-B31B-D3D2FBD6EB63}"/>
      </w:docPartPr>
      <w:docPartBody>
        <w:p w:rsidR="00264998" w:rsidRDefault="00264998">
          <w:pPr>
            <w:pStyle w:val="5665AA3D1150494C8D382008F4595A54"/>
          </w:pPr>
          <w:r w:rsidRPr="00E237E8">
            <w:t>$2</w:t>
          </w:r>
        </w:p>
      </w:docPartBody>
    </w:docPart>
    <w:docPart>
      <w:docPartPr>
        <w:name w:val="022766C4B2D14943AFAC8EF8176DC241"/>
        <w:category>
          <w:name w:val="General"/>
          <w:gallery w:val="placeholder"/>
        </w:category>
        <w:types>
          <w:type w:val="bbPlcHdr"/>
        </w:types>
        <w:behaviors>
          <w:behavior w:val="content"/>
        </w:behaviors>
        <w:guid w:val="{DD6A5F7F-63FB-42D8-B2A8-28F9AD980864}"/>
      </w:docPartPr>
      <w:docPartBody>
        <w:p w:rsidR="00264998" w:rsidRDefault="00264998">
          <w:pPr>
            <w:pStyle w:val="022766C4B2D14943AFAC8EF8176DC241"/>
          </w:pPr>
          <w:r w:rsidRPr="00E237E8">
            <w:t>$2,002</w:t>
          </w:r>
        </w:p>
      </w:docPartBody>
    </w:docPart>
    <w:docPart>
      <w:docPartPr>
        <w:name w:val="5B38E1BB6A9F4BC5ABE15B7D5D94C8F4"/>
        <w:category>
          <w:name w:val="General"/>
          <w:gallery w:val="placeholder"/>
        </w:category>
        <w:types>
          <w:type w:val="bbPlcHdr"/>
        </w:types>
        <w:behaviors>
          <w:behavior w:val="content"/>
        </w:behaviors>
        <w:guid w:val="{8E0BE393-A052-454E-8E80-7E9DF2E15B87}"/>
      </w:docPartPr>
      <w:docPartBody>
        <w:p w:rsidR="00264998" w:rsidRDefault="00264998">
          <w:pPr>
            <w:pStyle w:val="5B38E1BB6A9F4BC5ABE15B7D5D94C8F4"/>
          </w:pPr>
          <w:r w:rsidRPr="00E237E8">
            <w:t>Employee Payroll Taxes and Benefits</w:t>
          </w:r>
        </w:p>
      </w:docPartBody>
    </w:docPart>
    <w:docPart>
      <w:docPartPr>
        <w:name w:val="5F24E083D0BF454B951B7A14F9DF0C05"/>
        <w:category>
          <w:name w:val="General"/>
          <w:gallery w:val="placeholder"/>
        </w:category>
        <w:types>
          <w:type w:val="bbPlcHdr"/>
        </w:types>
        <w:behaviors>
          <w:behavior w:val="content"/>
        </w:behaviors>
        <w:guid w:val="{541B27E2-9DC0-4B1B-938B-88894605189D}"/>
      </w:docPartPr>
      <w:docPartBody>
        <w:p w:rsidR="00264998" w:rsidRDefault="00264998">
          <w:pPr>
            <w:pStyle w:val="5F24E083D0BF454B951B7A14F9DF0C05"/>
          </w:pPr>
          <w:r w:rsidRPr="00E237E8">
            <w:t>4</w:t>
          </w:r>
        </w:p>
      </w:docPartBody>
    </w:docPart>
    <w:docPart>
      <w:docPartPr>
        <w:name w:val="EBE7FE5FE1E4460FBD1B84C950A4139D"/>
        <w:category>
          <w:name w:val="General"/>
          <w:gallery w:val="placeholder"/>
        </w:category>
        <w:types>
          <w:type w:val="bbPlcHdr"/>
        </w:types>
        <w:behaviors>
          <w:behavior w:val="content"/>
        </w:behaviors>
        <w:guid w:val="{D64F5484-8059-4DF7-B9F5-56EE1FC29791}"/>
      </w:docPartPr>
      <w:docPartBody>
        <w:p w:rsidR="00264998" w:rsidRDefault="00264998">
          <w:pPr>
            <w:pStyle w:val="EBE7FE5FE1E4460FBD1B84C950A4139D"/>
          </w:pPr>
          <w:r w:rsidRPr="00E237E8">
            <w:t>$100</w:t>
          </w:r>
        </w:p>
      </w:docPartBody>
    </w:docPart>
    <w:docPart>
      <w:docPartPr>
        <w:name w:val="B6178971BA5E455FA56FAE31990E1654"/>
        <w:category>
          <w:name w:val="General"/>
          <w:gallery w:val="placeholder"/>
        </w:category>
        <w:types>
          <w:type w:val="bbPlcHdr"/>
        </w:types>
        <w:behaviors>
          <w:behavior w:val="content"/>
        </w:behaviors>
        <w:guid w:val="{B92BF608-46C8-4DED-A6F9-194950A37C6E}"/>
      </w:docPartPr>
      <w:docPartBody>
        <w:p w:rsidR="00264998" w:rsidRDefault="00264998">
          <w:pPr>
            <w:pStyle w:val="B6178971BA5E455FA56FAE31990E1654"/>
          </w:pPr>
          <w:r w:rsidRPr="00E237E8">
            <w:t>$1,500</w:t>
          </w:r>
        </w:p>
      </w:docPartBody>
    </w:docPart>
    <w:docPart>
      <w:docPartPr>
        <w:name w:val="2AFE56C22B5447A8B35B0E0179AD9BA5"/>
        <w:category>
          <w:name w:val="General"/>
          <w:gallery w:val="placeholder"/>
        </w:category>
        <w:types>
          <w:type w:val="bbPlcHdr"/>
        </w:types>
        <w:behaviors>
          <w:behavior w:val="content"/>
        </w:behaviors>
        <w:guid w:val="{65266794-3F7F-4E81-BEB4-DFC41A82EED5}"/>
      </w:docPartPr>
      <w:docPartBody>
        <w:p w:rsidR="00264998" w:rsidRDefault="00264998">
          <w:pPr>
            <w:pStyle w:val="2AFE56C22B5447A8B35B0E0179AD9BA5"/>
          </w:pPr>
          <w:r w:rsidRPr="00E237E8">
            <w:t>$1,600</w:t>
          </w:r>
        </w:p>
      </w:docPartBody>
    </w:docPart>
    <w:docPart>
      <w:docPartPr>
        <w:name w:val="0884A3E5EF774FFC8461495EBE5E2D55"/>
        <w:category>
          <w:name w:val="General"/>
          <w:gallery w:val="placeholder"/>
        </w:category>
        <w:types>
          <w:type w:val="bbPlcHdr"/>
        </w:types>
        <w:behaviors>
          <w:behavior w:val="content"/>
        </w:behaviors>
        <w:guid w:val="{B5B10DEF-7A19-45FB-A208-13FA19840020}"/>
      </w:docPartPr>
      <w:docPartBody>
        <w:p w:rsidR="00264998" w:rsidRDefault="00264998">
          <w:pPr>
            <w:pStyle w:val="0884A3E5EF774FFC8461495EBE5E2D55"/>
          </w:pPr>
          <w:r w:rsidRPr="00E237E8">
            <w:t>Rent/Lease Payments/Utilities</w:t>
          </w:r>
        </w:p>
      </w:docPartBody>
    </w:docPart>
    <w:docPart>
      <w:docPartPr>
        <w:name w:val="92787CF2BAE2432D94063A783417724F"/>
        <w:category>
          <w:name w:val="General"/>
          <w:gallery w:val="placeholder"/>
        </w:category>
        <w:types>
          <w:type w:val="bbPlcHdr"/>
        </w:types>
        <w:behaviors>
          <w:behavior w:val="content"/>
        </w:behaviors>
        <w:guid w:val="{2CADA5E7-A038-440D-9481-C25A8D754F63}"/>
      </w:docPartPr>
      <w:docPartBody>
        <w:p w:rsidR="00264998" w:rsidRDefault="00264998">
          <w:pPr>
            <w:pStyle w:val="92787CF2BAE2432D94063A783417724F"/>
          </w:pPr>
          <w:r w:rsidRPr="00E237E8">
            <w:t>4</w:t>
          </w:r>
        </w:p>
      </w:docPartBody>
    </w:docPart>
    <w:docPart>
      <w:docPartPr>
        <w:name w:val="67D445C5A0AB4458B6644A8F6024A8CE"/>
        <w:category>
          <w:name w:val="General"/>
          <w:gallery w:val="placeholder"/>
        </w:category>
        <w:types>
          <w:type w:val="bbPlcHdr"/>
        </w:types>
        <w:behaviors>
          <w:behavior w:val="content"/>
        </w:behaviors>
        <w:guid w:val="{249819C3-2E37-4A82-8621-BC02033BC859}"/>
      </w:docPartPr>
      <w:docPartBody>
        <w:p w:rsidR="00264998" w:rsidRDefault="00264998">
          <w:pPr>
            <w:pStyle w:val="67D445C5A0AB4458B6644A8F6024A8CE"/>
          </w:pPr>
          <w:r w:rsidRPr="00E237E8">
            <w:t>$750</w:t>
          </w:r>
        </w:p>
      </w:docPartBody>
    </w:docPart>
    <w:docPart>
      <w:docPartPr>
        <w:name w:val="57179D40E1604D75A79483F545BFD07D"/>
        <w:category>
          <w:name w:val="General"/>
          <w:gallery w:val="placeholder"/>
        </w:category>
        <w:types>
          <w:type w:val="bbPlcHdr"/>
        </w:types>
        <w:behaviors>
          <w:behavior w:val="content"/>
        </w:behaviors>
        <w:guid w:val="{C5B41D14-7F0A-4607-8E56-75D0061B7B6C}"/>
      </w:docPartPr>
      <w:docPartBody>
        <w:p w:rsidR="00264998" w:rsidRDefault="00264998">
          <w:pPr>
            <w:pStyle w:val="57179D40E1604D75A79483F545BFD07D"/>
          </w:pPr>
          <w:r w:rsidRPr="00E237E8">
            <w:t>$2,500</w:t>
          </w:r>
        </w:p>
      </w:docPartBody>
    </w:docPart>
    <w:docPart>
      <w:docPartPr>
        <w:name w:val="6AAEBCE6C73D4D4E92464035F3E80E7E"/>
        <w:category>
          <w:name w:val="General"/>
          <w:gallery w:val="placeholder"/>
        </w:category>
        <w:types>
          <w:type w:val="bbPlcHdr"/>
        </w:types>
        <w:behaviors>
          <w:behavior w:val="content"/>
        </w:behaviors>
        <w:guid w:val="{09A8754B-114D-40AC-83C0-82A9C3BAD1E7}"/>
      </w:docPartPr>
      <w:docPartBody>
        <w:p w:rsidR="00264998" w:rsidRDefault="00264998">
          <w:pPr>
            <w:pStyle w:val="6AAEBCE6C73D4D4E92464035F3E80E7E"/>
          </w:pPr>
          <w:r w:rsidRPr="00E237E8">
            <w:t>$5,500</w:t>
          </w:r>
        </w:p>
      </w:docPartBody>
    </w:docPart>
    <w:docPart>
      <w:docPartPr>
        <w:name w:val="9B1CAF28D362479BAEBF2F6F3DB812EC"/>
        <w:category>
          <w:name w:val="General"/>
          <w:gallery w:val="placeholder"/>
        </w:category>
        <w:types>
          <w:type w:val="bbPlcHdr"/>
        </w:types>
        <w:behaviors>
          <w:behavior w:val="content"/>
        </w:behaviors>
        <w:guid w:val="{89463844-AE48-42A8-8D06-A6F4CF3EA3ED}"/>
      </w:docPartPr>
      <w:docPartBody>
        <w:p w:rsidR="00264998" w:rsidRDefault="00264998">
          <w:pPr>
            <w:pStyle w:val="9B1CAF28D362479BAEBF2F6F3DB812EC"/>
          </w:pPr>
          <w:r w:rsidRPr="00E237E8">
            <w:t>Postage/Shipping</w:t>
          </w:r>
        </w:p>
      </w:docPartBody>
    </w:docPart>
    <w:docPart>
      <w:docPartPr>
        <w:name w:val="DA4045ABCE784FB190885E6ADCE4E5F4"/>
        <w:category>
          <w:name w:val="General"/>
          <w:gallery w:val="placeholder"/>
        </w:category>
        <w:types>
          <w:type w:val="bbPlcHdr"/>
        </w:types>
        <w:behaviors>
          <w:behavior w:val="content"/>
        </w:behaviors>
        <w:guid w:val="{C8DCF043-481F-4B7D-9E3D-FE88F9FAEE42}"/>
      </w:docPartPr>
      <w:docPartBody>
        <w:p w:rsidR="00264998" w:rsidRDefault="00264998">
          <w:pPr>
            <w:pStyle w:val="DA4045ABCE784FB190885E6ADCE4E5F4"/>
          </w:pPr>
          <w:r w:rsidRPr="00E237E8">
            <w:t>1</w:t>
          </w:r>
        </w:p>
      </w:docPartBody>
    </w:docPart>
    <w:docPart>
      <w:docPartPr>
        <w:name w:val="91FE3F4480A34D82B147AFD7F88A25C9"/>
        <w:category>
          <w:name w:val="General"/>
          <w:gallery w:val="placeholder"/>
        </w:category>
        <w:types>
          <w:type w:val="bbPlcHdr"/>
        </w:types>
        <w:behaviors>
          <w:behavior w:val="content"/>
        </w:behaviors>
        <w:guid w:val="{2E020C6D-F4C1-4251-9879-954A5F3E4E9D}"/>
      </w:docPartPr>
      <w:docPartBody>
        <w:p w:rsidR="00264998" w:rsidRDefault="00264998">
          <w:pPr>
            <w:pStyle w:val="91FE3F4480A34D82B147AFD7F88A25C9"/>
          </w:pPr>
          <w:r w:rsidRPr="00E237E8">
            <w:t>$25</w:t>
          </w:r>
        </w:p>
      </w:docPartBody>
    </w:docPart>
    <w:docPart>
      <w:docPartPr>
        <w:name w:val="FC6683CEE1DA4C5E8679C3BBAF9415A7"/>
        <w:category>
          <w:name w:val="General"/>
          <w:gallery w:val="placeholder"/>
        </w:category>
        <w:types>
          <w:type w:val="bbPlcHdr"/>
        </w:types>
        <w:behaviors>
          <w:behavior w:val="content"/>
        </w:behaviors>
        <w:guid w:val="{A9F0B5B7-A2E4-4B47-8432-8EA54961B102}"/>
      </w:docPartPr>
      <w:docPartBody>
        <w:p w:rsidR="00264998" w:rsidRDefault="00264998">
          <w:pPr>
            <w:pStyle w:val="FC6683CEE1DA4C5E8679C3BBAF9415A7"/>
          </w:pPr>
          <w:r w:rsidRPr="00E237E8">
            <w:t>$25</w:t>
          </w:r>
        </w:p>
      </w:docPartBody>
    </w:docPart>
    <w:docPart>
      <w:docPartPr>
        <w:name w:val="34AC85FE787E41FC8E22000AD5D227AD"/>
        <w:category>
          <w:name w:val="General"/>
          <w:gallery w:val="placeholder"/>
        </w:category>
        <w:types>
          <w:type w:val="bbPlcHdr"/>
        </w:types>
        <w:behaviors>
          <w:behavior w:val="content"/>
        </w:behaviors>
        <w:guid w:val="{412BF64F-61BE-4521-8782-79E4153B433D}"/>
      </w:docPartPr>
      <w:docPartBody>
        <w:p w:rsidR="00264998" w:rsidRDefault="00264998">
          <w:pPr>
            <w:pStyle w:val="34AC85FE787E41FC8E22000AD5D227AD"/>
          </w:pPr>
          <w:r w:rsidRPr="00E237E8">
            <w:t>$50</w:t>
          </w:r>
        </w:p>
      </w:docPartBody>
    </w:docPart>
    <w:docPart>
      <w:docPartPr>
        <w:name w:val="E32E7C620A6D4B94B4CDC71F5D255AB3"/>
        <w:category>
          <w:name w:val="General"/>
          <w:gallery w:val="placeholder"/>
        </w:category>
        <w:types>
          <w:type w:val="bbPlcHdr"/>
        </w:types>
        <w:behaviors>
          <w:behavior w:val="content"/>
        </w:behaviors>
        <w:guid w:val="{5747E83C-285A-4A75-9B5F-3C7DCB4C35AE}"/>
      </w:docPartPr>
      <w:docPartBody>
        <w:p w:rsidR="00264998" w:rsidRDefault="00264998">
          <w:pPr>
            <w:pStyle w:val="E32E7C620A6D4B94B4CDC71F5D255AB3"/>
          </w:pPr>
          <w:r w:rsidRPr="00E237E8">
            <w:t>Communication/Telephone</w:t>
          </w:r>
        </w:p>
      </w:docPartBody>
    </w:docPart>
    <w:docPart>
      <w:docPartPr>
        <w:name w:val="B8C5222C207F40B48414D7A75BC8B4B7"/>
        <w:category>
          <w:name w:val="General"/>
          <w:gallery w:val="placeholder"/>
        </w:category>
        <w:types>
          <w:type w:val="bbPlcHdr"/>
        </w:types>
        <w:behaviors>
          <w:behavior w:val="content"/>
        </w:behaviors>
        <w:guid w:val="{0DD30F11-4255-41E5-B59B-A04EF444ECBE}"/>
      </w:docPartPr>
      <w:docPartBody>
        <w:p w:rsidR="00264998" w:rsidRDefault="00264998">
          <w:pPr>
            <w:pStyle w:val="B8C5222C207F40B48414D7A75BC8B4B7"/>
          </w:pPr>
          <w:r w:rsidRPr="00E237E8">
            <w:t>4</w:t>
          </w:r>
        </w:p>
      </w:docPartBody>
    </w:docPart>
    <w:docPart>
      <w:docPartPr>
        <w:name w:val="E5DA60F7D57B48EC99F8E240738397F0"/>
        <w:category>
          <w:name w:val="General"/>
          <w:gallery w:val="placeholder"/>
        </w:category>
        <w:types>
          <w:type w:val="bbPlcHdr"/>
        </w:types>
        <w:behaviors>
          <w:behavior w:val="content"/>
        </w:behaviors>
        <w:guid w:val="{58CA3241-C70C-4478-B6B1-3B572912D75A}"/>
      </w:docPartPr>
      <w:docPartBody>
        <w:p w:rsidR="00264998" w:rsidRDefault="00264998">
          <w:pPr>
            <w:pStyle w:val="E5DA60F7D57B48EC99F8E240738397F0"/>
          </w:pPr>
          <w:r w:rsidRPr="00E237E8">
            <w:t>$70</w:t>
          </w:r>
        </w:p>
      </w:docPartBody>
    </w:docPart>
    <w:docPart>
      <w:docPartPr>
        <w:name w:val="0D15280DF55542AC81F15CDBCD1B92FA"/>
        <w:category>
          <w:name w:val="General"/>
          <w:gallery w:val="placeholder"/>
        </w:category>
        <w:types>
          <w:type w:val="bbPlcHdr"/>
        </w:types>
        <w:behaviors>
          <w:behavior w:val="content"/>
        </w:behaviors>
        <w:guid w:val="{A242D479-871A-4561-84F9-ECE919897209}"/>
      </w:docPartPr>
      <w:docPartBody>
        <w:p w:rsidR="00264998" w:rsidRDefault="00264998">
          <w:pPr>
            <w:pStyle w:val="0D15280DF55542AC81F15CDBCD1B92FA"/>
          </w:pPr>
          <w:r w:rsidRPr="00E237E8">
            <w:t>$280</w:t>
          </w:r>
        </w:p>
      </w:docPartBody>
    </w:docPart>
    <w:docPart>
      <w:docPartPr>
        <w:name w:val="94B597B4685C4AAAAE53074A65ADDA2F"/>
        <w:category>
          <w:name w:val="General"/>
          <w:gallery w:val="placeholder"/>
        </w:category>
        <w:types>
          <w:type w:val="bbPlcHdr"/>
        </w:types>
        <w:behaviors>
          <w:behavior w:val="content"/>
        </w:behaviors>
        <w:guid w:val="{0D81D0F0-995F-414A-8615-9115C06C10E4}"/>
      </w:docPartPr>
      <w:docPartBody>
        <w:p w:rsidR="00264998" w:rsidRDefault="00264998">
          <w:pPr>
            <w:pStyle w:val="94B597B4685C4AAAAE53074A65ADDA2F"/>
          </w:pPr>
          <w:r w:rsidRPr="00E237E8">
            <w:t>$560</w:t>
          </w:r>
        </w:p>
      </w:docPartBody>
    </w:docPart>
    <w:docPart>
      <w:docPartPr>
        <w:name w:val="5F3D2F1668C6479EB2544F2868FD8C0B"/>
        <w:category>
          <w:name w:val="General"/>
          <w:gallery w:val="placeholder"/>
        </w:category>
        <w:types>
          <w:type w:val="bbPlcHdr"/>
        </w:types>
        <w:behaviors>
          <w:behavior w:val="content"/>
        </w:behaviors>
        <w:guid w:val="{4401B2EE-23A1-44F2-ADAD-4BA8317B34A4}"/>
      </w:docPartPr>
      <w:docPartBody>
        <w:p w:rsidR="00264998" w:rsidRDefault="00264998">
          <w:pPr>
            <w:pStyle w:val="5F3D2F1668C6479EB2544F2868FD8C0B"/>
          </w:pPr>
          <w:r w:rsidRPr="00E237E8">
            <w:t>Computer Equipment</w:t>
          </w:r>
        </w:p>
      </w:docPartBody>
    </w:docPart>
    <w:docPart>
      <w:docPartPr>
        <w:name w:val="2D2D1D77774541408ABCDD7EB1018B4D"/>
        <w:category>
          <w:name w:val="General"/>
          <w:gallery w:val="placeholder"/>
        </w:category>
        <w:types>
          <w:type w:val="bbPlcHdr"/>
        </w:types>
        <w:behaviors>
          <w:behavior w:val="content"/>
        </w:behaviors>
        <w:guid w:val="{82C7D1B1-99CD-49DC-B8C8-03663F49C189}"/>
      </w:docPartPr>
      <w:docPartBody>
        <w:p w:rsidR="00264998" w:rsidRDefault="00264998">
          <w:pPr>
            <w:pStyle w:val="2D2D1D77774541408ABCDD7EB1018B4D"/>
          </w:pPr>
          <w:r w:rsidRPr="00E237E8">
            <w:t>$0</w:t>
          </w:r>
        </w:p>
      </w:docPartBody>
    </w:docPart>
    <w:docPart>
      <w:docPartPr>
        <w:name w:val="78F37BB08ACF41A1BC994BF198CC6CDF"/>
        <w:category>
          <w:name w:val="General"/>
          <w:gallery w:val="placeholder"/>
        </w:category>
        <w:types>
          <w:type w:val="bbPlcHdr"/>
        </w:types>
        <w:behaviors>
          <w:behavior w:val="content"/>
        </w:behaviors>
        <w:guid w:val="{200B9992-514D-472E-84CB-1D6ECBB99FD8}"/>
      </w:docPartPr>
      <w:docPartBody>
        <w:p w:rsidR="00264998" w:rsidRDefault="00264998">
          <w:pPr>
            <w:pStyle w:val="78F37BB08ACF41A1BC994BF198CC6CDF"/>
          </w:pPr>
          <w:r w:rsidRPr="00E237E8">
            <w:t>$1,500</w:t>
          </w:r>
        </w:p>
      </w:docPartBody>
    </w:docPart>
    <w:docPart>
      <w:docPartPr>
        <w:name w:val="D5A56DF1290945D1A26D25E053A5DC88"/>
        <w:category>
          <w:name w:val="General"/>
          <w:gallery w:val="placeholder"/>
        </w:category>
        <w:types>
          <w:type w:val="bbPlcHdr"/>
        </w:types>
        <w:behaviors>
          <w:behavior w:val="content"/>
        </w:behaviors>
        <w:guid w:val="{F596D083-9ADF-46F0-9400-A82675526755}"/>
      </w:docPartPr>
      <w:docPartBody>
        <w:p w:rsidR="00264998" w:rsidRDefault="00264998">
          <w:pPr>
            <w:pStyle w:val="D5A56DF1290945D1A26D25E053A5DC88"/>
          </w:pPr>
          <w:r w:rsidRPr="00E237E8">
            <w:t>$1,500</w:t>
          </w:r>
        </w:p>
      </w:docPartBody>
    </w:docPart>
    <w:docPart>
      <w:docPartPr>
        <w:name w:val="A756864A0BCF4F1197E245D9AD0F757F"/>
        <w:category>
          <w:name w:val="General"/>
          <w:gallery w:val="placeholder"/>
        </w:category>
        <w:types>
          <w:type w:val="bbPlcHdr"/>
        </w:types>
        <w:behaviors>
          <w:behavior w:val="content"/>
        </w:behaviors>
        <w:guid w:val="{2C10AAD6-86DC-43B9-9AD3-4649C0EB5A68}"/>
      </w:docPartPr>
      <w:docPartBody>
        <w:p w:rsidR="00264998" w:rsidRDefault="00264998">
          <w:pPr>
            <w:pStyle w:val="A756864A0BCF4F1197E245D9AD0F757F"/>
          </w:pPr>
          <w:r w:rsidRPr="00E237E8">
            <w:t>Computer Software</w:t>
          </w:r>
        </w:p>
      </w:docPartBody>
    </w:docPart>
    <w:docPart>
      <w:docPartPr>
        <w:name w:val="D8EFD968C73849C9AAD1D8FD7A7E0C56"/>
        <w:category>
          <w:name w:val="General"/>
          <w:gallery w:val="placeholder"/>
        </w:category>
        <w:types>
          <w:type w:val="bbPlcHdr"/>
        </w:types>
        <w:behaviors>
          <w:behavior w:val="content"/>
        </w:behaviors>
        <w:guid w:val="{EBC456FB-06E6-43A1-89EC-EB4A116D2D17}"/>
      </w:docPartPr>
      <w:docPartBody>
        <w:p w:rsidR="00264998" w:rsidRDefault="00264998">
          <w:pPr>
            <w:pStyle w:val="D8EFD968C73849C9AAD1D8FD7A7E0C56"/>
          </w:pPr>
          <w:r w:rsidRPr="00E237E8">
            <w:t>$0</w:t>
          </w:r>
        </w:p>
      </w:docPartBody>
    </w:docPart>
    <w:docPart>
      <w:docPartPr>
        <w:name w:val="29EC59B0034B4E24ABD1CCFDCAC8C29A"/>
        <w:category>
          <w:name w:val="General"/>
          <w:gallery w:val="placeholder"/>
        </w:category>
        <w:types>
          <w:type w:val="bbPlcHdr"/>
        </w:types>
        <w:behaviors>
          <w:behavior w:val="content"/>
        </w:behaviors>
        <w:guid w:val="{5C1B9CCF-0850-4764-A16C-6849A9758AC6}"/>
      </w:docPartPr>
      <w:docPartBody>
        <w:p w:rsidR="00264998" w:rsidRDefault="00264998">
          <w:pPr>
            <w:pStyle w:val="29EC59B0034B4E24ABD1CCFDCAC8C29A"/>
          </w:pPr>
          <w:r w:rsidRPr="00E237E8">
            <w:t>$300</w:t>
          </w:r>
        </w:p>
      </w:docPartBody>
    </w:docPart>
    <w:docPart>
      <w:docPartPr>
        <w:name w:val="4CBE535097B8438980025EDAABF4C7AE"/>
        <w:category>
          <w:name w:val="General"/>
          <w:gallery w:val="placeholder"/>
        </w:category>
        <w:types>
          <w:type w:val="bbPlcHdr"/>
        </w:types>
        <w:behaviors>
          <w:behavior w:val="content"/>
        </w:behaviors>
        <w:guid w:val="{C2C06656-C9DD-4743-A34F-2D0ECF6AE866}"/>
      </w:docPartPr>
      <w:docPartBody>
        <w:p w:rsidR="00264998" w:rsidRDefault="00264998">
          <w:pPr>
            <w:pStyle w:val="4CBE535097B8438980025EDAABF4C7AE"/>
          </w:pPr>
          <w:r w:rsidRPr="00E237E8">
            <w:t>$300</w:t>
          </w:r>
        </w:p>
      </w:docPartBody>
    </w:docPart>
    <w:docPart>
      <w:docPartPr>
        <w:name w:val="640D32334E6C4A2297724159BC503D47"/>
        <w:category>
          <w:name w:val="General"/>
          <w:gallery w:val="placeholder"/>
        </w:category>
        <w:types>
          <w:type w:val="bbPlcHdr"/>
        </w:types>
        <w:behaviors>
          <w:behavior w:val="content"/>
        </w:behaviors>
        <w:guid w:val="{8092B238-B534-4359-9040-CD76BA762C80}"/>
      </w:docPartPr>
      <w:docPartBody>
        <w:p w:rsidR="00264998" w:rsidRDefault="00264998">
          <w:pPr>
            <w:pStyle w:val="640D32334E6C4A2297724159BC503D47"/>
          </w:pPr>
          <w:r w:rsidRPr="00E237E8">
            <w:t>Insurance</w:t>
          </w:r>
        </w:p>
      </w:docPartBody>
    </w:docPart>
    <w:docPart>
      <w:docPartPr>
        <w:name w:val="94F02E6A2E1844968BDA818C2C716E26"/>
        <w:category>
          <w:name w:val="General"/>
          <w:gallery w:val="placeholder"/>
        </w:category>
        <w:types>
          <w:type w:val="bbPlcHdr"/>
        </w:types>
        <w:behaviors>
          <w:behavior w:val="content"/>
        </w:behaviors>
        <w:guid w:val="{3DAFE5B9-204F-43B6-B6C5-5ED9B85F5DB4}"/>
      </w:docPartPr>
      <w:docPartBody>
        <w:p w:rsidR="00264998" w:rsidRDefault="00264998">
          <w:pPr>
            <w:pStyle w:val="94F02E6A2E1844968BDA818C2C716E26"/>
          </w:pPr>
          <w:r w:rsidRPr="00E237E8">
            <w:t>$0</w:t>
          </w:r>
        </w:p>
      </w:docPartBody>
    </w:docPart>
    <w:docPart>
      <w:docPartPr>
        <w:name w:val="028CBA89E832459585F9CBE2504EDA17"/>
        <w:category>
          <w:name w:val="General"/>
          <w:gallery w:val="placeholder"/>
        </w:category>
        <w:types>
          <w:type w:val="bbPlcHdr"/>
        </w:types>
        <w:behaviors>
          <w:behavior w:val="content"/>
        </w:behaviors>
        <w:guid w:val="{C6298134-A2C4-4F14-8937-4476227EB911}"/>
      </w:docPartPr>
      <w:docPartBody>
        <w:p w:rsidR="00264998" w:rsidRDefault="00264998">
          <w:pPr>
            <w:pStyle w:val="028CBA89E832459585F9CBE2504EDA17"/>
          </w:pPr>
          <w:r w:rsidRPr="00E237E8">
            <w:t>$60</w:t>
          </w:r>
        </w:p>
      </w:docPartBody>
    </w:docPart>
    <w:docPart>
      <w:docPartPr>
        <w:name w:val="6DCA233F2C5F49929F1B8483E6922D89"/>
        <w:category>
          <w:name w:val="General"/>
          <w:gallery w:val="placeholder"/>
        </w:category>
        <w:types>
          <w:type w:val="bbPlcHdr"/>
        </w:types>
        <w:behaviors>
          <w:behavior w:val="content"/>
        </w:behaviors>
        <w:guid w:val="{7C63EFA2-C47B-44D0-8E1C-62DE058542B1}"/>
      </w:docPartPr>
      <w:docPartBody>
        <w:p w:rsidR="00264998" w:rsidRDefault="00264998">
          <w:pPr>
            <w:pStyle w:val="6DCA233F2C5F49929F1B8483E6922D89"/>
          </w:pPr>
          <w:r w:rsidRPr="00E237E8">
            <w:t>$60</w:t>
          </w:r>
        </w:p>
      </w:docPartBody>
    </w:docPart>
    <w:docPart>
      <w:docPartPr>
        <w:name w:val="B8A305FC3AF84AAAAA5BFF8901871B3E"/>
        <w:category>
          <w:name w:val="General"/>
          <w:gallery w:val="placeholder"/>
        </w:category>
        <w:types>
          <w:type w:val="bbPlcHdr"/>
        </w:types>
        <w:behaviors>
          <w:behavior w:val="content"/>
        </w:behaviors>
        <w:guid w:val="{0BEF153C-0470-41BC-9BE1-12C0FBD030D8}"/>
      </w:docPartPr>
      <w:docPartBody>
        <w:p w:rsidR="00264998" w:rsidRDefault="00264998">
          <w:pPr>
            <w:pStyle w:val="B8A305FC3AF84AAAAA5BFF8901871B3E"/>
          </w:pPr>
          <w:r w:rsidRPr="00E237E8">
            <w:t>Interest Expense</w:t>
          </w:r>
        </w:p>
      </w:docPartBody>
    </w:docPart>
    <w:docPart>
      <w:docPartPr>
        <w:name w:val="3FADDF53588A418180F2C69811DB3BEC"/>
        <w:category>
          <w:name w:val="General"/>
          <w:gallery w:val="placeholder"/>
        </w:category>
        <w:types>
          <w:type w:val="bbPlcHdr"/>
        </w:types>
        <w:behaviors>
          <w:behavior w:val="content"/>
        </w:behaviors>
        <w:guid w:val="{91EB1A82-3BC9-4F41-AC81-04308678192B}"/>
      </w:docPartPr>
      <w:docPartBody>
        <w:p w:rsidR="00264998" w:rsidRDefault="00264998">
          <w:pPr>
            <w:pStyle w:val="3FADDF53588A418180F2C69811DB3BEC"/>
          </w:pPr>
          <w:r w:rsidRPr="00E237E8">
            <w:t>$0</w:t>
          </w:r>
        </w:p>
      </w:docPartBody>
    </w:docPart>
    <w:docPart>
      <w:docPartPr>
        <w:name w:val="D5DD5B24F9894F839B61AC30F6D518DC"/>
        <w:category>
          <w:name w:val="General"/>
          <w:gallery w:val="placeholder"/>
        </w:category>
        <w:types>
          <w:type w:val="bbPlcHdr"/>
        </w:types>
        <w:behaviors>
          <w:behavior w:val="content"/>
        </w:behaviors>
        <w:guid w:val="{BEC82C3B-5681-490A-B8F7-4F9A290D0CE7}"/>
      </w:docPartPr>
      <w:docPartBody>
        <w:p w:rsidR="00264998" w:rsidRDefault="00264998">
          <w:pPr>
            <w:pStyle w:val="D5DD5B24F9894F839B61AC30F6D518DC"/>
          </w:pPr>
          <w:r w:rsidRPr="00E237E8">
            <w:t>$0</w:t>
          </w:r>
        </w:p>
      </w:docPartBody>
    </w:docPart>
    <w:docPart>
      <w:docPartPr>
        <w:name w:val="DF019A43DDEC46419707A172D4204548"/>
        <w:category>
          <w:name w:val="General"/>
          <w:gallery w:val="placeholder"/>
        </w:category>
        <w:types>
          <w:type w:val="bbPlcHdr"/>
        </w:types>
        <w:behaviors>
          <w:behavior w:val="content"/>
        </w:behaviors>
        <w:guid w:val="{4A8996BE-1E82-4AE1-8877-B1C4144C180B}"/>
      </w:docPartPr>
      <w:docPartBody>
        <w:p w:rsidR="00264998" w:rsidRDefault="00264998">
          <w:pPr>
            <w:pStyle w:val="DF019A43DDEC46419707A172D4204548"/>
          </w:pPr>
          <w:r w:rsidRPr="00E237E8">
            <w:t>$0</w:t>
          </w:r>
        </w:p>
      </w:docPartBody>
    </w:docPart>
    <w:docPart>
      <w:docPartPr>
        <w:name w:val="D35780351A534F459AAD2681481DCAFD"/>
        <w:category>
          <w:name w:val="General"/>
          <w:gallery w:val="placeholder"/>
        </w:category>
        <w:types>
          <w:type w:val="bbPlcHdr"/>
        </w:types>
        <w:behaviors>
          <w:behavior w:val="content"/>
        </w:behaviors>
        <w:guid w:val="{A0988DF2-65BB-491D-9C13-3723ED702D82}"/>
      </w:docPartPr>
      <w:docPartBody>
        <w:p w:rsidR="00264998" w:rsidRDefault="00264998">
          <w:pPr>
            <w:pStyle w:val="D35780351A534F459AAD2681481DCAFD"/>
          </w:pPr>
          <w:r w:rsidRPr="00E237E8">
            <w:t>Bank Service Charges</w:t>
          </w:r>
        </w:p>
      </w:docPartBody>
    </w:docPart>
    <w:docPart>
      <w:docPartPr>
        <w:name w:val="64E4AC745D3641E29A99BCA32AB7DF21"/>
        <w:category>
          <w:name w:val="General"/>
          <w:gallery w:val="placeholder"/>
        </w:category>
        <w:types>
          <w:type w:val="bbPlcHdr"/>
        </w:types>
        <w:behaviors>
          <w:behavior w:val="content"/>
        </w:behaviors>
        <w:guid w:val="{6080E0BF-2639-466D-9C07-7DF09DC8D8DE}"/>
      </w:docPartPr>
      <w:docPartBody>
        <w:p w:rsidR="00264998" w:rsidRDefault="00264998">
          <w:pPr>
            <w:pStyle w:val="64E4AC745D3641E29A99BCA32AB7DF21"/>
          </w:pPr>
          <w:r w:rsidRPr="00E237E8">
            <w:t>$0</w:t>
          </w:r>
        </w:p>
      </w:docPartBody>
    </w:docPart>
    <w:docPart>
      <w:docPartPr>
        <w:name w:val="FD5F644D271941D589DE774F2FDEA039"/>
        <w:category>
          <w:name w:val="General"/>
          <w:gallery w:val="placeholder"/>
        </w:category>
        <w:types>
          <w:type w:val="bbPlcHdr"/>
        </w:types>
        <w:behaviors>
          <w:behavior w:val="content"/>
        </w:behaviors>
        <w:guid w:val="{42555159-111B-4575-BD61-068927006246}"/>
      </w:docPartPr>
      <w:docPartBody>
        <w:p w:rsidR="00264998" w:rsidRDefault="00264998">
          <w:pPr>
            <w:pStyle w:val="FD5F644D271941D589DE774F2FDEA039"/>
          </w:pPr>
          <w:r w:rsidRPr="00E237E8">
            <w:t>$0</w:t>
          </w:r>
        </w:p>
      </w:docPartBody>
    </w:docPart>
    <w:docPart>
      <w:docPartPr>
        <w:name w:val="46C2CB5FC79D4596889CC89CAFE1D884"/>
        <w:category>
          <w:name w:val="General"/>
          <w:gallery w:val="placeholder"/>
        </w:category>
        <w:types>
          <w:type w:val="bbPlcHdr"/>
        </w:types>
        <w:behaviors>
          <w:behavior w:val="content"/>
        </w:behaviors>
        <w:guid w:val="{EC73C2A5-A2D2-4FE0-89ED-FC21AE819BEA}"/>
      </w:docPartPr>
      <w:docPartBody>
        <w:p w:rsidR="00264998" w:rsidRDefault="00264998">
          <w:pPr>
            <w:pStyle w:val="46C2CB5FC79D4596889CC89CAFE1D884"/>
          </w:pPr>
          <w:r w:rsidRPr="00E237E8">
            <w:t>$0</w:t>
          </w:r>
        </w:p>
      </w:docPartBody>
    </w:docPart>
    <w:docPart>
      <w:docPartPr>
        <w:name w:val="4B3C889790C54C1B9D1E5D1A496D0E67"/>
        <w:category>
          <w:name w:val="General"/>
          <w:gallery w:val="placeholder"/>
        </w:category>
        <w:types>
          <w:type w:val="bbPlcHdr"/>
        </w:types>
        <w:behaviors>
          <w:behavior w:val="content"/>
        </w:behaviors>
        <w:guid w:val="{C625E5AF-BD34-4651-89EB-30D42098332D}"/>
      </w:docPartPr>
      <w:docPartBody>
        <w:p w:rsidR="00264998" w:rsidRDefault="00264998">
          <w:pPr>
            <w:pStyle w:val="4B3C889790C54C1B9D1E5D1A496D0E67"/>
          </w:pPr>
          <w:r w:rsidRPr="00E237E8">
            <w:t>Supplies</w:t>
          </w:r>
        </w:p>
      </w:docPartBody>
    </w:docPart>
    <w:docPart>
      <w:docPartPr>
        <w:name w:val="1A87B4DF0D3D47F1A47546E4F5B9F377"/>
        <w:category>
          <w:name w:val="General"/>
          <w:gallery w:val="placeholder"/>
        </w:category>
        <w:types>
          <w:type w:val="bbPlcHdr"/>
        </w:types>
        <w:behaviors>
          <w:behavior w:val="content"/>
        </w:behaviors>
        <w:guid w:val="{FBECEBE3-0844-4EA9-B801-435B26A587A4}"/>
      </w:docPartPr>
      <w:docPartBody>
        <w:p w:rsidR="00264998" w:rsidRDefault="00264998">
          <w:pPr>
            <w:pStyle w:val="1A87B4DF0D3D47F1A47546E4F5B9F377"/>
          </w:pPr>
          <w:r w:rsidRPr="00E237E8">
            <w:t>$0</w:t>
          </w:r>
        </w:p>
      </w:docPartBody>
    </w:docPart>
    <w:docPart>
      <w:docPartPr>
        <w:name w:val="6BDA86552E3B4B2E9ABA7F19C052AD9C"/>
        <w:category>
          <w:name w:val="General"/>
          <w:gallery w:val="placeholder"/>
        </w:category>
        <w:types>
          <w:type w:val="bbPlcHdr"/>
        </w:types>
        <w:behaviors>
          <w:behavior w:val="content"/>
        </w:behaviors>
        <w:guid w:val="{36FF92EB-11B8-4DCE-9FA8-6A61FA24DE02}"/>
      </w:docPartPr>
      <w:docPartBody>
        <w:p w:rsidR="00264998" w:rsidRDefault="00264998">
          <w:pPr>
            <w:pStyle w:val="6BDA86552E3B4B2E9ABA7F19C052AD9C"/>
          </w:pPr>
          <w:r w:rsidRPr="00E237E8">
            <w:t>$0</w:t>
          </w:r>
        </w:p>
      </w:docPartBody>
    </w:docPart>
    <w:docPart>
      <w:docPartPr>
        <w:name w:val="90F4629C975F4A26989CE5905FD44889"/>
        <w:category>
          <w:name w:val="General"/>
          <w:gallery w:val="placeholder"/>
        </w:category>
        <w:types>
          <w:type w:val="bbPlcHdr"/>
        </w:types>
        <w:behaviors>
          <w:behavior w:val="content"/>
        </w:behaviors>
        <w:guid w:val="{FFDFA466-AAAA-4672-9E52-CD6E35545044}"/>
      </w:docPartPr>
      <w:docPartBody>
        <w:p w:rsidR="00264998" w:rsidRDefault="00264998">
          <w:pPr>
            <w:pStyle w:val="90F4629C975F4A26989CE5905FD44889"/>
          </w:pPr>
          <w:r w:rsidRPr="00E237E8">
            <w:t>$0</w:t>
          </w:r>
        </w:p>
      </w:docPartBody>
    </w:docPart>
    <w:docPart>
      <w:docPartPr>
        <w:name w:val="EA4ECCD1C8B343DD815D189A245104FF"/>
        <w:category>
          <w:name w:val="General"/>
          <w:gallery w:val="placeholder"/>
        </w:category>
        <w:types>
          <w:type w:val="bbPlcHdr"/>
        </w:types>
        <w:behaviors>
          <w:behavior w:val="content"/>
        </w:behaviors>
        <w:guid w:val="{0E5B9244-87EA-4E11-91FB-996ECB0B4533}"/>
      </w:docPartPr>
      <w:docPartBody>
        <w:p w:rsidR="00264998" w:rsidRDefault="00264998">
          <w:pPr>
            <w:pStyle w:val="EA4ECCD1C8B343DD815D189A245104FF"/>
          </w:pPr>
          <w:r w:rsidRPr="00E237E8">
            <w:t>Travel &amp; Entertainment</w:t>
          </w:r>
        </w:p>
      </w:docPartBody>
    </w:docPart>
    <w:docPart>
      <w:docPartPr>
        <w:name w:val="02DD5690A67947B8991F91F731935F78"/>
        <w:category>
          <w:name w:val="General"/>
          <w:gallery w:val="placeholder"/>
        </w:category>
        <w:types>
          <w:type w:val="bbPlcHdr"/>
        </w:types>
        <w:behaviors>
          <w:behavior w:val="content"/>
        </w:behaviors>
        <w:guid w:val="{8DE3D15F-14B5-46DB-A5A8-4404E3729C82}"/>
      </w:docPartPr>
      <w:docPartBody>
        <w:p w:rsidR="00264998" w:rsidRDefault="00264998">
          <w:pPr>
            <w:pStyle w:val="02DD5690A67947B8991F91F731935F78"/>
          </w:pPr>
          <w:r w:rsidRPr="00E237E8">
            <w:t>$0</w:t>
          </w:r>
        </w:p>
      </w:docPartBody>
    </w:docPart>
    <w:docPart>
      <w:docPartPr>
        <w:name w:val="CBA6C044270148C6B9535BF973183018"/>
        <w:category>
          <w:name w:val="General"/>
          <w:gallery w:val="placeholder"/>
        </w:category>
        <w:types>
          <w:type w:val="bbPlcHdr"/>
        </w:types>
        <w:behaviors>
          <w:behavior w:val="content"/>
        </w:behaviors>
        <w:guid w:val="{0AEF0BBC-70C0-456B-9639-055584A71777}"/>
      </w:docPartPr>
      <w:docPartBody>
        <w:p w:rsidR="00264998" w:rsidRDefault="00264998">
          <w:pPr>
            <w:pStyle w:val="CBA6C044270148C6B9535BF973183018"/>
          </w:pPr>
          <w:r w:rsidRPr="00E237E8">
            <w:t>$0</w:t>
          </w:r>
        </w:p>
      </w:docPartBody>
    </w:docPart>
    <w:docPart>
      <w:docPartPr>
        <w:name w:val="30ABCD45C5CF4580B4ACA1864F15F740"/>
        <w:category>
          <w:name w:val="General"/>
          <w:gallery w:val="placeholder"/>
        </w:category>
        <w:types>
          <w:type w:val="bbPlcHdr"/>
        </w:types>
        <w:behaviors>
          <w:behavior w:val="content"/>
        </w:behaviors>
        <w:guid w:val="{5DC1D22B-0E5E-47C6-82C0-8990B2B61A65}"/>
      </w:docPartPr>
      <w:docPartBody>
        <w:p w:rsidR="00264998" w:rsidRDefault="00264998">
          <w:pPr>
            <w:pStyle w:val="30ABCD45C5CF4580B4ACA1864F15F740"/>
          </w:pPr>
          <w:r w:rsidRPr="00E237E8">
            <w:t>$0</w:t>
          </w:r>
        </w:p>
      </w:docPartBody>
    </w:docPart>
    <w:docPart>
      <w:docPartPr>
        <w:name w:val="56B5274A6E7741448C1045697C9953B8"/>
        <w:category>
          <w:name w:val="General"/>
          <w:gallery w:val="placeholder"/>
        </w:category>
        <w:types>
          <w:type w:val="bbPlcHdr"/>
        </w:types>
        <w:behaviors>
          <w:behavior w:val="content"/>
        </w:behaviors>
        <w:guid w:val="{5EC2046B-0CF7-42F4-BB99-78EBC49211D5}"/>
      </w:docPartPr>
      <w:docPartBody>
        <w:p w:rsidR="00264998" w:rsidRDefault="00264998">
          <w:pPr>
            <w:pStyle w:val="56B5274A6E7741448C1045697C9953B8"/>
          </w:pPr>
          <w:r w:rsidRPr="00E237E8">
            <w:t>Equipment</w:t>
          </w:r>
        </w:p>
      </w:docPartBody>
    </w:docPart>
    <w:docPart>
      <w:docPartPr>
        <w:name w:val="65A9165801064545AF2979B2932D57BE"/>
        <w:category>
          <w:name w:val="General"/>
          <w:gallery w:val="placeholder"/>
        </w:category>
        <w:types>
          <w:type w:val="bbPlcHdr"/>
        </w:types>
        <w:behaviors>
          <w:behavior w:val="content"/>
        </w:behaviors>
        <w:guid w:val="{E1E79BDD-3509-4DD9-AB66-5572258BD1D1}"/>
      </w:docPartPr>
      <w:docPartBody>
        <w:p w:rsidR="00264998" w:rsidRDefault="00264998">
          <w:pPr>
            <w:pStyle w:val="65A9165801064545AF2979B2932D57BE"/>
          </w:pPr>
          <w:r w:rsidRPr="00E237E8">
            <w:t>$0</w:t>
          </w:r>
        </w:p>
      </w:docPartBody>
    </w:docPart>
    <w:docPart>
      <w:docPartPr>
        <w:name w:val="5F0488A83DF24334AE942A5068D4C743"/>
        <w:category>
          <w:name w:val="General"/>
          <w:gallery w:val="placeholder"/>
        </w:category>
        <w:types>
          <w:type w:val="bbPlcHdr"/>
        </w:types>
        <w:behaviors>
          <w:behavior w:val="content"/>
        </w:behaviors>
        <w:guid w:val="{D6D0A17D-4A31-49B4-BC03-04D6094327D3}"/>
      </w:docPartPr>
      <w:docPartBody>
        <w:p w:rsidR="00264998" w:rsidRDefault="00264998">
          <w:pPr>
            <w:pStyle w:val="5F0488A83DF24334AE942A5068D4C743"/>
          </w:pPr>
          <w:r w:rsidRPr="00E237E8">
            <w:t>$2,500</w:t>
          </w:r>
        </w:p>
      </w:docPartBody>
    </w:docPart>
    <w:docPart>
      <w:docPartPr>
        <w:name w:val="921A4112C2C7410B92A0B78965649CC8"/>
        <w:category>
          <w:name w:val="General"/>
          <w:gallery w:val="placeholder"/>
        </w:category>
        <w:types>
          <w:type w:val="bbPlcHdr"/>
        </w:types>
        <w:behaviors>
          <w:behavior w:val="content"/>
        </w:behaviors>
        <w:guid w:val="{A7212D62-9FFB-45A6-9E96-5E73F141DD76}"/>
      </w:docPartPr>
      <w:docPartBody>
        <w:p w:rsidR="00264998" w:rsidRDefault="00264998">
          <w:pPr>
            <w:pStyle w:val="921A4112C2C7410B92A0B78965649CC8"/>
          </w:pPr>
          <w:r w:rsidRPr="00E237E8">
            <w:t>$2,500</w:t>
          </w:r>
        </w:p>
      </w:docPartBody>
    </w:docPart>
    <w:docPart>
      <w:docPartPr>
        <w:name w:val="E896CE72D3684DAEA472BFDC18C02D4D"/>
        <w:category>
          <w:name w:val="General"/>
          <w:gallery w:val="placeholder"/>
        </w:category>
        <w:types>
          <w:type w:val="bbPlcHdr"/>
        </w:types>
        <w:behaviors>
          <w:behavior w:val="content"/>
        </w:behaviors>
        <w:guid w:val="{E781E732-760B-48C2-B8E1-E79886FE5C2A}"/>
      </w:docPartPr>
      <w:docPartBody>
        <w:p w:rsidR="00264998" w:rsidRDefault="00264998">
          <w:pPr>
            <w:pStyle w:val="E896CE72D3684DAEA472BFDC18C02D4D"/>
          </w:pPr>
          <w:r w:rsidRPr="00E237E8">
            <w:t>Furniture &amp; Fixtures</w:t>
          </w:r>
        </w:p>
      </w:docPartBody>
    </w:docPart>
    <w:docPart>
      <w:docPartPr>
        <w:name w:val="A6A4D40C4AAD46C18C3E29A5EF198E89"/>
        <w:category>
          <w:name w:val="General"/>
          <w:gallery w:val="placeholder"/>
        </w:category>
        <w:types>
          <w:type w:val="bbPlcHdr"/>
        </w:types>
        <w:behaviors>
          <w:behavior w:val="content"/>
        </w:behaviors>
        <w:guid w:val="{DA40642D-089B-4AB2-ADF0-936724A73BB1}"/>
      </w:docPartPr>
      <w:docPartBody>
        <w:p w:rsidR="00264998" w:rsidRDefault="00264998">
          <w:pPr>
            <w:pStyle w:val="A6A4D40C4AAD46C18C3E29A5EF198E89"/>
          </w:pPr>
          <w:r w:rsidRPr="00E237E8">
            <w:t>$0</w:t>
          </w:r>
        </w:p>
      </w:docPartBody>
    </w:docPart>
    <w:docPart>
      <w:docPartPr>
        <w:name w:val="CCC44E0EABF6489CB057CE9C6406C6E9"/>
        <w:category>
          <w:name w:val="General"/>
          <w:gallery w:val="placeholder"/>
        </w:category>
        <w:types>
          <w:type w:val="bbPlcHdr"/>
        </w:types>
        <w:behaviors>
          <w:behavior w:val="content"/>
        </w:behaviors>
        <w:guid w:val="{A1699A14-E20D-4DA6-AFC8-EC2BB2D62567}"/>
      </w:docPartPr>
      <w:docPartBody>
        <w:p w:rsidR="00264998" w:rsidRDefault="00264998">
          <w:pPr>
            <w:pStyle w:val="CCC44E0EABF6489CB057CE9C6406C6E9"/>
          </w:pPr>
          <w:r w:rsidRPr="00E237E8">
            <w:t>$0</w:t>
          </w:r>
        </w:p>
      </w:docPartBody>
    </w:docPart>
    <w:docPart>
      <w:docPartPr>
        <w:name w:val="BAAAE5DC0CA249A487CB353AA91686F7"/>
        <w:category>
          <w:name w:val="General"/>
          <w:gallery w:val="placeholder"/>
        </w:category>
        <w:types>
          <w:type w:val="bbPlcHdr"/>
        </w:types>
        <w:behaviors>
          <w:behavior w:val="content"/>
        </w:behaviors>
        <w:guid w:val="{197E7295-2815-4C76-AF48-FA447B4CDFD0}"/>
      </w:docPartPr>
      <w:docPartBody>
        <w:p w:rsidR="00264998" w:rsidRDefault="00264998">
          <w:pPr>
            <w:pStyle w:val="BAAAE5DC0CA249A487CB353AA91686F7"/>
          </w:pPr>
          <w:r w:rsidRPr="00E237E8">
            <w:t>$0</w:t>
          </w:r>
        </w:p>
      </w:docPartBody>
    </w:docPart>
    <w:docPart>
      <w:docPartPr>
        <w:name w:val="D7EA37C99EDD4A69936B79222CC98C4B"/>
        <w:category>
          <w:name w:val="General"/>
          <w:gallery w:val="placeholder"/>
        </w:category>
        <w:types>
          <w:type w:val="bbPlcHdr"/>
        </w:types>
        <w:behaviors>
          <w:behavior w:val="content"/>
        </w:behaviors>
        <w:guid w:val="{F5BDC26A-9A66-4C46-9871-2303701294B0}"/>
      </w:docPartPr>
      <w:docPartBody>
        <w:p w:rsidR="00264998" w:rsidRDefault="00264998">
          <w:pPr>
            <w:pStyle w:val="D7EA37C99EDD4A69936B79222CC98C4B"/>
          </w:pPr>
          <w:r w:rsidRPr="00E237E8">
            <w:t>Leasehold Improvements</w:t>
          </w:r>
        </w:p>
      </w:docPartBody>
    </w:docPart>
    <w:docPart>
      <w:docPartPr>
        <w:name w:val="C82E008E19304D1CBD50AD7227446435"/>
        <w:category>
          <w:name w:val="General"/>
          <w:gallery w:val="placeholder"/>
        </w:category>
        <w:types>
          <w:type w:val="bbPlcHdr"/>
        </w:types>
        <w:behaviors>
          <w:behavior w:val="content"/>
        </w:behaviors>
        <w:guid w:val="{68E2B047-2735-436B-A134-F882F0919782}"/>
      </w:docPartPr>
      <w:docPartBody>
        <w:p w:rsidR="00264998" w:rsidRDefault="00264998">
          <w:pPr>
            <w:pStyle w:val="C82E008E19304D1CBD50AD7227446435"/>
          </w:pPr>
          <w:r w:rsidRPr="00E237E8">
            <w:t>$0</w:t>
          </w:r>
        </w:p>
      </w:docPartBody>
    </w:docPart>
    <w:docPart>
      <w:docPartPr>
        <w:name w:val="8201CAEBCF2C4F21A2B86841BB2B11A9"/>
        <w:category>
          <w:name w:val="General"/>
          <w:gallery w:val="placeholder"/>
        </w:category>
        <w:types>
          <w:type w:val="bbPlcHdr"/>
        </w:types>
        <w:behaviors>
          <w:behavior w:val="content"/>
        </w:behaviors>
        <w:guid w:val="{EB93695F-74E1-41F4-93FA-4D5DD0309118}"/>
      </w:docPartPr>
      <w:docPartBody>
        <w:p w:rsidR="00264998" w:rsidRDefault="00264998">
          <w:pPr>
            <w:pStyle w:val="8201CAEBCF2C4F21A2B86841BB2B11A9"/>
          </w:pPr>
          <w:r w:rsidRPr="00E237E8">
            <w:t>$0</w:t>
          </w:r>
        </w:p>
      </w:docPartBody>
    </w:docPart>
    <w:docPart>
      <w:docPartPr>
        <w:name w:val="2C3FADE95EAF4098A92D11557120A700"/>
        <w:category>
          <w:name w:val="General"/>
          <w:gallery w:val="placeholder"/>
        </w:category>
        <w:types>
          <w:type w:val="bbPlcHdr"/>
        </w:types>
        <w:behaviors>
          <w:behavior w:val="content"/>
        </w:behaviors>
        <w:guid w:val="{104377B7-F180-420D-9AC8-123A72D6B5A6}"/>
      </w:docPartPr>
      <w:docPartBody>
        <w:p w:rsidR="00264998" w:rsidRDefault="00264998">
          <w:pPr>
            <w:pStyle w:val="2C3FADE95EAF4098A92D11557120A700"/>
          </w:pPr>
          <w:r w:rsidRPr="00E237E8">
            <w:t>$0</w:t>
          </w:r>
        </w:p>
      </w:docPartBody>
    </w:docPart>
    <w:docPart>
      <w:docPartPr>
        <w:name w:val="D0CAD3606C8F4D19B594D23643BD51F5"/>
        <w:category>
          <w:name w:val="General"/>
          <w:gallery w:val="placeholder"/>
        </w:category>
        <w:types>
          <w:type w:val="bbPlcHdr"/>
        </w:types>
        <w:behaviors>
          <w:behavior w:val="content"/>
        </w:behaviors>
        <w:guid w:val="{FC9139E0-B12B-4F45-B7D1-C2A2378074BD}"/>
      </w:docPartPr>
      <w:docPartBody>
        <w:p w:rsidR="00264998" w:rsidRDefault="00264998">
          <w:pPr>
            <w:pStyle w:val="D0CAD3606C8F4D19B594D23643BD51F5"/>
          </w:pPr>
          <w:r w:rsidRPr="00E237E8">
            <w:t>Security Deposit(s)</w:t>
          </w:r>
        </w:p>
      </w:docPartBody>
    </w:docPart>
    <w:docPart>
      <w:docPartPr>
        <w:name w:val="8E44DC12433341FCB4FC9C2C6E33D72C"/>
        <w:category>
          <w:name w:val="General"/>
          <w:gallery w:val="placeholder"/>
        </w:category>
        <w:types>
          <w:type w:val="bbPlcHdr"/>
        </w:types>
        <w:behaviors>
          <w:behavior w:val="content"/>
        </w:behaviors>
        <w:guid w:val="{AC714D9B-899C-46F5-B7C8-9C37E7D8C906}"/>
      </w:docPartPr>
      <w:docPartBody>
        <w:p w:rsidR="00264998" w:rsidRDefault="00264998">
          <w:pPr>
            <w:pStyle w:val="8E44DC12433341FCB4FC9C2C6E33D72C"/>
          </w:pPr>
          <w:r w:rsidRPr="00E237E8">
            <w:t>$0</w:t>
          </w:r>
        </w:p>
      </w:docPartBody>
    </w:docPart>
    <w:docPart>
      <w:docPartPr>
        <w:name w:val="EBD2FFF0B8614644A22F9EF54A3E4F83"/>
        <w:category>
          <w:name w:val="General"/>
          <w:gallery w:val="placeholder"/>
        </w:category>
        <w:types>
          <w:type w:val="bbPlcHdr"/>
        </w:types>
        <w:behaviors>
          <w:behavior w:val="content"/>
        </w:behaviors>
        <w:guid w:val="{BFCD7F5D-E38A-4C62-B5E4-1487279C4695}"/>
      </w:docPartPr>
      <w:docPartBody>
        <w:p w:rsidR="00264998" w:rsidRDefault="00264998">
          <w:pPr>
            <w:pStyle w:val="EBD2FFF0B8614644A22F9EF54A3E4F83"/>
          </w:pPr>
          <w:r w:rsidRPr="00E237E8">
            <w:t>$0</w:t>
          </w:r>
        </w:p>
      </w:docPartBody>
    </w:docPart>
    <w:docPart>
      <w:docPartPr>
        <w:name w:val="BCD2D9A6AB0942248AAF5A5B5865A4E1"/>
        <w:category>
          <w:name w:val="General"/>
          <w:gallery w:val="placeholder"/>
        </w:category>
        <w:types>
          <w:type w:val="bbPlcHdr"/>
        </w:types>
        <w:behaviors>
          <w:behavior w:val="content"/>
        </w:behaviors>
        <w:guid w:val="{93CAFBD4-6D6B-49EF-ADD0-A8F15528C8B0}"/>
      </w:docPartPr>
      <w:docPartBody>
        <w:p w:rsidR="00264998" w:rsidRDefault="00264998">
          <w:pPr>
            <w:pStyle w:val="BCD2D9A6AB0942248AAF5A5B5865A4E1"/>
          </w:pPr>
          <w:r w:rsidRPr="00E237E8">
            <w:t>$0</w:t>
          </w:r>
        </w:p>
      </w:docPartBody>
    </w:docPart>
    <w:docPart>
      <w:docPartPr>
        <w:name w:val="E2738D3AD18B41C39529B599553633F6"/>
        <w:category>
          <w:name w:val="General"/>
          <w:gallery w:val="placeholder"/>
        </w:category>
        <w:types>
          <w:type w:val="bbPlcHdr"/>
        </w:types>
        <w:behaviors>
          <w:behavior w:val="content"/>
        </w:behaviors>
        <w:guid w:val="{14ACFF8D-A44C-4FF7-93AC-19BF7F888654}"/>
      </w:docPartPr>
      <w:docPartBody>
        <w:p w:rsidR="00264998" w:rsidRDefault="00264998">
          <w:pPr>
            <w:pStyle w:val="E2738D3AD18B41C39529B599553633F6"/>
          </w:pPr>
          <w:r w:rsidRPr="00E237E8">
            <w:t>Business Licenses/Permits/Fees</w:t>
          </w:r>
        </w:p>
      </w:docPartBody>
    </w:docPart>
    <w:docPart>
      <w:docPartPr>
        <w:name w:val="1E7558889FAE4D3BB8DB9D11E5ED1260"/>
        <w:category>
          <w:name w:val="General"/>
          <w:gallery w:val="placeholder"/>
        </w:category>
        <w:types>
          <w:type w:val="bbPlcHdr"/>
        </w:types>
        <w:behaviors>
          <w:behavior w:val="content"/>
        </w:behaviors>
        <w:guid w:val="{E6270CDB-84D5-46BE-A897-91C0D5C3FF07}"/>
      </w:docPartPr>
      <w:docPartBody>
        <w:p w:rsidR="00264998" w:rsidRDefault="00264998">
          <w:pPr>
            <w:pStyle w:val="1E7558889FAE4D3BB8DB9D11E5ED1260"/>
          </w:pPr>
          <w:r w:rsidRPr="00E237E8">
            <w:t>$0</w:t>
          </w:r>
        </w:p>
      </w:docPartBody>
    </w:docPart>
    <w:docPart>
      <w:docPartPr>
        <w:name w:val="FFA34EC626E84F2888653A955F413DF4"/>
        <w:category>
          <w:name w:val="General"/>
          <w:gallery w:val="placeholder"/>
        </w:category>
        <w:types>
          <w:type w:val="bbPlcHdr"/>
        </w:types>
        <w:behaviors>
          <w:behavior w:val="content"/>
        </w:behaviors>
        <w:guid w:val="{FFC9E32C-54D2-451D-AC62-1B88CE513EB3}"/>
      </w:docPartPr>
      <w:docPartBody>
        <w:p w:rsidR="00264998" w:rsidRDefault="00264998">
          <w:pPr>
            <w:pStyle w:val="FFA34EC626E84F2888653A955F413DF4"/>
          </w:pPr>
          <w:r w:rsidRPr="00E237E8">
            <w:t>$5,000</w:t>
          </w:r>
        </w:p>
      </w:docPartBody>
    </w:docPart>
    <w:docPart>
      <w:docPartPr>
        <w:name w:val="A66724B7A80049BB9924FBF4037E0D51"/>
        <w:category>
          <w:name w:val="General"/>
          <w:gallery w:val="placeholder"/>
        </w:category>
        <w:types>
          <w:type w:val="bbPlcHdr"/>
        </w:types>
        <w:behaviors>
          <w:behavior w:val="content"/>
        </w:behaviors>
        <w:guid w:val="{3F1026DE-2B52-465A-A7DB-EA98FBE5E1FF}"/>
      </w:docPartPr>
      <w:docPartBody>
        <w:p w:rsidR="00264998" w:rsidRDefault="00264998">
          <w:pPr>
            <w:pStyle w:val="A66724B7A80049BB9924FBF4037E0D51"/>
          </w:pPr>
          <w:r w:rsidRPr="00E237E8">
            <w:t>$5,000</w:t>
          </w:r>
        </w:p>
      </w:docPartBody>
    </w:docPart>
    <w:docPart>
      <w:docPartPr>
        <w:name w:val="125D67C9EE914EA1BD95BE562A81CC72"/>
        <w:category>
          <w:name w:val="General"/>
          <w:gallery w:val="placeholder"/>
        </w:category>
        <w:types>
          <w:type w:val="bbPlcHdr"/>
        </w:types>
        <w:behaviors>
          <w:behavior w:val="content"/>
        </w:behaviors>
        <w:guid w:val="{37C0F489-304A-4DCF-862E-EE9C046F4524}"/>
      </w:docPartPr>
      <w:docPartBody>
        <w:p w:rsidR="00264998" w:rsidRDefault="00264998">
          <w:pPr>
            <w:pStyle w:val="125D67C9EE914EA1BD95BE562A81CC72"/>
          </w:pPr>
          <w:r w:rsidRPr="00E237E8">
            <w:t>Professional Services - Legal, Accounting</w:t>
          </w:r>
        </w:p>
      </w:docPartBody>
    </w:docPart>
    <w:docPart>
      <w:docPartPr>
        <w:name w:val="6141038014FC4879834F3B0DBD172A3B"/>
        <w:category>
          <w:name w:val="General"/>
          <w:gallery w:val="placeholder"/>
        </w:category>
        <w:types>
          <w:type w:val="bbPlcHdr"/>
        </w:types>
        <w:behaviors>
          <w:behavior w:val="content"/>
        </w:behaviors>
        <w:guid w:val="{28B47BBC-7E16-41F5-93BE-8BC8E8336DBB}"/>
      </w:docPartPr>
      <w:docPartBody>
        <w:p w:rsidR="00264998" w:rsidRDefault="00264998">
          <w:pPr>
            <w:pStyle w:val="6141038014FC4879834F3B0DBD172A3B"/>
          </w:pPr>
          <w:r w:rsidRPr="00E237E8">
            <w:t>$0</w:t>
          </w:r>
        </w:p>
      </w:docPartBody>
    </w:docPart>
    <w:docPart>
      <w:docPartPr>
        <w:name w:val="9E1B7C625DB5467A891D1ECA14B051F4"/>
        <w:category>
          <w:name w:val="General"/>
          <w:gallery w:val="placeholder"/>
        </w:category>
        <w:types>
          <w:type w:val="bbPlcHdr"/>
        </w:types>
        <w:behaviors>
          <w:behavior w:val="content"/>
        </w:behaviors>
        <w:guid w:val="{BBA9977A-BE2C-4DFC-86D7-468CF48F09AF}"/>
      </w:docPartPr>
      <w:docPartBody>
        <w:p w:rsidR="00264998" w:rsidRDefault="00264998">
          <w:pPr>
            <w:pStyle w:val="9E1B7C625DB5467A891D1ECA14B051F4"/>
          </w:pPr>
          <w:r w:rsidRPr="00E237E8">
            <w:t>$1,500</w:t>
          </w:r>
        </w:p>
      </w:docPartBody>
    </w:docPart>
    <w:docPart>
      <w:docPartPr>
        <w:name w:val="7EB053F2F79747E9B4F8DDF26550331E"/>
        <w:category>
          <w:name w:val="General"/>
          <w:gallery w:val="placeholder"/>
        </w:category>
        <w:types>
          <w:type w:val="bbPlcHdr"/>
        </w:types>
        <w:behaviors>
          <w:behavior w:val="content"/>
        </w:behaviors>
        <w:guid w:val="{C09C5321-5C12-4176-855C-049807CE4C6A}"/>
      </w:docPartPr>
      <w:docPartBody>
        <w:p w:rsidR="00264998" w:rsidRDefault="00264998">
          <w:pPr>
            <w:pStyle w:val="7EB053F2F79747E9B4F8DDF26550331E"/>
          </w:pPr>
          <w:r w:rsidRPr="00E237E8">
            <w:t>$1,500</w:t>
          </w:r>
        </w:p>
      </w:docPartBody>
    </w:docPart>
    <w:docPart>
      <w:docPartPr>
        <w:name w:val="FBE5A4FFDB1A4E2380DB20C0041D52C4"/>
        <w:category>
          <w:name w:val="General"/>
          <w:gallery w:val="placeholder"/>
        </w:category>
        <w:types>
          <w:type w:val="bbPlcHdr"/>
        </w:types>
        <w:behaviors>
          <w:behavior w:val="content"/>
        </w:behaviors>
        <w:guid w:val="{D25DC370-47C1-4AF0-9D21-C3113E347B72}"/>
      </w:docPartPr>
      <w:docPartBody>
        <w:p w:rsidR="00264998" w:rsidRDefault="00264998">
          <w:pPr>
            <w:pStyle w:val="FBE5A4FFDB1A4E2380DB20C0041D52C4"/>
          </w:pPr>
          <w:r w:rsidRPr="00E237E8">
            <w:t>Consultant(s)</w:t>
          </w:r>
        </w:p>
      </w:docPartBody>
    </w:docPart>
    <w:docPart>
      <w:docPartPr>
        <w:name w:val="6F92A9CD7A0A4415B790296C1A3F389A"/>
        <w:category>
          <w:name w:val="General"/>
          <w:gallery w:val="placeholder"/>
        </w:category>
        <w:types>
          <w:type w:val="bbPlcHdr"/>
        </w:types>
        <w:behaviors>
          <w:behavior w:val="content"/>
        </w:behaviors>
        <w:guid w:val="{23CD6ACD-8EDF-4EBF-A5F8-AB64928E4C77}"/>
      </w:docPartPr>
      <w:docPartBody>
        <w:p w:rsidR="00264998" w:rsidRDefault="00264998">
          <w:pPr>
            <w:pStyle w:val="6F92A9CD7A0A4415B790296C1A3F389A"/>
          </w:pPr>
          <w:r w:rsidRPr="00E237E8">
            <w:t>$0</w:t>
          </w:r>
        </w:p>
      </w:docPartBody>
    </w:docPart>
    <w:docPart>
      <w:docPartPr>
        <w:name w:val="15E91F9823B44DF6B9151BCB497E29E4"/>
        <w:category>
          <w:name w:val="General"/>
          <w:gallery w:val="placeholder"/>
        </w:category>
        <w:types>
          <w:type w:val="bbPlcHdr"/>
        </w:types>
        <w:behaviors>
          <w:behavior w:val="content"/>
        </w:behaviors>
        <w:guid w:val="{4EC77DB1-B5DB-40EE-B9DF-4280B7451641}"/>
      </w:docPartPr>
      <w:docPartBody>
        <w:p w:rsidR="00264998" w:rsidRDefault="00264998">
          <w:pPr>
            <w:pStyle w:val="15E91F9823B44DF6B9151BCB497E29E4"/>
          </w:pPr>
          <w:r w:rsidRPr="00E237E8">
            <w:t>$0</w:t>
          </w:r>
        </w:p>
      </w:docPartBody>
    </w:docPart>
    <w:docPart>
      <w:docPartPr>
        <w:name w:val="493806A0951B40FC8B9680144EE7DBDC"/>
        <w:category>
          <w:name w:val="General"/>
          <w:gallery w:val="placeholder"/>
        </w:category>
        <w:types>
          <w:type w:val="bbPlcHdr"/>
        </w:types>
        <w:behaviors>
          <w:behavior w:val="content"/>
        </w:behaviors>
        <w:guid w:val="{563646F2-EA5D-4A92-AA48-D341D28A1740}"/>
      </w:docPartPr>
      <w:docPartBody>
        <w:p w:rsidR="00264998" w:rsidRDefault="00264998">
          <w:pPr>
            <w:pStyle w:val="493806A0951B40FC8B9680144EE7DBDC"/>
          </w:pPr>
          <w:r w:rsidRPr="00E237E8">
            <w:t>$0</w:t>
          </w:r>
        </w:p>
      </w:docPartBody>
    </w:docPart>
    <w:docPart>
      <w:docPartPr>
        <w:name w:val="F8C606BE5CEE42688E4F451FFD3B6422"/>
        <w:category>
          <w:name w:val="General"/>
          <w:gallery w:val="placeholder"/>
        </w:category>
        <w:types>
          <w:type w:val="bbPlcHdr"/>
        </w:types>
        <w:behaviors>
          <w:behavior w:val="content"/>
        </w:behaviors>
        <w:guid w:val="{3DFB351D-F07F-411A-93BB-385FED366B83}"/>
      </w:docPartPr>
      <w:docPartBody>
        <w:p w:rsidR="00264998" w:rsidRDefault="00264998">
          <w:pPr>
            <w:pStyle w:val="F8C606BE5CEE42688E4F451FFD3B6422"/>
          </w:pPr>
          <w:r w:rsidRPr="00E237E8">
            <w:t>Inventory</w:t>
          </w:r>
        </w:p>
      </w:docPartBody>
    </w:docPart>
    <w:docPart>
      <w:docPartPr>
        <w:name w:val="DAFDA3BD9BD8402385C5A049F41D03A1"/>
        <w:category>
          <w:name w:val="General"/>
          <w:gallery w:val="placeholder"/>
        </w:category>
        <w:types>
          <w:type w:val="bbPlcHdr"/>
        </w:types>
        <w:behaviors>
          <w:behavior w:val="content"/>
        </w:behaviors>
        <w:guid w:val="{C572A61E-0A70-4F6A-89FC-E23587FA8788}"/>
      </w:docPartPr>
      <w:docPartBody>
        <w:p w:rsidR="00264998" w:rsidRDefault="00264998">
          <w:pPr>
            <w:pStyle w:val="DAFDA3BD9BD8402385C5A049F41D03A1"/>
          </w:pPr>
          <w:r w:rsidRPr="00E237E8">
            <w:t>$0</w:t>
          </w:r>
        </w:p>
      </w:docPartBody>
    </w:docPart>
    <w:docPart>
      <w:docPartPr>
        <w:name w:val="AA0449F705EA4365B1897D855EEBFD88"/>
        <w:category>
          <w:name w:val="General"/>
          <w:gallery w:val="placeholder"/>
        </w:category>
        <w:types>
          <w:type w:val="bbPlcHdr"/>
        </w:types>
        <w:behaviors>
          <w:behavior w:val="content"/>
        </w:behaviors>
        <w:guid w:val="{14927021-821C-4F16-B334-8626B55BC594}"/>
      </w:docPartPr>
      <w:docPartBody>
        <w:p w:rsidR="00264998" w:rsidRDefault="00264998">
          <w:pPr>
            <w:pStyle w:val="AA0449F705EA4365B1897D855EEBFD88"/>
          </w:pPr>
          <w:r w:rsidRPr="00E237E8">
            <w:t>$0</w:t>
          </w:r>
        </w:p>
      </w:docPartBody>
    </w:docPart>
    <w:docPart>
      <w:docPartPr>
        <w:name w:val="DA2DD5A033034EC487B9EF6AC26C6313"/>
        <w:category>
          <w:name w:val="General"/>
          <w:gallery w:val="placeholder"/>
        </w:category>
        <w:types>
          <w:type w:val="bbPlcHdr"/>
        </w:types>
        <w:behaviors>
          <w:behavior w:val="content"/>
        </w:behaviors>
        <w:guid w:val="{7DAA07B9-8110-4A52-B737-76208117DA46}"/>
      </w:docPartPr>
      <w:docPartBody>
        <w:p w:rsidR="00264998" w:rsidRDefault="00264998">
          <w:pPr>
            <w:pStyle w:val="DA2DD5A033034EC487B9EF6AC26C6313"/>
          </w:pPr>
          <w:r w:rsidRPr="00E237E8">
            <w:t>$0</w:t>
          </w:r>
        </w:p>
      </w:docPartBody>
    </w:docPart>
    <w:docPart>
      <w:docPartPr>
        <w:name w:val="6B3568BF018D402CA0A25DCDD8CC3C18"/>
        <w:category>
          <w:name w:val="General"/>
          <w:gallery w:val="placeholder"/>
        </w:category>
        <w:types>
          <w:type w:val="bbPlcHdr"/>
        </w:types>
        <w:behaviors>
          <w:behavior w:val="content"/>
        </w:behaviors>
        <w:guid w:val="{08465476-1EEA-450D-9414-D4EABAF7B04A}"/>
      </w:docPartPr>
      <w:docPartBody>
        <w:p w:rsidR="00264998" w:rsidRDefault="00264998">
          <w:pPr>
            <w:pStyle w:val="6B3568BF018D402CA0A25DCDD8CC3C18"/>
          </w:pPr>
          <w:r w:rsidRPr="00E237E8">
            <w:t>Cash-On-Hand (Working Capital)</w:t>
          </w:r>
        </w:p>
      </w:docPartBody>
    </w:docPart>
    <w:docPart>
      <w:docPartPr>
        <w:name w:val="74A27322615C4D1B8D169A18FB61E686"/>
        <w:category>
          <w:name w:val="General"/>
          <w:gallery w:val="placeholder"/>
        </w:category>
        <w:types>
          <w:type w:val="bbPlcHdr"/>
        </w:types>
        <w:behaviors>
          <w:behavior w:val="content"/>
        </w:behaviors>
        <w:guid w:val="{1E03BE08-F073-4919-A5B2-8CB9AA38F51F}"/>
      </w:docPartPr>
      <w:docPartBody>
        <w:p w:rsidR="00264998" w:rsidRDefault="00264998">
          <w:pPr>
            <w:pStyle w:val="74A27322615C4D1B8D169A18FB61E686"/>
          </w:pPr>
          <w:r w:rsidRPr="00E237E8">
            <w:t>$0</w:t>
          </w:r>
        </w:p>
      </w:docPartBody>
    </w:docPart>
    <w:docPart>
      <w:docPartPr>
        <w:name w:val="C84E5180D6784927B9BCB5FDEEF7C66F"/>
        <w:category>
          <w:name w:val="General"/>
          <w:gallery w:val="placeholder"/>
        </w:category>
        <w:types>
          <w:type w:val="bbPlcHdr"/>
        </w:types>
        <w:behaviors>
          <w:behavior w:val="content"/>
        </w:behaviors>
        <w:guid w:val="{D11BB976-F856-492A-BD7E-D4F50349B9D8}"/>
      </w:docPartPr>
      <w:docPartBody>
        <w:p w:rsidR="00264998" w:rsidRDefault="00264998">
          <w:pPr>
            <w:pStyle w:val="C84E5180D6784927B9BCB5FDEEF7C66F"/>
          </w:pPr>
          <w:r w:rsidRPr="00E237E8">
            <w:t>$1,000</w:t>
          </w:r>
        </w:p>
      </w:docPartBody>
    </w:docPart>
    <w:docPart>
      <w:docPartPr>
        <w:name w:val="A04EAB40967F44DEA20EB090A679F5D8"/>
        <w:category>
          <w:name w:val="General"/>
          <w:gallery w:val="placeholder"/>
        </w:category>
        <w:types>
          <w:type w:val="bbPlcHdr"/>
        </w:types>
        <w:behaviors>
          <w:behavior w:val="content"/>
        </w:behaviors>
        <w:guid w:val="{B744F7DF-3CED-4F1B-8E83-BB8EC77E4C7D}"/>
      </w:docPartPr>
      <w:docPartBody>
        <w:p w:rsidR="00264998" w:rsidRDefault="00264998">
          <w:pPr>
            <w:pStyle w:val="A04EAB40967F44DEA20EB090A679F5D8"/>
          </w:pPr>
          <w:r w:rsidRPr="00E237E8">
            <w:t>$1,000</w:t>
          </w:r>
        </w:p>
      </w:docPartBody>
    </w:docPart>
    <w:docPart>
      <w:docPartPr>
        <w:name w:val="9F8FDB35DB3949EDA86B498622C306FA"/>
        <w:category>
          <w:name w:val="General"/>
          <w:gallery w:val="placeholder"/>
        </w:category>
        <w:types>
          <w:type w:val="bbPlcHdr"/>
        </w:types>
        <w:behaviors>
          <w:behavior w:val="content"/>
        </w:behaviors>
        <w:guid w:val="{1CE97A56-F548-4B33-80D1-12BE7F658CC3}"/>
      </w:docPartPr>
      <w:docPartBody>
        <w:p w:rsidR="00264998" w:rsidRDefault="00264998">
          <w:pPr>
            <w:pStyle w:val="9F8FDB35DB3949EDA86B498622C306FA"/>
          </w:pPr>
          <w:r w:rsidRPr="00E237E8">
            <w:t>Miscellaneous</w:t>
          </w:r>
        </w:p>
      </w:docPartBody>
    </w:docPart>
    <w:docPart>
      <w:docPartPr>
        <w:name w:val="8C5F3BCF90A9405B92F1CC9D313362C4"/>
        <w:category>
          <w:name w:val="General"/>
          <w:gallery w:val="placeholder"/>
        </w:category>
        <w:types>
          <w:type w:val="bbPlcHdr"/>
        </w:types>
        <w:behaviors>
          <w:behavior w:val="content"/>
        </w:behaviors>
        <w:guid w:val="{954844F9-6045-4331-8887-57A2D571E79D}"/>
      </w:docPartPr>
      <w:docPartBody>
        <w:p w:rsidR="00264998" w:rsidRDefault="00264998">
          <w:pPr>
            <w:pStyle w:val="8C5F3BCF90A9405B92F1CC9D313362C4"/>
          </w:pPr>
          <w:r w:rsidRPr="00E237E8">
            <w:t>$0</w:t>
          </w:r>
        </w:p>
      </w:docPartBody>
    </w:docPart>
    <w:docPart>
      <w:docPartPr>
        <w:name w:val="F60BF1C0FC4C408C83ED7B663BD6BF0B"/>
        <w:category>
          <w:name w:val="General"/>
          <w:gallery w:val="placeholder"/>
        </w:category>
        <w:types>
          <w:type w:val="bbPlcHdr"/>
        </w:types>
        <w:behaviors>
          <w:behavior w:val="content"/>
        </w:behaviors>
        <w:guid w:val="{0A9C63DE-1DE7-4B43-93E4-E6B91A1353DF}"/>
      </w:docPartPr>
      <w:docPartBody>
        <w:p w:rsidR="00264998" w:rsidRDefault="00264998">
          <w:pPr>
            <w:pStyle w:val="F60BF1C0FC4C408C83ED7B663BD6BF0B"/>
          </w:pPr>
          <w:r w:rsidRPr="00E237E8">
            <w:t>$2,000</w:t>
          </w:r>
        </w:p>
      </w:docPartBody>
    </w:docPart>
    <w:docPart>
      <w:docPartPr>
        <w:name w:val="F2B7F78BD5BC43839F62250DE60E1822"/>
        <w:category>
          <w:name w:val="General"/>
          <w:gallery w:val="placeholder"/>
        </w:category>
        <w:types>
          <w:type w:val="bbPlcHdr"/>
        </w:types>
        <w:behaviors>
          <w:behavior w:val="content"/>
        </w:behaviors>
        <w:guid w:val="{10110DD7-D65A-4648-A473-B6F6AB50A7FE}"/>
      </w:docPartPr>
      <w:docPartBody>
        <w:p w:rsidR="00264998" w:rsidRDefault="00264998">
          <w:pPr>
            <w:pStyle w:val="F2B7F78BD5BC43839F62250DE60E1822"/>
          </w:pPr>
          <w:r w:rsidRPr="00E237E8">
            <w:t>$2,000</w:t>
          </w:r>
        </w:p>
      </w:docPartBody>
    </w:docPart>
    <w:docPart>
      <w:docPartPr>
        <w:name w:val="76B7B39B3C2042818E955ED27A2A5C53"/>
        <w:category>
          <w:name w:val="General"/>
          <w:gallery w:val="placeholder"/>
        </w:category>
        <w:types>
          <w:type w:val="bbPlcHdr"/>
        </w:types>
        <w:behaviors>
          <w:behavior w:val="content"/>
        </w:behaviors>
        <w:guid w:val="{4ACD5677-022A-4C29-9645-B3DC8E53FE51}"/>
      </w:docPartPr>
      <w:docPartBody>
        <w:p w:rsidR="00264998" w:rsidRDefault="00264998">
          <w:pPr>
            <w:pStyle w:val="76B7B39B3C2042818E955ED27A2A5C53"/>
          </w:pPr>
          <w:r w:rsidRPr="00E237E8">
            <w:t xml:space="preserve"> </w:t>
          </w:r>
          <w:r w:rsidRPr="00E237E8">
            <w:rPr>
              <w:rStyle w:val="Bold"/>
            </w:rPr>
            <w:t>ESTIMATED START-UP BUDGET</w:t>
          </w:r>
        </w:p>
      </w:docPartBody>
    </w:docPart>
    <w:docPart>
      <w:docPartPr>
        <w:name w:val="A3004F6DEAB84ADCA776C2F5CC9BC051"/>
        <w:category>
          <w:name w:val="General"/>
          <w:gallery w:val="placeholder"/>
        </w:category>
        <w:types>
          <w:type w:val="bbPlcHdr"/>
        </w:types>
        <w:behaviors>
          <w:behavior w:val="content"/>
        </w:behaviors>
        <w:guid w:val="{80F377A0-F231-4AA8-A1BB-12DA9FF2D6F2}"/>
      </w:docPartPr>
      <w:docPartBody>
        <w:p w:rsidR="00264998" w:rsidRDefault="00264998">
          <w:pPr>
            <w:pStyle w:val="A3004F6DEAB84ADCA776C2F5CC9BC051"/>
          </w:pPr>
          <w:r w:rsidRPr="00E237E8">
            <w:rPr>
              <w:rStyle w:val="Bold"/>
            </w:rPr>
            <w:t>$26,472</w:t>
          </w:r>
        </w:p>
      </w:docPartBody>
    </w:docPart>
    <w:docPart>
      <w:docPartPr>
        <w:name w:val="63D1E9BCB6704C36A55FAD9E389E39CF"/>
        <w:category>
          <w:name w:val="General"/>
          <w:gallery w:val="placeholder"/>
        </w:category>
        <w:types>
          <w:type w:val="bbPlcHdr"/>
        </w:types>
        <w:behaviors>
          <w:behavior w:val="content"/>
        </w:behaviors>
        <w:guid w:val="{4B078E3B-3751-459B-A205-EDEA27BC681F}"/>
      </w:docPartPr>
      <w:docPartBody>
        <w:p w:rsidR="00264998" w:rsidRDefault="00264998">
          <w:pPr>
            <w:pStyle w:val="63D1E9BCB6704C36A55FAD9E389E39CF"/>
          </w:pPr>
          <w:r w:rsidRPr="00E237E8">
            <w:t>*Based on part-time employees. This may change once you hit your growth benchmark.</w:t>
          </w:r>
        </w:p>
      </w:docPartBody>
    </w:docPart>
    <w:docPart>
      <w:docPartPr>
        <w:name w:val="7C2AC468BC06471BB5C81D765FB6BE8A"/>
        <w:category>
          <w:name w:val="General"/>
          <w:gallery w:val="placeholder"/>
        </w:category>
        <w:types>
          <w:type w:val="bbPlcHdr"/>
        </w:types>
        <w:behaviors>
          <w:behavior w:val="content"/>
        </w:behaviors>
        <w:guid w:val="{F0C0B7BB-2E94-400E-97B3-74F277685C22}"/>
      </w:docPartPr>
      <w:docPartBody>
        <w:p w:rsidR="00264998" w:rsidRDefault="00264998">
          <w:pPr>
            <w:pStyle w:val="7C2AC468BC06471BB5C81D765FB6BE8A"/>
          </w:pPr>
          <w:r w:rsidRPr="00E237E8">
            <w:rPr>
              <w:b/>
              <w:bCs/>
            </w:rPr>
            <w:t>Projected profit and loss model:</w:t>
          </w:r>
        </w:p>
      </w:docPartBody>
    </w:docPart>
    <w:docPart>
      <w:docPartPr>
        <w:name w:val="934105DBBD274482BB4095BC2046D5CA"/>
        <w:category>
          <w:name w:val="General"/>
          <w:gallery w:val="placeholder"/>
        </w:category>
        <w:types>
          <w:type w:val="bbPlcHdr"/>
        </w:types>
        <w:behaviors>
          <w:behavior w:val="content"/>
        </w:behaviors>
        <w:guid w:val="{3C0EDFEF-F138-40BF-95B9-9CADD322C876}"/>
      </w:docPartPr>
      <w:docPartBody>
        <w:p w:rsidR="00264998" w:rsidRDefault="00264998">
          <w:pPr>
            <w:pStyle w:val="934105DBBD274482BB4095BC2046D5CA"/>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7FD9709967E2481688F7838ADE74D6B6"/>
        <w:category>
          <w:name w:val="General"/>
          <w:gallery w:val="placeholder"/>
        </w:category>
        <w:types>
          <w:type w:val="bbPlcHdr"/>
        </w:types>
        <w:behaviors>
          <w:behavior w:val="content"/>
        </w:behaviors>
        <w:guid w:val="{D4F73ACE-074B-41CC-B202-4710E2429B70}"/>
      </w:docPartPr>
      <w:docPartBody>
        <w:p w:rsidR="00264998" w:rsidRDefault="00264998">
          <w:pPr>
            <w:pStyle w:val="7FD9709967E2481688F7838ADE74D6B6"/>
          </w:pPr>
          <w:r w:rsidRPr="00E237E8">
            <w:t>START-UP COSTS</w:t>
          </w:r>
        </w:p>
      </w:docPartBody>
    </w:docPart>
    <w:docPart>
      <w:docPartPr>
        <w:name w:val="E6206332566C4CA781EAA5537443FF06"/>
        <w:category>
          <w:name w:val="General"/>
          <w:gallery w:val="placeholder"/>
        </w:category>
        <w:types>
          <w:type w:val="bbPlcHdr"/>
        </w:types>
        <w:behaviors>
          <w:behavior w:val="content"/>
        </w:behaviors>
        <w:guid w:val="{CBC9183D-D1A6-4ADE-9189-0D2950C98F97}"/>
      </w:docPartPr>
      <w:docPartBody>
        <w:p w:rsidR="00264998" w:rsidRDefault="00264998">
          <w:pPr>
            <w:pStyle w:val="E6206332566C4CA781EAA5537443FF06"/>
          </w:pPr>
          <w:r w:rsidRPr="00E237E8">
            <w:t>Your Office-Based Agency</w:t>
          </w:r>
        </w:p>
      </w:docPartBody>
    </w:docPart>
    <w:docPart>
      <w:docPartPr>
        <w:name w:val="E71A4C66637C4863BD9DED4C9EACB21E"/>
        <w:category>
          <w:name w:val="General"/>
          <w:gallery w:val="placeholder"/>
        </w:category>
        <w:types>
          <w:type w:val="bbPlcHdr"/>
        </w:types>
        <w:behaviors>
          <w:behavior w:val="content"/>
        </w:behaviors>
        <w:guid w:val="{C572C41A-B2DB-4716-9E70-BBA0E2DCC1C0}"/>
      </w:docPartPr>
      <w:docPartBody>
        <w:p w:rsidR="00264998" w:rsidRDefault="00264998">
          <w:pPr>
            <w:pStyle w:val="E71A4C66637C4863BD9DED4C9EACB21E"/>
          </w:pPr>
          <w:r w:rsidRPr="00E237E8">
            <w:t>January 1, 20xx</w:t>
          </w:r>
        </w:p>
      </w:docPartBody>
    </w:docPart>
    <w:docPart>
      <w:docPartPr>
        <w:name w:val="523EF41E14BE4E9AA034F6B8566622F8"/>
        <w:category>
          <w:name w:val="General"/>
          <w:gallery w:val="placeholder"/>
        </w:category>
        <w:types>
          <w:type w:val="bbPlcHdr"/>
        </w:types>
        <w:behaviors>
          <w:behavior w:val="content"/>
        </w:behaviors>
        <w:guid w:val="{8CBCAAC8-D56C-42CA-ABBA-F170D7FD6815}"/>
      </w:docPartPr>
      <w:docPartBody>
        <w:p w:rsidR="00264998" w:rsidRDefault="00264998">
          <w:pPr>
            <w:pStyle w:val="523EF41E14BE4E9AA034F6B8566622F8"/>
          </w:pPr>
          <w:r w:rsidRPr="00E237E8">
            <w:rPr>
              <w:rStyle w:val="Bold"/>
            </w:rPr>
            <w:t>REVENUE</w:t>
          </w:r>
        </w:p>
      </w:docPartBody>
    </w:docPart>
    <w:docPart>
      <w:docPartPr>
        <w:name w:val="04BB5229DB824AB79DC5D26ED31AC9CA"/>
        <w:category>
          <w:name w:val="General"/>
          <w:gallery w:val="placeholder"/>
        </w:category>
        <w:types>
          <w:type w:val="bbPlcHdr"/>
        </w:types>
        <w:behaviors>
          <w:behavior w:val="content"/>
        </w:behaviors>
        <w:guid w:val="{8D197F8B-8FBA-4A4D-A682-0A38550EBE81}"/>
      </w:docPartPr>
      <w:docPartBody>
        <w:p w:rsidR="00264998" w:rsidRDefault="00264998">
          <w:pPr>
            <w:pStyle w:val="04BB5229DB824AB79DC5D26ED31AC9CA"/>
          </w:pPr>
          <w:r w:rsidRPr="00E237E8">
            <w:rPr>
              <w:rStyle w:val="Bold"/>
            </w:rPr>
            <w:t>JAN</w:t>
          </w:r>
        </w:p>
      </w:docPartBody>
    </w:docPart>
    <w:docPart>
      <w:docPartPr>
        <w:name w:val="C30539AB325E4DBA8F9D8136633AC242"/>
        <w:category>
          <w:name w:val="General"/>
          <w:gallery w:val="placeholder"/>
        </w:category>
        <w:types>
          <w:type w:val="bbPlcHdr"/>
        </w:types>
        <w:behaviors>
          <w:behavior w:val="content"/>
        </w:behaviors>
        <w:guid w:val="{4CAD0F57-62B0-49CC-B0B0-4DCABDF85F62}"/>
      </w:docPartPr>
      <w:docPartBody>
        <w:p w:rsidR="00264998" w:rsidRDefault="00264998">
          <w:pPr>
            <w:pStyle w:val="C30539AB325E4DBA8F9D8136633AC242"/>
          </w:pPr>
          <w:r w:rsidRPr="00E237E8">
            <w:rPr>
              <w:rStyle w:val="Bold"/>
            </w:rPr>
            <w:t>FEB</w:t>
          </w:r>
        </w:p>
      </w:docPartBody>
    </w:docPart>
    <w:docPart>
      <w:docPartPr>
        <w:name w:val="68906C8BA6AB416CBC3347D8459C7ECD"/>
        <w:category>
          <w:name w:val="General"/>
          <w:gallery w:val="placeholder"/>
        </w:category>
        <w:types>
          <w:type w:val="bbPlcHdr"/>
        </w:types>
        <w:behaviors>
          <w:behavior w:val="content"/>
        </w:behaviors>
        <w:guid w:val="{C2D1B330-495A-4DC5-9F18-128C67D01DAA}"/>
      </w:docPartPr>
      <w:docPartBody>
        <w:p w:rsidR="00264998" w:rsidRDefault="00264998">
          <w:pPr>
            <w:pStyle w:val="68906C8BA6AB416CBC3347D8459C7ECD"/>
          </w:pPr>
          <w:r w:rsidRPr="00E237E8">
            <w:rPr>
              <w:rStyle w:val="Bold"/>
            </w:rPr>
            <w:t>MAR</w:t>
          </w:r>
        </w:p>
      </w:docPartBody>
    </w:docPart>
    <w:docPart>
      <w:docPartPr>
        <w:name w:val="11F95BB6C0A84F37BF82914C0A4AC964"/>
        <w:category>
          <w:name w:val="General"/>
          <w:gallery w:val="placeholder"/>
        </w:category>
        <w:types>
          <w:type w:val="bbPlcHdr"/>
        </w:types>
        <w:behaviors>
          <w:behavior w:val="content"/>
        </w:behaviors>
        <w:guid w:val="{B6C7BA6E-0E5C-4C28-81DD-F32856F684CF}"/>
      </w:docPartPr>
      <w:docPartBody>
        <w:p w:rsidR="00264998" w:rsidRDefault="00264998">
          <w:pPr>
            <w:pStyle w:val="11F95BB6C0A84F37BF82914C0A4AC964"/>
          </w:pPr>
          <w:r w:rsidRPr="00E237E8">
            <w:rPr>
              <w:rStyle w:val="Bold"/>
            </w:rPr>
            <w:t>APR</w:t>
          </w:r>
        </w:p>
      </w:docPartBody>
    </w:docPart>
    <w:docPart>
      <w:docPartPr>
        <w:name w:val="22641DF6DADD4C8DB0C3F11E76341912"/>
        <w:category>
          <w:name w:val="General"/>
          <w:gallery w:val="placeholder"/>
        </w:category>
        <w:types>
          <w:type w:val="bbPlcHdr"/>
        </w:types>
        <w:behaviors>
          <w:behavior w:val="content"/>
        </w:behaviors>
        <w:guid w:val="{5A0A9E7C-3C02-4FDB-94F5-14BAA687B2C0}"/>
      </w:docPartPr>
      <w:docPartBody>
        <w:p w:rsidR="00264998" w:rsidRDefault="00264998">
          <w:pPr>
            <w:pStyle w:val="22641DF6DADD4C8DB0C3F11E76341912"/>
          </w:pPr>
          <w:r w:rsidRPr="00E237E8">
            <w:rPr>
              <w:rStyle w:val="Bold"/>
            </w:rPr>
            <w:t>MAY</w:t>
          </w:r>
        </w:p>
      </w:docPartBody>
    </w:docPart>
    <w:docPart>
      <w:docPartPr>
        <w:name w:val="943D0BCCE8094CE58792FC90496262B8"/>
        <w:category>
          <w:name w:val="General"/>
          <w:gallery w:val="placeholder"/>
        </w:category>
        <w:types>
          <w:type w:val="bbPlcHdr"/>
        </w:types>
        <w:behaviors>
          <w:behavior w:val="content"/>
        </w:behaviors>
        <w:guid w:val="{240DBC25-E821-42FD-97D6-63F4A8704C86}"/>
      </w:docPartPr>
      <w:docPartBody>
        <w:p w:rsidR="00264998" w:rsidRDefault="00264998">
          <w:pPr>
            <w:pStyle w:val="943D0BCCE8094CE58792FC90496262B8"/>
          </w:pPr>
          <w:r w:rsidRPr="00E237E8">
            <w:rPr>
              <w:rStyle w:val="Bold"/>
            </w:rPr>
            <w:t>JUN</w:t>
          </w:r>
        </w:p>
      </w:docPartBody>
    </w:docPart>
    <w:docPart>
      <w:docPartPr>
        <w:name w:val="F88E4C714022453F9ADEEDC395502AE3"/>
        <w:category>
          <w:name w:val="General"/>
          <w:gallery w:val="placeholder"/>
        </w:category>
        <w:types>
          <w:type w:val="bbPlcHdr"/>
        </w:types>
        <w:behaviors>
          <w:behavior w:val="content"/>
        </w:behaviors>
        <w:guid w:val="{F0F10007-902E-495B-BF73-CCD6740951F4}"/>
      </w:docPartPr>
      <w:docPartBody>
        <w:p w:rsidR="00264998" w:rsidRDefault="00264998">
          <w:pPr>
            <w:pStyle w:val="F88E4C714022453F9ADEEDC395502AE3"/>
          </w:pPr>
          <w:r w:rsidRPr="00E237E8">
            <w:rPr>
              <w:rStyle w:val="Bold"/>
            </w:rPr>
            <w:t>JUL</w:t>
          </w:r>
        </w:p>
      </w:docPartBody>
    </w:docPart>
    <w:docPart>
      <w:docPartPr>
        <w:name w:val="26A27A6E5C624E468CD11A0921651857"/>
        <w:category>
          <w:name w:val="General"/>
          <w:gallery w:val="placeholder"/>
        </w:category>
        <w:types>
          <w:type w:val="bbPlcHdr"/>
        </w:types>
        <w:behaviors>
          <w:behavior w:val="content"/>
        </w:behaviors>
        <w:guid w:val="{A2CF6849-49CF-4DF8-95D1-265E0AE44D5B}"/>
      </w:docPartPr>
      <w:docPartBody>
        <w:p w:rsidR="00264998" w:rsidRDefault="00264998">
          <w:pPr>
            <w:pStyle w:val="26A27A6E5C624E468CD11A0921651857"/>
          </w:pPr>
          <w:r w:rsidRPr="00E237E8">
            <w:rPr>
              <w:rStyle w:val="Bold"/>
            </w:rPr>
            <w:t>AUG</w:t>
          </w:r>
        </w:p>
      </w:docPartBody>
    </w:docPart>
    <w:docPart>
      <w:docPartPr>
        <w:name w:val="CC42041693E047AABF0DC0EAD480DF29"/>
        <w:category>
          <w:name w:val="General"/>
          <w:gallery w:val="placeholder"/>
        </w:category>
        <w:types>
          <w:type w:val="bbPlcHdr"/>
        </w:types>
        <w:behaviors>
          <w:behavior w:val="content"/>
        </w:behaviors>
        <w:guid w:val="{59E588F6-5546-4A91-8ABF-64DF4A8895C5}"/>
      </w:docPartPr>
      <w:docPartBody>
        <w:p w:rsidR="00264998" w:rsidRDefault="00264998">
          <w:pPr>
            <w:pStyle w:val="CC42041693E047AABF0DC0EAD480DF29"/>
          </w:pPr>
          <w:r w:rsidRPr="00E237E8">
            <w:rPr>
              <w:rStyle w:val="Bold"/>
            </w:rPr>
            <w:t>SEP</w:t>
          </w:r>
        </w:p>
      </w:docPartBody>
    </w:docPart>
    <w:docPart>
      <w:docPartPr>
        <w:name w:val="24D6760526454C7C80BD24700CB8AA94"/>
        <w:category>
          <w:name w:val="General"/>
          <w:gallery w:val="placeholder"/>
        </w:category>
        <w:types>
          <w:type w:val="bbPlcHdr"/>
        </w:types>
        <w:behaviors>
          <w:behavior w:val="content"/>
        </w:behaviors>
        <w:guid w:val="{E4BBAB97-EB07-4A3A-B0F0-3B1A3749F4EC}"/>
      </w:docPartPr>
      <w:docPartBody>
        <w:p w:rsidR="00264998" w:rsidRDefault="00264998">
          <w:pPr>
            <w:pStyle w:val="24D6760526454C7C80BD24700CB8AA94"/>
          </w:pPr>
          <w:r w:rsidRPr="00E237E8">
            <w:rPr>
              <w:rStyle w:val="Bold"/>
            </w:rPr>
            <w:t>OCT</w:t>
          </w:r>
        </w:p>
      </w:docPartBody>
    </w:docPart>
    <w:docPart>
      <w:docPartPr>
        <w:name w:val="BD2462C3B2F94514ADFDA0575BC17BA6"/>
        <w:category>
          <w:name w:val="General"/>
          <w:gallery w:val="placeholder"/>
        </w:category>
        <w:types>
          <w:type w:val="bbPlcHdr"/>
        </w:types>
        <w:behaviors>
          <w:behavior w:val="content"/>
        </w:behaviors>
        <w:guid w:val="{E0662B63-F1B4-4130-A523-B40EEC20DFAF}"/>
      </w:docPartPr>
      <w:docPartBody>
        <w:p w:rsidR="00264998" w:rsidRDefault="00264998">
          <w:pPr>
            <w:pStyle w:val="BD2462C3B2F94514ADFDA0575BC17BA6"/>
          </w:pPr>
          <w:r w:rsidRPr="00E237E8">
            <w:rPr>
              <w:rStyle w:val="Bold"/>
            </w:rPr>
            <w:t>NOV</w:t>
          </w:r>
        </w:p>
      </w:docPartBody>
    </w:docPart>
    <w:docPart>
      <w:docPartPr>
        <w:name w:val="000E2D1932CD4372BF2D909EBBB9B306"/>
        <w:category>
          <w:name w:val="General"/>
          <w:gallery w:val="placeholder"/>
        </w:category>
        <w:types>
          <w:type w:val="bbPlcHdr"/>
        </w:types>
        <w:behaviors>
          <w:behavior w:val="content"/>
        </w:behaviors>
        <w:guid w:val="{ACF47DB5-47F7-4462-AAC7-5F6B5CFAE4A4}"/>
      </w:docPartPr>
      <w:docPartBody>
        <w:p w:rsidR="00264998" w:rsidRDefault="00264998">
          <w:pPr>
            <w:pStyle w:val="000E2D1932CD4372BF2D909EBBB9B306"/>
          </w:pPr>
          <w:r w:rsidRPr="00E237E8">
            <w:rPr>
              <w:rStyle w:val="Bold"/>
            </w:rPr>
            <w:t>DEC</w:t>
          </w:r>
        </w:p>
      </w:docPartBody>
    </w:docPart>
    <w:docPart>
      <w:docPartPr>
        <w:name w:val="D3B8ED7444F243E793D6B0971EA14627"/>
        <w:category>
          <w:name w:val="General"/>
          <w:gallery w:val="placeholder"/>
        </w:category>
        <w:types>
          <w:type w:val="bbPlcHdr"/>
        </w:types>
        <w:behaviors>
          <w:behavior w:val="content"/>
        </w:behaviors>
        <w:guid w:val="{0A5AAC4B-4F1B-480A-AEFE-1D64A3D6C427}"/>
      </w:docPartPr>
      <w:docPartBody>
        <w:p w:rsidR="00264998" w:rsidRDefault="00264998">
          <w:pPr>
            <w:pStyle w:val="D3B8ED7444F243E793D6B0971EA14627"/>
          </w:pPr>
          <w:r w:rsidRPr="00E237E8">
            <w:rPr>
              <w:rStyle w:val="Bold"/>
            </w:rPr>
            <w:t>YTD</w:t>
          </w:r>
        </w:p>
      </w:docPartBody>
    </w:docPart>
    <w:docPart>
      <w:docPartPr>
        <w:name w:val="E349248A8A8D4790B4347E85DEB1FEC9"/>
        <w:category>
          <w:name w:val="General"/>
          <w:gallery w:val="placeholder"/>
        </w:category>
        <w:types>
          <w:type w:val="bbPlcHdr"/>
        </w:types>
        <w:behaviors>
          <w:behavior w:val="content"/>
        </w:behaviors>
        <w:guid w:val="{0008239A-4DB2-4364-A7C7-D7BFFF246F44}"/>
      </w:docPartPr>
      <w:docPartBody>
        <w:p w:rsidR="00264998" w:rsidRDefault="00264998">
          <w:pPr>
            <w:pStyle w:val="E349248A8A8D4790B4347E85DEB1FEC9"/>
          </w:pPr>
          <w:r w:rsidRPr="00E237E8">
            <w:t>Estimated Sales</w:t>
          </w:r>
        </w:p>
      </w:docPartBody>
    </w:docPart>
    <w:docPart>
      <w:docPartPr>
        <w:name w:val="06D174FC93AD44B1A95CD859BEA05B3A"/>
        <w:category>
          <w:name w:val="General"/>
          <w:gallery w:val="placeholder"/>
        </w:category>
        <w:types>
          <w:type w:val="bbPlcHdr"/>
        </w:types>
        <w:behaviors>
          <w:behavior w:val="content"/>
        </w:behaviors>
        <w:guid w:val="{6074C08A-3C4C-431A-B94D-A0C172FAF348}"/>
      </w:docPartPr>
      <w:docPartBody>
        <w:p w:rsidR="00264998" w:rsidRDefault="00264998">
          <w:pPr>
            <w:pStyle w:val="06D174FC93AD44B1A95CD859BEA05B3A"/>
          </w:pPr>
          <w:r w:rsidRPr="00E237E8">
            <w:t>$5,000</w:t>
          </w:r>
        </w:p>
      </w:docPartBody>
    </w:docPart>
    <w:docPart>
      <w:docPartPr>
        <w:name w:val="2C6D8DF7C57F45D4A5B3192499D5C962"/>
        <w:category>
          <w:name w:val="General"/>
          <w:gallery w:val="placeholder"/>
        </w:category>
        <w:types>
          <w:type w:val="bbPlcHdr"/>
        </w:types>
        <w:behaviors>
          <w:behavior w:val="content"/>
        </w:behaviors>
        <w:guid w:val="{A13D1DC5-67F4-443A-A946-CD4F16242EBA}"/>
      </w:docPartPr>
      <w:docPartBody>
        <w:p w:rsidR="00264998" w:rsidRDefault="00264998">
          <w:pPr>
            <w:pStyle w:val="2C6D8DF7C57F45D4A5B3192499D5C962"/>
          </w:pPr>
          <w:r w:rsidRPr="00E237E8">
            <w:t>$13,000</w:t>
          </w:r>
        </w:p>
      </w:docPartBody>
    </w:docPart>
    <w:docPart>
      <w:docPartPr>
        <w:name w:val="C322E80157EB4293BDF1959FD28B4809"/>
        <w:category>
          <w:name w:val="General"/>
          <w:gallery w:val="placeholder"/>
        </w:category>
        <w:types>
          <w:type w:val="bbPlcHdr"/>
        </w:types>
        <w:behaviors>
          <w:behavior w:val="content"/>
        </w:behaviors>
        <w:guid w:val="{CB36860D-7080-4965-A077-B709263C486B}"/>
      </w:docPartPr>
      <w:docPartBody>
        <w:p w:rsidR="00264998" w:rsidRDefault="00264998">
          <w:pPr>
            <w:pStyle w:val="C322E80157EB4293BDF1959FD28B4809"/>
          </w:pPr>
          <w:r w:rsidRPr="00E237E8">
            <w:t>$16,000</w:t>
          </w:r>
        </w:p>
      </w:docPartBody>
    </w:docPart>
    <w:docPart>
      <w:docPartPr>
        <w:name w:val="69E4DBE6F087453DBC618F1DA2DE6372"/>
        <w:category>
          <w:name w:val="General"/>
          <w:gallery w:val="placeholder"/>
        </w:category>
        <w:types>
          <w:type w:val="bbPlcHdr"/>
        </w:types>
        <w:behaviors>
          <w:behavior w:val="content"/>
        </w:behaviors>
        <w:guid w:val="{EFFBEDAF-2550-4786-B328-14C2ECE4392B}"/>
      </w:docPartPr>
      <w:docPartBody>
        <w:p w:rsidR="00264998" w:rsidRDefault="00264998">
          <w:pPr>
            <w:pStyle w:val="69E4DBE6F087453DBC618F1DA2DE6372"/>
          </w:pPr>
          <w:r w:rsidRPr="00E237E8">
            <w:t>$7,000</w:t>
          </w:r>
        </w:p>
      </w:docPartBody>
    </w:docPart>
    <w:docPart>
      <w:docPartPr>
        <w:name w:val="C7252CE774DA4919A64DF68D20EAF2B0"/>
        <w:category>
          <w:name w:val="General"/>
          <w:gallery w:val="placeholder"/>
        </w:category>
        <w:types>
          <w:type w:val="bbPlcHdr"/>
        </w:types>
        <w:behaviors>
          <w:behavior w:val="content"/>
        </w:behaviors>
        <w:guid w:val="{F7666025-13E1-40EF-A76A-ED9527C559CF}"/>
      </w:docPartPr>
      <w:docPartBody>
        <w:p w:rsidR="00264998" w:rsidRDefault="00264998">
          <w:pPr>
            <w:pStyle w:val="C7252CE774DA4919A64DF68D20EAF2B0"/>
          </w:pPr>
          <w:r w:rsidRPr="00E237E8">
            <w:t>$14,500</w:t>
          </w:r>
        </w:p>
      </w:docPartBody>
    </w:docPart>
    <w:docPart>
      <w:docPartPr>
        <w:name w:val="D7252488C5774D6396410256827A345D"/>
        <w:category>
          <w:name w:val="General"/>
          <w:gallery w:val="placeholder"/>
        </w:category>
        <w:types>
          <w:type w:val="bbPlcHdr"/>
        </w:types>
        <w:behaviors>
          <w:behavior w:val="content"/>
        </w:behaviors>
        <w:guid w:val="{AC4415C0-6C32-4074-8D78-F98A812CA911}"/>
      </w:docPartPr>
      <w:docPartBody>
        <w:p w:rsidR="00264998" w:rsidRDefault="00264998">
          <w:pPr>
            <w:pStyle w:val="D7252488C5774D6396410256827A345D"/>
          </w:pPr>
          <w:r w:rsidRPr="00E237E8">
            <w:t>$16,400</w:t>
          </w:r>
        </w:p>
      </w:docPartBody>
    </w:docPart>
    <w:docPart>
      <w:docPartPr>
        <w:name w:val="EE7EA7D79A444D5CAD35D967CE8722EE"/>
        <w:category>
          <w:name w:val="General"/>
          <w:gallery w:val="placeholder"/>
        </w:category>
        <w:types>
          <w:type w:val="bbPlcHdr"/>
        </w:types>
        <w:behaviors>
          <w:behavior w:val="content"/>
        </w:behaviors>
        <w:guid w:val="{2AC905C7-74E5-4297-80B8-082F1B19C71E}"/>
      </w:docPartPr>
      <w:docPartBody>
        <w:p w:rsidR="00264998" w:rsidRDefault="00264998">
          <w:pPr>
            <w:pStyle w:val="EE7EA7D79A444D5CAD35D967CE8722EE"/>
          </w:pPr>
          <w:r w:rsidRPr="00E237E8">
            <w:t>$22,500</w:t>
          </w:r>
        </w:p>
      </w:docPartBody>
    </w:docPart>
    <w:docPart>
      <w:docPartPr>
        <w:name w:val="D0906344ECD64AA99D8794B5A6A26C5E"/>
        <w:category>
          <w:name w:val="General"/>
          <w:gallery w:val="placeholder"/>
        </w:category>
        <w:types>
          <w:type w:val="bbPlcHdr"/>
        </w:types>
        <w:behaviors>
          <w:behavior w:val="content"/>
        </w:behaviors>
        <w:guid w:val="{3DE06EF7-09CB-474C-A57D-434F25C9D87A}"/>
      </w:docPartPr>
      <w:docPartBody>
        <w:p w:rsidR="00264998" w:rsidRDefault="00264998">
          <w:pPr>
            <w:pStyle w:val="D0906344ECD64AA99D8794B5A6A26C5E"/>
          </w:pPr>
          <w:r w:rsidRPr="00E237E8">
            <w:t>$23,125</w:t>
          </w:r>
        </w:p>
      </w:docPartBody>
    </w:docPart>
    <w:docPart>
      <w:docPartPr>
        <w:name w:val="279B285B4E3F407FAC58D5C046FE8D0F"/>
        <w:category>
          <w:name w:val="General"/>
          <w:gallery w:val="placeholder"/>
        </w:category>
        <w:types>
          <w:type w:val="bbPlcHdr"/>
        </w:types>
        <w:behaviors>
          <w:behavior w:val="content"/>
        </w:behaviors>
        <w:guid w:val="{2A282D68-E9BD-4A12-8D8D-87EF607F235F}"/>
      </w:docPartPr>
      <w:docPartBody>
        <w:p w:rsidR="00264998" w:rsidRDefault="00264998">
          <w:pPr>
            <w:pStyle w:val="279B285B4E3F407FAC58D5C046FE8D0F"/>
          </w:pPr>
          <w:r w:rsidRPr="00E237E8">
            <w:t>$24,549</w:t>
          </w:r>
        </w:p>
      </w:docPartBody>
    </w:docPart>
    <w:docPart>
      <w:docPartPr>
        <w:name w:val="E6D00243F4394E02A17514144B082AD3"/>
        <w:category>
          <w:name w:val="General"/>
          <w:gallery w:val="placeholder"/>
        </w:category>
        <w:types>
          <w:type w:val="bbPlcHdr"/>
        </w:types>
        <w:behaviors>
          <w:behavior w:val="content"/>
        </w:behaviors>
        <w:guid w:val="{8403AD8D-A78F-41A3-A703-80B0F3CA99B8}"/>
      </w:docPartPr>
      <w:docPartBody>
        <w:p w:rsidR="00264998" w:rsidRDefault="00264998">
          <w:pPr>
            <w:pStyle w:val="E6D00243F4394E02A17514144B082AD3"/>
          </w:pPr>
          <w:r w:rsidRPr="00E237E8">
            <w:t>$22,000</w:t>
          </w:r>
        </w:p>
      </w:docPartBody>
    </w:docPart>
    <w:docPart>
      <w:docPartPr>
        <w:name w:val="B0858155C65D4C368435F53C346D2158"/>
        <w:category>
          <w:name w:val="General"/>
          <w:gallery w:val="placeholder"/>
        </w:category>
        <w:types>
          <w:type w:val="bbPlcHdr"/>
        </w:types>
        <w:behaviors>
          <w:behavior w:val="content"/>
        </w:behaviors>
        <w:guid w:val="{9E19F567-2683-4213-81A6-6E9E28F5D19E}"/>
      </w:docPartPr>
      <w:docPartBody>
        <w:p w:rsidR="00264998" w:rsidRDefault="00264998">
          <w:pPr>
            <w:pStyle w:val="B0858155C65D4C368435F53C346D2158"/>
          </w:pPr>
          <w:r w:rsidRPr="00E237E8">
            <w:t>$25,000</w:t>
          </w:r>
        </w:p>
      </w:docPartBody>
    </w:docPart>
    <w:docPart>
      <w:docPartPr>
        <w:name w:val="C380A20A7BE04BD7B5830EF136BE9153"/>
        <w:category>
          <w:name w:val="General"/>
          <w:gallery w:val="placeholder"/>
        </w:category>
        <w:types>
          <w:type w:val="bbPlcHdr"/>
        </w:types>
        <w:behaviors>
          <w:behavior w:val="content"/>
        </w:behaviors>
        <w:guid w:val="{FA939108-6BA9-40BA-977B-CDFD88A8CCC1}"/>
      </w:docPartPr>
      <w:docPartBody>
        <w:p w:rsidR="00264998" w:rsidRDefault="00264998">
          <w:pPr>
            <w:pStyle w:val="C380A20A7BE04BD7B5830EF136BE9153"/>
          </w:pPr>
          <w:r w:rsidRPr="00E237E8">
            <w:t>$27,349</w:t>
          </w:r>
        </w:p>
      </w:docPartBody>
    </w:docPart>
    <w:docPart>
      <w:docPartPr>
        <w:name w:val="8019B087802B4000BC28F982547936BA"/>
        <w:category>
          <w:name w:val="General"/>
          <w:gallery w:val="placeholder"/>
        </w:category>
        <w:types>
          <w:type w:val="bbPlcHdr"/>
        </w:types>
        <w:behaviors>
          <w:behavior w:val="content"/>
        </w:behaviors>
        <w:guid w:val="{7EB6EA76-96C0-40E6-AFD4-F1A404CE9349}"/>
      </w:docPartPr>
      <w:docPartBody>
        <w:p w:rsidR="00264998" w:rsidRDefault="00264998">
          <w:pPr>
            <w:pStyle w:val="8019B087802B4000BC28F982547936BA"/>
          </w:pPr>
          <w:r w:rsidRPr="00E237E8">
            <w:t>$216,423</w:t>
          </w:r>
        </w:p>
      </w:docPartBody>
    </w:docPart>
    <w:docPart>
      <w:docPartPr>
        <w:name w:val="184FB1BBB04140AC89B8958C14636D39"/>
        <w:category>
          <w:name w:val="General"/>
          <w:gallery w:val="placeholder"/>
        </w:category>
        <w:types>
          <w:type w:val="bbPlcHdr"/>
        </w:types>
        <w:behaviors>
          <w:behavior w:val="content"/>
        </w:behaviors>
        <w:guid w:val="{770FBD44-FE35-4116-9457-CDA0D4287431}"/>
      </w:docPartPr>
      <w:docPartBody>
        <w:p w:rsidR="00264998" w:rsidRDefault="00264998">
          <w:pPr>
            <w:pStyle w:val="184FB1BBB04140AC89B8958C14636D39"/>
          </w:pPr>
          <w:r w:rsidRPr="00E237E8">
            <w:t>Less Sales Returns &amp; Discounts</w:t>
          </w:r>
        </w:p>
      </w:docPartBody>
    </w:docPart>
    <w:docPart>
      <w:docPartPr>
        <w:name w:val="394B67AA0E0342258008AE8D70FB814D"/>
        <w:category>
          <w:name w:val="General"/>
          <w:gallery w:val="placeholder"/>
        </w:category>
        <w:types>
          <w:type w:val="bbPlcHdr"/>
        </w:types>
        <w:behaviors>
          <w:behavior w:val="content"/>
        </w:behaviors>
        <w:guid w:val="{DA3A2B60-3864-41B2-B870-60131B49A04B}"/>
      </w:docPartPr>
      <w:docPartBody>
        <w:p w:rsidR="00264998" w:rsidRDefault="00264998">
          <w:pPr>
            <w:pStyle w:val="394B67AA0E0342258008AE8D70FB814D"/>
          </w:pPr>
          <w:r w:rsidRPr="00E237E8">
            <w:t>$0</w:t>
          </w:r>
        </w:p>
      </w:docPartBody>
    </w:docPart>
    <w:docPart>
      <w:docPartPr>
        <w:name w:val="F2971A2644374395B9CE121D17D4DF00"/>
        <w:category>
          <w:name w:val="General"/>
          <w:gallery w:val="placeholder"/>
        </w:category>
        <w:types>
          <w:type w:val="bbPlcHdr"/>
        </w:types>
        <w:behaviors>
          <w:behavior w:val="content"/>
        </w:behaviors>
        <w:guid w:val="{BD6AB277-7CE5-4F6E-BEE4-74F538F7D8D4}"/>
      </w:docPartPr>
      <w:docPartBody>
        <w:p w:rsidR="00264998" w:rsidRDefault="00264998">
          <w:pPr>
            <w:pStyle w:val="F2971A2644374395B9CE121D17D4DF00"/>
          </w:pPr>
          <w:r w:rsidRPr="00E237E8">
            <w:t>($350)</w:t>
          </w:r>
        </w:p>
      </w:docPartBody>
    </w:docPart>
    <w:docPart>
      <w:docPartPr>
        <w:name w:val="7A7C084D955F4E0EB51D6B804F15557D"/>
        <w:category>
          <w:name w:val="General"/>
          <w:gallery w:val="placeholder"/>
        </w:category>
        <w:types>
          <w:type w:val="bbPlcHdr"/>
        </w:types>
        <w:behaviors>
          <w:behavior w:val="content"/>
        </w:behaviors>
        <w:guid w:val="{01B768EF-91FD-492E-82E9-F24EC7BF9290}"/>
      </w:docPartPr>
      <w:docPartBody>
        <w:p w:rsidR="00264998" w:rsidRDefault="00264998">
          <w:pPr>
            <w:pStyle w:val="7A7C084D955F4E0EB51D6B804F15557D"/>
          </w:pPr>
          <w:r w:rsidRPr="00E237E8">
            <w:t>$0</w:t>
          </w:r>
        </w:p>
      </w:docPartBody>
    </w:docPart>
    <w:docPart>
      <w:docPartPr>
        <w:name w:val="F69EC7FF3BBF47BF812BE05449CF038D"/>
        <w:category>
          <w:name w:val="General"/>
          <w:gallery w:val="placeholder"/>
        </w:category>
        <w:types>
          <w:type w:val="bbPlcHdr"/>
        </w:types>
        <w:behaviors>
          <w:behavior w:val="content"/>
        </w:behaviors>
        <w:guid w:val="{660725C2-531F-4B1D-A584-4C039CAB4EF2}"/>
      </w:docPartPr>
      <w:docPartBody>
        <w:p w:rsidR="00264998" w:rsidRDefault="00264998">
          <w:pPr>
            <w:pStyle w:val="F69EC7FF3BBF47BF812BE05449CF038D"/>
          </w:pPr>
          <w:r w:rsidRPr="00E237E8">
            <w:t>($206)</w:t>
          </w:r>
        </w:p>
      </w:docPartBody>
    </w:docPart>
    <w:docPart>
      <w:docPartPr>
        <w:name w:val="A7A6E8A892AF43D3A434EFA3A7EE7CAE"/>
        <w:category>
          <w:name w:val="General"/>
          <w:gallery w:val="placeholder"/>
        </w:category>
        <w:types>
          <w:type w:val="bbPlcHdr"/>
        </w:types>
        <w:behaviors>
          <w:behavior w:val="content"/>
        </w:behaviors>
        <w:guid w:val="{02A67A55-DD2D-4E19-BD95-917620C75AF9}"/>
      </w:docPartPr>
      <w:docPartBody>
        <w:p w:rsidR="00264998" w:rsidRDefault="00264998">
          <w:pPr>
            <w:pStyle w:val="A7A6E8A892AF43D3A434EFA3A7EE7CAE"/>
          </w:pPr>
          <w:r w:rsidRPr="00E237E8">
            <w:t>($234)</w:t>
          </w:r>
        </w:p>
      </w:docPartBody>
    </w:docPart>
    <w:docPart>
      <w:docPartPr>
        <w:name w:val="6FE95F2736D54E6A88805AB52109F2D1"/>
        <w:category>
          <w:name w:val="General"/>
          <w:gallery w:val="placeholder"/>
        </w:category>
        <w:types>
          <w:type w:val="bbPlcHdr"/>
        </w:types>
        <w:behaviors>
          <w:behavior w:val="content"/>
        </w:behaviors>
        <w:guid w:val="{280EBA4F-8989-4916-BDC3-0FEEE2F65DDE}"/>
      </w:docPartPr>
      <w:docPartBody>
        <w:p w:rsidR="00264998" w:rsidRDefault="00264998">
          <w:pPr>
            <w:pStyle w:val="6FE95F2736D54E6A88805AB52109F2D1"/>
          </w:pPr>
          <w:r w:rsidRPr="00E237E8">
            <w:t>$0</w:t>
          </w:r>
        </w:p>
      </w:docPartBody>
    </w:docPart>
    <w:docPart>
      <w:docPartPr>
        <w:name w:val="827E4D08AFE6445DAAA2025E4486DC81"/>
        <w:category>
          <w:name w:val="General"/>
          <w:gallery w:val="placeholder"/>
        </w:category>
        <w:types>
          <w:type w:val="bbPlcHdr"/>
        </w:types>
        <w:behaviors>
          <w:behavior w:val="content"/>
        </w:behaviors>
        <w:guid w:val="{E708C8F2-3B88-4CF3-B969-F0ED49AF3D36}"/>
      </w:docPartPr>
      <w:docPartBody>
        <w:p w:rsidR="00264998" w:rsidRDefault="00264998">
          <w:pPr>
            <w:pStyle w:val="827E4D08AFE6445DAAA2025E4486DC81"/>
          </w:pPr>
          <w:r w:rsidRPr="00E237E8">
            <w:t>$0</w:t>
          </w:r>
        </w:p>
      </w:docPartBody>
    </w:docPart>
    <w:docPart>
      <w:docPartPr>
        <w:name w:val="039CF3DD352D45D5BE3F004F66A5A038"/>
        <w:category>
          <w:name w:val="General"/>
          <w:gallery w:val="placeholder"/>
        </w:category>
        <w:types>
          <w:type w:val="bbPlcHdr"/>
        </w:types>
        <w:behaviors>
          <w:behavior w:val="content"/>
        </w:behaviors>
        <w:guid w:val="{130FE5B0-4E1F-48C9-8F3D-B2760B0CE4AF}"/>
      </w:docPartPr>
      <w:docPartBody>
        <w:p w:rsidR="00264998" w:rsidRDefault="00264998">
          <w:pPr>
            <w:pStyle w:val="039CF3DD352D45D5BE3F004F66A5A038"/>
          </w:pPr>
          <w:r w:rsidRPr="00E237E8">
            <w:t>($280)</w:t>
          </w:r>
        </w:p>
      </w:docPartBody>
    </w:docPart>
    <w:docPart>
      <w:docPartPr>
        <w:name w:val="B8ABEC82F6C94273940569DBA346B073"/>
        <w:category>
          <w:name w:val="General"/>
          <w:gallery w:val="placeholder"/>
        </w:category>
        <w:types>
          <w:type w:val="bbPlcHdr"/>
        </w:types>
        <w:behaviors>
          <w:behavior w:val="content"/>
        </w:behaviors>
        <w:guid w:val="{DFBA9273-BE9E-4206-8A82-7DC7E28D2704}"/>
      </w:docPartPr>
      <w:docPartBody>
        <w:p w:rsidR="00264998" w:rsidRDefault="00264998">
          <w:pPr>
            <w:pStyle w:val="B8ABEC82F6C94273940569DBA346B073"/>
          </w:pPr>
          <w:r w:rsidRPr="00E237E8">
            <w:t>($1,200)</w:t>
          </w:r>
        </w:p>
      </w:docPartBody>
    </w:docPart>
    <w:docPart>
      <w:docPartPr>
        <w:name w:val="96AE05FBC0AD472EADC2678538A28181"/>
        <w:category>
          <w:name w:val="General"/>
          <w:gallery w:val="placeholder"/>
        </w:category>
        <w:types>
          <w:type w:val="bbPlcHdr"/>
        </w:types>
        <w:behaviors>
          <w:behavior w:val="content"/>
        </w:behaviors>
        <w:guid w:val="{75137327-96BF-4049-BBB8-8B66A8821920}"/>
      </w:docPartPr>
      <w:docPartBody>
        <w:p w:rsidR="00264998" w:rsidRDefault="00264998">
          <w:pPr>
            <w:pStyle w:val="96AE05FBC0AD472EADC2678538A28181"/>
          </w:pPr>
          <w:r w:rsidRPr="00E237E8">
            <w:t>($1,600)</w:t>
          </w:r>
        </w:p>
      </w:docPartBody>
    </w:docPart>
    <w:docPart>
      <w:docPartPr>
        <w:name w:val="16D8328279354F2D85EB4170BFEC65CA"/>
        <w:category>
          <w:name w:val="General"/>
          <w:gallery w:val="placeholder"/>
        </w:category>
        <w:types>
          <w:type w:val="bbPlcHdr"/>
        </w:types>
        <w:behaviors>
          <w:behavior w:val="content"/>
        </w:behaviors>
        <w:guid w:val="{31A57098-C9B2-449F-BB18-B52E165E22B3}"/>
      </w:docPartPr>
      <w:docPartBody>
        <w:p w:rsidR="00264998" w:rsidRDefault="00264998">
          <w:pPr>
            <w:pStyle w:val="16D8328279354F2D85EB4170BFEC65CA"/>
          </w:pPr>
          <w:r w:rsidRPr="00E237E8">
            <w:t>$0</w:t>
          </w:r>
        </w:p>
      </w:docPartBody>
    </w:docPart>
    <w:docPart>
      <w:docPartPr>
        <w:name w:val="D1305981AFB54408A6DE2671C7A0B2B3"/>
        <w:category>
          <w:name w:val="General"/>
          <w:gallery w:val="placeholder"/>
        </w:category>
        <w:types>
          <w:type w:val="bbPlcHdr"/>
        </w:types>
        <w:behaviors>
          <w:behavior w:val="content"/>
        </w:behaviors>
        <w:guid w:val="{B59CDB95-7A7F-49B2-B20C-951C7A65D72C}"/>
      </w:docPartPr>
      <w:docPartBody>
        <w:p w:rsidR="00264998" w:rsidRDefault="00264998">
          <w:pPr>
            <w:pStyle w:val="D1305981AFB54408A6DE2671C7A0B2B3"/>
          </w:pPr>
          <w:r w:rsidRPr="00E237E8">
            <w:t>($2,400)</w:t>
          </w:r>
        </w:p>
      </w:docPartBody>
    </w:docPart>
    <w:docPart>
      <w:docPartPr>
        <w:name w:val="0E30D0BE94BC4BEE888E06F4971A7EDE"/>
        <w:category>
          <w:name w:val="General"/>
          <w:gallery w:val="placeholder"/>
        </w:category>
        <w:types>
          <w:type w:val="bbPlcHdr"/>
        </w:types>
        <w:behaviors>
          <w:behavior w:val="content"/>
        </w:behaviors>
        <w:guid w:val="{6201B90C-1703-43F8-9FF0-9FD44B4B4920}"/>
      </w:docPartPr>
      <w:docPartBody>
        <w:p w:rsidR="00264998" w:rsidRDefault="00264998">
          <w:pPr>
            <w:pStyle w:val="0E30D0BE94BC4BEE888E06F4971A7EDE"/>
          </w:pPr>
          <w:r w:rsidRPr="00E237E8">
            <w:t>($6,270)</w:t>
          </w:r>
        </w:p>
      </w:docPartBody>
    </w:docPart>
    <w:docPart>
      <w:docPartPr>
        <w:name w:val="6B4E43859AA0428DB8C02A20CDCB44AC"/>
        <w:category>
          <w:name w:val="General"/>
          <w:gallery w:val="placeholder"/>
        </w:category>
        <w:types>
          <w:type w:val="bbPlcHdr"/>
        </w:types>
        <w:behaviors>
          <w:behavior w:val="content"/>
        </w:behaviors>
        <w:guid w:val="{F9BBFEF4-322F-41CC-9A1E-56F7F382483D}"/>
      </w:docPartPr>
      <w:docPartBody>
        <w:p w:rsidR="00264998" w:rsidRDefault="00264998">
          <w:pPr>
            <w:pStyle w:val="6B4E43859AA0428DB8C02A20CDCB44AC"/>
          </w:pPr>
          <w:r w:rsidRPr="00E237E8">
            <w:t>Service Revenue</w:t>
          </w:r>
        </w:p>
      </w:docPartBody>
    </w:docPart>
    <w:docPart>
      <w:docPartPr>
        <w:name w:val="1A95901F89D04520B341809F8335652C"/>
        <w:category>
          <w:name w:val="General"/>
          <w:gallery w:val="placeholder"/>
        </w:category>
        <w:types>
          <w:type w:val="bbPlcHdr"/>
        </w:types>
        <w:behaviors>
          <w:behavior w:val="content"/>
        </w:behaviors>
        <w:guid w:val="{A42F53BE-B2E5-4332-8128-3BE587663233}"/>
      </w:docPartPr>
      <w:docPartBody>
        <w:p w:rsidR="00264998" w:rsidRDefault="00264998">
          <w:pPr>
            <w:pStyle w:val="1A95901F89D04520B341809F8335652C"/>
          </w:pPr>
          <w:r w:rsidRPr="00E237E8">
            <w:t>$0</w:t>
          </w:r>
        </w:p>
      </w:docPartBody>
    </w:docPart>
    <w:docPart>
      <w:docPartPr>
        <w:name w:val="BEB05929FCAD41DD8FCAE662321097CC"/>
        <w:category>
          <w:name w:val="General"/>
          <w:gallery w:val="placeholder"/>
        </w:category>
        <w:types>
          <w:type w:val="bbPlcHdr"/>
        </w:types>
        <w:behaviors>
          <w:behavior w:val="content"/>
        </w:behaviors>
        <w:guid w:val="{65EF02C3-DEE1-451E-953D-EAA4F54E8CE3}"/>
      </w:docPartPr>
      <w:docPartBody>
        <w:p w:rsidR="00264998" w:rsidRDefault="00264998">
          <w:pPr>
            <w:pStyle w:val="BEB05929FCAD41DD8FCAE662321097CC"/>
          </w:pPr>
          <w:r w:rsidRPr="00E237E8">
            <w:t>$0</w:t>
          </w:r>
        </w:p>
      </w:docPartBody>
    </w:docPart>
    <w:docPart>
      <w:docPartPr>
        <w:name w:val="3A5464C6E695495681130C83AD7B7E02"/>
        <w:category>
          <w:name w:val="General"/>
          <w:gallery w:val="placeholder"/>
        </w:category>
        <w:types>
          <w:type w:val="bbPlcHdr"/>
        </w:types>
        <w:behaviors>
          <w:behavior w:val="content"/>
        </w:behaviors>
        <w:guid w:val="{0BF29A6E-3144-442D-9776-7F9A128B00BB}"/>
      </w:docPartPr>
      <w:docPartBody>
        <w:p w:rsidR="00264998" w:rsidRDefault="00264998">
          <w:pPr>
            <w:pStyle w:val="3A5464C6E695495681130C83AD7B7E02"/>
          </w:pPr>
          <w:r w:rsidRPr="00E237E8">
            <w:t>$0</w:t>
          </w:r>
        </w:p>
      </w:docPartBody>
    </w:docPart>
    <w:docPart>
      <w:docPartPr>
        <w:name w:val="575518773A1143149101096321BB856B"/>
        <w:category>
          <w:name w:val="General"/>
          <w:gallery w:val="placeholder"/>
        </w:category>
        <w:types>
          <w:type w:val="bbPlcHdr"/>
        </w:types>
        <w:behaviors>
          <w:behavior w:val="content"/>
        </w:behaviors>
        <w:guid w:val="{9DF4F506-56AB-4DAC-845B-9CF25815E6D8}"/>
      </w:docPartPr>
      <w:docPartBody>
        <w:p w:rsidR="00264998" w:rsidRDefault="00264998">
          <w:pPr>
            <w:pStyle w:val="575518773A1143149101096321BB856B"/>
          </w:pPr>
          <w:r w:rsidRPr="00E237E8">
            <w:t>$0</w:t>
          </w:r>
        </w:p>
      </w:docPartBody>
    </w:docPart>
    <w:docPart>
      <w:docPartPr>
        <w:name w:val="883877A3D5AF435492D619B8B3A3B1DC"/>
        <w:category>
          <w:name w:val="General"/>
          <w:gallery w:val="placeholder"/>
        </w:category>
        <w:types>
          <w:type w:val="bbPlcHdr"/>
        </w:types>
        <w:behaviors>
          <w:behavior w:val="content"/>
        </w:behaviors>
        <w:guid w:val="{86345E18-F90F-4F0E-87B7-D1B120B75D17}"/>
      </w:docPartPr>
      <w:docPartBody>
        <w:p w:rsidR="00264998" w:rsidRDefault="00264998">
          <w:pPr>
            <w:pStyle w:val="883877A3D5AF435492D619B8B3A3B1DC"/>
          </w:pPr>
          <w:r w:rsidRPr="00E237E8">
            <w:t>$0</w:t>
          </w:r>
        </w:p>
      </w:docPartBody>
    </w:docPart>
    <w:docPart>
      <w:docPartPr>
        <w:name w:val="0FC0A8D3183E40738C8071E78E0401D2"/>
        <w:category>
          <w:name w:val="General"/>
          <w:gallery w:val="placeholder"/>
        </w:category>
        <w:types>
          <w:type w:val="bbPlcHdr"/>
        </w:types>
        <w:behaviors>
          <w:behavior w:val="content"/>
        </w:behaviors>
        <w:guid w:val="{23F41C90-993E-4249-94BA-F6472D9EA195}"/>
      </w:docPartPr>
      <w:docPartBody>
        <w:p w:rsidR="00264998" w:rsidRDefault="00264998">
          <w:pPr>
            <w:pStyle w:val="0FC0A8D3183E40738C8071E78E0401D2"/>
          </w:pPr>
          <w:r w:rsidRPr="00E237E8">
            <w:t>$250</w:t>
          </w:r>
        </w:p>
      </w:docPartBody>
    </w:docPart>
    <w:docPart>
      <w:docPartPr>
        <w:name w:val="5EE4C3B81B444CCC884A30813B3C354F"/>
        <w:category>
          <w:name w:val="General"/>
          <w:gallery w:val="placeholder"/>
        </w:category>
        <w:types>
          <w:type w:val="bbPlcHdr"/>
        </w:types>
        <w:behaviors>
          <w:behavior w:val="content"/>
        </w:behaviors>
        <w:guid w:val="{BA5DE30F-DB1B-49CD-9906-512442B8BBB6}"/>
      </w:docPartPr>
      <w:docPartBody>
        <w:p w:rsidR="00264998" w:rsidRDefault="00264998">
          <w:pPr>
            <w:pStyle w:val="5EE4C3B81B444CCC884A30813B3C354F"/>
          </w:pPr>
          <w:r w:rsidRPr="00E237E8">
            <w:t>$350</w:t>
          </w:r>
        </w:p>
      </w:docPartBody>
    </w:docPart>
    <w:docPart>
      <w:docPartPr>
        <w:name w:val="84E8658242E448FF98C0B2975D77E827"/>
        <w:category>
          <w:name w:val="General"/>
          <w:gallery w:val="placeholder"/>
        </w:category>
        <w:types>
          <w:type w:val="bbPlcHdr"/>
        </w:types>
        <w:behaviors>
          <w:behavior w:val="content"/>
        </w:behaviors>
        <w:guid w:val="{D1F94896-645D-4D9E-BA78-4514B927B223}"/>
      </w:docPartPr>
      <w:docPartBody>
        <w:p w:rsidR="00264998" w:rsidRDefault="00264998">
          <w:pPr>
            <w:pStyle w:val="84E8658242E448FF98C0B2975D77E827"/>
          </w:pPr>
          <w:r w:rsidRPr="00E237E8">
            <w:t>$100</w:t>
          </w:r>
        </w:p>
      </w:docPartBody>
    </w:docPart>
    <w:docPart>
      <w:docPartPr>
        <w:name w:val="197E4A2B76774146A05C91ED98E9CA19"/>
        <w:category>
          <w:name w:val="General"/>
          <w:gallery w:val="placeholder"/>
        </w:category>
        <w:types>
          <w:type w:val="bbPlcHdr"/>
        </w:types>
        <w:behaviors>
          <w:behavior w:val="content"/>
        </w:behaviors>
        <w:guid w:val="{57A70A59-BDCA-4A73-AD2D-3C170733F666}"/>
      </w:docPartPr>
      <w:docPartBody>
        <w:p w:rsidR="00264998" w:rsidRDefault="00264998">
          <w:pPr>
            <w:pStyle w:val="197E4A2B76774146A05C91ED98E9CA19"/>
          </w:pPr>
          <w:r w:rsidRPr="00E237E8">
            <w:t>$0</w:t>
          </w:r>
        </w:p>
      </w:docPartBody>
    </w:docPart>
    <w:docPart>
      <w:docPartPr>
        <w:name w:val="2D594B05BF1C4720817C76DD4ACF1D6F"/>
        <w:category>
          <w:name w:val="General"/>
          <w:gallery w:val="placeholder"/>
        </w:category>
        <w:types>
          <w:type w:val="bbPlcHdr"/>
        </w:types>
        <w:behaviors>
          <w:behavior w:val="content"/>
        </w:behaviors>
        <w:guid w:val="{C37CBCA1-736B-4848-B678-DF1B64C8D51E}"/>
      </w:docPartPr>
      <w:docPartBody>
        <w:p w:rsidR="00264998" w:rsidRDefault="00264998">
          <w:pPr>
            <w:pStyle w:val="2D594B05BF1C4720817C76DD4ACF1D6F"/>
          </w:pPr>
          <w:r w:rsidRPr="00E237E8">
            <w:t>$0</w:t>
          </w:r>
        </w:p>
      </w:docPartBody>
    </w:docPart>
    <w:docPart>
      <w:docPartPr>
        <w:name w:val="389A43661AB94491AFC0B3B544F5D022"/>
        <w:category>
          <w:name w:val="General"/>
          <w:gallery w:val="placeholder"/>
        </w:category>
        <w:types>
          <w:type w:val="bbPlcHdr"/>
        </w:types>
        <w:behaviors>
          <w:behavior w:val="content"/>
        </w:behaviors>
        <w:guid w:val="{3A1E2B20-09D2-466F-982A-8CD678111EB5}"/>
      </w:docPartPr>
      <w:docPartBody>
        <w:p w:rsidR="00264998" w:rsidRDefault="00264998">
          <w:pPr>
            <w:pStyle w:val="389A43661AB94491AFC0B3B544F5D022"/>
          </w:pPr>
          <w:r w:rsidRPr="00E237E8">
            <w:t>$1,245</w:t>
          </w:r>
        </w:p>
      </w:docPartBody>
    </w:docPart>
    <w:docPart>
      <w:docPartPr>
        <w:name w:val="E7973F78C041445B90EF7373588AB6B4"/>
        <w:category>
          <w:name w:val="General"/>
          <w:gallery w:val="placeholder"/>
        </w:category>
        <w:types>
          <w:type w:val="bbPlcHdr"/>
        </w:types>
        <w:behaviors>
          <w:behavior w:val="content"/>
        </w:behaviors>
        <w:guid w:val="{908F3D14-E6CB-4E43-ACAE-40C7063E15B3}"/>
      </w:docPartPr>
      <w:docPartBody>
        <w:p w:rsidR="00264998" w:rsidRDefault="00264998">
          <w:pPr>
            <w:pStyle w:val="E7973F78C041445B90EF7373588AB6B4"/>
          </w:pPr>
          <w:r w:rsidRPr="00E237E8">
            <w:t>$1,360</w:t>
          </w:r>
        </w:p>
      </w:docPartBody>
    </w:docPart>
    <w:docPart>
      <w:docPartPr>
        <w:name w:val="51D51930650141599410330476CFBB94"/>
        <w:category>
          <w:name w:val="General"/>
          <w:gallery w:val="placeholder"/>
        </w:category>
        <w:types>
          <w:type w:val="bbPlcHdr"/>
        </w:types>
        <w:behaviors>
          <w:behavior w:val="content"/>
        </w:behaviors>
        <w:guid w:val="{4293EB29-F570-4E55-BBE6-5A9484F94D12}"/>
      </w:docPartPr>
      <w:docPartBody>
        <w:p w:rsidR="00264998" w:rsidRDefault="00264998">
          <w:pPr>
            <w:pStyle w:val="51D51930650141599410330476CFBB94"/>
          </w:pPr>
          <w:r w:rsidRPr="00E237E8">
            <w:t>$3,305</w:t>
          </w:r>
        </w:p>
      </w:docPartBody>
    </w:docPart>
    <w:docPart>
      <w:docPartPr>
        <w:name w:val="47E6A2DA00F74D7AB0C73A0D6EDDCF03"/>
        <w:category>
          <w:name w:val="General"/>
          <w:gallery w:val="placeholder"/>
        </w:category>
        <w:types>
          <w:type w:val="bbPlcHdr"/>
        </w:types>
        <w:behaviors>
          <w:behavior w:val="content"/>
        </w:behaviors>
        <w:guid w:val="{F2B0D6DF-78E2-464C-ADE0-CF8E2271126A}"/>
      </w:docPartPr>
      <w:docPartBody>
        <w:p w:rsidR="00264998" w:rsidRDefault="00264998">
          <w:pPr>
            <w:pStyle w:val="47E6A2DA00F74D7AB0C73A0D6EDDCF03"/>
          </w:pPr>
          <w:r w:rsidRPr="00E237E8">
            <w:t>Other Revenue</w:t>
          </w:r>
        </w:p>
      </w:docPartBody>
    </w:docPart>
    <w:docPart>
      <w:docPartPr>
        <w:name w:val="65BB99E435D943AEB95F1881E3C29989"/>
        <w:category>
          <w:name w:val="General"/>
          <w:gallery w:val="placeholder"/>
        </w:category>
        <w:types>
          <w:type w:val="bbPlcHdr"/>
        </w:types>
        <w:behaviors>
          <w:behavior w:val="content"/>
        </w:behaviors>
        <w:guid w:val="{2FABB050-6741-488A-9E6B-9829B625BDBF}"/>
      </w:docPartPr>
      <w:docPartBody>
        <w:p w:rsidR="00264998" w:rsidRDefault="00264998">
          <w:pPr>
            <w:pStyle w:val="65BB99E435D943AEB95F1881E3C29989"/>
          </w:pPr>
          <w:r w:rsidRPr="00E237E8">
            <w:t>$0</w:t>
          </w:r>
        </w:p>
      </w:docPartBody>
    </w:docPart>
    <w:docPart>
      <w:docPartPr>
        <w:name w:val="A4A8FFC10F8E408EBFA85416CEA5B001"/>
        <w:category>
          <w:name w:val="General"/>
          <w:gallery w:val="placeholder"/>
        </w:category>
        <w:types>
          <w:type w:val="bbPlcHdr"/>
        </w:types>
        <w:behaviors>
          <w:behavior w:val="content"/>
        </w:behaviors>
        <w:guid w:val="{859D1B03-0E7B-4325-B892-C5D0700306BD}"/>
      </w:docPartPr>
      <w:docPartBody>
        <w:p w:rsidR="00264998" w:rsidRDefault="00264998">
          <w:pPr>
            <w:pStyle w:val="A4A8FFC10F8E408EBFA85416CEA5B001"/>
          </w:pPr>
          <w:r w:rsidRPr="00E237E8">
            <w:t>$0</w:t>
          </w:r>
        </w:p>
      </w:docPartBody>
    </w:docPart>
    <w:docPart>
      <w:docPartPr>
        <w:name w:val="129EA8EF61EA46929B7BCB975647D39E"/>
        <w:category>
          <w:name w:val="General"/>
          <w:gallery w:val="placeholder"/>
        </w:category>
        <w:types>
          <w:type w:val="bbPlcHdr"/>
        </w:types>
        <w:behaviors>
          <w:behavior w:val="content"/>
        </w:behaviors>
        <w:guid w:val="{53FFCD2C-8FCD-4465-B118-D4642106FEE3}"/>
      </w:docPartPr>
      <w:docPartBody>
        <w:p w:rsidR="00264998" w:rsidRDefault="00264998">
          <w:pPr>
            <w:pStyle w:val="129EA8EF61EA46929B7BCB975647D39E"/>
          </w:pPr>
          <w:r w:rsidRPr="00E237E8">
            <w:t>$0</w:t>
          </w:r>
        </w:p>
      </w:docPartBody>
    </w:docPart>
    <w:docPart>
      <w:docPartPr>
        <w:name w:val="8FCE500512DC4D32BAA1FD16D6493A76"/>
        <w:category>
          <w:name w:val="General"/>
          <w:gallery w:val="placeholder"/>
        </w:category>
        <w:types>
          <w:type w:val="bbPlcHdr"/>
        </w:types>
        <w:behaviors>
          <w:behavior w:val="content"/>
        </w:behaviors>
        <w:guid w:val="{BEADAD02-C99C-4396-A677-DE36554870D8}"/>
      </w:docPartPr>
      <w:docPartBody>
        <w:p w:rsidR="00264998" w:rsidRDefault="00264998">
          <w:pPr>
            <w:pStyle w:val="8FCE500512DC4D32BAA1FD16D6493A76"/>
          </w:pPr>
          <w:r w:rsidRPr="00E237E8">
            <w:t>$0</w:t>
          </w:r>
        </w:p>
      </w:docPartBody>
    </w:docPart>
    <w:docPart>
      <w:docPartPr>
        <w:name w:val="8DF1754C7B994A38A0990EAF79129451"/>
        <w:category>
          <w:name w:val="General"/>
          <w:gallery w:val="placeholder"/>
        </w:category>
        <w:types>
          <w:type w:val="bbPlcHdr"/>
        </w:types>
        <w:behaviors>
          <w:behavior w:val="content"/>
        </w:behaviors>
        <w:guid w:val="{C73D9256-2070-4596-9624-42FA5B5F30EC}"/>
      </w:docPartPr>
      <w:docPartBody>
        <w:p w:rsidR="00264998" w:rsidRDefault="00264998">
          <w:pPr>
            <w:pStyle w:val="8DF1754C7B994A38A0990EAF79129451"/>
          </w:pPr>
          <w:r w:rsidRPr="00E237E8">
            <w:t>$0</w:t>
          </w:r>
        </w:p>
      </w:docPartBody>
    </w:docPart>
    <w:docPart>
      <w:docPartPr>
        <w:name w:val="C177F63FAF6D4B9F9D83557BB4FE0B85"/>
        <w:category>
          <w:name w:val="General"/>
          <w:gallery w:val="placeholder"/>
        </w:category>
        <w:types>
          <w:type w:val="bbPlcHdr"/>
        </w:types>
        <w:behaviors>
          <w:behavior w:val="content"/>
        </w:behaviors>
        <w:guid w:val="{C44AE6A5-309A-478E-9FA9-B8B2CA8D5E0D}"/>
      </w:docPartPr>
      <w:docPartBody>
        <w:p w:rsidR="00264998" w:rsidRDefault="00264998">
          <w:pPr>
            <w:pStyle w:val="C177F63FAF6D4B9F9D83557BB4FE0B85"/>
          </w:pPr>
          <w:r w:rsidRPr="00E237E8">
            <w:t>$0</w:t>
          </w:r>
        </w:p>
      </w:docPartBody>
    </w:docPart>
    <w:docPart>
      <w:docPartPr>
        <w:name w:val="B0DE650CAF2142139395677E3BB6A0FD"/>
        <w:category>
          <w:name w:val="General"/>
          <w:gallery w:val="placeholder"/>
        </w:category>
        <w:types>
          <w:type w:val="bbPlcHdr"/>
        </w:types>
        <w:behaviors>
          <w:behavior w:val="content"/>
        </w:behaviors>
        <w:guid w:val="{9DFA8DA3-7102-4D80-8CD7-5791B4DCF2E3}"/>
      </w:docPartPr>
      <w:docPartBody>
        <w:p w:rsidR="00264998" w:rsidRDefault="00264998">
          <w:pPr>
            <w:pStyle w:val="B0DE650CAF2142139395677E3BB6A0FD"/>
          </w:pPr>
          <w:r w:rsidRPr="00E237E8">
            <w:t>$0</w:t>
          </w:r>
        </w:p>
      </w:docPartBody>
    </w:docPart>
    <w:docPart>
      <w:docPartPr>
        <w:name w:val="83A4BA6131454F0596BD24418EA63950"/>
        <w:category>
          <w:name w:val="General"/>
          <w:gallery w:val="placeholder"/>
        </w:category>
        <w:types>
          <w:type w:val="bbPlcHdr"/>
        </w:types>
        <w:behaviors>
          <w:behavior w:val="content"/>
        </w:behaviors>
        <w:guid w:val="{07F34C73-0743-4E80-B08D-1EEAF6948E48}"/>
      </w:docPartPr>
      <w:docPartBody>
        <w:p w:rsidR="00264998" w:rsidRDefault="00264998">
          <w:pPr>
            <w:pStyle w:val="83A4BA6131454F0596BD24418EA63950"/>
          </w:pPr>
          <w:r w:rsidRPr="00E237E8">
            <w:t>$1,500</w:t>
          </w:r>
        </w:p>
      </w:docPartBody>
    </w:docPart>
    <w:docPart>
      <w:docPartPr>
        <w:name w:val="D3AABBE3EA3C4BD1AB844658B0B3C194"/>
        <w:category>
          <w:name w:val="General"/>
          <w:gallery w:val="placeholder"/>
        </w:category>
        <w:types>
          <w:type w:val="bbPlcHdr"/>
        </w:types>
        <w:behaviors>
          <w:behavior w:val="content"/>
        </w:behaviors>
        <w:guid w:val="{818FDE68-B84B-46DE-BB53-2B23E5301CA6}"/>
      </w:docPartPr>
      <w:docPartBody>
        <w:p w:rsidR="00264998" w:rsidRDefault="00264998">
          <w:pPr>
            <w:pStyle w:val="D3AABBE3EA3C4BD1AB844658B0B3C194"/>
          </w:pPr>
          <w:r w:rsidRPr="00E237E8">
            <w:t>$0</w:t>
          </w:r>
        </w:p>
      </w:docPartBody>
    </w:docPart>
    <w:docPart>
      <w:docPartPr>
        <w:name w:val="0306DA1506B244369B26A91F17D7B453"/>
        <w:category>
          <w:name w:val="General"/>
          <w:gallery w:val="placeholder"/>
        </w:category>
        <w:types>
          <w:type w:val="bbPlcHdr"/>
        </w:types>
        <w:behaviors>
          <w:behavior w:val="content"/>
        </w:behaviors>
        <w:guid w:val="{083B3556-BFF6-4620-BE32-FB179F307AB0}"/>
      </w:docPartPr>
      <w:docPartBody>
        <w:p w:rsidR="00264998" w:rsidRDefault="00264998">
          <w:pPr>
            <w:pStyle w:val="0306DA1506B244369B26A91F17D7B453"/>
          </w:pPr>
          <w:r w:rsidRPr="00E237E8">
            <w:t>$0</w:t>
          </w:r>
        </w:p>
      </w:docPartBody>
    </w:docPart>
    <w:docPart>
      <w:docPartPr>
        <w:name w:val="025113F9E58B4CC2881F2C13C7C402FD"/>
        <w:category>
          <w:name w:val="General"/>
          <w:gallery w:val="placeholder"/>
        </w:category>
        <w:types>
          <w:type w:val="bbPlcHdr"/>
        </w:types>
        <w:behaviors>
          <w:behavior w:val="content"/>
        </w:behaviors>
        <w:guid w:val="{E52E8509-104F-417A-87B3-A308CF27BEFA}"/>
      </w:docPartPr>
      <w:docPartBody>
        <w:p w:rsidR="00264998" w:rsidRDefault="00264998">
          <w:pPr>
            <w:pStyle w:val="025113F9E58B4CC2881F2C13C7C402FD"/>
          </w:pPr>
          <w:r w:rsidRPr="00E237E8">
            <w:t>$0</w:t>
          </w:r>
        </w:p>
      </w:docPartBody>
    </w:docPart>
    <w:docPart>
      <w:docPartPr>
        <w:name w:val="E647A4C5FE1D4A6280E96C13E55C7A33"/>
        <w:category>
          <w:name w:val="General"/>
          <w:gallery w:val="placeholder"/>
        </w:category>
        <w:types>
          <w:type w:val="bbPlcHdr"/>
        </w:types>
        <w:behaviors>
          <w:behavior w:val="content"/>
        </w:behaviors>
        <w:guid w:val="{DEFB456E-148B-46F5-9F60-A44E3B2311E7}"/>
      </w:docPartPr>
      <w:docPartBody>
        <w:p w:rsidR="00264998" w:rsidRDefault="00264998">
          <w:pPr>
            <w:pStyle w:val="E647A4C5FE1D4A6280E96C13E55C7A33"/>
          </w:pPr>
          <w:r w:rsidRPr="00E237E8">
            <w:t>$0</w:t>
          </w:r>
        </w:p>
      </w:docPartBody>
    </w:docPart>
    <w:docPart>
      <w:docPartPr>
        <w:name w:val="646E5F4F003C4CCD9238AE2D6255474D"/>
        <w:category>
          <w:name w:val="General"/>
          <w:gallery w:val="placeholder"/>
        </w:category>
        <w:types>
          <w:type w:val="bbPlcHdr"/>
        </w:types>
        <w:behaviors>
          <w:behavior w:val="content"/>
        </w:behaviors>
        <w:guid w:val="{BB60FD91-40FA-4F08-BDB2-B58F54ED0971}"/>
      </w:docPartPr>
      <w:docPartBody>
        <w:p w:rsidR="00264998" w:rsidRDefault="00264998">
          <w:pPr>
            <w:pStyle w:val="646E5F4F003C4CCD9238AE2D6255474D"/>
          </w:pPr>
          <w:r w:rsidRPr="00E237E8">
            <w:t>$1,500</w:t>
          </w:r>
        </w:p>
      </w:docPartBody>
    </w:docPart>
    <w:docPart>
      <w:docPartPr>
        <w:name w:val="4632060F7B48427381E1F3576C923506"/>
        <w:category>
          <w:name w:val="General"/>
          <w:gallery w:val="placeholder"/>
        </w:category>
        <w:types>
          <w:type w:val="bbPlcHdr"/>
        </w:types>
        <w:behaviors>
          <w:behavior w:val="content"/>
        </w:behaviors>
        <w:guid w:val="{C1B94DE7-87F9-472A-B122-EAA812802CA0}"/>
      </w:docPartPr>
      <w:docPartBody>
        <w:p w:rsidR="00264998" w:rsidRDefault="00264998">
          <w:pPr>
            <w:pStyle w:val="4632060F7B48427381E1F3576C923506"/>
          </w:pPr>
          <w:r w:rsidRPr="00E237E8">
            <w:t>Net Sales</w:t>
          </w:r>
        </w:p>
      </w:docPartBody>
    </w:docPart>
    <w:docPart>
      <w:docPartPr>
        <w:name w:val="2265B1595916446FA66C782818C2C57F"/>
        <w:category>
          <w:name w:val="General"/>
          <w:gallery w:val="placeholder"/>
        </w:category>
        <w:types>
          <w:type w:val="bbPlcHdr"/>
        </w:types>
        <w:behaviors>
          <w:behavior w:val="content"/>
        </w:behaviors>
        <w:guid w:val="{8F2A24FE-AB47-44DE-973B-5CFCCAD3C958}"/>
      </w:docPartPr>
      <w:docPartBody>
        <w:p w:rsidR="00264998" w:rsidRDefault="00264998">
          <w:pPr>
            <w:pStyle w:val="2265B1595916446FA66C782818C2C57F"/>
          </w:pPr>
          <w:r w:rsidRPr="00E237E8">
            <w:t>$5,000</w:t>
          </w:r>
        </w:p>
      </w:docPartBody>
    </w:docPart>
    <w:docPart>
      <w:docPartPr>
        <w:name w:val="DA8D623A776049B4BA59B7AC7459B049"/>
        <w:category>
          <w:name w:val="General"/>
          <w:gallery w:val="placeholder"/>
        </w:category>
        <w:types>
          <w:type w:val="bbPlcHdr"/>
        </w:types>
        <w:behaviors>
          <w:behavior w:val="content"/>
        </w:behaviors>
        <w:guid w:val="{8FAF9540-09B2-4A47-8329-21BDD1B91DDA}"/>
      </w:docPartPr>
      <w:docPartBody>
        <w:p w:rsidR="00264998" w:rsidRDefault="00264998">
          <w:pPr>
            <w:pStyle w:val="DA8D623A776049B4BA59B7AC7459B049"/>
          </w:pPr>
          <w:r w:rsidRPr="00E237E8">
            <w:t>$12,650</w:t>
          </w:r>
        </w:p>
      </w:docPartBody>
    </w:docPart>
    <w:docPart>
      <w:docPartPr>
        <w:name w:val="940CFB1E1B154DE287544AB700DF560C"/>
        <w:category>
          <w:name w:val="General"/>
          <w:gallery w:val="placeholder"/>
        </w:category>
        <w:types>
          <w:type w:val="bbPlcHdr"/>
        </w:types>
        <w:behaviors>
          <w:behavior w:val="content"/>
        </w:behaviors>
        <w:guid w:val="{A408892E-4BDE-4F9D-8FCB-6E50D28DAC86}"/>
      </w:docPartPr>
      <w:docPartBody>
        <w:p w:rsidR="00264998" w:rsidRDefault="00264998">
          <w:pPr>
            <w:pStyle w:val="940CFB1E1B154DE287544AB700DF560C"/>
          </w:pPr>
          <w:r w:rsidRPr="00E237E8">
            <w:t>$16,000</w:t>
          </w:r>
        </w:p>
      </w:docPartBody>
    </w:docPart>
    <w:docPart>
      <w:docPartPr>
        <w:name w:val="95BF5DDB8DC04EE3A436CA6585C99E17"/>
        <w:category>
          <w:name w:val="General"/>
          <w:gallery w:val="placeholder"/>
        </w:category>
        <w:types>
          <w:type w:val="bbPlcHdr"/>
        </w:types>
        <w:behaviors>
          <w:behavior w:val="content"/>
        </w:behaviors>
        <w:guid w:val="{7E10F849-DF14-43E1-AE27-6F0F1CB3D310}"/>
      </w:docPartPr>
      <w:docPartBody>
        <w:p w:rsidR="00264998" w:rsidRDefault="00264998">
          <w:pPr>
            <w:pStyle w:val="95BF5DDB8DC04EE3A436CA6585C99E17"/>
          </w:pPr>
          <w:r w:rsidRPr="00E237E8">
            <w:t>$6,794</w:t>
          </w:r>
        </w:p>
      </w:docPartBody>
    </w:docPart>
    <w:docPart>
      <w:docPartPr>
        <w:name w:val="EEF90F45F5CF4DA8821A8218F11907A8"/>
        <w:category>
          <w:name w:val="General"/>
          <w:gallery w:val="placeholder"/>
        </w:category>
        <w:types>
          <w:type w:val="bbPlcHdr"/>
        </w:types>
        <w:behaviors>
          <w:behavior w:val="content"/>
        </w:behaviors>
        <w:guid w:val="{3111900F-5AAD-4372-8D40-BE03D1476E1F}"/>
      </w:docPartPr>
      <w:docPartBody>
        <w:p w:rsidR="00264998" w:rsidRDefault="00264998">
          <w:pPr>
            <w:pStyle w:val="EEF90F45F5CF4DA8821A8218F11907A8"/>
          </w:pPr>
          <w:r w:rsidRPr="00E237E8">
            <w:t>$14,266</w:t>
          </w:r>
        </w:p>
      </w:docPartBody>
    </w:docPart>
    <w:docPart>
      <w:docPartPr>
        <w:name w:val="506E6D12D7C44F0083C0749C73B2516F"/>
        <w:category>
          <w:name w:val="General"/>
          <w:gallery w:val="placeholder"/>
        </w:category>
        <w:types>
          <w:type w:val="bbPlcHdr"/>
        </w:types>
        <w:behaviors>
          <w:behavior w:val="content"/>
        </w:behaviors>
        <w:guid w:val="{0FFAD642-2FFD-41E8-B505-46C998BCA9D0}"/>
      </w:docPartPr>
      <w:docPartBody>
        <w:p w:rsidR="00264998" w:rsidRDefault="00264998">
          <w:pPr>
            <w:pStyle w:val="506E6D12D7C44F0083C0749C73B2516F"/>
          </w:pPr>
          <w:r w:rsidRPr="00E237E8">
            <w:t>$16,650</w:t>
          </w:r>
        </w:p>
      </w:docPartBody>
    </w:docPart>
    <w:docPart>
      <w:docPartPr>
        <w:name w:val="12ABBE1E48C24610BEE728957107A271"/>
        <w:category>
          <w:name w:val="General"/>
          <w:gallery w:val="placeholder"/>
        </w:category>
        <w:types>
          <w:type w:val="bbPlcHdr"/>
        </w:types>
        <w:behaviors>
          <w:behavior w:val="content"/>
        </w:behaviors>
        <w:guid w:val="{E2FAF714-F1EC-4D88-AB20-640FAEBBCE88}"/>
      </w:docPartPr>
      <w:docPartBody>
        <w:p w:rsidR="00264998" w:rsidRDefault="00264998">
          <w:pPr>
            <w:pStyle w:val="12ABBE1E48C24610BEE728957107A271"/>
          </w:pPr>
          <w:r w:rsidRPr="00E237E8">
            <w:t>$22,850</w:t>
          </w:r>
        </w:p>
      </w:docPartBody>
    </w:docPart>
    <w:docPart>
      <w:docPartPr>
        <w:name w:val="199F026BDB01467B98CDEFA99E91E5F5"/>
        <w:category>
          <w:name w:val="General"/>
          <w:gallery w:val="placeholder"/>
        </w:category>
        <w:types>
          <w:type w:val="bbPlcHdr"/>
        </w:types>
        <w:behaviors>
          <w:behavior w:val="content"/>
        </w:behaviors>
        <w:guid w:val="{FB07E890-6451-4A71-8B9B-474C961A8856}"/>
      </w:docPartPr>
      <w:docPartBody>
        <w:p w:rsidR="00264998" w:rsidRDefault="00264998">
          <w:pPr>
            <w:pStyle w:val="199F026BDB01467B98CDEFA99E91E5F5"/>
          </w:pPr>
          <w:r w:rsidRPr="00E237E8">
            <w:t>$24,445</w:t>
          </w:r>
        </w:p>
      </w:docPartBody>
    </w:docPart>
    <w:docPart>
      <w:docPartPr>
        <w:name w:val="F43A2D8AAE1A43D0ACCF88DB07178B27"/>
        <w:category>
          <w:name w:val="General"/>
          <w:gallery w:val="placeholder"/>
        </w:category>
        <w:types>
          <w:type w:val="bbPlcHdr"/>
        </w:types>
        <w:behaviors>
          <w:behavior w:val="content"/>
        </w:behaviors>
        <w:guid w:val="{C8A955B3-C62F-4976-BA80-D7520EBC4BBD}"/>
      </w:docPartPr>
      <w:docPartBody>
        <w:p w:rsidR="00264998" w:rsidRDefault="00264998">
          <w:pPr>
            <w:pStyle w:val="F43A2D8AAE1A43D0ACCF88DB07178B27"/>
          </w:pPr>
          <w:r w:rsidRPr="00E237E8">
            <w:t>$23,349</w:t>
          </w:r>
        </w:p>
      </w:docPartBody>
    </w:docPart>
    <w:docPart>
      <w:docPartPr>
        <w:name w:val="CCC58FAC02FD4EC697AB86DB7E06E7EE"/>
        <w:category>
          <w:name w:val="General"/>
          <w:gallery w:val="placeholder"/>
        </w:category>
        <w:types>
          <w:type w:val="bbPlcHdr"/>
        </w:types>
        <w:behaviors>
          <w:behavior w:val="content"/>
        </w:behaviors>
        <w:guid w:val="{D6D3C120-8C89-48BD-8DCE-13C0DE1CEDA4}"/>
      </w:docPartPr>
      <w:docPartBody>
        <w:p w:rsidR="00264998" w:rsidRDefault="00264998">
          <w:pPr>
            <w:pStyle w:val="CCC58FAC02FD4EC697AB86DB7E06E7EE"/>
          </w:pPr>
          <w:r w:rsidRPr="00E237E8">
            <w:t>$20,400</w:t>
          </w:r>
        </w:p>
      </w:docPartBody>
    </w:docPart>
    <w:docPart>
      <w:docPartPr>
        <w:name w:val="C3C0D84A72D34075A5C843296DD69D38"/>
        <w:category>
          <w:name w:val="General"/>
          <w:gallery w:val="placeholder"/>
        </w:category>
        <w:types>
          <w:type w:val="bbPlcHdr"/>
        </w:types>
        <w:behaviors>
          <w:behavior w:val="content"/>
        </w:behaviors>
        <w:guid w:val="{6B534F63-F70A-4AEB-935D-3D2CCC42703D}"/>
      </w:docPartPr>
      <w:docPartBody>
        <w:p w:rsidR="00264998" w:rsidRDefault="00264998">
          <w:pPr>
            <w:pStyle w:val="C3C0D84A72D34075A5C843296DD69D38"/>
          </w:pPr>
          <w:r w:rsidRPr="00E237E8">
            <w:t>$26,245</w:t>
          </w:r>
        </w:p>
      </w:docPartBody>
    </w:docPart>
    <w:docPart>
      <w:docPartPr>
        <w:name w:val="87ED3DDDAFE349A8890DEB3374B34519"/>
        <w:category>
          <w:name w:val="General"/>
          <w:gallery w:val="placeholder"/>
        </w:category>
        <w:types>
          <w:type w:val="bbPlcHdr"/>
        </w:types>
        <w:behaviors>
          <w:behavior w:val="content"/>
        </w:behaviors>
        <w:guid w:val="{86D0607D-96BE-45A8-B58F-989279296333}"/>
      </w:docPartPr>
      <w:docPartBody>
        <w:p w:rsidR="00264998" w:rsidRDefault="00264998">
          <w:pPr>
            <w:pStyle w:val="87ED3DDDAFE349A8890DEB3374B34519"/>
          </w:pPr>
          <w:r w:rsidRPr="00E237E8">
            <w:t>$26,309</w:t>
          </w:r>
        </w:p>
      </w:docPartBody>
    </w:docPart>
    <w:docPart>
      <w:docPartPr>
        <w:name w:val="B271EDB2D84A4714B49F527374C255D5"/>
        <w:category>
          <w:name w:val="General"/>
          <w:gallery w:val="placeholder"/>
        </w:category>
        <w:types>
          <w:type w:val="bbPlcHdr"/>
        </w:types>
        <w:behaviors>
          <w:behavior w:val="content"/>
        </w:behaviors>
        <w:guid w:val="{9A41FF69-9C75-42FD-9547-E6668868344E}"/>
      </w:docPartPr>
      <w:docPartBody>
        <w:p w:rsidR="00264998" w:rsidRDefault="00264998">
          <w:pPr>
            <w:pStyle w:val="B271EDB2D84A4714B49F527374C255D5"/>
          </w:pPr>
          <w:r w:rsidRPr="00E237E8">
            <w:t>$214,958</w:t>
          </w:r>
        </w:p>
      </w:docPartBody>
    </w:docPart>
    <w:docPart>
      <w:docPartPr>
        <w:name w:val="E2822A873AF246DF9FD193FFFECA8CCC"/>
        <w:category>
          <w:name w:val="General"/>
          <w:gallery w:val="placeholder"/>
        </w:category>
        <w:types>
          <w:type w:val="bbPlcHdr"/>
        </w:types>
        <w:behaviors>
          <w:behavior w:val="content"/>
        </w:behaviors>
        <w:guid w:val="{F66DE221-92A5-4713-BB3D-01ACD5E52FC6}"/>
      </w:docPartPr>
      <w:docPartBody>
        <w:p w:rsidR="00264998" w:rsidRDefault="00264998">
          <w:pPr>
            <w:pStyle w:val="E2822A873AF246DF9FD193FFFECA8CCC"/>
          </w:pPr>
          <w:r w:rsidRPr="00E237E8">
            <w:t>Cost of Goods Sold*</w:t>
          </w:r>
        </w:p>
      </w:docPartBody>
    </w:docPart>
    <w:docPart>
      <w:docPartPr>
        <w:name w:val="2147EF739845433C85CEECD807F13AAA"/>
        <w:category>
          <w:name w:val="General"/>
          <w:gallery w:val="placeholder"/>
        </w:category>
        <w:types>
          <w:type w:val="bbPlcHdr"/>
        </w:types>
        <w:behaviors>
          <w:behavior w:val="content"/>
        </w:behaviors>
        <w:guid w:val="{863FDF41-9A4B-4199-89C7-6FAD13928DB4}"/>
      </w:docPartPr>
      <w:docPartBody>
        <w:p w:rsidR="00264998" w:rsidRDefault="00264998">
          <w:pPr>
            <w:pStyle w:val="2147EF739845433C85CEECD807F13AAA"/>
          </w:pPr>
          <w:r w:rsidRPr="00E237E8">
            <w:t>$2,000</w:t>
          </w:r>
        </w:p>
      </w:docPartBody>
    </w:docPart>
    <w:docPart>
      <w:docPartPr>
        <w:name w:val="8B925DA8FD6341BB951F131D93FE19B7"/>
        <w:category>
          <w:name w:val="General"/>
          <w:gallery w:val="placeholder"/>
        </w:category>
        <w:types>
          <w:type w:val="bbPlcHdr"/>
        </w:types>
        <w:behaviors>
          <w:behavior w:val="content"/>
        </w:behaviors>
        <w:guid w:val="{8D3FA8D4-8C8F-487F-B3EC-182975E68A6D}"/>
      </w:docPartPr>
      <w:docPartBody>
        <w:p w:rsidR="00264998" w:rsidRDefault="00264998">
          <w:pPr>
            <w:pStyle w:val="8B925DA8FD6341BB951F131D93FE19B7"/>
          </w:pPr>
          <w:r w:rsidRPr="00E237E8">
            <w:t>$5,200</w:t>
          </w:r>
        </w:p>
      </w:docPartBody>
    </w:docPart>
    <w:docPart>
      <w:docPartPr>
        <w:name w:val="3AA29962582C4A3C9CA78A4C3F3CF8F3"/>
        <w:category>
          <w:name w:val="General"/>
          <w:gallery w:val="placeholder"/>
        </w:category>
        <w:types>
          <w:type w:val="bbPlcHdr"/>
        </w:types>
        <w:behaviors>
          <w:behavior w:val="content"/>
        </w:behaviors>
        <w:guid w:val="{74CCAE03-E0C1-4C0A-9BAB-5D346EE2909A}"/>
      </w:docPartPr>
      <w:docPartBody>
        <w:p w:rsidR="00264998" w:rsidRDefault="00264998">
          <w:pPr>
            <w:pStyle w:val="3AA29962582C4A3C9CA78A4C3F3CF8F3"/>
          </w:pPr>
          <w:r w:rsidRPr="00E237E8">
            <w:t>$6,400</w:t>
          </w:r>
        </w:p>
      </w:docPartBody>
    </w:docPart>
    <w:docPart>
      <w:docPartPr>
        <w:name w:val="E5B1DFA873C84B1FA15469D2FAFB06D7"/>
        <w:category>
          <w:name w:val="General"/>
          <w:gallery w:val="placeholder"/>
        </w:category>
        <w:types>
          <w:type w:val="bbPlcHdr"/>
        </w:types>
        <w:behaviors>
          <w:behavior w:val="content"/>
        </w:behaviors>
        <w:guid w:val="{8EB36446-9BDE-4E70-94BD-ACACAB8ED1BE}"/>
      </w:docPartPr>
      <w:docPartBody>
        <w:p w:rsidR="00264998" w:rsidRDefault="00264998">
          <w:pPr>
            <w:pStyle w:val="E5B1DFA873C84B1FA15469D2FAFB06D7"/>
          </w:pPr>
          <w:r w:rsidRPr="00E237E8">
            <w:t>$2,800</w:t>
          </w:r>
        </w:p>
      </w:docPartBody>
    </w:docPart>
    <w:docPart>
      <w:docPartPr>
        <w:name w:val="82541BA6C9A147BC86A6B9EB601509B6"/>
        <w:category>
          <w:name w:val="General"/>
          <w:gallery w:val="placeholder"/>
        </w:category>
        <w:types>
          <w:type w:val="bbPlcHdr"/>
        </w:types>
        <w:behaviors>
          <w:behavior w:val="content"/>
        </w:behaviors>
        <w:guid w:val="{384E87AF-BAE6-4035-8612-ED551D27E8A0}"/>
      </w:docPartPr>
      <w:docPartBody>
        <w:p w:rsidR="00264998" w:rsidRDefault="00264998">
          <w:pPr>
            <w:pStyle w:val="82541BA6C9A147BC86A6B9EB601509B6"/>
          </w:pPr>
          <w:r w:rsidRPr="00E237E8">
            <w:t>$5,800</w:t>
          </w:r>
        </w:p>
      </w:docPartBody>
    </w:docPart>
    <w:docPart>
      <w:docPartPr>
        <w:name w:val="4BC0488D9E0E4E388E51EC71F88B8CFE"/>
        <w:category>
          <w:name w:val="General"/>
          <w:gallery w:val="placeholder"/>
        </w:category>
        <w:types>
          <w:type w:val="bbPlcHdr"/>
        </w:types>
        <w:behaviors>
          <w:behavior w:val="content"/>
        </w:behaviors>
        <w:guid w:val="{D631C4E8-2EB5-492C-9422-ADB2BAE2A990}"/>
      </w:docPartPr>
      <w:docPartBody>
        <w:p w:rsidR="00264998" w:rsidRDefault="00264998">
          <w:pPr>
            <w:pStyle w:val="4BC0488D9E0E4E388E51EC71F88B8CFE"/>
          </w:pPr>
          <w:r w:rsidRPr="00E237E8">
            <w:t>$6,560</w:t>
          </w:r>
        </w:p>
      </w:docPartBody>
    </w:docPart>
    <w:docPart>
      <w:docPartPr>
        <w:name w:val="6F62E27953254159B8416B3767E3B646"/>
        <w:category>
          <w:name w:val="General"/>
          <w:gallery w:val="placeholder"/>
        </w:category>
        <w:types>
          <w:type w:val="bbPlcHdr"/>
        </w:types>
        <w:behaviors>
          <w:behavior w:val="content"/>
        </w:behaviors>
        <w:guid w:val="{54030337-0D05-4056-9A4F-CAFE982E0A33}"/>
      </w:docPartPr>
      <w:docPartBody>
        <w:p w:rsidR="00264998" w:rsidRDefault="00264998">
          <w:pPr>
            <w:pStyle w:val="6F62E27953254159B8416B3767E3B646"/>
          </w:pPr>
          <w:r w:rsidRPr="00E237E8">
            <w:t>$9,000</w:t>
          </w:r>
        </w:p>
      </w:docPartBody>
    </w:docPart>
    <w:docPart>
      <w:docPartPr>
        <w:name w:val="7B26BE7D1BE2436B9CB8604A27AEB26B"/>
        <w:category>
          <w:name w:val="General"/>
          <w:gallery w:val="placeholder"/>
        </w:category>
        <w:types>
          <w:type w:val="bbPlcHdr"/>
        </w:types>
        <w:behaviors>
          <w:behavior w:val="content"/>
        </w:behaviors>
        <w:guid w:val="{3E0C2814-BBCB-4C05-AC1E-FEC490D3DB89}"/>
      </w:docPartPr>
      <w:docPartBody>
        <w:p w:rsidR="00264998" w:rsidRDefault="00264998">
          <w:pPr>
            <w:pStyle w:val="7B26BE7D1BE2436B9CB8604A27AEB26B"/>
          </w:pPr>
          <w:r w:rsidRPr="00E237E8">
            <w:t>$9,250</w:t>
          </w:r>
        </w:p>
      </w:docPartBody>
    </w:docPart>
    <w:docPart>
      <w:docPartPr>
        <w:name w:val="6DAAFAA2052946A8BEC3C437E52475E8"/>
        <w:category>
          <w:name w:val="General"/>
          <w:gallery w:val="placeholder"/>
        </w:category>
        <w:types>
          <w:type w:val="bbPlcHdr"/>
        </w:types>
        <w:behaviors>
          <w:behavior w:val="content"/>
        </w:behaviors>
        <w:guid w:val="{85ABE80A-C354-4DEB-B3D5-EABFDFC7BBAF}"/>
      </w:docPartPr>
      <w:docPartBody>
        <w:p w:rsidR="00264998" w:rsidRDefault="00264998">
          <w:pPr>
            <w:pStyle w:val="6DAAFAA2052946A8BEC3C437E52475E8"/>
          </w:pPr>
          <w:r w:rsidRPr="00E237E8">
            <w:t>$9,820</w:t>
          </w:r>
        </w:p>
      </w:docPartBody>
    </w:docPart>
    <w:docPart>
      <w:docPartPr>
        <w:name w:val="3B07699A725C47C0A122399829D0A35D"/>
        <w:category>
          <w:name w:val="General"/>
          <w:gallery w:val="placeholder"/>
        </w:category>
        <w:types>
          <w:type w:val="bbPlcHdr"/>
        </w:types>
        <w:behaviors>
          <w:behavior w:val="content"/>
        </w:behaviors>
        <w:guid w:val="{0397E41D-A9CD-46A9-9AB1-4A85CB4B6260}"/>
      </w:docPartPr>
      <w:docPartBody>
        <w:p w:rsidR="00264998" w:rsidRDefault="00264998">
          <w:pPr>
            <w:pStyle w:val="3B07699A725C47C0A122399829D0A35D"/>
          </w:pPr>
          <w:r w:rsidRPr="00E237E8">
            <w:t>$8,800</w:t>
          </w:r>
        </w:p>
      </w:docPartBody>
    </w:docPart>
    <w:docPart>
      <w:docPartPr>
        <w:name w:val="2A0A256DF3B347BAB8F47C26356E7631"/>
        <w:category>
          <w:name w:val="General"/>
          <w:gallery w:val="placeholder"/>
        </w:category>
        <w:types>
          <w:type w:val="bbPlcHdr"/>
        </w:types>
        <w:behaviors>
          <w:behavior w:val="content"/>
        </w:behaviors>
        <w:guid w:val="{E3182773-4BB0-42E7-AA2E-9B847465FAC2}"/>
      </w:docPartPr>
      <w:docPartBody>
        <w:p w:rsidR="00264998" w:rsidRDefault="00264998">
          <w:pPr>
            <w:pStyle w:val="2A0A256DF3B347BAB8F47C26356E7631"/>
          </w:pPr>
          <w:r w:rsidRPr="00E237E8">
            <w:t>$10,000</w:t>
          </w:r>
        </w:p>
      </w:docPartBody>
    </w:docPart>
    <w:docPart>
      <w:docPartPr>
        <w:name w:val="CE803CCA6D634C5088527386E82698CB"/>
        <w:category>
          <w:name w:val="General"/>
          <w:gallery w:val="placeholder"/>
        </w:category>
        <w:types>
          <w:type w:val="bbPlcHdr"/>
        </w:types>
        <w:behaviors>
          <w:behavior w:val="content"/>
        </w:behaviors>
        <w:guid w:val="{801198CD-6209-45BD-8846-3F37DEFB7863}"/>
      </w:docPartPr>
      <w:docPartBody>
        <w:p w:rsidR="00264998" w:rsidRDefault="00264998">
          <w:pPr>
            <w:pStyle w:val="CE803CCA6D634C5088527386E82698CB"/>
          </w:pPr>
          <w:r w:rsidRPr="00E237E8">
            <w:t>$10,940</w:t>
          </w:r>
        </w:p>
      </w:docPartBody>
    </w:docPart>
    <w:docPart>
      <w:docPartPr>
        <w:name w:val="022AE9A0AEEC404C90F3C6B9DFE12F18"/>
        <w:category>
          <w:name w:val="General"/>
          <w:gallery w:val="placeholder"/>
        </w:category>
        <w:types>
          <w:type w:val="bbPlcHdr"/>
        </w:types>
        <w:behaviors>
          <w:behavior w:val="content"/>
        </w:behaviors>
        <w:guid w:val="{F00E4046-2CD1-45EF-8592-E2B6221F1EA5}"/>
      </w:docPartPr>
      <w:docPartBody>
        <w:p w:rsidR="00264998" w:rsidRDefault="00264998">
          <w:pPr>
            <w:pStyle w:val="022AE9A0AEEC404C90F3C6B9DFE12F18"/>
          </w:pPr>
          <w:r w:rsidRPr="00E237E8">
            <w:t>$86,569</w:t>
          </w:r>
        </w:p>
      </w:docPartBody>
    </w:docPart>
    <w:docPart>
      <w:docPartPr>
        <w:name w:val="2E491A77F07D43BDBEB51C5E60DAB85D"/>
        <w:category>
          <w:name w:val="General"/>
          <w:gallery w:val="placeholder"/>
        </w:category>
        <w:types>
          <w:type w:val="bbPlcHdr"/>
        </w:types>
        <w:behaviors>
          <w:behavior w:val="content"/>
        </w:behaviors>
        <w:guid w:val="{3C96C450-C0F4-41F2-9D89-431B8E773F36}"/>
      </w:docPartPr>
      <w:docPartBody>
        <w:p w:rsidR="00264998" w:rsidRDefault="00264998">
          <w:pPr>
            <w:pStyle w:val="2E491A77F07D43BDBEB51C5E60DAB85D"/>
          </w:pPr>
          <w:r w:rsidRPr="00E237E8">
            <w:t>Gross Profit</w:t>
          </w:r>
        </w:p>
      </w:docPartBody>
    </w:docPart>
    <w:docPart>
      <w:docPartPr>
        <w:name w:val="FBF019527551428093FE786A31174926"/>
        <w:category>
          <w:name w:val="General"/>
          <w:gallery w:val="placeholder"/>
        </w:category>
        <w:types>
          <w:type w:val="bbPlcHdr"/>
        </w:types>
        <w:behaviors>
          <w:behavior w:val="content"/>
        </w:behaviors>
        <w:guid w:val="{A76CBA43-E67A-4A1C-80C4-5E5501EC9E38}"/>
      </w:docPartPr>
      <w:docPartBody>
        <w:p w:rsidR="00264998" w:rsidRDefault="00264998">
          <w:pPr>
            <w:pStyle w:val="FBF019527551428093FE786A31174926"/>
          </w:pPr>
          <w:r w:rsidRPr="00E237E8">
            <w:t>$3,000</w:t>
          </w:r>
        </w:p>
      </w:docPartBody>
    </w:docPart>
    <w:docPart>
      <w:docPartPr>
        <w:name w:val="248A9B076E8945029EB23F9A0DE40A06"/>
        <w:category>
          <w:name w:val="General"/>
          <w:gallery w:val="placeholder"/>
        </w:category>
        <w:types>
          <w:type w:val="bbPlcHdr"/>
        </w:types>
        <w:behaviors>
          <w:behavior w:val="content"/>
        </w:behaviors>
        <w:guid w:val="{B86F7E73-175E-4304-AE0A-7012F899A5C7}"/>
      </w:docPartPr>
      <w:docPartBody>
        <w:p w:rsidR="00264998" w:rsidRDefault="00264998">
          <w:pPr>
            <w:pStyle w:val="248A9B076E8945029EB23F9A0DE40A06"/>
          </w:pPr>
          <w:r w:rsidRPr="00E237E8">
            <w:t>$7,450</w:t>
          </w:r>
        </w:p>
      </w:docPartBody>
    </w:docPart>
    <w:docPart>
      <w:docPartPr>
        <w:name w:val="814034B488E5489D979B63FB304CA7AE"/>
        <w:category>
          <w:name w:val="General"/>
          <w:gallery w:val="placeholder"/>
        </w:category>
        <w:types>
          <w:type w:val="bbPlcHdr"/>
        </w:types>
        <w:behaviors>
          <w:behavior w:val="content"/>
        </w:behaviors>
        <w:guid w:val="{D770E2B0-E647-4E62-887C-837E1C74B772}"/>
      </w:docPartPr>
      <w:docPartBody>
        <w:p w:rsidR="00264998" w:rsidRDefault="00264998">
          <w:pPr>
            <w:pStyle w:val="814034B488E5489D979B63FB304CA7AE"/>
          </w:pPr>
          <w:r w:rsidRPr="00E237E8">
            <w:t>$9,600</w:t>
          </w:r>
        </w:p>
      </w:docPartBody>
    </w:docPart>
    <w:docPart>
      <w:docPartPr>
        <w:name w:val="64CA0BCD477746B1849A2A7AA52036A8"/>
        <w:category>
          <w:name w:val="General"/>
          <w:gallery w:val="placeholder"/>
        </w:category>
        <w:types>
          <w:type w:val="bbPlcHdr"/>
        </w:types>
        <w:behaviors>
          <w:behavior w:val="content"/>
        </w:behaviors>
        <w:guid w:val="{CAC3827C-E65C-4FFB-92B7-D79B2C3B8EDC}"/>
      </w:docPartPr>
      <w:docPartBody>
        <w:p w:rsidR="00264998" w:rsidRDefault="00264998">
          <w:pPr>
            <w:pStyle w:val="64CA0BCD477746B1849A2A7AA52036A8"/>
          </w:pPr>
          <w:r w:rsidRPr="00E237E8">
            <w:t>$3,994</w:t>
          </w:r>
        </w:p>
      </w:docPartBody>
    </w:docPart>
    <w:docPart>
      <w:docPartPr>
        <w:name w:val="064CBA73916A463391E1D63B2D90C4A8"/>
        <w:category>
          <w:name w:val="General"/>
          <w:gallery w:val="placeholder"/>
        </w:category>
        <w:types>
          <w:type w:val="bbPlcHdr"/>
        </w:types>
        <w:behaviors>
          <w:behavior w:val="content"/>
        </w:behaviors>
        <w:guid w:val="{A43D77C2-216E-4F07-8992-39C45F24A660}"/>
      </w:docPartPr>
      <w:docPartBody>
        <w:p w:rsidR="00264998" w:rsidRDefault="00264998">
          <w:pPr>
            <w:pStyle w:val="064CBA73916A463391E1D63B2D90C4A8"/>
          </w:pPr>
          <w:r w:rsidRPr="00E237E8">
            <w:t>$8,466</w:t>
          </w:r>
        </w:p>
      </w:docPartBody>
    </w:docPart>
    <w:docPart>
      <w:docPartPr>
        <w:name w:val="63E283F40E534D798C299865BC97C285"/>
        <w:category>
          <w:name w:val="General"/>
          <w:gallery w:val="placeholder"/>
        </w:category>
        <w:types>
          <w:type w:val="bbPlcHdr"/>
        </w:types>
        <w:behaviors>
          <w:behavior w:val="content"/>
        </w:behaviors>
        <w:guid w:val="{7D8E23D9-8A7F-4977-AC4E-FE61088BDA5D}"/>
      </w:docPartPr>
      <w:docPartBody>
        <w:p w:rsidR="00264998" w:rsidRDefault="00264998">
          <w:pPr>
            <w:pStyle w:val="63E283F40E534D798C299865BC97C285"/>
          </w:pPr>
          <w:r w:rsidRPr="00E237E8">
            <w:t>$10,090</w:t>
          </w:r>
        </w:p>
      </w:docPartBody>
    </w:docPart>
    <w:docPart>
      <w:docPartPr>
        <w:name w:val="1B3F8C75D0F04CFCB1FD42708D7F3D5D"/>
        <w:category>
          <w:name w:val="General"/>
          <w:gallery w:val="placeholder"/>
        </w:category>
        <w:types>
          <w:type w:val="bbPlcHdr"/>
        </w:types>
        <w:behaviors>
          <w:behavior w:val="content"/>
        </w:behaviors>
        <w:guid w:val="{12D19973-9AE9-4921-A725-11DE9E43A16B}"/>
      </w:docPartPr>
      <w:docPartBody>
        <w:p w:rsidR="00264998" w:rsidRDefault="00264998">
          <w:pPr>
            <w:pStyle w:val="1B3F8C75D0F04CFCB1FD42708D7F3D5D"/>
          </w:pPr>
          <w:r w:rsidRPr="00E237E8">
            <w:t>$13,850</w:t>
          </w:r>
        </w:p>
      </w:docPartBody>
    </w:docPart>
    <w:docPart>
      <w:docPartPr>
        <w:name w:val="70D32ABD4E984BA2BBF2D0DE737E554B"/>
        <w:category>
          <w:name w:val="General"/>
          <w:gallery w:val="placeholder"/>
        </w:category>
        <w:types>
          <w:type w:val="bbPlcHdr"/>
        </w:types>
        <w:behaviors>
          <w:behavior w:val="content"/>
        </w:behaviors>
        <w:guid w:val="{D9D09F07-E946-4346-8CD8-103D6C04744D}"/>
      </w:docPartPr>
      <w:docPartBody>
        <w:p w:rsidR="00264998" w:rsidRDefault="00264998">
          <w:pPr>
            <w:pStyle w:val="70D32ABD4E984BA2BBF2D0DE737E554B"/>
          </w:pPr>
          <w:r w:rsidRPr="00E237E8">
            <w:t>$15,195</w:t>
          </w:r>
        </w:p>
      </w:docPartBody>
    </w:docPart>
    <w:docPart>
      <w:docPartPr>
        <w:name w:val="E0DB0C90442D463D9F3263D664EF1C3F"/>
        <w:category>
          <w:name w:val="General"/>
          <w:gallery w:val="placeholder"/>
        </w:category>
        <w:types>
          <w:type w:val="bbPlcHdr"/>
        </w:types>
        <w:behaviors>
          <w:behavior w:val="content"/>
        </w:behaviors>
        <w:guid w:val="{B0FF1C23-777D-4DEE-96FB-4CE9052A209C}"/>
      </w:docPartPr>
      <w:docPartBody>
        <w:p w:rsidR="00264998" w:rsidRDefault="00264998">
          <w:pPr>
            <w:pStyle w:val="E0DB0C90442D463D9F3263D664EF1C3F"/>
          </w:pPr>
          <w:r w:rsidRPr="00E237E8">
            <w:t>$13,529</w:t>
          </w:r>
        </w:p>
      </w:docPartBody>
    </w:docPart>
    <w:docPart>
      <w:docPartPr>
        <w:name w:val="5D22B5ECDD504654B83D7CA592C9ABD6"/>
        <w:category>
          <w:name w:val="General"/>
          <w:gallery w:val="placeholder"/>
        </w:category>
        <w:types>
          <w:type w:val="bbPlcHdr"/>
        </w:types>
        <w:behaviors>
          <w:behavior w:val="content"/>
        </w:behaviors>
        <w:guid w:val="{2F2ACD05-6934-4FE4-B494-25AE54A4AE5B}"/>
      </w:docPartPr>
      <w:docPartBody>
        <w:p w:rsidR="00264998" w:rsidRDefault="00264998">
          <w:pPr>
            <w:pStyle w:val="5D22B5ECDD504654B83D7CA592C9ABD6"/>
          </w:pPr>
          <w:r w:rsidRPr="00E237E8">
            <w:t>$11,600</w:t>
          </w:r>
        </w:p>
      </w:docPartBody>
    </w:docPart>
    <w:docPart>
      <w:docPartPr>
        <w:name w:val="EF90D1ADEDDF4D7281484FA314DFF437"/>
        <w:category>
          <w:name w:val="General"/>
          <w:gallery w:val="placeholder"/>
        </w:category>
        <w:types>
          <w:type w:val="bbPlcHdr"/>
        </w:types>
        <w:behaviors>
          <w:behavior w:val="content"/>
        </w:behaviors>
        <w:guid w:val="{7E8B4B8D-F1D2-4E5A-944E-3DE3B85BC20D}"/>
      </w:docPartPr>
      <w:docPartBody>
        <w:p w:rsidR="00264998" w:rsidRDefault="00264998">
          <w:pPr>
            <w:pStyle w:val="EF90D1ADEDDF4D7281484FA314DFF437"/>
          </w:pPr>
          <w:r w:rsidRPr="00E237E8">
            <w:t>$16,245</w:t>
          </w:r>
        </w:p>
      </w:docPartBody>
    </w:docPart>
    <w:docPart>
      <w:docPartPr>
        <w:name w:val="2F49AF12BA6F41C0B1ED369EC90CEAFE"/>
        <w:category>
          <w:name w:val="General"/>
          <w:gallery w:val="placeholder"/>
        </w:category>
        <w:types>
          <w:type w:val="bbPlcHdr"/>
        </w:types>
        <w:behaviors>
          <w:behavior w:val="content"/>
        </w:behaviors>
        <w:guid w:val="{3B0DBAE9-3981-4C7C-86A4-A5E9C19FA2C8}"/>
      </w:docPartPr>
      <w:docPartBody>
        <w:p w:rsidR="00264998" w:rsidRDefault="00264998">
          <w:pPr>
            <w:pStyle w:val="2F49AF12BA6F41C0B1ED369EC90CEAFE"/>
          </w:pPr>
          <w:r w:rsidRPr="00E237E8">
            <w:t>$15,369</w:t>
          </w:r>
        </w:p>
      </w:docPartBody>
    </w:docPart>
    <w:docPart>
      <w:docPartPr>
        <w:name w:val="7BB3A5E2F40E477ABA6C73894511BC33"/>
        <w:category>
          <w:name w:val="General"/>
          <w:gallery w:val="placeholder"/>
        </w:category>
        <w:types>
          <w:type w:val="bbPlcHdr"/>
        </w:types>
        <w:behaviors>
          <w:behavior w:val="content"/>
        </w:behaviors>
        <w:guid w:val="{959EEF50-F56A-4884-82E2-15B1DB806AF5}"/>
      </w:docPartPr>
      <w:docPartBody>
        <w:p w:rsidR="00264998" w:rsidRDefault="00264998">
          <w:pPr>
            <w:pStyle w:val="7BB3A5E2F40E477ABA6C73894511BC33"/>
          </w:pPr>
          <w:r w:rsidRPr="00E237E8">
            <w:t>$128,389</w:t>
          </w:r>
        </w:p>
      </w:docPartBody>
    </w:docPart>
    <w:docPart>
      <w:docPartPr>
        <w:name w:val="38353D5F8BB94DBD9B8113DBDA0351D1"/>
        <w:category>
          <w:name w:val="General"/>
          <w:gallery w:val="placeholder"/>
        </w:category>
        <w:types>
          <w:type w:val="bbPlcHdr"/>
        </w:types>
        <w:behaviors>
          <w:behavior w:val="content"/>
        </w:behaviors>
        <w:guid w:val="{1F6D900E-5D73-48C8-B618-961840C8407D}"/>
      </w:docPartPr>
      <w:docPartBody>
        <w:p w:rsidR="00264998" w:rsidRDefault="00264998">
          <w:pPr>
            <w:pStyle w:val="38353D5F8BB94DBD9B8113DBDA0351D1"/>
          </w:pPr>
          <w:r w:rsidRPr="00E237E8">
            <w:rPr>
              <w:rStyle w:val="Bold"/>
            </w:rPr>
            <w:t>EXPENSES</w:t>
          </w:r>
        </w:p>
      </w:docPartBody>
    </w:docPart>
    <w:docPart>
      <w:docPartPr>
        <w:name w:val="5D4C1BA50BEF4FD9A01DDC4BBC07E2C8"/>
        <w:category>
          <w:name w:val="General"/>
          <w:gallery w:val="placeholder"/>
        </w:category>
        <w:types>
          <w:type w:val="bbPlcHdr"/>
        </w:types>
        <w:behaviors>
          <w:behavior w:val="content"/>
        </w:behaviors>
        <w:guid w:val="{3ABC4951-972C-4EC2-8E85-95309BA1F6A9}"/>
      </w:docPartPr>
      <w:docPartBody>
        <w:p w:rsidR="00264998" w:rsidRDefault="00264998">
          <w:pPr>
            <w:pStyle w:val="5D4C1BA50BEF4FD9A01DDC4BBC07E2C8"/>
          </w:pPr>
          <w:r w:rsidRPr="00E237E8">
            <w:rPr>
              <w:rStyle w:val="Bold"/>
            </w:rPr>
            <w:t>JAN</w:t>
          </w:r>
        </w:p>
      </w:docPartBody>
    </w:docPart>
    <w:docPart>
      <w:docPartPr>
        <w:name w:val="F50D3E8D90B248929CF48EFCC56CE899"/>
        <w:category>
          <w:name w:val="General"/>
          <w:gallery w:val="placeholder"/>
        </w:category>
        <w:types>
          <w:type w:val="bbPlcHdr"/>
        </w:types>
        <w:behaviors>
          <w:behavior w:val="content"/>
        </w:behaviors>
        <w:guid w:val="{D5B76485-A111-4992-AC05-9E37E7A88EB4}"/>
      </w:docPartPr>
      <w:docPartBody>
        <w:p w:rsidR="00264998" w:rsidRDefault="00264998">
          <w:pPr>
            <w:pStyle w:val="F50D3E8D90B248929CF48EFCC56CE899"/>
          </w:pPr>
          <w:r w:rsidRPr="00E237E8">
            <w:rPr>
              <w:rStyle w:val="Bold"/>
            </w:rPr>
            <w:t>FEB</w:t>
          </w:r>
        </w:p>
      </w:docPartBody>
    </w:docPart>
    <w:docPart>
      <w:docPartPr>
        <w:name w:val="3B71B5E3DC124C96A2288E3D830D1202"/>
        <w:category>
          <w:name w:val="General"/>
          <w:gallery w:val="placeholder"/>
        </w:category>
        <w:types>
          <w:type w:val="bbPlcHdr"/>
        </w:types>
        <w:behaviors>
          <w:behavior w:val="content"/>
        </w:behaviors>
        <w:guid w:val="{114F5F8B-C188-4BBA-BF3B-EC25A1C12524}"/>
      </w:docPartPr>
      <w:docPartBody>
        <w:p w:rsidR="00264998" w:rsidRDefault="00264998">
          <w:pPr>
            <w:pStyle w:val="3B71B5E3DC124C96A2288E3D830D1202"/>
          </w:pPr>
          <w:r w:rsidRPr="00E237E8">
            <w:rPr>
              <w:rStyle w:val="Bold"/>
            </w:rPr>
            <w:t>MAR</w:t>
          </w:r>
        </w:p>
      </w:docPartBody>
    </w:docPart>
    <w:docPart>
      <w:docPartPr>
        <w:name w:val="0B8674CE3DF54F77AB587296545ACE1D"/>
        <w:category>
          <w:name w:val="General"/>
          <w:gallery w:val="placeholder"/>
        </w:category>
        <w:types>
          <w:type w:val="bbPlcHdr"/>
        </w:types>
        <w:behaviors>
          <w:behavior w:val="content"/>
        </w:behaviors>
        <w:guid w:val="{9057D84D-E3F4-486E-9E4D-803139E3A355}"/>
      </w:docPartPr>
      <w:docPartBody>
        <w:p w:rsidR="00264998" w:rsidRDefault="00264998">
          <w:pPr>
            <w:pStyle w:val="0B8674CE3DF54F77AB587296545ACE1D"/>
          </w:pPr>
          <w:r w:rsidRPr="00E237E8">
            <w:rPr>
              <w:rStyle w:val="Bold"/>
            </w:rPr>
            <w:t>APR</w:t>
          </w:r>
        </w:p>
      </w:docPartBody>
    </w:docPart>
    <w:docPart>
      <w:docPartPr>
        <w:name w:val="F5760DCA83BF4E98826C6CDC690081CF"/>
        <w:category>
          <w:name w:val="General"/>
          <w:gallery w:val="placeholder"/>
        </w:category>
        <w:types>
          <w:type w:val="bbPlcHdr"/>
        </w:types>
        <w:behaviors>
          <w:behavior w:val="content"/>
        </w:behaviors>
        <w:guid w:val="{908A9C73-1722-431D-BD39-C5EB3588B6E6}"/>
      </w:docPartPr>
      <w:docPartBody>
        <w:p w:rsidR="00264998" w:rsidRDefault="00264998">
          <w:pPr>
            <w:pStyle w:val="F5760DCA83BF4E98826C6CDC690081CF"/>
          </w:pPr>
          <w:r w:rsidRPr="00E237E8">
            <w:rPr>
              <w:rStyle w:val="Bold"/>
            </w:rPr>
            <w:t>MAY</w:t>
          </w:r>
        </w:p>
      </w:docPartBody>
    </w:docPart>
    <w:docPart>
      <w:docPartPr>
        <w:name w:val="34E8175E50A640D6A427358482F4C063"/>
        <w:category>
          <w:name w:val="General"/>
          <w:gallery w:val="placeholder"/>
        </w:category>
        <w:types>
          <w:type w:val="bbPlcHdr"/>
        </w:types>
        <w:behaviors>
          <w:behavior w:val="content"/>
        </w:behaviors>
        <w:guid w:val="{F2B87093-56A9-4E23-9CDD-EFEB9324A677}"/>
      </w:docPartPr>
      <w:docPartBody>
        <w:p w:rsidR="00264998" w:rsidRDefault="00264998">
          <w:pPr>
            <w:pStyle w:val="34E8175E50A640D6A427358482F4C063"/>
          </w:pPr>
          <w:r w:rsidRPr="00E237E8">
            <w:rPr>
              <w:rStyle w:val="Bold"/>
            </w:rPr>
            <w:t>JUN</w:t>
          </w:r>
        </w:p>
      </w:docPartBody>
    </w:docPart>
    <w:docPart>
      <w:docPartPr>
        <w:name w:val="9AAD1399C4D24ADE9F9E9EC0A44787E0"/>
        <w:category>
          <w:name w:val="General"/>
          <w:gallery w:val="placeholder"/>
        </w:category>
        <w:types>
          <w:type w:val="bbPlcHdr"/>
        </w:types>
        <w:behaviors>
          <w:behavior w:val="content"/>
        </w:behaviors>
        <w:guid w:val="{ADBF0DDD-C915-4982-A4A0-4AB49AD9B27F}"/>
      </w:docPartPr>
      <w:docPartBody>
        <w:p w:rsidR="00264998" w:rsidRDefault="00264998">
          <w:pPr>
            <w:pStyle w:val="9AAD1399C4D24ADE9F9E9EC0A44787E0"/>
          </w:pPr>
          <w:r w:rsidRPr="00E237E8">
            <w:rPr>
              <w:rStyle w:val="Bold"/>
            </w:rPr>
            <w:t>JUL</w:t>
          </w:r>
        </w:p>
      </w:docPartBody>
    </w:docPart>
    <w:docPart>
      <w:docPartPr>
        <w:name w:val="430434AB8E0540419E17A1135CD5AC23"/>
        <w:category>
          <w:name w:val="General"/>
          <w:gallery w:val="placeholder"/>
        </w:category>
        <w:types>
          <w:type w:val="bbPlcHdr"/>
        </w:types>
        <w:behaviors>
          <w:behavior w:val="content"/>
        </w:behaviors>
        <w:guid w:val="{139CB292-B14B-46E9-A8D6-4B0A576A509D}"/>
      </w:docPartPr>
      <w:docPartBody>
        <w:p w:rsidR="00264998" w:rsidRDefault="00264998">
          <w:pPr>
            <w:pStyle w:val="430434AB8E0540419E17A1135CD5AC23"/>
          </w:pPr>
          <w:r w:rsidRPr="00E237E8">
            <w:rPr>
              <w:rStyle w:val="Bold"/>
            </w:rPr>
            <w:t>AUG</w:t>
          </w:r>
        </w:p>
      </w:docPartBody>
    </w:docPart>
    <w:docPart>
      <w:docPartPr>
        <w:name w:val="3D15C3069E804891AD48F56D8052BA2F"/>
        <w:category>
          <w:name w:val="General"/>
          <w:gallery w:val="placeholder"/>
        </w:category>
        <w:types>
          <w:type w:val="bbPlcHdr"/>
        </w:types>
        <w:behaviors>
          <w:behavior w:val="content"/>
        </w:behaviors>
        <w:guid w:val="{B614FB3C-4A8C-4E23-ACED-F15B6607648E}"/>
      </w:docPartPr>
      <w:docPartBody>
        <w:p w:rsidR="00264998" w:rsidRDefault="00264998">
          <w:pPr>
            <w:pStyle w:val="3D15C3069E804891AD48F56D8052BA2F"/>
          </w:pPr>
          <w:r w:rsidRPr="00E237E8">
            <w:rPr>
              <w:rStyle w:val="Bold"/>
            </w:rPr>
            <w:t>SEP</w:t>
          </w:r>
        </w:p>
      </w:docPartBody>
    </w:docPart>
    <w:docPart>
      <w:docPartPr>
        <w:name w:val="0374D3C63EC140D1A8B5682A5D630BDD"/>
        <w:category>
          <w:name w:val="General"/>
          <w:gallery w:val="placeholder"/>
        </w:category>
        <w:types>
          <w:type w:val="bbPlcHdr"/>
        </w:types>
        <w:behaviors>
          <w:behavior w:val="content"/>
        </w:behaviors>
        <w:guid w:val="{0DD187AB-160C-439D-9B97-53A9B9136CCF}"/>
      </w:docPartPr>
      <w:docPartBody>
        <w:p w:rsidR="00264998" w:rsidRDefault="00264998">
          <w:pPr>
            <w:pStyle w:val="0374D3C63EC140D1A8B5682A5D630BDD"/>
          </w:pPr>
          <w:r w:rsidRPr="00E237E8">
            <w:rPr>
              <w:rStyle w:val="Bold"/>
            </w:rPr>
            <w:t>OCT</w:t>
          </w:r>
        </w:p>
      </w:docPartBody>
    </w:docPart>
    <w:docPart>
      <w:docPartPr>
        <w:name w:val="28AEB4A4582E4977840F1521286D95AA"/>
        <w:category>
          <w:name w:val="General"/>
          <w:gallery w:val="placeholder"/>
        </w:category>
        <w:types>
          <w:type w:val="bbPlcHdr"/>
        </w:types>
        <w:behaviors>
          <w:behavior w:val="content"/>
        </w:behaviors>
        <w:guid w:val="{DCF5781C-0CB6-4D17-A9E1-8DF18D424EF1}"/>
      </w:docPartPr>
      <w:docPartBody>
        <w:p w:rsidR="00264998" w:rsidRDefault="00264998">
          <w:pPr>
            <w:pStyle w:val="28AEB4A4582E4977840F1521286D95AA"/>
          </w:pPr>
          <w:r w:rsidRPr="00E237E8">
            <w:rPr>
              <w:rStyle w:val="Bold"/>
            </w:rPr>
            <w:t>NOV</w:t>
          </w:r>
        </w:p>
      </w:docPartBody>
    </w:docPart>
    <w:docPart>
      <w:docPartPr>
        <w:name w:val="382B8EE02BD84C7687B52D3BE2B7841A"/>
        <w:category>
          <w:name w:val="General"/>
          <w:gallery w:val="placeholder"/>
        </w:category>
        <w:types>
          <w:type w:val="bbPlcHdr"/>
        </w:types>
        <w:behaviors>
          <w:behavior w:val="content"/>
        </w:behaviors>
        <w:guid w:val="{309E28F2-8579-4935-90EE-B0FA9119A2C5}"/>
      </w:docPartPr>
      <w:docPartBody>
        <w:p w:rsidR="00264998" w:rsidRDefault="00264998">
          <w:pPr>
            <w:pStyle w:val="382B8EE02BD84C7687B52D3BE2B7841A"/>
          </w:pPr>
          <w:r w:rsidRPr="00E237E8">
            <w:rPr>
              <w:rStyle w:val="Bold"/>
            </w:rPr>
            <w:t>DEC</w:t>
          </w:r>
        </w:p>
      </w:docPartBody>
    </w:docPart>
    <w:docPart>
      <w:docPartPr>
        <w:name w:val="1417955664FA4404AA9310F51465606C"/>
        <w:category>
          <w:name w:val="General"/>
          <w:gallery w:val="placeholder"/>
        </w:category>
        <w:types>
          <w:type w:val="bbPlcHdr"/>
        </w:types>
        <w:behaviors>
          <w:behavior w:val="content"/>
        </w:behaviors>
        <w:guid w:val="{9DE9E84A-AA9C-424A-85AE-30AE9C15FFB9}"/>
      </w:docPartPr>
      <w:docPartBody>
        <w:p w:rsidR="00264998" w:rsidRDefault="00264998">
          <w:pPr>
            <w:pStyle w:val="1417955664FA4404AA9310F51465606C"/>
          </w:pPr>
          <w:r w:rsidRPr="00E237E8">
            <w:rPr>
              <w:rStyle w:val="Bold"/>
            </w:rPr>
            <w:t>YTD</w:t>
          </w:r>
        </w:p>
      </w:docPartBody>
    </w:docPart>
    <w:docPart>
      <w:docPartPr>
        <w:name w:val="AC5719B473C14B2DA0E908047863FD2D"/>
        <w:category>
          <w:name w:val="General"/>
          <w:gallery w:val="placeholder"/>
        </w:category>
        <w:types>
          <w:type w:val="bbPlcHdr"/>
        </w:types>
        <w:behaviors>
          <w:behavior w:val="content"/>
        </w:behaviors>
        <w:guid w:val="{85A65AC6-70D1-41C6-A6FF-32CF9AFDF0DF}"/>
      </w:docPartPr>
      <w:docPartBody>
        <w:p w:rsidR="00264998" w:rsidRDefault="00264998">
          <w:pPr>
            <w:pStyle w:val="AC5719B473C14B2DA0E908047863FD2D"/>
          </w:pPr>
          <w:r w:rsidRPr="00E237E8">
            <w:t>Salaries &amp; Wages</w:t>
          </w:r>
        </w:p>
      </w:docPartBody>
    </w:docPart>
    <w:docPart>
      <w:docPartPr>
        <w:name w:val="483F000E2EA942C8A81607AC3141CD7E"/>
        <w:category>
          <w:name w:val="General"/>
          <w:gallery w:val="placeholder"/>
        </w:category>
        <w:types>
          <w:type w:val="bbPlcHdr"/>
        </w:types>
        <w:behaviors>
          <w:behavior w:val="content"/>
        </w:behaviors>
        <w:guid w:val="{C84095E8-BD54-46AE-AAFB-D1FF57BE5A0F}"/>
      </w:docPartPr>
      <w:docPartBody>
        <w:p w:rsidR="00264998" w:rsidRDefault="00264998">
          <w:pPr>
            <w:pStyle w:val="483F000E2EA942C8A81607AC3141CD7E"/>
          </w:pPr>
          <w:r w:rsidRPr="00E237E8">
            <w:t>$2,500</w:t>
          </w:r>
        </w:p>
      </w:docPartBody>
    </w:docPart>
    <w:docPart>
      <w:docPartPr>
        <w:name w:val="343A7D2518E04F1A85734934F4C79417"/>
        <w:category>
          <w:name w:val="General"/>
          <w:gallery w:val="placeholder"/>
        </w:category>
        <w:types>
          <w:type w:val="bbPlcHdr"/>
        </w:types>
        <w:behaviors>
          <w:behavior w:val="content"/>
        </w:behaviors>
        <w:guid w:val="{62E86899-2ECB-4C37-AA19-8072D989852C}"/>
      </w:docPartPr>
      <w:docPartBody>
        <w:p w:rsidR="00264998" w:rsidRDefault="00264998">
          <w:pPr>
            <w:pStyle w:val="343A7D2518E04F1A85734934F4C79417"/>
          </w:pPr>
          <w:r w:rsidRPr="00E237E8">
            <w:t>$2,500</w:t>
          </w:r>
        </w:p>
      </w:docPartBody>
    </w:docPart>
    <w:docPart>
      <w:docPartPr>
        <w:name w:val="7E6702D0FE9D49D9BA565310A6A02F6C"/>
        <w:category>
          <w:name w:val="General"/>
          <w:gallery w:val="placeholder"/>
        </w:category>
        <w:types>
          <w:type w:val="bbPlcHdr"/>
        </w:types>
        <w:behaviors>
          <w:behavior w:val="content"/>
        </w:behaviors>
        <w:guid w:val="{46301A23-2334-481B-8D5F-0287A13B09FA}"/>
      </w:docPartPr>
      <w:docPartBody>
        <w:p w:rsidR="00264998" w:rsidRDefault="00264998">
          <w:pPr>
            <w:pStyle w:val="7E6702D0FE9D49D9BA565310A6A02F6C"/>
          </w:pPr>
          <w:r w:rsidRPr="00E237E8">
            <w:t>$3,500</w:t>
          </w:r>
        </w:p>
      </w:docPartBody>
    </w:docPart>
    <w:docPart>
      <w:docPartPr>
        <w:name w:val="4C80BDCB9BFE402887BCF4470561A784"/>
        <w:category>
          <w:name w:val="General"/>
          <w:gallery w:val="placeholder"/>
        </w:category>
        <w:types>
          <w:type w:val="bbPlcHdr"/>
        </w:types>
        <w:behaviors>
          <w:behavior w:val="content"/>
        </w:behaviors>
        <w:guid w:val="{C5410CDD-68F5-4C1B-8D1D-7AE810821529}"/>
      </w:docPartPr>
      <w:docPartBody>
        <w:p w:rsidR="00264998" w:rsidRDefault="00264998">
          <w:pPr>
            <w:pStyle w:val="4C80BDCB9BFE402887BCF4470561A784"/>
          </w:pPr>
          <w:r w:rsidRPr="00E237E8">
            <w:t>$5,000</w:t>
          </w:r>
        </w:p>
      </w:docPartBody>
    </w:docPart>
    <w:docPart>
      <w:docPartPr>
        <w:name w:val="9E2D55E7D49C4D40AB2531E01384E27F"/>
        <w:category>
          <w:name w:val="General"/>
          <w:gallery w:val="placeholder"/>
        </w:category>
        <w:types>
          <w:type w:val="bbPlcHdr"/>
        </w:types>
        <w:behaviors>
          <w:behavior w:val="content"/>
        </w:behaviors>
        <w:guid w:val="{13357A3A-14A5-4FD0-8B93-B940D7733E14}"/>
      </w:docPartPr>
      <w:docPartBody>
        <w:p w:rsidR="00264998" w:rsidRDefault="00264998">
          <w:pPr>
            <w:pStyle w:val="9E2D55E7D49C4D40AB2531E01384E27F"/>
          </w:pPr>
          <w:r w:rsidRPr="00E237E8">
            <w:t>$5,000</w:t>
          </w:r>
        </w:p>
      </w:docPartBody>
    </w:docPart>
    <w:docPart>
      <w:docPartPr>
        <w:name w:val="445B91737ED84D7ABE539E1C232EA85E"/>
        <w:category>
          <w:name w:val="General"/>
          <w:gallery w:val="placeholder"/>
        </w:category>
        <w:types>
          <w:type w:val="bbPlcHdr"/>
        </w:types>
        <w:behaviors>
          <w:behavior w:val="content"/>
        </w:behaviors>
        <w:guid w:val="{A6322401-75BC-4AD3-8D5C-4A095DA7BF3A}"/>
      </w:docPartPr>
      <w:docPartBody>
        <w:p w:rsidR="00264998" w:rsidRDefault="00264998">
          <w:pPr>
            <w:pStyle w:val="445B91737ED84D7ABE539E1C232EA85E"/>
          </w:pPr>
          <w:r w:rsidRPr="00E237E8">
            <w:t>$5,000</w:t>
          </w:r>
        </w:p>
      </w:docPartBody>
    </w:docPart>
    <w:docPart>
      <w:docPartPr>
        <w:name w:val="85FCE62C3FAD46AFAB9C98F80032078B"/>
        <w:category>
          <w:name w:val="General"/>
          <w:gallery w:val="placeholder"/>
        </w:category>
        <w:types>
          <w:type w:val="bbPlcHdr"/>
        </w:types>
        <w:behaviors>
          <w:behavior w:val="content"/>
        </w:behaviors>
        <w:guid w:val="{1E443203-743C-4D8A-849D-AAC79AA34241}"/>
      </w:docPartPr>
      <w:docPartBody>
        <w:p w:rsidR="00264998" w:rsidRDefault="00264998">
          <w:pPr>
            <w:pStyle w:val="85FCE62C3FAD46AFAB9C98F80032078B"/>
          </w:pPr>
          <w:r w:rsidRPr="00E237E8">
            <w:t>$8,000</w:t>
          </w:r>
        </w:p>
      </w:docPartBody>
    </w:docPart>
    <w:docPart>
      <w:docPartPr>
        <w:name w:val="42D145F663D34788B6BB3DDE82018101"/>
        <w:category>
          <w:name w:val="General"/>
          <w:gallery w:val="placeholder"/>
        </w:category>
        <w:types>
          <w:type w:val="bbPlcHdr"/>
        </w:types>
        <w:behaviors>
          <w:behavior w:val="content"/>
        </w:behaviors>
        <w:guid w:val="{4EFBF14F-8959-46F0-9CE9-52B6E9A33011}"/>
      </w:docPartPr>
      <w:docPartBody>
        <w:p w:rsidR="00264998" w:rsidRDefault="00264998">
          <w:pPr>
            <w:pStyle w:val="42D145F663D34788B6BB3DDE82018101"/>
          </w:pPr>
          <w:r w:rsidRPr="00E237E8">
            <w:t>$9,000</w:t>
          </w:r>
        </w:p>
      </w:docPartBody>
    </w:docPart>
    <w:docPart>
      <w:docPartPr>
        <w:name w:val="3032E3DD1A7D4B47BE5C4B6008EC615A"/>
        <w:category>
          <w:name w:val="General"/>
          <w:gallery w:val="placeholder"/>
        </w:category>
        <w:types>
          <w:type w:val="bbPlcHdr"/>
        </w:types>
        <w:behaviors>
          <w:behavior w:val="content"/>
        </w:behaviors>
        <w:guid w:val="{346410A0-FEF1-4EBA-A4FD-59901BBFCE5D}"/>
      </w:docPartPr>
      <w:docPartBody>
        <w:p w:rsidR="00264998" w:rsidRDefault="00264998">
          <w:pPr>
            <w:pStyle w:val="3032E3DD1A7D4B47BE5C4B6008EC615A"/>
          </w:pPr>
          <w:r w:rsidRPr="00E237E8">
            <w:t>$9,000</w:t>
          </w:r>
        </w:p>
      </w:docPartBody>
    </w:docPart>
    <w:docPart>
      <w:docPartPr>
        <w:name w:val="EB9C1CA8D7A140B6A16BB6AFEB2DB8DE"/>
        <w:category>
          <w:name w:val="General"/>
          <w:gallery w:val="placeholder"/>
        </w:category>
        <w:types>
          <w:type w:val="bbPlcHdr"/>
        </w:types>
        <w:behaviors>
          <w:behavior w:val="content"/>
        </w:behaviors>
        <w:guid w:val="{E4058567-90C5-4855-977A-50C33FDFFE82}"/>
      </w:docPartPr>
      <w:docPartBody>
        <w:p w:rsidR="00264998" w:rsidRDefault="00264998">
          <w:pPr>
            <w:pStyle w:val="EB9C1CA8D7A140B6A16BB6AFEB2DB8DE"/>
          </w:pPr>
          <w:r w:rsidRPr="00E237E8">
            <w:t>$9,000</w:t>
          </w:r>
        </w:p>
      </w:docPartBody>
    </w:docPart>
    <w:docPart>
      <w:docPartPr>
        <w:name w:val="2547FF5711524208831EAB0205C66BA9"/>
        <w:category>
          <w:name w:val="General"/>
          <w:gallery w:val="placeholder"/>
        </w:category>
        <w:types>
          <w:type w:val="bbPlcHdr"/>
        </w:types>
        <w:behaviors>
          <w:behavior w:val="content"/>
        </w:behaviors>
        <w:guid w:val="{3447FBE0-86CB-4196-B560-672DF5A6B592}"/>
      </w:docPartPr>
      <w:docPartBody>
        <w:p w:rsidR="00264998" w:rsidRDefault="00264998">
          <w:pPr>
            <w:pStyle w:val="2547FF5711524208831EAB0205C66BA9"/>
          </w:pPr>
          <w:r w:rsidRPr="00E237E8">
            <w:t>$9,000</w:t>
          </w:r>
        </w:p>
      </w:docPartBody>
    </w:docPart>
    <w:docPart>
      <w:docPartPr>
        <w:name w:val="7392BDF645CC43C49EF776D2E1132F9B"/>
        <w:category>
          <w:name w:val="General"/>
          <w:gallery w:val="placeholder"/>
        </w:category>
        <w:types>
          <w:type w:val="bbPlcHdr"/>
        </w:types>
        <w:behaviors>
          <w:behavior w:val="content"/>
        </w:behaviors>
        <w:guid w:val="{B79C1996-DDCF-4BFE-BB7C-4F1E1A45C0F8}"/>
      </w:docPartPr>
      <w:docPartBody>
        <w:p w:rsidR="00264998" w:rsidRDefault="00264998">
          <w:pPr>
            <w:pStyle w:val="7392BDF645CC43C49EF776D2E1132F9B"/>
          </w:pPr>
          <w:r w:rsidRPr="00E237E8">
            <w:t>$9,000</w:t>
          </w:r>
        </w:p>
      </w:docPartBody>
    </w:docPart>
    <w:docPart>
      <w:docPartPr>
        <w:name w:val="950A5499D00243E58458A30A0C2CED07"/>
        <w:category>
          <w:name w:val="General"/>
          <w:gallery w:val="placeholder"/>
        </w:category>
        <w:types>
          <w:type w:val="bbPlcHdr"/>
        </w:types>
        <w:behaviors>
          <w:behavior w:val="content"/>
        </w:behaviors>
        <w:guid w:val="{D507D573-C435-481D-A6CD-8905D4B05345}"/>
      </w:docPartPr>
      <w:docPartBody>
        <w:p w:rsidR="00264998" w:rsidRDefault="00264998">
          <w:pPr>
            <w:pStyle w:val="950A5499D00243E58458A30A0C2CED07"/>
          </w:pPr>
          <w:r w:rsidRPr="00E237E8">
            <w:t>$76,500</w:t>
          </w:r>
        </w:p>
      </w:docPartBody>
    </w:docPart>
    <w:docPart>
      <w:docPartPr>
        <w:name w:val="D5A9BAB7789D4E9A9CFD1590B0095844"/>
        <w:category>
          <w:name w:val="General"/>
          <w:gallery w:val="placeholder"/>
        </w:category>
        <w:types>
          <w:type w:val="bbPlcHdr"/>
        </w:types>
        <w:behaviors>
          <w:behavior w:val="content"/>
        </w:behaviors>
        <w:guid w:val="{D1AB615B-9C00-45D6-AF27-2960478F5F5F}"/>
      </w:docPartPr>
      <w:docPartBody>
        <w:p w:rsidR="00264998" w:rsidRDefault="00264998">
          <w:pPr>
            <w:pStyle w:val="D5A9BAB7789D4E9A9CFD1590B0095844"/>
          </w:pPr>
          <w:r w:rsidRPr="00E237E8">
            <w:t>Marketing/Advertising</w:t>
          </w:r>
        </w:p>
      </w:docPartBody>
    </w:docPart>
    <w:docPart>
      <w:docPartPr>
        <w:name w:val="D2D61AA8AA6C4C7599F3C72AE33D1400"/>
        <w:category>
          <w:name w:val="General"/>
          <w:gallery w:val="placeholder"/>
        </w:category>
        <w:types>
          <w:type w:val="bbPlcHdr"/>
        </w:types>
        <w:behaviors>
          <w:behavior w:val="content"/>
        </w:behaviors>
        <w:guid w:val="{AD5BADA4-5A28-49BC-9353-417E05B07721}"/>
      </w:docPartPr>
      <w:docPartBody>
        <w:p w:rsidR="00264998" w:rsidRDefault="00264998">
          <w:pPr>
            <w:pStyle w:val="D2D61AA8AA6C4C7599F3C72AE33D1400"/>
          </w:pPr>
          <w:r w:rsidRPr="00E237E8">
            <w:t>$400</w:t>
          </w:r>
        </w:p>
      </w:docPartBody>
    </w:docPart>
    <w:docPart>
      <w:docPartPr>
        <w:name w:val="9ACD94F1C5B54DFEB52AEEDD4D37D54A"/>
        <w:category>
          <w:name w:val="General"/>
          <w:gallery w:val="placeholder"/>
        </w:category>
        <w:types>
          <w:type w:val="bbPlcHdr"/>
        </w:types>
        <w:behaviors>
          <w:behavior w:val="content"/>
        </w:behaviors>
        <w:guid w:val="{9F207E4D-B021-4A07-B940-0A5FBBDECDA7}"/>
      </w:docPartPr>
      <w:docPartBody>
        <w:p w:rsidR="00264998" w:rsidRDefault="00264998">
          <w:pPr>
            <w:pStyle w:val="9ACD94F1C5B54DFEB52AEEDD4D37D54A"/>
          </w:pPr>
          <w:r w:rsidRPr="00E237E8">
            <w:t>$450</w:t>
          </w:r>
        </w:p>
      </w:docPartBody>
    </w:docPart>
    <w:docPart>
      <w:docPartPr>
        <w:name w:val="D1403BCBE66545DB99BB071BBABB7EDB"/>
        <w:category>
          <w:name w:val="General"/>
          <w:gallery w:val="placeholder"/>
        </w:category>
        <w:types>
          <w:type w:val="bbPlcHdr"/>
        </w:types>
        <w:behaviors>
          <w:behavior w:val="content"/>
        </w:behaviors>
        <w:guid w:val="{C8D04C94-6181-4E02-A588-748F1D3C18D2}"/>
      </w:docPartPr>
      <w:docPartBody>
        <w:p w:rsidR="00264998" w:rsidRDefault="00264998">
          <w:pPr>
            <w:pStyle w:val="D1403BCBE66545DB99BB071BBABB7EDB"/>
          </w:pPr>
          <w:r w:rsidRPr="00E237E8">
            <w:t>$450</w:t>
          </w:r>
        </w:p>
      </w:docPartBody>
    </w:docPart>
    <w:docPart>
      <w:docPartPr>
        <w:name w:val="C01E004B819B487D99BB657F87150253"/>
        <w:category>
          <w:name w:val="General"/>
          <w:gallery w:val="placeholder"/>
        </w:category>
        <w:types>
          <w:type w:val="bbPlcHdr"/>
        </w:types>
        <w:behaviors>
          <w:behavior w:val="content"/>
        </w:behaviors>
        <w:guid w:val="{67C69061-B427-46FB-8083-DC8D207FC7F2}"/>
      </w:docPartPr>
      <w:docPartBody>
        <w:p w:rsidR="00264998" w:rsidRDefault="00264998">
          <w:pPr>
            <w:pStyle w:val="C01E004B819B487D99BB657F87150253"/>
          </w:pPr>
          <w:r w:rsidRPr="00E237E8">
            <w:t>$450</w:t>
          </w:r>
        </w:p>
      </w:docPartBody>
    </w:docPart>
    <w:docPart>
      <w:docPartPr>
        <w:name w:val="E7CD36D752114E69BE70B6204D79AAC4"/>
        <w:category>
          <w:name w:val="General"/>
          <w:gallery w:val="placeholder"/>
        </w:category>
        <w:types>
          <w:type w:val="bbPlcHdr"/>
        </w:types>
        <w:behaviors>
          <w:behavior w:val="content"/>
        </w:behaviors>
        <w:guid w:val="{9116692C-2DE1-494D-82F4-2FA1D3579726}"/>
      </w:docPartPr>
      <w:docPartBody>
        <w:p w:rsidR="00264998" w:rsidRDefault="00264998">
          <w:pPr>
            <w:pStyle w:val="E7CD36D752114E69BE70B6204D79AAC4"/>
          </w:pPr>
          <w:r w:rsidRPr="00E237E8">
            <w:t>$900</w:t>
          </w:r>
        </w:p>
      </w:docPartBody>
    </w:docPart>
    <w:docPart>
      <w:docPartPr>
        <w:name w:val="ADB6F089E2C14263975A6E99067CF330"/>
        <w:category>
          <w:name w:val="General"/>
          <w:gallery w:val="placeholder"/>
        </w:category>
        <w:types>
          <w:type w:val="bbPlcHdr"/>
        </w:types>
        <w:behaviors>
          <w:behavior w:val="content"/>
        </w:behaviors>
        <w:guid w:val="{BBC125B8-CEAE-445B-970E-B8CA955D3211}"/>
      </w:docPartPr>
      <w:docPartBody>
        <w:p w:rsidR="00264998" w:rsidRDefault="00264998">
          <w:pPr>
            <w:pStyle w:val="ADB6F089E2C14263975A6E99067CF330"/>
          </w:pPr>
          <w:r w:rsidRPr="00E237E8">
            <w:t>$900</w:t>
          </w:r>
        </w:p>
      </w:docPartBody>
    </w:docPart>
    <w:docPart>
      <w:docPartPr>
        <w:name w:val="765BBEB787EC4C96B57BE5A78BF2D111"/>
        <w:category>
          <w:name w:val="General"/>
          <w:gallery w:val="placeholder"/>
        </w:category>
        <w:types>
          <w:type w:val="bbPlcHdr"/>
        </w:types>
        <w:behaviors>
          <w:behavior w:val="content"/>
        </w:behaviors>
        <w:guid w:val="{158D4703-A7F1-4B2C-A671-7B8032DF0FE1}"/>
      </w:docPartPr>
      <w:docPartBody>
        <w:p w:rsidR="00264998" w:rsidRDefault="00264998">
          <w:pPr>
            <w:pStyle w:val="765BBEB787EC4C96B57BE5A78BF2D111"/>
          </w:pPr>
          <w:r w:rsidRPr="00E237E8">
            <w:t>$900</w:t>
          </w:r>
        </w:p>
      </w:docPartBody>
    </w:docPart>
    <w:docPart>
      <w:docPartPr>
        <w:name w:val="D113D0D272794ACC844125FA27C6DC99"/>
        <w:category>
          <w:name w:val="General"/>
          <w:gallery w:val="placeholder"/>
        </w:category>
        <w:types>
          <w:type w:val="bbPlcHdr"/>
        </w:types>
        <w:behaviors>
          <w:behavior w:val="content"/>
        </w:behaviors>
        <w:guid w:val="{61168D79-5FDA-48EC-AAA9-FE523661148E}"/>
      </w:docPartPr>
      <w:docPartBody>
        <w:p w:rsidR="00264998" w:rsidRDefault="00264998">
          <w:pPr>
            <w:pStyle w:val="D113D0D272794ACC844125FA27C6DC99"/>
          </w:pPr>
          <w:r w:rsidRPr="00E237E8">
            <w:t>$900</w:t>
          </w:r>
        </w:p>
      </w:docPartBody>
    </w:docPart>
    <w:docPart>
      <w:docPartPr>
        <w:name w:val="E3925F1853B946EE83CB86B1140DC338"/>
        <w:category>
          <w:name w:val="General"/>
          <w:gallery w:val="placeholder"/>
        </w:category>
        <w:types>
          <w:type w:val="bbPlcHdr"/>
        </w:types>
        <w:behaviors>
          <w:behavior w:val="content"/>
        </w:behaviors>
        <w:guid w:val="{D2D1FEBF-7BB5-49E7-A4C6-849B23B657B2}"/>
      </w:docPartPr>
      <w:docPartBody>
        <w:p w:rsidR="00264998" w:rsidRDefault="00264998">
          <w:pPr>
            <w:pStyle w:val="E3925F1853B946EE83CB86B1140DC338"/>
          </w:pPr>
          <w:r w:rsidRPr="00E237E8">
            <w:t>$900</w:t>
          </w:r>
        </w:p>
      </w:docPartBody>
    </w:docPart>
    <w:docPart>
      <w:docPartPr>
        <w:name w:val="721751D2122D470BB954FA563BC707A2"/>
        <w:category>
          <w:name w:val="General"/>
          <w:gallery w:val="placeholder"/>
        </w:category>
        <w:types>
          <w:type w:val="bbPlcHdr"/>
        </w:types>
        <w:behaviors>
          <w:behavior w:val="content"/>
        </w:behaviors>
        <w:guid w:val="{EC100D67-7E0C-4831-8B47-0AF68A705FED}"/>
      </w:docPartPr>
      <w:docPartBody>
        <w:p w:rsidR="00264998" w:rsidRDefault="00264998">
          <w:pPr>
            <w:pStyle w:val="721751D2122D470BB954FA563BC707A2"/>
          </w:pPr>
          <w:r w:rsidRPr="00E237E8">
            <w:t>$900</w:t>
          </w:r>
        </w:p>
      </w:docPartBody>
    </w:docPart>
    <w:docPart>
      <w:docPartPr>
        <w:name w:val="A8F5330FAC8F422EB6039FC7AFCDC491"/>
        <w:category>
          <w:name w:val="General"/>
          <w:gallery w:val="placeholder"/>
        </w:category>
        <w:types>
          <w:type w:val="bbPlcHdr"/>
        </w:types>
        <w:behaviors>
          <w:behavior w:val="content"/>
        </w:behaviors>
        <w:guid w:val="{8E8D3D3E-6834-4E05-9975-0360817EE279}"/>
      </w:docPartPr>
      <w:docPartBody>
        <w:p w:rsidR="00264998" w:rsidRDefault="00264998">
          <w:pPr>
            <w:pStyle w:val="A8F5330FAC8F422EB6039FC7AFCDC491"/>
          </w:pPr>
          <w:r w:rsidRPr="00E237E8">
            <w:t>$1,200</w:t>
          </w:r>
        </w:p>
      </w:docPartBody>
    </w:docPart>
    <w:docPart>
      <w:docPartPr>
        <w:name w:val="F109C1DBDA474EA59EC26321179C942E"/>
        <w:category>
          <w:name w:val="General"/>
          <w:gallery w:val="placeholder"/>
        </w:category>
        <w:types>
          <w:type w:val="bbPlcHdr"/>
        </w:types>
        <w:behaviors>
          <w:behavior w:val="content"/>
        </w:behaviors>
        <w:guid w:val="{56915623-CEC8-4D77-AABF-0F1E25CFA505}"/>
      </w:docPartPr>
      <w:docPartBody>
        <w:p w:rsidR="00264998" w:rsidRDefault="00264998">
          <w:pPr>
            <w:pStyle w:val="F109C1DBDA474EA59EC26321179C942E"/>
          </w:pPr>
          <w:r w:rsidRPr="00E237E8">
            <w:t>$1,200</w:t>
          </w:r>
        </w:p>
      </w:docPartBody>
    </w:docPart>
    <w:docPart>
      <w:docPartPr>
        <w:name w:val="4E0D721A94B24D78911F387383C3D192"/>
        <w:category>
          <w:name w:val="General"/>
          <w:gallery w:val="placeholder"/>
        </w:category>
        <w:types>
          <w:type w:val="bbPlcHdr"/>
        </w:types>
        <w:behaviors>
          <w:behavior w:val="content"/>
        </w:behaviors>
        <w:guid w:val="{F9141EA7-C47C-4487-BC41-458542E41B9B}"/>
      </w:docPartPr>
      <w:docPartBody>
        <w:p w:rsidR="00264998" w:rsidRDefault="00264998">
          <w:pPr>
            <w:pStyle w:val="4E0D721A94B24D78911F387383C3D192"/>
          </w:pPr>
          <w:r w:rsidRPr="00E237E8">
            <w:t>$9,550</w:t>
          </w:r>
        </w:p>
      </w:docPartBody>
    </w:docPart>
    <w:docPart>
      <w:docPartPr>
        <w:name w:val="2D871BFE309448D587638D57EBE089FE"/>
        <w:category>
          <w:name w:val="General"/>
          <w:gallery w:val="placeholder"/>
        </w:category>
        <w:types>
          <w:type w:val="bbPlcHdr"/>
        </w:types>
        <w:behaviors>
          <w:behavior w:val="content"/>
        </w:behaviors>
        <w:guid w:val="{ED0770DB-602E-46BA-9675-818F1D9B9753}"/>
      </w:docPartPr>
      <w:docPartBody>
        <w:p w:rsidR="00264998" w:rsidRDefault="00264998">
          <w:pPr>
            <w:pStyle w:val="2D871BFE309448D587638D57EBE089FE"/>
          </w:pPr>
          <w:r w:rsidRPr="00E237E8">
            <w:t>Sales Commissions</w:t>
          </w:r>
        </w:p>
      </w:docPartBody>
    </w:docPart>
    <w:docPart>
      <w:docPartPr>
        <w:name w:val="0E118D3B1BA1468CA1AE01284A7C028F"/>
        <w:category>
          <w:name w:val="General"/>
          <w:gallery w:val="placeholder"/>
        </w:category>
        <w:types>
          <w:type w:val="bbPlcHdr"/>
        </w:types>
        <w:behaviors>
          <w:behavior w:val="content"/>
        </w:behaviors>
        <w:guid w:val="{825CAF69-DF01-4EFD-A8FC-12C55765B3EF}"/>
      </w:docPartPr>
      <w:docPartBody>
        <w:p w:rsidR="00264998" w:rsidRDefault="00264998">
          <w:pPr>
            <w:pStyle w:val="0E118D3B1BA1468CA1AE01284A7C028F"/>
          </w:pPr>
          <w:r w:rsidRPr="00E237E8">
            <w:t>$250</w:t>
          </w:r>
        </w:p>
      </w:docPartBody>
    </w:docPart>
    <w:docPart>
      <w:docPartPr>
        <w:name w:val="289543ECD9794EF58422C0EC1235DBB6"/>
        <w:category>
          <w:name w:val="General"/>
          <w:gallery w:val="placeholder"/>
        </w:category>
        <w:types>
          <w:type w:val="bbPlcHdr"/>
        </w:types>
        <w:behaviors>
          <w:behavior w:val="content"/>
        </w:behaviors>
        <w:guid w:val="{5B345BE0-7D18-4C66-8B30-9D9837F9A6D9}"/>
      </w:docPartPr>
      <w:docPartBody>
        <w:p w:rsidR="00264998" w:rsidRDefault="00264998">
          <w:pPr>
            <w:pStyle w:val="289543ECD9794EF58422C0EC1235DBB6"/>
          </w:pPr>
          <w:r w:rsidRPr="00E237E8">
            <w:t>$650</w:t>
          </w:r>
        </w:p>
      </w:docPartBody>
    </w:docPart>
    <w:docPart>
      <w:docPartPr>
        <w:name w:val="5D0BF3609FED43269CB061BAB411C618"/>
        <w:category>
          <w:name w:val="General"/>
          <w:gallery w:val="placeholder"/>
        </w:category>
        <w:types>
          <w:type w:val="bbPlcHdr"/>
        </w:types>
        <w:behaviors>
          <w:behavior w:val="content"/>
        </w:behaviors>
        <w:guid w:val="{A779CFD5-E293-4BB2-9E15-C785AE307DE2}"/>
      </w:docPartPr>
      <w:docPartBody>
        <w:p w:rsidR="00264998" w:rsidRDefault="00264998">
          <w:pPr>
            <w:pStyle w:val="5D0BF3609FED43269CB061BAB411C618"/>
          </w:pPr>
          <w:r w:rsidRPr="00E237E8">
            <w:t>$800</w:t>
          </w:r>
        </w:p>
      </w:docPartBody>
    </w:docPart>
    <w:docPart>
      <w:docPartPr>
        <w:name w:val="6FFAFEAE8C3240F3A0389277CF0F7297"/>
        <w:category>
          <w:name w:val="General"/>
          <w:gallery w:val="placeholder"/>
        </w:category>
        <w:types>
          <w:type w:val="bbPlcHdr"/>
        </w:types>
        <w:behaviors>
          <w:behavior w:val="content"/>
        </w:behaviors>
        <w:guid w:val="{E74CAC03-AD27-47CA-B468-AAD6A1A96F3D}"/>
      </w:docPartPr>
      <w:docPartBody>
        <w:p w:rsidR="00264998" w:rsidRDefault="00264998">
          <w:pPr>
            <w:pStyle w:val="6FFAFEAE8C3240F3A0389277CF0F7297"/>
          </w:pPr>
          <w:r w:rsidRPr="00E237E8">
            <w:t>$350</w:t>
          </w:r>
        </w:p>
      </w:docPartBody>
    </w:docPart>
    <w:docPart>
      <w:docPartPr>
        <w:name w:val="CB08EB6B20944BD785AEB4CFE5AA4841"/>
        <w:category>
          <w:name w:val="General"/>
          <w:gallery w:val="placeholder"/>
        </w:category>
        <w:types>
          <w:type w:val="bbPlcHdr"/>
        </w:types>
        <w:behaviors>
          <w:behavior w:val="content"/>
        </w:behaviors>
        <w:guid w:val="{BC61F589-1974-4F9D-B7AB-4AAD3B9EF2A5}"/>
      </w:docPartPr>
      <w:docPartBody>
        <w:p w:rsidR="00264998" w:rsidRDefault="00264998">
          <w:pPr>
            <w:pStyle w:val="CB08EB6B20944BD785AEB4CFE5AA4841"/>
          </w:pPr>
          <w:r w:rsidRPr="00E237E8">
            <w:t>$725</w:t>
          </w:r>
        </w:p>
      </w:docPartBody>
    </w:docPart>
    <w:docPart>
      <w:docPartPr>
        <w:name w:val="22466E934BC84EF89095915F2AE261E1"/>
        <w:category>
          <w:name w:val="General"/>
          <w:gallery w:val="placeholder"/>
        </w:category>
        <w:types>
          <w:type w:val="bbPlcHdr"/>
        </w:types>
        <w:behaviors>
          <w:behavior w:val="content"/>
        </w:behaviors>
        <w:guid w:val="{9BA4853C-F770-4793-860B-C9584DD5D2D5}"/>
      </w:docPartPr>
      <w:docPartBody>
        <w:p w:rsidR="00264998" w:rsidRDefault="00264998">
          <w:pPr>
            <w:pStyle w:val="22466E934BC84EF89095915F2AE261E1"/>
          </w:pPr>
          <w:r w:rsidRPr="00E237E8">
            <w:t>$820</w:t>
          </w:r>
        </w:p>
      </w:docPartBody>
    </w:docPart>
    <w:docPart>
      <w:docPartPr>
        <w:name w:val="F76568BDEE184FD6A78382FD8AB1488C"/>
        <w:category>
          <w:name w:val="General"/>
          <w:gallery w:val="placeholder"/>
        </w:category>
        <w:types>
          <w:type w:val="bbPlcHdr"/>
        </w:types>
        <w:behaviors>
          <w:behavior w:val="content"/>
        </w:behaviors>
        <w:guid w:val="{BEB9B215-86DD-42AE-BCC3-D93B10A3601B}"/>
      </w:docPartPr>
      <w:docPartBody>
        <w:p w:rsidR="00264998" w:rsidRDefault="00264998">
          <w:pPr>
            <w:pStyle w:val="F76568BDEE184FD6A78382FD8AB1488C"/>
          </w:pPr>
          <w:r w:rsidRPr="00E237E8">
            <w:t>$1,125</w:t>
          </w:r>
        </w:p>
      </w:docPartBody>
    </w:docPart>
    <w:docPart>
      <w:docPartPr>
        <w:name w:val="D9B0F8363CB841FDB6C5AF93129CD27B"/>
        <w:category>
          <w:name w:val="General"/>
          <w:gallery w:val="placeholder"/>
        </w:category>
        <w:types>
          <w:type w:val="bbPlcHdr"/>
        </w:types>
        <w:behaviors>
          <w:behavior w:val="content"/>
        </w:behaviors>
        <w:guid w:val="{8269990A-BCE2-4AAC-9A3E-B8A67B6F0925}"/>
      </w:docPartPr>
      <w:docPartBody>
        <w:p w:rsidR="00264998" w:rsidRDefault="00264998">
          <w:pPr>
            <w:pStyle w:val="D9B0F8363CB841FDB6C5AF93129CD27B"/>
          </w:pPr>
          <w:r w:rsidRPr="00E237E8">
            <w:t>$1,156</w:t>
          </w:r>
        </w:p>
      </w:docPartBody>
    </w:docPart>
    <w:docPart>
      <w:docPartPr>
        <w:name w:val="71AD7324896D4CE0A9E48B0D365CDE6E"/>
        <w:category>
          <w:name w:val="General"/>
          <w:gallery w:val="placeholder"/>
        </w:category>
        <w:types>
          <w:type w:val="bbPlcHdr"/>
        </w:types>
        <w:behaviors>
          <w:behavior w:val="content"/>
        </w:behaviors>
        <w:guid w:val="{1BB53AEB-BD57-42D7-B310-C8BA51952F80}"/>
      </w:docPartPr>
      <w:docPartBody>
        <w:p w:rsidR="00264998" w:rsidRDefault="00264998">
          <w:pPr>
            <w:pStyle w:val="71AD7324896D4CE0A9E48B0D365CDE6E"/>
          </w:pPr>
          <w:r w:rsidRPr="00E237E8">
            <w:t>$1,227</w:t>
          </w:r>
        </w:p>
      </w:docPartBody>
    </w:docPart>
    <w:docPart>
      <w:docPartPr>
        <w:name w:val="7C356C49E079420BB6FAE564BCDE7E5A"/>
        <w:category>
          <w:name w:val="General"/>
          <w:gallery w:val="placeholder"/>
        </w:category>
        <w:types>
          <w:type w:val="bbPlcHdr"/>
        </w:types>
        <w:behaviors>
          <w:behavior w:val="content"/>
        </w:behaviors>
        <w:guid w:val="{EDCBABF3-2CCA-4345-99D9-30857888FA84}"/>
      </w:docPartPr>
      <w:docPartBody>
        <w:p w:rsidR="00264998" w:rsidRDefault="00264998">
          <w:pPr>
            <w:pStyle w:val="7C356C49E079420BB6FAE564BCDE7E5A"/>
          </w:pPr>
          <w:r w:rsidRPr="00E237E8">
            <w:t>$1,100</w:t>
          </w:r>
        </w:p>
      </w:docPartBody>
    </w:docPart>
    <w:docPart>
      <w:docPartPr>
        <w:name w:val="95F56053163F4E2A9D28786D2A40FC3C"/>
        <w:category>
          <w:name w:val="General"/>
          <w:gallery w:val="placeholder"/>
        </w:category>
        <w:types>
          <w:type w:val="bbPlcHdr"/>
        </w:types>
        <w:behaviors>
          <w:behavior w:val="content"/>
        </w:behaviors>
        <w:guid w:val="{55DEDECC-FF87-40C3-8629-303343E382B3}"/>
      </w:docPartPr>
      <w:docPartBody>
        <w:p w:rsidR="00264998" w:rsidRDefault="00264998">
          <w:pPr>
            <w:pStyle w:val="95F56053163F4E2A9D28786D2A40FC3C"/>
          </w:pPr>
          <w:r w:rsidRPr="00E237E8">
            <w:t>$1,250</w:t>
          </w:r>
        </w:p>
      </w:docPartBody>
    </w:docPart>
    <w:docPart>
      <w:docPartPr>
        <w:name w:val="C562DC431C1241FFBE2D221E48270ACC"/>
        <w:category>
          <w:name w:val="General"/>
          <w:gallery w:val="placeholder"/>
        </w:category>
        <w:types>
          <w:type w:val="bbPlcHdr"/>
        </w:types>
        <w:behaviors>
          <w:behavior w:val="content"/>
        </w:behaviors>
        <w:guid w:val="{E34CCBB6-E161-4AC7-A1A1-7FCD8AA52BEF}"/>
      </w:docPartPr>
      <w:docPartBody>
        <w:p w:rsidR="00264998" w:rsidRDefault="00264998">
          <w:pPr>
            <w:pStyle w:val="C562DC431C1241FFBE2D221E48270ACC"/>
          </w:pPr>
          <w:r w:rsidRPr="00E237E8">
            <w:t>$1,367</w:t>
          </w:r>
        </w:p>
      </w:docPartBody>
    </w:docPart>
    <w:docPart>
      <w:docPartPr>
        <w:name w:val="E028D1A71ADD4ED585A0928FE247EA81"/>
        <w:category>
          <w:name w:val="General"/>
          <w:gallery w:val="placeholder"/>
        </w:category>
        <w:types>
          <w:type w:val="bbPlcHdr"/>
        </w:types>
        <w:behaviors>
          <w:behavior w:val="content"/>
        </w:behaviors>
        <w:guid w:val="{D0C266C2-7819-43AA-BDE0-10E0D3C92146}"/>
      </w:docPartPr>
      <w:docPartBody>
        <w:p w:rsidR="00264998" w:rsidRDefault="00264998">
          <w:pPr>
            <w:pStyle w:val="E028D1A71ADD4ED585A0928FE247EA81"/>
          </w:pPr>
          <w:r w:rsidRPr="00E237E8">
            <w:t>$10,821</w:t>
          </w:r>
        </w:p>
      </w:docPartBody>
    </w:docPart>
    <w:docPart>
      <w:docPartPr>
        <w:name w:val="914A4A3A9DD7463596CAE48E56E585A4"/>
        <w:category>
          <w:name w:val="General"/>
          <w:gallery w:val="placeholder"/>
        </w:category>
        <w:types>
          <w:type w:val="bbPlcHdr"/>
        </w:types>
        <w:behaviors>
          <w:behavior w:val="content"/>
        </w:behaviors>
        <w:guid w:val="{4F0D98E3-F33C-45AD-B99E-CD1CF4700BD2}"/>
      </w:docPartPr>
      <w:docPartBody>
        <w:p w:rsidR="00264998" w:rsidRDefault="00264998">
          <w:pPr>
            <w:pStyle w:val="914A4A3A9DD7463596CAE48E56E585A4"/>
          </w:pPr>
          <w:r w:rsidRPr="00E237E8">
            <w:t>Rent</w:t>
          </w:r>
        </w:p>
      </w:docPartBody>
    </w:docPart>
    <w:docPart>
      <w:docPartPr>
        <w:name w:val="01D51E3C09E341BFBDBF7773909D489B"/>
        <w:category>
          <w:name w:val="General"/>
          <w:gallery w:val="placeholder"/>
        </w:category>
        <w:types>
          <w:type w:val="bbPlcHdr"/>
        </w:types>
        <w:behaviors>
          <w:behavior w:val="content"/>
        </w:behaviors>
        <w:guid w:val="{F4DDFF8F-B1E6-4ADA-8D3D-B21CF606F904}"/>
      </w:docPartPr>
      <w:docPartBody>
        <w:p w:rsidR="00264998" w:rsidRDefault="00264998">
          <w:pPr>
            <w:pStyle w:val="01D51E3C09E341BFBDBF7773909D489B"/>
          </w:pPr>
          <w:r w:rsidRPr="00E237E8">
            <w:t>$1,250</w:t>
          </w:r>
        </w:p>
      </w:docPartBody>
    </w:docPart>
    <w:docPart>
      <w:docPartPr>
        <w:name w:val="DEB077B891BE4941B4ED94B45F131985"/>
        <w:category>
          <w:name w:val="General"/>
          <w:gallery w:val="placeholder"/>
        </w:category>
        <w:types>
          <w:type w:val="bbPlcHdr"/>
        </w:types>
        <w:behaviors>
          <w:behavior w:val="content"/>
        </w:behaviors>
        <w:guid w:val="{63976859-FB07-49C4-BC12-56CE66320389}"/>
      </w:docPartPr>
      <w:docPartBody>
        <w:p w:rsidR="00264998" w:rsidRDefault="00264998">
          <w:pPr>
            <w:pStyle w:val="DEB077B891BE4941B4ED94B45F131985"/>
          </w:pPr>
          <w:r w:rsidRPr="00E237E8">
            <w:t>$1,250</w:t>
          </w:r>
        </w:p>
      </w:docPartBody>
    </w:docPart>
    <w:docPart>
      <w:docPartPr>
        <w:name w:val="9142E564317E45A4909A968E59C93B91"/>
        <w:category>
          <w:name w:val="General"/>
          <w:gallery w:val="placeholder"/>
        </w:category>
        <w:types>
          <w:type w:val="bbPlcHdr"/>
        </w:types>
        <w:behaviors>
          <w:behavior w:val="content"/>
        </w:behaviors>
        <w:guid w:val="{AADB83C3-147B-43D4-BA19-413666CCEE36}"/>
      </w:docPartPr>
      <w:docPartBody>
        <w:p w:rsidR="00264998" w:rsidRDefault="00264998">
          <w:pPr>
            <w:pStyle w:val="9142E564317E45A4909A968E59C93B91"/>
          </w:pPr>
          <w:r w:rsidRPr="00E237E8">
            <w:t>$1,250</w:t>
          </w:r>
        </w:p>
      </w:docPartBody>
    </w:docPart>
    <w:docPart>
      <w:docPartPr>
        <w:name w:val="8E212E92C6054977900D5A63CF62CC45"/>
        <w:category>
          <w:name w:val="General"/>
          <w:gallery w:val="placeholder"/>
        </w:category>
        <w:types>
          <w:type w:val="bbPlcHdr"/>
        </w:types>
        <w:behaviors>
          <w:behavior w:val="content"/>
        </w:behaviors>
        <w:guid w:val="{825ADB6F-325C-48E4-B7E7-7F93DEAD344D}"/>
      </w:docPartPr>
      <w:docPartBody>
        <w:p w:rsidR="00264998" w:rsidRDefault="00264998">
          <w:pPr>
            <w:pStyle w:val="8E212E92C6054977900D5A63CF62CC45"/>
          </w:pPr>
          <w:r w:rsidRPr="00E237E8">
            <w:t>$1,250</w:t>
          </w:r>
        </w:p>
      </w:docPartBody>
    </w:docPart>
    <w:docPart>
      <w:docPartPr>
        <w:name w:val="1620BC24EA1F40A9AD37AC7CC4FA4590"/>
        <w:category>
          <w:name w:val="General"/>
          <w:gallery w:val="placeholder"/>
        </w:category>
        <w:types>
          <w:type w:val="bbPlcHdr"/>
        </w:types>
        <w:behaviors>
          <w:behavior w:val="content"/>
        </w:behaviors>
        <w:guid w:val="{6991B765-6E1A-422F-97F6-AFB4F1534371}"/>
      </w:docPartPr>
      <w:docPartBody>
        <w:p w:rsidR="00264998" w:rsidRDefault="00264998">
          <w:pPr>
            <w:pStyle w:val="1620BC24EA1F40A9AD37AC7CC4FA4590"/>
          </w:pPr>
          <w:r w:rsidRPr="00E237E8">
            <w:t>$1,250</w:t>
          </w:r>
        </w:p>
      </w:docPartBody>
    </w:docPart>
    <w:docPart>
      <w:docPartPr>
        <w:name w:val="89A6E8A11C91442883D9C626306FEBCE"/>
        <w:category>
          <w:name w:val="General"/>
          <w:gallery w:val="placeholder"/>
        </w:category>
        <w:types>
          <w:type w:val="bbPlcHdr"/>
        </w:types>
        <w:behaviors>
          <w:behavior w:val="content"/>
        </w:behaviors>
        <w:guid w:val="{3EC19EEB-0E4D-44C3-93EE-E4391964CEA2}"/>
      </w:docPartPr>
      <w:docPartBody>
        <w:p w:rsidR="00264998" w:rsidRDefault="00264998">
          <w:pPr>
            <w:pStyle w:val="89A6E8A11C91442883D9C626306FEBCE"/>
          </w:pPr>
          <w:r w:rsidRPr="00E237E8">
            <w:t>$1,250</w:t>
          </w:r>
        </w:p>
      </w:docPartBody>
    </w:docPart>
    <w:docPart>
      <w:docPartPr>
        <w:name w:val="F674CBCF713E411CB8AC5C7072A99070"/>
        <w:category>
          <w:name w:val="General"/>
          <w:gallery w:val="placeholder"/>
        </w:category>
        <w:types>
          <w:type w:val="bbPlcHdr"/>
        </w:types>
        <w:behaviors>
          <w:behavior w:val="content"/>
        </w:behaviors>
        <w:guid w:val="{EBE4AD00-B352-4A79-814F-14B0DECBD8EF}"/>
      </w:docPartPr>
      <w:docPartBody>
        <w:p w:rsidR="00264998" w:rsidRDefault="00264998">
          <w:pPr>
            <w:pStyle w:val="F674CBCF713E411CB8AC5C7072A99070"/>
          </w:pPr>
          <w:r w:rsidRPr="00E237E8">
            <w:t>$1,250</w:t>
          </w:r>
        </w:p>
      </w:docPartBody>
    </w:docPart>
    <w:docPart>
      <w:docPartPr>
        <w:name w:val="F76DD187CEFF43E98FBEE0629E569CE4"/>
        <w:category>
          <w:name w:val="General"/>
          <w:gallery w:val="placeholder"/>
        </w:category>
        <w:types>
          <w:type w:val="bbPlcHdr"/>
        </w:types>
        <w:behaviors>
          <w:behavior w:val="content"/>
        </w:behaviors>
        <w:guid w:val="{3DE958D7-3DE6-4591-93AC-AEDF7FAD1E35}"/>
      </w:docPartPr>
      <w:docPartBody>
        <w:p w:rsidR="00264998" w:rsidRDefault="00264998">
          <w:pPr>
            <w:pStyle w:val="F76DD187CEFF43E98FBEE0629E569CE4"/>
          </w:pPr>
          <w:r w:rsidRPr="00E237E8">
            <w:t>$1,250</w:t>
          </w:r>
        </w:p>
      </w:docPartBody>
    </w:docPart>
    <w:docPart>
      <w:docPartPr>
        <w:name w:val="33BE6A8065F1411ABC8F0E3CD53859ED"/>
        <w:category>
          <w:name w:val="General"/>
          <w:gallery w:val="placeholder"/>
        </w:category>
        <w:types>
          <w:type w:val="bbPlcHdr"/>
        </w:types>
        <w:behaviors>
          <w:behavior w:val="content"/>
        </w:behaviors>
        <w:guid w:val="{E2393D77-9AFF-4AA8-90C7-95D7D0CCB6B0}"/>
      </w:docPartPr>
      <w:docPartBody>
        <w:p w:rsidR="00264998" w:rsidRDefault="00264998">
          <w:pPr>
            <w:pStyle w:val="33BE6A8065F1411ABC8F0E3CD53859ED"/>
          </w:pPr>
          <w:r w:rsidRPr="00E237E8">
            <w:t>$1,250</w:t>
          </w:r>
        </w:p>
      </w:docPartBody>
    </w:docPart>
    <w:docPart>
      <w:docPartPr>
        <w:name w:val="609A0B0F740A4F348CC68BADD9C3FAC5"/>
        <w:category>
          <w:name w:val="General"/>
          <w:gallery w:val="placeholder"/>
        </w:category>
        <w:types>
          <w:type w:val="bbPlcHdr"/>
        </w:types>
        <w:behaviors>
          <w:behavior w:val="content"/>
        </w:behaviors>
        <w:guid w:val="{5DF756EA-E3E6-4FD8-98DE-E7DB781F2A4C}"/>
      </w:docPartPr>
      <w:docPartBody>
        <w:p w:rsidR="00264998" w:rsidRDefault="00264998">
          <w:pPr>
            <w:pStyle w:val="609A0B0F740A4F348CC68BADD9C3FAC5"/>
          </w:pPr>
          <w:r w:rsidRPr="00E237E8">
            <w:t>$1,250</w:t>
          </w:r>
        </w:p>
      </w:docPartBody>
    </w:docPart>
    <w:docPart>
      <w:docPartPr>
        <w:name w:val="0B8D7AC998A446D28DB68E08E95AACF4"/>
        <w:category>
          <w:name w:val="General"/>
          <w:gallery w:val="placeholder"/>
        </w:category>
        <w:types>
          <w:type w:val="bbPlcHdr"/>
        </w:types>
        <w:behaviors>
          <w:behavior w:val="content"/>
        </w:behaviors>
        <w:guid w:val="{29BE501D-1778-477F-B104-C7DEB364D572}"/>
      </w:docPartPr>
      <w:docPartBody>
        <w:p w:rsidR="00264998" w:rsidRDefault="00264998">
          <w:pPr>
            <w:pStyle w:val="0B8D7AC998A446D28DB68E08E95AACF4"/>
          </w:pPr>
          <w:r w:rsidRPr="00E237E8">
            <w:t>$1,250</w:t>
          </w:r>
        </w:p>
      </w:docPartBody>
    </w:docPart>
    <w:docPart>
      <w:docPartPr>
        <w:name w:val="DACA94AA9BF44DB984C0E0038CE74A34"/>
        <w:category>
          <w:name w:val="General"/>
          <w:gallery w:val="placeholder"/>
        </w:category>
        <w:types>
          <w:type w:val="bbPlcHdr"/>
        </w:types>
        <w:behaviors>
          <w:behavior w:val="content"/>
        </w:behaviors>
        <w:guid w:val="{932749AB-B18D-48F8-91A0-926A06D53972}"/>
      </w:docPartPr>
      <w:docPartBody>
        <w:p w:rsidR="00264998" w:rsidRDefault="00264998">
          <w:pPr>
            <w:pStyle w:val="DACA94AA9BF44DB984C0E0038CE74A34"/>
          </w:pPr>
          <w:r w:rsidRPr="00E237E8">
            <w:t>$1,250</w:t>
          </w:r>
        </w:p>
      </w:docPartBody>
    </w:docPart>
    <w:docPart>
      <w:docPartPr>
        <w:name w:val="8AA304C94E43495388BFB7333C9DD162"/>
        <w:category>
          <w:name w:val="General"/>
          <w:gallery w:val="placeholder"/>
        </w:category>
        <w:types>
          <w:type w:val="bbPlcHdr"/>
        </w:types>
        <w:behaviors>
          <w:behavior w:val="content"/>
        </w:behaviors>
        <w:guid w:val="{4CAF1C68-0F72-4AE2-89CF-C82BC64A932B}"/>
      </w:docPartPr>
      <w:docPartBody>
        <w:p w:rsidR="00264998" w:rsidRDefault="00264998">
          <w:pPr>
            <w:pStyle w:val="8AA304C94E43495388BFB7333C9DD162"/>
          </w:pPr>
          <w:r w:rsidRPr="00E237E8">
            <w:t>$15,000</w:t>
          </w:r>
        </w:p>
      </w:docPartBody>
    </w:docPart>
    <w:docPart>
      <w:docPartPr>
        <w:name w:val="170FACB0412D44B2BFF19C447BF51340"/>
        <w:category>
          <w:name w:val="General"/>
          <w:gallery w:val="placeholder"/>
        </w:category>
        <w:types>
          <w:type w:val="bbPlcHdr"/>
        </w:types>
        <w:behaviors>
          <w:behavior w:val="content"/>
        </w:behaviors>
        <w:guid w:val="{CB8612EC-4744-4981-8D17-615FFDE84F38}"/>
      </w:docPartPr>
      <w:docPartBody>
        <w:p w:rsidR="00264998" w:rsidRDefault="00264998">
          <w:pPr>
            <w:pStyle w:val="170FACB0412D44B2BFF19C447BF51340"/>
          </w:pPr>
          <w:r w:rsidRPr="00E237E8">
            <w:t>Utilities</w:t>
          </w:r>
        </w:p>
      </w:docPartBody>
    </w:docPart>
    <w:docPart>
      <w:docPartPr>
        <w:name w:val="DDEF62139D6648379466DAB75ABE1DC7"/>
        <w:category>
          <w:name w:val="General"/>
          <w:gallery w:val="placeholder"/>
        </w:category>
        <w:types>
          <w:type w:val="bbPlcHdr"/>
        </w:types>
        <w:behaviors>
          <w:behavior w:val="content"/>
        </w:behaviors>
        <w:guid w:val="{D835E98E-CB09-4F9C-812A-9203820432AC}"/>
      </w:docPartPr>
      <w:docPartBody>
        <w:p w:rsidR="00264998" w:rsidRDefault="00264998">
          <w:pPr>
            <w:pStyle w:val="DDEF62139D6648379466DAB75ABE1DC7"/>
          </w:pPr>
          <w:r w:rsidRPr="00E237E8">
            <w:t>$250</w:t>
          </w:r>
        </w:p>
      </w:docPartBody>
    </w:docPart>
    <w:docPart>
      <w:docPartPr>
        <w:name w:val="E4C4967FB0F84E98BF8CED5131CE3692"/>
        <w:category>
          <w:name w:val="General"/>
          <w:gallery w:val="placeholder"/>
        </w:category>
        <w:types>
          <w:type w:val="bbPlcHdr"/>
        </w:types>
        <w:behaviors>
          <w:behavior w:val="content"/>
        </w:behaviors>
        <w:guid w:val="{756A6CD6-EF0A-4A9D-8D8D-505488766038}"/>
      </w:docPartPr>
      <w:docPartBody>
        <w:p w:rsidR="00264998" w:rsidRDefault="00264998">
          <w:pPr>
            <w:pStyle w:val="E4C4967FB0F84E98BF8CED5131CE3692"/>
          </w:pPr>
          <w:r w:rsidRPr="00E237E8">
            <w:t>$150</w:t>
          </w:r>
        </w:p>
      </w:docPartBody>
    </w:docPart>
    <w:docPart>
      <w:docPartPr>
        <w:name w:val="C5FFEA55D8684773A2113816F31AB5AB"/>
        <w:category>
          <w:name w:val="General"/>
          <w:gallery w:val="placeholder"/>
        </w:category>
        <w:types>
          <w:type w:val="bbPlcHdr"/>
        </w:types>
        <w:behaviors>
          <w:behavior w:val="content"/>
        </w:behaviors>
        <w:guid w:val="{2F68D777-4336-42D5-9D05-74C53331E91B}"/>
      </w:docPartPr>
      <w:docPartBody>
        <w:p w:rsidR="00264998" w:rsidRDefault="00264998">
          <w:pPr>
            <w:pStyle w:val="C5FFEA55D8684773A2113816F31AB5AB"/>
          </w:pPr>
          <w:r w:rsidRPr="00E237E8">
            <w:t>$200</w:t>
          </w:r>
        </w:p>
      </w:docPartBody>
    </w:docPart>
    <w:docPart>
      <w:docPartPr>
        <w:name w:val="E6F6E1621EDB473AB87DB4906B35BD8D"/>
        <w:category>
          <w:name w:val="General"/>
          <w:gallery w:val="placeholder"/>
        </w:category>
        <w:types>
          <w:type w:val="bbPlcHdr"/>
        </w:types>
        <w:behaviors>
          <w:behavior w:val="content"/>
        </w:behaviors>
        <w:guid w:val="{9B4B93FB-9A4D-433C-A5A1-7F3056F816CC}"/>
      </w:docPartPr>
      <w:docPartBody>
        <w:p w:rsidR="00264998" w:rsidRDefault="00264998">
          <w:pPr>
            <w:pStyle w:val="E6F6E1621EDB473AB87DB4906B35BD8D"/>
          </w:pPr>
          <w:r w:rsidRPr="00E237E8">
            <w:t>$200</w:t>
          </w:r>
        </w:p>
      </w:docPartBody>
    </w:docPart>
    <w:docPart>
      <w:docPartPr>
        <w:name w:val="5805B82DF1544CFFA25B135694FB4D31"/>
        <w:category>
          <w:name w:val="General"/>
          <w:gallery w:val="placeholder"/>
        </w:category>
        <w:types>
          <w:type w:val="bbPlcHdr"/>
        </w:types>
        <w:behaviors>
          <w:behavior w:val="content"/>
        </w:behaviors>
        <w:guid w:val="{A733F2A1-4E64-4FA7-AC8D-F88CC3AC22DE}"/>
      </w:docPartPr>
      <w:docPartBody>
        <w:p w:rsidR="00264998" w:rsidRDefault="00264998">
          <w:pPr>
            <w:pStyle w:val="5805B82DF1544CFFA25B135694FB4D31"/>
          </w:pPr>
          <w:r w:rsidRPr="00E237E8">
            <w:t>$200</w:t>
          </w:r>
        </w:p>
      </w:docPartBody>
    </w:docPart>
    <w:docPart>
      <w:docPartPr>
        <w:name w:val="9D925F2A5508497DA3631CA951C18E2D"/>
        <w:category>
          <w:name w:val="General"/>
          <w:gallery w:val="placeholder"/>
        </w:category>
        <w:types>
          <w:type w:val="bbPlcHdr"/>
        </w:types>
        <w:behaviors>
          <w:behavior w:val="content"/>
        </w:behaviors>
        <w:guid w:val="{DA609F25-CFA4-4CB1-87D1-377979C9C2B5}"/>
      </w:docPartPr>
      <w:docPartBody>
        <w:p w:rsidR="00264998" w:rsidRDefault="00264998">
          <w:pPr>
            <w:pStyle w:val="9D925F2A5508497DA3631CA951C18E2D"/>
          </w:pPr>
          <w:r w:rsidRPr="00E237E8">
            <w:t>$250</w:t>
          </w:r>
        </w:p>
      </w:docPartBody>
    </w:docPart>
    <w:docPart>
      <w:docPartPr>
        <w:name w:val="CBD00526FD8A431F82542CD34DE92A2B"/>
        <w:category>
          <w:name w:val="General"/>
          <w:gallery w:val="placeholder"/>
        </w:category>
        <w:types>
          <w:type w:val="bbPlcHdr"/>
        </w:types>
        <w:behaviors>
          <w:behavior w:val="content"/>
        </w:behaviors>
        <w:guid w:val="{AD54C74D-02B6-406A-899B-086529474AB5}"/>
      </w:docPartPr>
      <w:docPartBody>
        <w:p w:rsidR="00264998" w:rsidRDefault="00264998">
          <w:pPr>
            <w:pStyle w:val="CBD00526FD8A431F82542CD34DE92A2B"/>
          </w:pPr>
          <w:r w:rsidRPr="00E237E8">
            <w:t>$250</w:t>
          </w:r>
        </w:p>
      </w:docPartBody>
    </w:docPart>
    <w:docPart>
      <w:docPartPr>
        <w:name w:val="1571370F2BD94E059D11DB4B9285123E"/>
        <w:category>
          <w:name w:val="General"/>
          <w:gallery w:val="placeholder"/>
        </w:category>
        <w:types>
          <w:type w:val="bbPlcHdr"/>
        </w:types>
        <w:behaviors>
          <w:behavior w:val="content"/>
        </w:behaviors>
        <w:guid w:val="{6155D062-5C66-41E8-B69F-5CB555BAA108}"/>
      </w:docPartPr>
      <w:docPartBody>
        <w:p w:rsidR="00264998" w:rsidRDefault="00264998">
          <w:pPr>
            <w:pStyle w:val="1571370F2BD94E059D11DB4B9285123E"/>
          </w:pPr>
          <w:r w:rsidRPr="00E237E8">
            <w:t>$250</w:t>
          </w:r>
        </w:p>
      </w:docPartBody>
    </w:docPart>
    <w:docPart>
      <w:docPartPr>
        <w:name w:val="A2DC7C1FCC8E4B5D92DEC9956BAF5F19"/>
        <w:category>
          <w:name w:val="General"/>
          <w:gallery w:val="placeholder"/>
        </w:category>
        <w:types>
          <w:type w:val="bbPlcHdr"/>
        </w:types>
        <w:behaviors>
          <w:behavior w:val="content"/>
        </w:behaviors>
        <w:guid w:val="{DA26DA71-5889-4BBD-9546-610E74B3914A}"/>
      </w:docPartPr>
      <w:docPartBody>
        <w:p w:rsidR="00264998" w:rsidRDefault="00264998">
          <w:pPr>
            <w:pStyle w:val="A2DC7C1FCC8E4B5D92DEC9956BAF5F19"/>
          </w:pPr>
          <w:r w:rsidRPr="00E237E8">
            <w:t>$200</w:t>
          </w:r>
        </w:p>
      </w:docPartBody>
    </w:docPart>
    <w:docPart>
      <w:docPartPr>
        <w:name w:val="DB12F208553F4996870B7030E9306415"/>
        <w:category>
          <w:name w:val="General"/>
          <w:gallery w:val="placeholder"/>
        </w:category>
        <w:types>
          <w:type w:val="bbPlcHdr"/>
        </w:types>
        <w:behaviors>
          <w:behavior w:val="content"/>
        </w:behaviors>
        <w:guid w:val="{1B2BFE53-FFB5-4233-ADAC-141F4A663882}"/>
      </w:docPartPr>
      <w:docPartBody>
        <w:p w:rsidR="00264998" w:rsidRDefault="00264998">
          <w:pPr>
            <w:pStyle w:val="DB12F208553F4996870B7030E9306415"/>
          </w:pPr>
          <w:r w:rsidRPr="00E237E8">
            <w:t>$200</w:t>
          </w:r>
        </w:p>
      </w:docPartBody>
    </w:docPart>
    <w:docPart>
      <w:docPartPr>
        <w:name w:val="1D1B2D763E27450EAEF6D7EA4DC42DD4"/>
        <w:category>
          <w:name w:val="General"/>
          <w:gallery w:val="placeholder"/>
        </w:category>
        <w:types>
          <w:type w:val="bbPlcHdr"/>
        </w:types>
        <w:behaviors>
          <w:behavior w:val="content"/>
        </w:behaviors>
        <w:guid w:val="{A4C89FB4-2B53-4443-9944-CE8BE81894EA}"/>
      </w:docPartPr>
      <w:docPartBody>
        <w:p w:rsidR="00264998" w:rsidRDefault="00264998">
          <w:pPr>
            <w:pStyle w:val="1D1B2D763E27450EAEF6D7EA4DC42DD4"/>
          </w:pPr>
          <w:r w:rsidRPr="00E237E8">
            <w:t>$250</w:t>
          </w:r>
        </w:p>
      </w:docPartBody>
    </w:docPart>
    <w:docPart>
      <w:docPartPr>
        <w:name w:val="B4C0A612D3814F899ADED4B34EF069AE"/>
        <w:category>
          <w:name w:val="General"/>
          <w:gallery w:val="placeholder"/>
        </w:category>
        <w:types>
          <w:type w:val="bbPlcHdr"/>
        </w:types>
        <w:behaviors>
          <w:behavior w:val="content"/>
        </w:behaviors>
        <w:guid w:val="{119057CF-8465-408D-9905-5D2929BD8306}"/>
      </w:docPartPr>
      <w:docPartBody>
        <w:p w:rsidR="00264998" w:rsidRDefault="00264998">
          <w:pPr>
            <w:pStyle w:val="B4C0A612D3814F899ADED4B34EF069AE"/>
          </w:pPr>
          <w:r w:rsidRPr="00E237E8">
            <w:t>$250</w:t>
          </w:r>
        </w:p>
      </w:docPartBody>
    </w:docPart>
    <w:docPart>
      <w:docPartPr>
        <w:name w:val="BFDD19BF82924BA08B5F4CF0E12674CE"/>
        <w:category>
          <w:name w:val="General"/>
          <w:gallery w:val="placeholder"/>
        </w:category>
        <w:types>
          <w:type w:val="bbPlcHdr"/>
        </w:types>
        <w:behaviors>
          <w:behavior w:val="content"/>
        </w:behaviors>
        <w:guid w:val="{A9FCFCA1-02C2-431C-B204-DFF01F177206}"/>
      </w:docPartPr>
      <w:docPartBody>
        <w:p w:rsidR="00264998" w:rsidRDefault="00264998">
          <w:pPr>
            <w:pStyle w:val="BFDD19BF82924BA08B5F4CF0E12674CE"/>
          </w:pPr>
          <w:r w:rsidRPr="00E237E8">
            <w:t>$2,650</w:t>
          </w:r>
        </w:p>
      </w:docPartBody>
    </w:docPart>
    <w:docPart>
      <w:docPartPr>
        <w:name w:val="720F0C8EB58B4EFEB74CB70E4F57B816"/>
        <w:category>
          <w:name w:val="General"/>
          <w:gallery w:val="placeholder"/>
        </w:category>
        <w:types>
          <w:type w:val="bbPlcHdr"/>
        </w:types>
        <w:behaviors>
          <w:behavior w:val="content"/>
        </w:behaviors>
        <w:guid w:val="{765360E4-66E8-4DCC-8B37-FE3A2855C964}"/>
      </w:docPartPr>
      <w:docPartBody>
        <w:p w:rsidR="00264998" w:rsidRDefault="00264998">
          <w:pPr>
            <w:pStyle w:val="720F0C8EB58B4EFEB74CB70E4F57B816"/>
          </w:pPr>
          <w:r w:rsidRPr="00E237E8">
            <w:t>Website Expenses</w:t>
          </w:r>
        </w:p>
      </w:docPartBody>
    </w:docPart>
    <w:docPart>
      <w:docPartPr>
        <w:name w:val="E60C714749A24D06B1750BC246472A2F"/>
        <w:category>
          <w:name w:val="General"/>
          <w:gallery w:val="placeholder"/>
        </w:category>
        <w:types>
          <w:type w:val="bbPlcHdr"/>
        </w:types>
        <w:behaviors>
          <w:behavior w:val="content"/>
        </w:behaviors>
        <w:guid w:val="{6CA5E2D6-1E04-4E68-A37E-65ADA34AFEE6}"/>
      </w:docPartPr>
      <w:docPartBody>
        <w:p w:rsidR="00264998" w:rsidRDefault="00264998">
          <w:pPr>
            <w:pStyle w:val="E60C714749A24D06B1750BC246472A2F"/>
          </w:pPr>
          <w:r w:rsidRPr="00E237E8">
            <w:t>$175</w:t>
          </w:r>
        </w:p>
      </w:docPartBody>
    </w:docPart>
    <w:docPart>
      <w:docPartPr>
        <w:name w:val="D7E9AAD350C946FABB85CFA9F4704E90"/>
        <w:category>
          <w:name w:val="General"/>
          <w:gallery w:val="placeholder"/>
        </w:category>
        <w:types>
          <w:type w:val="bbPlcHdr"/>
        </w:types>
        <w:behaviors>
          <w:behavior w:val="content"/>
        </w:behaviors>
        <w:guid w:val="{9742EDE4-9F10-4494-BA75-5AC4363ED07C}"/>
      </w:docPartPr>
      <w:docPartBody>
        <w:p w:rsidR="00264998" w:rsidRDefault="00264998">
          <w:pPr>
            <w:pStyle w:val="D7E9AAD350C946FABB85CFA9F4704E90"/>
          </w:pPr>
          <w:r w:rsidRPr="00E237E8">
            <w:t>$175</w:t>
          </w:r>
        </w:p>
      </w:docPartBody>
    </w:docPart>
    <w:docPart>
      <w:docPartPr>
        <w:name w:val="18E3B8407F3E4B34BDE9FDDAEE8A1DE7"/>
        <w:category>
          <w:name w:val="General"/>
          <w:gallery w:val="placeholder"/>
        </w:category>
        <w:types>
          <w:type w:val="bbPlcHdr"/>
        </w:types>
        <w:behaviors>
          <w:behavior w:val="content"/>
        </w:behaviors>
        <w:guid w:val="{F96A96C4-4BE3-4975-8E7B-7D6236E61A16}"/>
      </w:docPartPr>
      <w:docPartBody>
        <w:p w:rsidR="00264998" w:rsidRDefault="00264998">
          <w:pPr>
            <w:pStyle w:val="18E3B8407F3E4B34BDE9FDDAEE8A1DE7"/>
          </w:pPr>
          <w:r w:rsidRPr="00E237E8">
            <w:t>$175</w:t>
          </w:r>
        </w:p>
      </w:docPartBody>
    </w:docPart>
    <w:docPart>
      <w:docPartPr>
        <w:name w:val="A367BE1E4E2145468A4DE6811E6D31CA"/>
        <w:category>
          <w:name w:val="General"/>
          <w:gallery w:val="placeholder"/>
        </w:category>
        <w:types>
          <w:type w:val="bbPlcHdr"/>
        </w:types>
        <w:behaviors>
          <w:behavior w:val="content"/>
        </w:behaviors>
        <w:guid w:val="{40F90186-2C0F-4CAF-B17F-1A1E3D65606B}"/>
      </w:docPartPr>
      <w:docPartBody>
        <w:p w:rsidR="00264998" w:rsidRDefault="00264998">
          <w:pPr>
            <w:pStyle w:val="A367BE1E4E2145468A4DE6811E6D31CA"/>
          </w:pPr>
          <w:r w:rsidRPr="00E237E8">
            <w:t>$175</w:t>
          </w:r>
        </w:p>
      </w:docPartBody>
    </w:docPart>
    <w:docPart>
      <w:docPartPr>
        <w:name w:val="AE5C5885E1924916A7FB6087EBDC3B5F"/>
        <w:category>
          <w:name w:val="General"/>
          <w:gallery w:val="placeholder"/>
        </w:category>
        <w:types>
          <w:type w:val="bbPlcHdr"/>
        </w:types>
        <w:behaviors>
          <w:behavior w:val="content"/>
        </w:behaviors>
        <w:guid w:val="{925D130A-9E35-4E41-948C-88ED748326BA}"/>
      </w:docPartPr>
      <w:docPartBody>
        <w:p w:rsidR="00264998" w:rsidRDefault="00264998">
          <w:pPr>
            <w:pStyle w:val="AE5C5885E1924916A7FB6087EBDC3B5F"/>
          </w:pPr>
          <w:r w:rsidRPr="00E237E8">
            <w:t>$175</w:t>
          </w:r>
        </w:p>
      </w:docPartBody>
    </w:docPart>
    <w:docPart>
      <w:docPartPr>
        <w:name w:val="D14D293BAE91457BAED5E4327CFD3E9A"/>
        <w:category>
          <w:name w:val="General"/>
          <w:gallery w:val="placeholder"/>
        </w:category>
        <w:types>
          <w:type w:val="bbPlcHdr"/>
        </w:types>
        <w:behaviors>
          <w:behavior w:val="content"/>
        </w:behaviors>
        <w:guid w:val="{BD3D289C-4F5F-4D0D-A292-B05F9E563525}"/>
      </w:docPartPr>
      <w:docPartBody>
        <w:p w:rsidR="00264998" w:rsidRDefault="00264998">
          <w:pPr>
            <w:pStyle w:val="D14D293BAE91457BAED5E4327CFD3E9A"/>
          </w:pPr>
          <w:r w:rsidRPr="00E237E8">
            <w:t>$175</w:t>
          </w:r>
        </w:p>
      </w:docPartBody>
    </w:docPart>
    <w:docPart>
      <w:docPartPr>
        <w:name w:val="3A8204C429E649DDB846D47409BEF326"/>
        <w:category>
          <w:name w:val="General"/>
          <w:gallery w:val="placeholder"/>
        </w:category>
        <w:types>
          <w:type w:val="bbPlcHdr"/>
        </w:types>
        <w:behaviors>
          <w:behavior w:val="content"/>
        </w:behaviors>
        <w:guid w:val="{D6DEE0AE-965D-4C60-9D5A-69F1CE28308C}"/>
      </w:docPartPr>
      <w:docPartBody>
        <w:p w:rsidR="00264998" w:rsidRDefault="00264998">
          <w:pPr>
            <w:pStyle w:val="3A8204C429E649DDB846D47409BEF326"/>
          </w:pPr>
          <w:r w:rsidRPr="00E237E8">
            <w:t>$175</w:t>
          </w:r>
        </w:p>
      </w:docPartBody>
    </w:docPart>
    <w:docPart>
      <w:docPartPr>
        <w:name w:val="B15CE03696254398AFB2E251A0AA39E0"/>
        <w:category>
          <w:name w:val="General"/>
          <w:gallery w:val="placeholder"/>
        </w:category>
        <w:types>
          <w:type w:val="bbPlcHdr"/>
        </w:types>
        <w:behaviors>
          <w:behavior w:val="content"/>
        </w:behaviors>
        <w:guid w:val="{FBF97C1D-C881-44B6-9024-83FAE468720C}"/>
      </w:docPartPr>
      <w:docPartBody>
        <w:p w:rsidR="00264998" w:rsidRDefault="00264998">
          <w:pPr>
            <w:pStyle w:val="B15CE03696254398AFB2E251A0AA39E0"/>
          </w:pPr>
          <w:r w:rsidRPr="00E237E8">
            <w:t>$175</w:t>
          </w:r>
        </w:p>
      </w:docPartBody>
    </w:docPart>
    <w:docPart>
      <w:docPartPr>
        <w:name w:val="6DDE55D075BA447CA68584390A81C4BA"/>
        <w:category>
          <w:name w:val="General"/>
          <w:gallery w:val="placeholder"/>
        </w:category>
        <w:types>
          <w:type w:val="bbPlcHdr"/>
        </w:types>
        <w:behaviors>
          <w:behavior w:val="content"/>
        </w:behaviors>
        <w:guid w:val="{C574555B-9361-4C57-83BC-EA09762FF5B6}"/>
      </w:docPartPr>
      <w:docPartBody>
        <w:p w:rsidR="00264998" w:rsidRDefault="00264998">
          <w:pPr>
            <w:pStyle w:val="6DDE55D075BA447CA68584390A81C4BA"/>
          </w:pPr>
          <w:r w:rsidRPr="00E237E8">
            <w:t>$175</w:t>
          </w:r>
        </w:p>
      </w:docPartBody>
    </w:docPart>
    <w:docPart>
      <w:docPartPr>
        <w:name w:val="2FD45BC6234B47EC877316079E0356AC"/>
        <w:category>
          <w:name w:val="General"/>
          <w:gallery w:val="placeholder"/>
        </w:category>
        <w:types>
          <w:type w:val="bbPlcHdr"/>
        </w:types>
        <w:behaviors>
          <w:behavior w:val="content"/>
        </w:behaviors>
        <w:guid w:val="{A706584C-64D6-4EEC-AE98-C2C6923D8D90}"/>
      </w:docPartPr>
      <w:docPartBody>
        <w:p w:rsidR="00264998" w:rsidRDefault="00264998">
          <w:pPr>
            <w:pStyle w:val="2FD45BC6234B47EC877316079E0356AC"/>
          </w:pPr>
          <w:r w:rsidRPr="00E237E8">
            <w:t>$175</w:t>
          </w:r>
        </w:p>
      </w:docPartBody>
    </w:docPart>
    <w:docPart>
      <w:docPartPr>
        <w:name w:val="60982D490D3949EBB4F0390AE864888D"/>
        <w:category>
          <w:name w:val="General"/>
          <w:gallery w:val="placeholder"/>
        </w:category>
        <w:types>
          <w:type w:val="bbPlcHdr"/>
        </w:types>
        <w:behaviors>
          <w:behavior w:val="content"/>
        </w:behaviors>
        <w:guid w:val="{0B46827C-9EBA-4764-B8E2-0E12D95C679F}"/>
      </w:docPartPr>
      <w:docPartBody>
        <w:p w:rsidR="00264998" w:rsidRDefault="00264998">
          <w:pPr>
            <w:pStyle w:val="60982D490D3949EBB4F0390AE864888D"/>
          </w:pPr>
          <w:r w:rsidRPr="00E237E8">
            <w:t>$225</w:t>
          </w:r>
        </w:p>
      </w:docPartBody>
    </w:docPart>
    <w:docPart>
      <w:docPartPr>
        <w:name w:val="9D231E1963264886A31E632FB711E8F6"/>
        <w:category>
          <w:name w:val="General"/>
          <w:gallery w:val="placeholder"/>
        </w:category>
        <w:types>
          <w:type w:val="bbPlcHdr"/>
        </w:types>
        <w:behaviors>
          <w:behavior w:val="content"/>
        </w:behaviors>
        <w:guid w:val="{C82DE6F1-C9EE-487A-92E1-8D1B6F6AF97A}"/>
      </w:docPartPr>
      <w:docPartBody>
        <w:p w:rsidR="00264998" w:rsidRDefault="00264998">
          <w:pPr>
            <w:pStyle w:val="9D231E1963264886A31E632FB711E8F6"/>
          </w:pPr>
          <w:r w:rsidRPr="00E237E8">
            <w:t>$225</w:t>
          </w:r>
        </w:p>
      </w:docPartBody>
    </w:docPart>
    <w:docPart>
      <w:docPartPr>
        <w:name w:val="AC9F72525C7F412F8F3D8A27D0B77F9F"/>
        <w:category>
          <w:name w:val="General"/>
          <w:gallery w:val="placeholder"/>
        </w:category>
        <w:types>
          <w:type w:val="bbPlcHdr"/>
        </w:types>
        <w:behaviors>
          <w:behavior w:val="content"/>
        </w:behaviors>
        <w:guid w:val="{ED6EA202-834A-4886-86B0-8B707CAEA45A}"/>
      </w:docPartPr>
      <w:docPartBody>
        <w:p w:rsidR="00264998" w:rsidRDefault="00264998">
          <w:pPr>
            <w:pStyle w:val="AC9F72525C7F412F8F3D8A27D0B77F9F"/>
          </w:pPr>
          <w:r w:rsidRPr="00E237E8">
            <w:t>$2,200</w:t>
          </w:r>
        </w:p>
      </w:docPartBody>
    </w:docPart>
    <w:docPart>
      <w:docPartPr>
        <w:name w:val="9285BF7103E64007B119429C88B31BB1"/>
        <w:category>
          <w:name w:val="General"/>
          <w:gallery w:val="placeholder"/>
        </w:category>
        <w:types>
          <w:type w:val="bbPlcHdr"/>
        </w:types>
        <w:behaviors>
          <w:behavior w:val="content"/>
        </w:behaviors>
        <w:guid w:val="{556D17ED-A1A2-4CB5-AD0F-DD352601FC9A}"/>
      </w:docPartPr>
      <w:docPartBody>
        <w:p w:rsidR="00264998" w:rsidRDefault="00264998">
          <w:pPr>
            <w:pStyle w:val="9285BF7103E64007B119429C88B31BB1"/>
          </w:pPr>
          <w:r w:rsidRPr="00E237E8">
            <w:t>Internet/Phone</w:t>
          </w:r>
        </w:p>
      </w:docPartBody>
    </w:docPart>
    <w:docPart>
      <w:docPartPr>
        <w:name w:val="BFDE58B8F3A5484EAB9BEC5894C4523C"/>
        <w:category>
          <w:name w:val="General"/>
          <w:gallery w:val="placeholder"/>
        </w:category>
        <w:types>
          <w:type w:val="bbPlcHdr"/>
        </w:types>
        <w:behaviors>
          <w:behavior w:val="content"/>
        </w:behaviors>
        <w:guid w:val="{BF604C84-346D-40FB-ADE7-896F8D94A206}"/>
      </w:docPartPr>
      <w:docPartBody>
        <w:p w:rsidR="00264998" w:rsidRDefault="00264998">
          <w:pPr>
            <w:pStyle w:val="BFDE58B8F3A5484EAB9BEC5894C4523C"/>
          </w:pPr>
          <w:r w:rsidRPr="00E237E8">
            <w:t>$110</w:t>
          </w:r>
        </w:p>
      </w:docPartBody>
    </w:docPart>
    <w:docPart>
      <w:docPartPr>
        <w:name w:val="4CC16D2F07E542969997849EE04A6EBC"/>
        <w:category>
          <w:name w:val="General"/>
          <w:gallery w:val="placeholder"/>
        </w:category>
        <w:types>
          <w:type w:val="bbPlcHdr"/>
        </w:types>
        <w:behaviors>
          <w:behavior w:val="content"/>
        </w:behaviors>
        <w:guid w:val="{BADEF2F8-B442-4BE7-9CFC-EDC17EB63766}"/>
      </w:docPartPr>
      <w:docPartBody>
        <w:p w:rsidR="00264998" w:rsidRDefault="00264998">
          <w:pPr>
            <w:pStyle w:val="4CC16D2F07E542969997849EE04A6EBC"/>
          </w:pPr>
          <w:r w:rsidRPr="00E237E8">
            <w:t>$110</w:t>
          </w:r>
        </w:p>
      </w:docPartBody>
    </w:docPart>
    <w:docPart>
      <w:docPartPr>
        <w:name w:val="D7298BA2459A4B32AC426210CF41B61C"/>
        <w:category>
          <w:name w:val="General"/>
          <w:gallery w:val="placeholder"/>
        </w:category>
        <w:types>
          <w:type w:val="bbPlcHdr"/>
        </w:types>
        <w:behaviors>
          <w:behavior w:val="content"/>
        </w:behaviors>
        <w:guid w:val="{85C0AE2F-73F5-4D1A-AF1D-D2142DB71F2D}"/>
      </w:docPartPr>
      <w:docPartBody>
        <w:p w:rsidR="00264998" w:rsidRDefault="00264998">
          <w:pPr>
            <w:pStyle w:val="D7298BA2459A4B32AC426210CF41B61C"/>
          </w:pPr>
          <w:r w:rsidRPr="00E237E8">
            <w:t>$110</w:t>
          </w:r>
        </w:p>
      </w:docPartBody>
    </w:docPart>
    <w:docPart>
      <w:docPartPr>
        <w:name w:val="EB7163E292B34AD18EB651E7CA25E7C0"/>
        <w:category>
          <w:name w:val="General"/>
          <w:gallery w:val="placeholder"/>
        </w:category>
        <w:types>
          <w:type w:val="bbPlcHdr"/>
        </w:types>
        <w:behaviors>
          <w:behavior w:val="content"/>
        </w:behaviors>
        <w:guid w:val="{6AAFEC83-EC29-4001-A87B-2B4FD51041A2}"/>
      </w:docPartPr>
      <w:docPartBody>
        <w:p w:rsidR="00264998" w:rsidRDefault="00264998">
          <w:pPr>
            <w:pStyle w:val="EB7163E292B34AD18EB651E7CA25E7C0"/>
          </w:pPr>
          <w:r w:rsidRPr="00E237E8">
            <w:t>$110</w:t>
          </w:r>
        </w:p>
      </w:docPartBody>
    </w:docPart>
    <w:docPart>
      <w:docPartPr>
        <w:name w:val="5696770C198A4228A45A7A445403AD60"/>
        <w:category>
          <w:name w:val="General"/>
          <w:gallery w:val="placeholder"/>
        </w:category>
        <w:types>
          <w:type w:val="bbPlcHdr"/>
        </w:types>
        <w:behaviors>
          <w:behavior w:val="content"/>
        </w:behaviors>
        <w:guid w:val="{47481451-8EE3-43AB-8826-0B530B9B02A4}"/>
      </w:docPartPr>
      <w:docPartBody>
        <w:p w:rsidR="00264998" w:rsidRDefault="00264998">
          <w:pPr>
            <w:pStyle w:val="5696770C198A4228A45A7A445403AD60"/>
          </w:pPr>
          <w:r w:rsidRPr="00E237E8">
            <w:t>$110</w:t>
          </w:r>
        </w:p>
      </w:docPartBody>
    </w:docPart>
    <w:docPart>
      <w:docPartPr>
        <w:name w:val="3B08C2A59F2944FAB53063F55B2B14DC"/>
        <w:category>
          <w:name w:val="General"/>
          <w:gallery w:val="placeholder"/>
        </w:category>
        <w:types>
          <w:type w:val="bbPlcHdr"/>
        </w:types>
        <w:behaviors>
          <w:behavior w:val="content"/>
        </w:behaviors>
        <w:guid w:val="{056DC541-F4B7-4390-8D32-B55620632FD5}"/>
      </w:docPartPr>
      <w:docPartBody>
        <w:p w:rsidR="00264998" w:rsidRDefault="00264998">
          <w:pPr>
            <w:pStyle w:val="3B08C2A59F2944FAB53063F55B2B14DC"/>
          </w:pPr>
          <w:r w:rsidRPr="00E237E8">
            <w:t>$110</w:t>
          </w:r>
        </w:p>
      </w:docPartBody>
    </w:docPart>
    <w:docPart>
      <w:docPartPr>
        <w:name w:val="242CD3F87B7C431089CA39233244A812"/>
        <w:category>
          <w:name w:val="General"/>
          <w:gallery w:val="placeholder"/>
        </w:category>
        <w:types>
          <w:type w:val="bbPlcHdr"/>
        </w:types>
        <w:behaviors>
          <w:behavior w:val="content"/>
        </w:behaviors>
        <w:guid w:val="{197056A9-34B3-401F-AEFD-665362BA95DD}"/>
      </w:docPartPr>
      <w:docPartBody>
        <w:p w:rsidR="00264998" w:rsidRDefault="00264998">
          <w:pPr>
            <w:pStyle w:val="242CD3F87B7C431089CA39233244A812"/>
          </w:pPr>
          <w:r w:rsidRPr="00E237E8">
            <w:t>$110</w:t>
          </w:r>
        </w:p>
      </w:docPartBody>
    </w:docPart>
    <w:docPart>
      <w:docPartPr>
        <w:name w:val="2B9B49E43281427BAD63BEA120B4EB87"/>
        <w:category>
          <w:name w:val="General"/>
          <w:gallery w:val="placeholder"/>
        </w:category>
        <w:types>
          <w:type w:val="bbPlcHdr"/>
        </w:types>
        <w:behaviors>
          <w:behavior w:val="content"/>
        </w:behaviors>
        <w:guid w:val="{7781F35A-209F-4363-A98B-C295FC90AEE7}"/>
      </w:docPartPr>
      <w:docPartBody>
        <w:p w:rsidR="00264998" w:rsidRDefault="00264998">
          <w:pPr>
            <w:pStyle w:val="2B9B49E43281427BAD63BEA120B4EB87"/>
          </w:pPr>
          <w:r w:rsidRPr="00E237E8">
            <w:t>$110</w:t>
          </w:r>
        </w:p>
      </w:docPartBody>
    </w:docPart>
    <w:docPart>
      <w:docPartPr>
        <w:name w:val="F9CCA7386E7D4A52B6E7F3ADCB68445D"/>
        <w:category>
          <w:name w:val="General"/>
          <w:gallery w:val="placeholder"/>
        </w:category>
        <w:types>
          <w:type w:val="bbPlcHdr"/>
        </w:types>
        <w:behaviors>
          <w:behavior w:val="content"/>
        </w:behaviors>
        <w:guid w:val="{21F35F82-4C2A-4F0C-9CA8-922CD76C1AB2}"/>
      </w:docPartPr>
      <w:docPartBody>
        <w:p w:rsidR="00264998" w:rsidRDefault="00264998">
          <w:pPr>
            <w:pStyle w:val="F9CCA7386E7D4A52B6E7F3ADCB68445D"/>
          </w:pPr>
          <w:r w:rsidRPr="00E237E8">
            <w:t>$110</w:t>
          </w:r>
        </w:p>
      </w:docPartBody>
    </w:docPart>
    <w:docPart>
      <w:docPartPr>
        <w:name w:val="420A638F69B8467B9E09AB4D53EB9E4B"/>
        <w:category>
          <w:name w:val="General"/>
          <w:gallery w:val="placeholder"/>
        </w:category>
        <w:types>
          <w:type w:val="bbPlcHdr"/>
        </w:types>
        <w:behaviors>
          <w:behavior w:val="content"/>
        </w:behaviors>
        <w:guid w:val="{A04FA8A9-8BE5-45F7-9535-AB3B14A2CC92}"/>
      </w:docPartPr>
      <w:docPartBody>
        <w:p w:rsidR="00264998" w:rsidRDefault="00264998">
          <w:pPr>
            <w:pStyle w:val="420A638F69B8467B9E09AB4D53EB9E4B"/>
          </w:pPr>
          <w:r w:rsidRPr="00E237E8">
            <w:t>$110</w:t>
          </w:r>
        </w:p>
      </w:docPartBody>
    </w:docPart>
    <w:docPart>
      <w:docPartPr>
        <w:name w:val="05693A90D97E4FF3A7CE34ED3DA6A488"/>
        <w:category>
          <w:name w:val="General"/>
          <w:gallery w:val="placeholder"/>
        </w:category>
        <w:types>
          <w:type w:val="bbPlcHdr"/>
        </w:types>
        <w:behaviors>
          <w:behavior w:val="content"/>
        </w:behaviors>
        <w:guid w:val="{9F4C34D6-79F6-4C07-A94A-837A5615D5A1}"/>
      </w:docPartPr>
      <w:docPartBody>
        <w:p w:rsidR="00264998" w:rsidRDefault="00264998">
          <w:pPr>
            <w:pStyle w:val="05693A90D97E4FF3A7CE34ED3DA6A488"/>
          </w:pPr>
          <w:r w:rsidRPr="00E237E8">
            <w:t>$110</w:t>
          </w:r>
        </w:p>
      </w:docPartBody>
    </w:docPart>
    <w:docPart>
      <w:docPartPr>
        <w:name w:val="901D37C98B4C4332AE43AFD32C248DBB"/>
        <w:category>
          <w:name w:val="General"/>
          <w:gallery w:val="placeholder"/>
        </w:category>
        <w:types>
          <w:type w:val="bbPlcHdr"/>
        </w:types>
        <w:behaviors>
          <w:behavior w:val="content"/>
        </w:behaviors>
        <w:guid w:val="{70D54B13-F5A8-4EF0-AAF1-E05FC2365FAB}"/>
      </w:docPartPr>
      <w:docPartBody>
        <w:p w:rsidR="00264998" w:rsidRDefault="00264998">
          <w:pPr>
            <w:pStyle w:val="901D37C98B4C4332AE43AFD32C248DBB"/>
          </w:pPr>
          <w:r w:rsidRPr="00E237E8">
            <w:t>$110</w:t>
          </w:r>
        </w:p>
      </w:docPartBody>
    </w:docPart>
    <w:docPart>
      <w:docPartPr>
        <w:name w:val="6007F836AF5241AAB2D19F0FB865CEA0"/>
        <w:category>
          <w:name w:val="General"/>
          <w:gallery w:val="placeholder"/>
        </w:category>
        <w:types>
          <w:type w:val="bbPlcHdr"/>
        </w:types>
        <w:behaviors>
          <w:behavior w:val="content"/>
        </w:behaviors>
        <w:guid w:val="{40F3786E-5E24-4612-A56B-66C0BBC934B5}"/>
      </w:docPartPr>
      <w:docPartBody>
        <w:p w:rsidR="00264998" w:rsidRDefault="00264998">
          <w:pPr>
            <w:pStyle w:val="6007F836AF5241AAB2D19F0FB865CEA0"/>
          </w:pPr>
          <w:r w:rsidRPr="00E237E8">
            <w:t>$1,320</w:t>
          </w:r>
        </w:p>
      </w:docPartBody>
    </w:docPart>
    <w:docPart>
      <w:docPartPr>
        <w:name w:val="702C2C6BF3AD4C368425214691C6977A"/>
        <w:category>
          <w:name w:val="General"/>
          <w:gallery w:val="placeholder"/>
        </w:category>
        <w:types>
          <w:type w:val="bbPlcHdr"/>
        </w:types>
        <w:behaviors>
          <w:behavior w:val="content"/>
        </w:behaviors>
        <w:guid w:val="{7BDAF420-3ECE-448E-980A-C222F6EF20EB}"/>
      </w:docPartPr>
      <w:docPartBody>
        <w:p w:rsidR="00264998" w:rsidRDefault="00264998">
          <w:pPr>
            <w:pStyle w:val="702C2C6BF3AD4C368425214691C6977A"/>
          </w:pPr>
          <w:r w:rsidRPr="00E237E8">
            <w:t>Insurance</w:t>
          </w:r>
        </w:p>
      </w:docPartBody>
    </w:docPart>
    <w:docPart>
      <w:docPartPr>
        <w:name w:val="524845A29AEF411797792F4D4BB36B38"/>
        <w:category>
          <w:name w:val="General"/>
          <w:gallery w:val="placeholder"/>
        </w:category>
        <w:types>
          <w:type w:val="bbPlcHdr"/>
        </w:types>
        <w:behaviors>
          <w:behavior w:val="content"/>
        </w:behaviors>
        <w:guid w:val="{0CED61F3-8915-473C-9A5B-8E58ECEE5ACF}"/>
      </w:docPartPr>
      <w:docPartBody>
        <w:p w:rsidR="00264998" w:rsidRDefault="00264998">
          <w:pPr>
            <w:pStyle w:val="524845A29AEF411797792F4D4BB36B38"/>
          </w:pPr>
          <w:r w:rsidRPr="00E237E8">
            <w:t>$165</w:t>
          </w:r>
        </w:p>
      </w:docPartBody>
    </w:docPart>
    <w:docPart>
      <w:docPartPr>
        <w:name w:val="EB6CF07C33474FAFA756EB0C88AF9D82"/>
        <w:category>
          <w:name w:val="General"/>
          <w:gallery w:val="placeholder"/>
        </w:category>
        <w:types>
          <w:type w:val="bbPlcHdr"/>
        </w:types>
        <w:behaviors>
          <w:behavior w:val="content"/>
        </w:behaviors>
        <w:guid w:val="{D0FB48B4-0992-4335-AF99-9298143B7194}"/>
      </w:docPartPr>
      <w:docPartBody>
        <w:p w:rsidR="00264998" w:rsidRDefault="00264998">
          <w:pPr>
            <w:pStyle w:val="EB6CF07C33474FAFA756EB0C88AF9D82"/>
          </w:pPr>
          <w:r w:rsidRPr="00E237E8">
            <w:t>$165</w:t>
          </w:r>
        </w:p>
      </w:docPartBody>
    </w:docPart>
    <w:docPart>
      <w:docPartPr>
        <w:name w:val="0C99E4382789433FB86CC827C90ED3C7"/>
        <w:category>
          <w:name w:val="General"/>
          <w:gallery w:val="placeholder"/>
        </w:category>
        <w:types>
          <w:type w:val="bbPlcHdr"/>
        </w:types>
        <w:behaviors>
          <w:behavior w:val="content"/>
        </w:behaviors>
        <w:guid w:val="{EFED3A97-3E0F-4D7E-868B-24CA8513458C}"/>
      </w:docPartPr>
      <w:docPartBody>
        <w:p w:rsidR="00264998" w:rsidRDefault="00264998">
          <w:pPr>
            <w:pStyle w:val="0C99E4382789433FB86CC827C90ED3C7"/>
          </w:pPr>
          <w:r w:rsidRPr="00E237E8">
            <w:t>$165</w:t>
          </w:r>
        </w:p>
      </w:docPartBody>
    </w:docPart>
    <w:docPart>
      <w:docPartPr>
        <w:name w:val="BA87B52D3731409289CA31FCEF8DF9B2"/>
        <w:category>
          <w:name w:val="General"/>
          <w:gallery w:val="placeholder"/>
        </w:category>
        <w:types>
          <w:type w:val="bbPlcHdr"/>
        </w:types>
        <w:behaviors>
          <w:behavior w:val="content"/>
        </w:behaviors>
        <w:guid w:val="{EEB0DF1A-01CE-4526-B808-EC639CC2918D}"/>
      </w:docPartPr>
      <w:docPartBody>
        <w:p w:rsidR="00264998" w:rsidRDefault="00264998">
          <w:pPr>
            <w:pStyle w:val="BA87B52D3731409289CA31FCEF8DF9B2"/>
          </w:pPr>
          <w:r w:rsidRPr="00E237E8">
            <w:t>$165</w:t>
          </w:r>
        </w:p>
      </w:docPartBody>
    </w:docPart>
    <w:docPart>
      <w:docPartPr>
        <w:name w:val="89591EDCDA074253BD3F7AE25FDAB7CA"/>
        <w:category>
          <w:name w:val="General"/>
          <w:gallery w:val="placeholder"/>
        </w:category>
        <w:types>
          <w:type w:val="bbPlcHdr"/>
        </w:types>
        <w:behaviors>
          <w:behavior w:val="content"/>
        </w:behaviors>
        <w:guid w:val="{2D3B9354-BF27-4FB3-ABDE-421BB15607F4}"/>
      </w:docPartPr>
      <w:docPartBody>
        <w:p w:rsidR="00264998" w:rsidRDefault="00264998">
          <w:pPr>
            <w:pStyle w:val="89591EDCDA074253BD3F7AE25FDAB7CA"/>
          </w:pPr>
          <w:r w:rsidRPr="00E237E8">
            <w:t>$165</w:t>
          </w:r>
        </w:p>
      </w:docPartBody>
    </w:docPart>
    <w:docPart>
      <w:docPartPr>
        <w:name w:val="ED0217CD94894A93AFCC81F856E7F18F"/>
        <w:category>
          <w:name w:val="General"/>
          <w:gallery w:val="placeholder"/>
        </w:category>
        <w:types>
          <w:type w:val="bbPlcHdr"/>
        </w:types>
        <w:behaviors>
          <w:behavior w:val="content"/>
        </w:behaviors>
        <w:guid w:val="{AD16C6B6-802E-4976-A460-0DC880E70D14}"/>
      </w:docPartPr>
      <w:docPartBody>
        <w:p w:rsidR="00264998" w:rsidRDefault="00264998">
          <w:pPr>
            <w:pStyle w:val="ED0217CD94894A93AFCC81F856E7F18F"/>
          </w:pPr>
          <w:r w:rsidRPr="00E237E8">
            <w:t>$165</w:t>
          </w:r>
        </w:p>
      </w:docPartBody>
    </w:docPart>
    <w:docPart>
      <w:docPartPr>
        <w:name w:val="C3F4FD7BEE95461FAF4371780218A2BE"/>
        <w:category>
          <w:name w:val="General"/>
          <w:gallery w:val="placeholder"/>
        </w:category>
        <w:types>
          <w:type w:val="bbPlcHdr"/>
        </w:types>
        <w:behaviors>
          <w:behavior w:val="content"/>
        </w:behaviors>
        <w:guid w:val="{9F2187C2-A335-4C74-BDA6-E76449ADD3B2}"/>
      </w:docPartPr>
      <w:docPartBody>
        <w:p w:rsidR="00264998" w:rsidRDefault="00264998">
          <w:pPr>
            <w:pStyle w:val="C3F4FD7BEE95461FAF4371780218A2BE"/>
          </w:pPr>
          <w:r w:rsidRPr="00E237E8">
            <w:t>$165</w:t>
          </w:r>
        </w:p>
      </w:docPartBody>
    </w:docPart>
    <w:docPart>
      <w:docPartPr>
        <w:name w:val="B4C0F48BD18149CAB4038F7DFB5D96BD"/>
        <w:category>
          <w:name w:val="General"/>
          <w:gallery w:val="placeholder"/>
        </w:category>
        <w:types>
          <w:type w:val="bbPlcHdr"/>
        </w:types>
        <w:behaviors>
          <w:behavior w:val="content"/>
        </w:behaviors>
        <w:guid w:val="{5393B988-5161-4F41-89F4-3FC8431A2CA7}"/>
      </w:docPartPr>
      <w:docPartBody>
        <w:p w:rsidR="00264998" w:rsidRDefault="00264998">
          <w:pPr>
            <w:pStyle w:val="B4C0F48BD18149CAB4038F7DFB5D96BD"/>
          </w:pPr>
          <w:r w:rsidRPr="00E237E8">
            <w:t>$165</w:t>
          </w:r>
        </w:p>
      </w:docPartBody>
    </w:docPart>
    <w:docPart>
      <w:docPartPr>
        <w:name w:val="8D9D4D008D284BF0B9C9F509183C4E04"/>
        <w:category>
          <w:name w:val="General"/>
          <w:gallery w:val="placeholder"/>
        </w:category>
        <w:types>
          <w:type w:val="bbPlcHdr"/>
        </w:types>
        <w:behaviors>
          <w:behavior w:val="content"/>
        </w:behaviors>
        <w:guid w:val="{EEC6A4D0-4B27-4D7E-A76A-1270C9CA983B}"/>
      </w:docPartPr>
      <w:docPartBody>
        <w:p w:rsidR="00264998" w:rsidRDefault="00264998">
          <w:pPr>
            <w:pStyle w:val="8D9D4D008D284BF0B9C9F509183C4E04"/>
          </w:pPr>
          <w:r w:rsidRPr="00E237E8">
            <w:t>$165</w:t>
          </w:r>
        </w:p>
      </w:docPartBody>
    </w:docPart>
    <w:docPart>
      <w:docPartPr>
        <w:name w:val="3DE75CD7C0924E2B9EC75615B6D18876"/>
        <w:category>
          <w:name w:val="General"/>
          <w:gallery w:val="placeholder"/>
        </w:category>
        <w:types>
          <w:type w:val="bbPlcHdr"/>
        </w:types>
        <w:behaviors>
          <w:behavior w:val="content"/>
        </w:behaviors>
        <w:guid w:val="{08F9A1D7-96C0-4904-A8B7-C561C136D1BE}"/>
      </w:docPartPr>
      <w:docPartBody>
        <w:p w:rsidR="00264998" w:rsidRDefault="00264998">
          <w:pPr>
            <w:pStyle w:val="3DE75CD7C0924E2B9EC75615B6D18876"/>
          </w:pPr>
          <w:r w:rsidRPr="00E237E8">
            <w:t>$165</w:t>
          </w:r>
        </w:p>
      </w:docPartBody>
    </w:docPart>
    <w:docPart>
      <w:docPartPr>
        <w:name w:val="1DCAAF0E4CE341BFAEC0160E8E594CC3"/>
        <w:category>
          <w:name w:val="General"/>
          <w:gallery w:val="placeholder"/>
        </w:category>
        <w:types>
          <w:type w:val="bbPlcHdr"/>
        </w:types>
        <w:behaviors>
          <w:behavior w:val="content"/>
        </w:behaviors>
        <w:guid w:val="{34316161-FA2F-4301-AD0C-443A4B5C5887}"/>
      </w:docPartPr>
      <w:docPartBody>
        <w:p w:rsidR="00264998" w:rsidRDefault="00264998">
          <w:pPr>
            <w:pStyle w:val="1DCAAF0E4CE341BFAEC0160E8E594CC3"/>
          </w:pPr>
          <w:r w:rsidRPr="00E237E8">
            <w:t>$165</w:t>
          </w:r>
        </w:p>
      </w:docPartBody>
    </w:docPart>
    <w:docPart>
      <w:docPartPr>
        <w:name w:val="2EC244B367924AA699E863D820B210BC"/>
        <w:category>
          <w:name w:val="General"/>
          <w:gallery w:val="placeholder"/>
        </w:category>
        <w:types>
          <w:type w:val="bbPlcHdr"/>
        </w:types>
        <w:behaviors>
          <w:behavior w:val="content"/>
        </w:behaviors>
        <w:guid w:val="{4D20E2D1-F537-41D6-A49D-7A6C2F83D10C}"/>
      </w:docPartPr>
      <w:docPartBody>
        <w:p w:rsidR="00264998" w:rsidRDefault="00264998">
          <w:pPr>
            <w:pStyle w:val="2EC244B367924AA699E863D820B210BC"/>
          </w:pPr>
          <w:r w:rsidRPr="00E237E8">
            <w:t>$165</w:t>
          </w:r>
        </w:p>
      </w:docPartBody>
    </w:docPart>
    <w:docPart>
      <w:docPartPr>
        <w:name w:val="9D1DCB3B44A74E5EA2E0A30DB1D0F4B8"/>
        <w:category>
          <w:name w:val="General"/>
          <w:gallery w:val="placeholder"/>
        </w:category>
        <w:types>
          <w:type w:val="bbPlcHdr"/>
        </w:types>
        <w:behaviors>
          <w:behavior w:val="content"/>
        </w:behaviors>
        <w:guid w:val="{091E086C-6CED-487A-A75F-F050D277688A}"/>
      </w:docPartPr>
      <w:docPartBody>
        <w:p w:rsidR="00264998" w:rsidRDefault="00264998">
          <w:pPr>
            <w:pStyle w:val="9D1DCB3B44A74E5EA2E0A30DB1D0F4B8"/>
          </w:pPr>
          <w:r w:rsidRPr="00E237E8">
            <w:t>$1,980</w:t>
          </w:r>
        </w:p>
      </w:docPartBody>
    </w:docPart>
    <w:docPart>
      <w:docPartPr>
        <w:name w:val="E8F18030C070420DBACB6D1DA370BB36"/>
        <w:category>
          <w:name w:val="General"/>
          <w:gallery w:val="placeholder"/>
        </w:category>
        <w:types>
          <w:type w:val="bbPlcHdr"/>
        </w:types>
        <w:behaviors>
          <w:behavior w:val="content"/>
        </w:behaviors>
        <w:guid w:val="{B448587A-32EB-4CDB-8D08-DBCD552EAE0B}"/>
      </w:docPartPr>
      <w:docPartBody>
        <w:p w:rsidR="00264998" w:rsidRDefault="00264998">
          <w:pPr>
            <w:pStyle w:val="E8F18030C070420DBACB6D1DA370BB36"/>
          </w:pPr>
          <w:r w:rsidRPr="00E237E8">
            <w:t>Travel</w:t>
          </w:r>
        </w:p>
      </w:docPartBody>
    </w:docPart>
    <w:docPart>
      <w:docPartPr>
        <w:name w:val="AB8C15B4540C4630ACE4A14D32AD1E88"/>
        <w:category>
          <w:name w:val="General"/>
          <w:gallery w:val="placeholder"/>
        </w:category>
        <w:types>
          <w:type w:val="bbPlcHdr"/>
        </w:types>
        <w:behaviors>
          <w:behavior w:val="content"/>
        </w:behaviors>
        <w:guid w:val="{E9DFC573-EEC0-47C3-A695-9C42806F3A9A}"/>
      </w:docPartPr>
      <w:docPartBody>
        <w:p w:rsidR="00264998" w:rsidRDefault="00264998">
          <w:pPr>
            <w:pStyle w:val="AB8C15B4540C4630ACE4A14D32AD1E88"/>
          </w:pPr>
          <w:r w:rsidRPr="00E237E8">
            <w:t>$100</w:t>
          </w:r>
        </w:p>
      </w:docPartBody>
    </w:docPart>
    <w:docPart>
      <w:docPartPr>
        <w:name w:val="FE8E9A3D799844CCB45A655923EFE151"/>
        <w:category>
          <w:name w:val="General"/>
          <w:gallery w:val="placeholder"/>
        </w:category>
        <w:types>
          <w:type w:val="bbPlcHdr"/>
        </w:types>
        <w:behaviors>
          <w:behavior w:val="content"/>
        </w:behaviors>
        <w:guid w:val="{B32EF66B-7DB4-4E7B-9601-DCE6D4D7F6EC}"/>
      </w:docPartPr>
      <w:docPartBody>
        <w:p w:rsidR="00264998" w:rsidRDefault="00264998">
          <w:pPr>
            <w:pStyle w:val="FE8E9A3D799844CCB45A655923EFE151"/>
          </w:pPr>
          <w:r w:rsidRPr="00E237E8">
            <w:t>$0</w:t>
          </w:r>
        </w:p>
      </w:docPartBody>
    </w:docPart>
    <w:docPart>
      <w:docPartPr>
        <w:name w:val="FF2ECB25432741C29BEEBDD007E9D429"/>
        <w:category>
          <w:name w:val="General"/>
          <w:gallery w:val="placeholder"/>
        </w:category>
        <w:types>
          <w:type w:val="bbPlcHdr"/>
        </w:types>
        <w:behaviors>
          <w:behavior w:val="content"/>
        </w:behaviors>
        <w:guid w:val="{803504AD-89AC-4D9B-B129-864C7B0C1E11}"/>
      </w:docPartPr>
      <w:docPartBody>
        <w:p w:rsidR="00264998" w:rsidRDefault="00264998">
          <w:pPr>
            <w:pStyle w:val="FF2ECB25432741C29BEEBDD007E9D429"/>
          </w:pPr>
          <w:r w:rsidRPr="00E237E8">
            <w:t>$0</w:t>
          </w:r>
        </w:p>
      </w:docPartBody>
    </w:docPart>
    <w:docPart>
      <w:docPartPr>
        <w:name w:val="6756BAE327364C38B73EE0BE62FB8E67"/>
        <w:category>
          <w:name w:val="General"/>
          <w:gallery w:val="placeholder"/>
        </w:category>
        <w:types>
          <w:type w:val="bbPlcHdr"/>
        </w:types>
        <w:behaviors>
          <w:behavior w:val="content"/>
        </w:behaviors>
        <w:guid w:val="{A51DBB1A-FCE4-4DC8-BDAC-98C2AB8D1EA6}"/>
      </w:docPartPr>
      <w:docPartBody>
        <w:p w:rsidR="00264998" w:rsidRDefault="00264998">
          <w:pPr>
            <w:pStyle w:val="6756BAE327364C38B73EE0BE62FB8E67"/>
          </w:pPr>
          <w:r w:rsidRPr="00E237E8">
            <w:t>$250</w:t>
          </w:r>
        </w:p>
      </w:docPartBody>
    </w:docPart>
    <w:docPart>
      <w:docPartPr>
        <w:name w:val="0F1F3B9375C04A9CB973D72FC296250D"/>
        <w:category>
          <w:name w:val="General"/>
          <w:gallery w:val="placeholder"/>
        </w:category>
        <w:types>
          <w:type w:val="bbPlcHdr"/>
        </w:types>
        <w:behaviors>
          <w:behavior w:val="content"/>
        </w:behaviors>
        <w:guid w:val="{27BD2790-F086-4ACC-88B0-7D7FD957D734}"/>
      </w:docPartPr>
      <w:docPartBody>
        <w:p w:rsidR="00264998" w:rsidRDefault="00264998">
          <w:pPr>
            <w:pStyle w:val="0F1F3B9375C04A9CB973D72FC296250D"/>
          </w:pPr>
          <w:r w:rsidRPr="00E237E8">
            <w:t>$0</w:t>
          </w:r>
        </w:p>
      </w:docPartBody>
    </w:docPart>
    <w:docPart>
      <w:docPartPr>
        <w:name w:val="D6794084EC8642F39DA13A90549514DE"/>
        <w:category>
          <w:name w:val="General"/>
          <w:gallery w:val="placeholder"/>
        </w:category>
        <w:types>
          <w:type w:val="bbPlcHdr"/>
        </w:types>
        <w:behaviors>
          <w:behavior w:val="content"/>
        </w:behaviors>
        <w:guid w:val="{306F0A28-26CE-4863-B0E4-EFA68CE333BA}"/>
      </w:docPartPr>
      <w:docPartBody>
        <w:p w:rsidR="00264998" w:rsidRDefault="00264998">
          <w:pPr>
            <w:pStyle w:val="D6794084EC8642F39DA13A90549514DE"/>
          </w:pPr>
          <w:r w:rsidRPr="00E237E8">
            <w:t>$0</w:t>
          </w:r>
        </w:p>
      </w:docPartBody>
    </w:docPart>
    <w:docPart>
      <w:docPartPr>
        <w:name w:val="61CD4E0F20F64B13B22E6275F43A6AE8"/>
        <w:category>
          <w:name w:val="General"/>
          <w:gallery w:val="placeholder"/>
        </w:category>
        <w:types>
          <w:type w:val="bbPlcHdr"/>
        </w:types>
        <w:behaviors>
          <w:behavior w:val="content"/>
        </w:behaviors>
        <w:guid w:val="{192E7841-E64B-4486-8185-34696F0A6310}"/>
      </w:docPartPr>
      <w:docPartBody>
        <w:p w:rsidR="00264998" w:rsidRDefault="00264998">
          <w:pPr>
            <w:pStyle w:val="61CD4E0F20F64B13B22E6275F43A6AE8"/>
          </w:pPr>
          <w:r w:rsidRPr="00E237E8">
            <w:t>$0</w:t>
          </w:r>
        </w:p>
      </w:docPartBody>
    </w:docPart>
    <w:docPart>
      <w:docPartPr>
        <w:name w:val="A02E3DA31B4D461198861080EE9C633B"/>
        <w:category>
          <w:name w:val="General"/>
          <w:gallery w:val="placeholder"/>
        </w:category>
        <w:types>
          <w:type w:val="bbPlcHdr"/>
        </w:types>
        <w:behaviors>
          <w:behavior w:val="content"/>
        </w:behaviors>
        <w:guid w:val="{A509F26A-A2E9-4D30-B5BD-3159893ABD85}"/>
      </w:docPartPr>
      <w:docPartBody>
        <w:p w:rsidR="00264998" w:rsidRDefault="00264998">
          <w:pPr>
            <w:pStyle w:val="A02E3DA31B4D461198861080EE9C633B"/>
          </w:pPr>
          <w:r w:rsidRPr="00E237E8">
            <w:t>$0</w:t>
          </w:r>
        </w:p>
      </w:docPartBody>
    </w:docPart>
    <w:docPart>
      <w:docPartPr>
        <w:name w:val="7EB36B431EA34A9F89C34BDAD18D642B"/>
        <w:category>
          <w:name w:val="General"/>
          <w:gallery w:val="placeholder"/>
        </w:category>
        <w:types>
          <w:type w:val="bbPlcHdr"/>
        </w:types>
        <w:behaviors>
          <w:behavior w:val="content"/>
        </w:behaviors>
        <w:guid w:val="{AEA39E24-B394-43BB-8F48-E9B273C06239}"/>
      </w:docPartPr>
      <w:docPartBody>
        <w:p w:rsidR="00264998" w:rsidRDefault="00264998">
          <w:pPr>
            <w:pStyle w:val="7EB36B431EA34A9F89C34BDAD18D642B"/>
          </w:pPr>
          <w:r w:rsidRPr="00E237E8">
            <w:t>$675</w:t>
          </w:r>
        </w:p>
      </w:docPartBody>
    </w:docPart>
    <w:docPart>
      <w:docPartPr>
        <w:name w:val="AF6EB8A622574412A33458F6989D0D30"/>
        <w:category>
          <w:name w:val="General"/>
          <w:gallery w:val="placeholder"/>
        </w:category>
        <w:types>
          <w:type w:val="bbPlcHdr"/>
        </w:types>
        <w:behaviors>
          <w:behavior w:val="content"/>
        </w:behaviors>
        <w:guid w:val="{B328847B-6659-49A0-A300-10F61478E100}"/>
      </w:docPartPr>
      <w:docPartBody>
        <w:p w:rsidR="00264998" w:rsidRDefault="00264998">
          <w:pPr>
            <w:pStyle w:val="AF6EB8A622574412A33458F6989D0D30"/>
          </w:pPr>
          <w:r w:rsidRPr="00E237E8">
            <w:t>$800</w:t>
          </w:r>
        </w:p>
      </w:docPartBody>
    </w:docPart>
    <w:docPart>
      <w:docPartPr>
        <w:name w:val="B4023256238E4853BABC91E926B18775"/>
        <w:category>
          <w:name w:val="General"/>
          <w:gallery w:val="placeholder"/>
        </w:category>
        <w:types>
          <w:type w:val="bbPlcHdr"/>
        </w:types>
        <w:behaviors>
          <w:behavior w:val="content"/>
        </w:behaviors>
        <w:guid w:val="{077C6C06-525A-4BEE-A85D-6A6C19D92F23}"/>
      </w:docPartPr>
      <w:docPartBody>
        <w:p w:rsidR="00264998" w:rsidRDefault="00264998">
          <w:pPr>
            <w:pStyle w:val="B4023256238E4853BABC91E926B18775"/>
          </w:pPr>
          <w:r w:rsidRPr="00E237E8">
            <w:t>$0</w:t>
          </w:r>
        </w:p>
      </w:docPartBody>
    </w:docPart>
    <w:docPart>
      <w:docPartPr>
        <w:name w:val="9CC690811977458899734169A116E6DB"/>
        <w:category>
          <w:name w:val="General"/>
          <w:gallery w:val="placeholder"/>
        </w:category>
        <w:types>
          <w:type w:val="bbPlcHdr"/>
        </w:types>
        <w:behaviors>
          <w:behavior w:val="content"/>
        </w:behaviors>
        <w:guid w:val="{F276D996-FB0E-4418-942B-2A6EC9BC4CCA}"/>
      </w:docPartPr>
      <w:docPartBody>
        <w:p w:rsidR="00264998" w:rsidRDefault="00264998">
          <w:pPr>
            <w:pStyle w:val="9CC690811977458899734169A116E6DB"/>
          </w:pPr>
          <w:r w:rsidRPr="00E237E8">
            <w:t>$0</w:t>
          </w:r>
        </w:p>
      </w:docPartBody>
    </w:docPart>
    <w:docPart>
      <w:docPartPr>
        <w:name w:val="491E9C4752124F9C82B424DC958F8FC3"/>
        <w:category>
          <w:name w:val="General"/>
          <w:gallery w:val="placeholder"/>
        </w:category>
        <w:types>
          <w:type w:val="bbPlcHdr"/>
        </w:types>
        <w:behaviors>
          <w:behavior w:val="content"/>
        </w:behaviors>
        <w:guid w:val="{3EF9082A-94CA-4977-8B33-D2250EB504FB}"/>
      </w:docPartPr>
      <w:docPartBody>
        <w:p w:rsidR="00264998" w:rsidRDefault="00264998">
          <w:pPr>
            <w:pStyle w:val="491E9C4752124F9C82B424DC958F8FC3"/>
          </w:pPr>
          <w:r w:rsidRPr="00E237E8">
            <w:t>$1,825</w:t>
          </w:r>
        </w:p>
      </w:docPartBody>
    </w:docPart>
    <w:docPart>
      <w:docPartPr>
        <w:name w:val="2E0280182F0A4F7E8A01F30FEA01BEFD"/>
        <w:category>
          <w:name w:val="General"/>
          <w:gallery w:val="placeholder"/>
        </w:category>
        <w:types>
          <w:type w:val="bbPlcHdr"/>
        </w:types>
        <w:behaviors>
          <w:behavior w:val="content"/>
        </w:behaviors>
        <w:guid w:val="{CDF83CAB-90A8-4F5E-98B9-D889E1305BCA}"/>
      </w:docPartPr>
      <w:docPartBody>
        <w:p w:rsidR="00264998" w:rsidRDefault="00264998">
          <w:pPr>
            <w:pStyle w:val="2E0280182F0A4F7E8A01F30FEA01BEFD"/>
          </w:pPr>
          <w:r w:rsidRPr="00E237E8">
            <w:t>Legal/Accounting</w:t>
          </w:r>
        </w:p>
      </w:docPartBody>
    </w:docPart>
    <w:docPart>
      <w:docPartPr>
        <w:name w:val="041AEEBB394F4D659E9B09A9A7072D32"/>
        <w:category>
          <w:name w:val="General"/>
          <w:gallery w:val="placeholder"/>
        </w:category>
        <w:types>
          <w:type w:val="bbPlcHdr"/>
        </w:types>
        <w:behaviors>
          <w:behavior w:val="content"/>
        </w:behaviors>
        <w:guid w:val="{82789932-DF23-463A-8D56-975B21A33025}"/>
      </w:docPartPr>
      <w:docPartBody>
        <w:p w:rsidR="00264998" w:rsidRDefault="00264998">
          <w:pPr>
            <w:pStyle w:val="041AEEBB394F4D659E9B09A9A7072D32"/>
          </w:pPr>
          <w:r w:rsidRPr="00E237E8">
            <w:t>$1,200</w:t>
          </w:r>
        </w:p>
      </w:docPartBody>
    </w:docPart>
    <w:docPart>
      <w:docPartPr>
        <w:name w:val="0BDB45CC1A214DE9932943CEF42F3CEE"/>
        <w:category>
          <w:name w:val="General"/>
          <w:gallery w:val="placeholder"/>
        </w:category>
        <w:types>
          <w:type w:val="bbPlcHdr"/>
        </w:types>
        <w:behaviors>
          <w:behavior w:val="content"/>
        </w:behaviors>
        <w:guid w:val="{1846C528-ED7F-4580-9AB8-BE72A0C2C473}"/>
      </w:docPartPr>
      <w:docPartBody>
        <w:p w:rsidR="00264998" w:rsidRDefault="00264998">
          <w:pPr>
            <w:pStyle w:val="0BDB45CC1A214DE9932943CEF42F3CEE"/>
          </w:pPr>
          <w:r w:rsidRPr="00E237E8">
            <w:t>$0</w:t>
          </w:r>
        </w:p>
      </w:docPartBody>
    </w:docPart>
    <w:docPart>
      <w:docPartPr>
        <w:name w:val="4AED83E7503A447C93511F8BB7D3708E"/>
        <w:category>
          <w:name w:val="General"/>
          <w:gallery w:val="placeholder"/>
        </w:category>
        <w:types>
          <w:type w:val="bbPlcHdr"/>
        </w:types>
        <w:behaviors>
          <w:behavior w:val="content"/>
        </w:behaviors>
        <w:guid w:val="{AF257E01-5419-4F7A-B49C-237AED0D5097}"/>
      </w:docPartPr>
      <w:docPartBody>
        <w:p w:rsidR="00264998" w:rsidRDefault="00264998">
          <w:pPr>
            <w:pStyle w:val="4AED83E7503A447C93511F8BB7D3708E"/>
          </w:pPr>
          <w:r w:rsidRPr="00E237E8">
            <w:t>$0</w:t>
          </w:r>
        </w:p>
      </w:docPartBody>
    </w:docPart>
    <w:docPart>
      <w:docPartPr>
        <w:name w:val="0C1C774765584D12B8714B510E36F2CC"/>
        <w:category>
          <w:name w:val="General"/>
          <w:gallery w:val="placeholder"/>
        </w:category>
        <w:types>
          <w:type w:val="bbPlcHdr"/>
        </w:types>
        <w:behaviors>
          <w:behavior w:val="content"/>
        </w:behaviors>
        <w:guid w:val="{F764B387-2C99-4497-8DE1-0EA8E6C65D3D}"/>
      </w:docPartPr>
      <w:docPartBody>
        <w:p w:rsidR="00264998" w:rsidRDefault="00264998">
          <w:pPr>
            <w:pStyle w:val="0C1C774765584D12B8714B510E36F2CC"/>
          </w:pPr>
          <w:r w:rsidRPr="00E237E8">
            <w:t>$450</w:t>
          </w:r>
        </w:p>
      </w:docPartBody>
    </w:docPart>
    <w:docPart>
      <w:docPartPr>
        <w:name w:val="9E34803AD6A14A75A703C8F6BCDE9BDC"/>
        <w:category>
          <w:name w:val="General"/>
          <w:gallery w:val="placeholder"/>
        </w:category>
        <w:types>
          <w:type w:val="bbPlcHdr"/>
        </w:types>
        <w:behaviors>
          <w:behavior w:val="content"/>
        </w:behaviors>
        <w:guid w:val="{47E75BB9-FF29-4525-81F1-67A4539C4934}"/>
      </w:docPartPr>
      <w:docPartBody>
        <w:p w:rsidR="00264998" w:rsidRDefault="00264998">
          <w:pPr>
            <w:pStyle w:val="9E34803AD6A14A75A703C8F6BCDE9BDC"/>
          </w:pPr>
          <w:r w:rsidRPr="00E237E8">
            <w:t>$0</w:t>
          </w:r>
        </w:p>
      </w:docPartBody>
    </w:docPart>
    <w:docPart>
      <w:docPartPr>
        <w:name w:val="A254B56FEF9246F699060C1309152FE0"/>
        <w:category>
          <w:name w:val="General"/>
          <w:gallery w:val="placeholder"/>
        </w:category>
        <w:types>
          <w:type w:val="bbPlcHdr"/>
        </w:types>
        <w:behaviors>
          <w:behavior w:val="content"/>
        </w:behaviors>
        <w:guid w:val="{096BBC8E-EBF0-4A83-8DAA-23759E25A14B}"/>
      </w:docPartPr>
      <w:docPartBody>
        <w:p w:rsidR="00264998" w:rsidRDefault="00264998">
          <w:pPr>
            <w:pStyle w:val="A254B56FEF9246F699060C1309152FE0"/>
          </w:pPr>
          <w:r w:rsidRPr="00E237E8">
            <w:t>$500</w:t>
          </w:r>
        </w:p>
      </w:docPartBody>
    </w:docPart>
    <w:docPart>
      <w:docPartPr>
        <w:name w:val="D10264CC24E4469F8CFE88652B4B29DF"/>
        <w:category>
          <w:name w:val="General"/>
          <w:gallery w:val="placeholder"/>
        </w:category>
        <w:types>
          <w:type w:val="bbPlcHdr"/>
        </w:types>
        <w:behaviors>
          <w:behavior w:val="content"/>
        </w:behaviors>
        <w:guid w:val="{A92C6D37-0FBF-4D2F-8543-9A59EAA91C68}"/>
      </w:docPartPr>
      <w:docPartBody>
        <w:p w:rsidR="00264998" w:rsidRDefault="00264998">
          <w:pPr>
            <w:pStyle w:val="D10264CC24E4469F8CFE88652B4B29DF"/>
          </w:pPr>
          <w:r w:rsidRPr="00E237E8">
            <w:t>$0</w:t>
          </w:r>
        </w:p>
      </w:docPartBody>
    </w:docPart>
    <w:docPart>
      <w:docPartPr>
        <w:name w:val="2AB039F9A7104496929FFEC85FD948DC"/>
        <w:category>
          <w:name w:val="General"/>
          <w:gallery w:val="placeholder"/>
        </w:category>
        <w:types>
          <w:type w:val="bbPlcHdr"/>
        </w:types>
        <w:behaviors>
          <w:behavior w:val="content"/>
        </w:behaviors>
        <w:guid w:val="{354D51FF-E0DB-469E-BA7E-FE2A584BC380}"/>
      </w:docPartPr>
      <w:docPartBody>
        <w:p w:rsidR="00264998" w:rsidRDefault="00264998">
          <w:pPr>
            <w:pStyle w:val="2AB039F9A7104496929FFEC85FD948DC"/>
          </w:pPr>
          <w:r w:rsidRPr="00E237E8">
            <w:t>$0</w:t>
          </w:r>
        </w:p>
      </w:docPartBody>
    </w:docPart>
    <w:docPart>
      <w:docPartPr>
        <w:name w:val="93454EB5D6A24E0AA2019A81DEAA8B46"/>
        <w:category>
          <w:name w:val="General"/>
          <w:gallery w:val="placeholder"/>
        </w:category>
        <w:types>
          <w:type w:val="bbPlcHdr"/>
        </w:types>
        <w:behaviors>
          <w:behavior w:val="content"/>
        </w:behaviors>
        <w:guid w:val="{68D826FB-E914-407A-8AD2-9CEB4BA042C9}"/>
      </w:docPartPr>
      <w:docPartBody>
        <w:p w:rsidR="00264998" w:rsidRDefault="00264998">
          <w:pPr>
            <w:pStyle w:val="93454EB5D6A24E0AA2019A81DEAA8B46"/>
          </w:pPr>
          <w:r w:rsidRPr="00E237E8">
            <w:t>$0</w:t>
          </w:r>
        </w:p>
      </w:docPartBody>
    </w:docPart>
    <w:docPart>
      <w:docPartPr>
        <w:name w:val="B1C85C4824B04ADA99B1274295FAE336"/>
        <w:category>
          <w:name w:val="General"/>
          <w:gallery w:val="placeholder"/>
        </w:category>
        <w:types>
          <w:type w:val="bbPlcHdr"/>
        </w:types>
        <w:behaviors>
          <w:behavior w:val="content"/>
        </w:behaviors>
        <w:guid w:val="{6A874FAC-E478-4812-9080-C555743BF225}"/>
      </w:docPartPr>
      <w:docPartBody>
        <w:p w:rsidR="00264998" w:rsidRDefault="00264998">
          <w:pPr>
            <w:pStyle w:val="B1C85C4824B04ADA99B1274295FAE336"/>
          </w:pPr>
          <w:r w:rsidRPr="00E237E8">
            <w:t>$0</w:t>
          </w:r>
        </w:p>
      </w:docPartBody>
    </w:docPart>
    <w:docPart>
      <w:docPartPr>
        <w:name w:val="257C7CDAB4AC43418C585E0D4F2EBDF0"/>
        <w:category>
          <w:name w:val="General"/>
          <w:gallery w:val="placeholder"/>
        </w:category>
        <w:types>
          <w:type w:val="bbPlcHdr"/>
        </w:types>
        <w:behaviors>
          <w:behavior w:val="content"/>
        </w:behaviors>
        <w:guid w:val="{9429124E-642A-4097-8F6D-73666CE475FB}"/>
      </w:docPartPr>
      <w:docPartBody>
        <w:p w:rsidR="00264998" w:rsidRDefault="00264998">
          <w:pPr>
            <w:pStyle w:val="257C7CDAB4AC43418C585E0D4F2EBDF0"/>
          </w:pPr>
          <w:r w:rsidRPr="00E237E8">
            <w:t>$0</w:t>
          </w:r>
        </w:p>
      </w:docPartBody>
    </w:docPart>
    <w:docPart>
      <w:docPartPr>
        <w:name w:val="EF3B8B74DA9F478B92B5364A7CDDB587"/>
        <w:category>
          <w:name w:val="General"/>
          <w:gallery w:val="placeholder"/>
        </w:category>
        <w:types>
          <w:type w:val="bbPlcHdr"/>
        </w:types>
        <w:behaviors>
          <w:behavior w:val="content"/>
        </w:behaviors>
        <w:guid w:val="{9CD53E48-0835-43F1-974C-38F537A7820C}"/>
      </w:docPartPr>
      <w:docPartBody>
        <w:p w:rsidR="00264998" w:rsidRDefault="00264998">
          <w:pPr>
            <w:pStyle w:val="EF3B8B74DA9F478B92B5364A7CDDB587"/>
          </w:pPr>
          <w:r w:rsidRPr="00E237E8">
            <w:t>$250</w:t>
          </w:r>
        </w:p>
      </w:docPartBody>
    </w:docPart>
    <w:docPart>
      <w:docPartPr>
        <w:name w:val="C6976F4ED3F348D8A47D7C1CED6D46AF"/>
        <w:category>
          <w:name w:val="General"/>
          <w:gallery w:val="placeholder"/>
        </w:category>
        <w:types>
          <w:type w:val="bbPlcHdr"/>
        </w:types>
        <w:behaviors>
          <w:behavior w:val="content"/>
        </w:behaviors>
        <w:guid w:val="{C9523565-073E-47F1-93F0-370493AC3DB4}"/>
      </w:docPartPr>
      <w:docPartBody>
        <w:p w:rsidR="00264998" w:rsidRDefault="00264998">
          <w:pPr>
            <w:pStyle w:val="C6976F4ED3F348D8A47D7C1CED6D46AF"/>
          </w:pPr>
          <w:r w:rsidRPr="00E237E8">
            <w:t>$2,400</w:t>
          </w:r>
        </w:p>
      </w:docPartBody>
    </w:docPart>
    <w:docPart>
      <w:docPartPr>
        <w:name w:val="19DC3F6708C94EB4847B34F92EB0DF97"/>
        <w:category>
          <w:name w:val="General"/>
          <w:gallery w:val="placeholder"/>
        </w:category>
        <w:types>
          <w:type w:val="bbPlcHdr"/>
        </w:types>
        <w:behaviors>
          <w:behavior w:val="content"/>
        </w:behaviors>
        <w:guid w:val="{BA6AC00B-6A39-47C5-99FB-0F70CF3FE230}"/>
      </w:docPartPr>
      <w:docPartBody>
        <w:p w:rsidR="00264998" w:rsidRDefault="00264998">
          <w:pPr>
            <w:pStyle w:val="19DC3F6708C94EB4847B34F92EB0DF97"/>
          </w:pPr>
          <w:r w:rsidRPr="00E237E8">
            <w:t>Office Supplies</w:t>
          </w:r>
        </w:p>
      </w:docPartBody>
    </w:docPart>
    <w:docPart>
      <w:docPartPr>
        <w:name w:val="98DCBC5C3D6B424E946EA8BF2780C85F"/>
        <w:category>
          <w:name w:val="General"/>
          <w:gallery w:val="placeholder"/>
        </w:category>
        <w:types>
          <w:type w:val="bbPlcHdr"/>
        </w:types>
        <w:behaviors>
          <w:behavior w:val="content"/>
        </w:behaviors>
        <w:guid w:val="{486728A0-444C-4DBF-B967-F8E6C5D57BA7}"/>
      </w:docPartPr>
      <w:docPartBody>
        <w:p w:rsidR="00264998" w:rsidRDefault="00264998">
          <w:pPr>
            <w:pStyle w:val="98DCBC5C3D6B424E946EA8BF2780C85F"/>
          </w:pPr>
          <w:r w:rsidRPr="00E237E8">
            <w:t>$125</w:t>
          </w:r>
        </w:p>
      </w:docPartBody>
    </w:docPart>
    <w:docPart>
      <w:docPartPr>
        <w:name w:val="66F4DD31373643EDB624CAE869AC7BE2"/>
        <w:category>
          <w:name w:val="General"/>
          <w:gallery w:val="placeholder"/>
        </w:category>
        <w:types>
          <w:type w:val="bbPlcHdr"/>
        </w:types>
        <w:behaviors>
          <w:behavior w:val="content"/>
        </w:behaviors>
        <w:guid w:val="{5E47789F-D6D9-4CD4-AEE4-C1AA47E6AAC3}"/>
      </w:docPartPr>
      <w:docPartBody>
        <w:p w:rsidR="00264998" w:rsidRDefault="00264998">
          <w:pPr>
            <w:pStyle w:val="66F4DD31373643EDB624CAE869AC7BE2"/>
          </w:pPr>
          <w:r w:rsidRPr="00E237E8">
            <w:t>$125</w:t>
          </w:r>
        </w:p>
      </w:docPartBody>
    </w:docPart>
    <w:docPart>
      <w:docPartPr>
        <w:name w:val="8F4E5B958A9F432F889BCB23F82DC044"/>
        <w:category>
          <w:name w:val="General"/>
          <w:gallery w:val="placeholder"/>
        </w:category>
        <w:types>
          <w:type w:val="bbPlcHdr"/>
        </w:types>
        <w:behaviors>
          <w:behavior w:val="content"/>
        </w:behaviors>
        <w:guid w:val="{C29E7AB1-EF81-4533-80A6-56E61E1582AC}"/>
      </w:docPartPr>
      <w:docPartBody>
        <w:p w:rsidR="00264998" w:rsidRDefault="00264998">
          <w:pPr>
            <w:pStyle w:val="8F4E5B958A9F432F889BCB23F82DC044"/>
          </w:pPr>
          <w:r w:rsidRPr="00E237E8">
            <w:t>$125</w:t>
          </w:r>
        </w:p>
      </w:docPartBody>
    </w:docPart>
    <w:docPart>
      <w:docPartPr>
        <w:name w:val="36ECB709E6B44F97995479F53D4339EF"/>
        <w:category>
          <w:name w:val="General"/>
          <w:gallery w:val="placeholder"/>
        </w:category>
        <w:types>
          <w:type w:val="bbPlcHdr"/>
        </w:types>
        <w:behaviors>
          <w:behavior w:val="content"/>
        </w:behaviors>
        <w:guid w:val="{649D996C-A9B7-47D6-B8B5-973294EF68B0}"/>
      </w:docPartPr>
      <w:docPartBody>
        <w:p w:rsidR="00264998" w:rsidRDefault="00264998">
          <w:pPr>
            <w:pStyle w:val="36ECB709E6B44F97995479F53D4339EF"/>
          </w:pPr>
          <w:r w:rsidRPr="00E237E8">
            <w:t>$125</w:t>
          </w:r>
        </w:p>
      </w:docPartBody>
    </w:docPart>
    <w:docPart>
      <w:docPartPr>
        <w:name w:val="D2A759F0343C4E50B7F3A43BE8201720"/>
        <w:category>
          <w:name w:val="General"/>
          <w:gallery w:val="placeholder"/>
        </w:category>
        <w:types>
          <w:type w:val="bbPlcHdr"/>
        </w:types>
        <w:behaviors>
          <w:behavior w:val="content"/>
        </w:behaviors>
        <w:guid w:val="{37B93772-D40F-4EAB-ACC2-869A28859C5F}"/>
      </w:docPartPr>
      <w:docPartBody>
        <w:p w:rsidR="00264998" w:rsidRDefault="00264998">
          <w:pPr>
            <w:pStyle w:val="D2A759F0343C4E50B7F3A43BE8201720"/>
          </w:pPr>
          <w:r w:rsidRPr="00E237E8">
            <w:t>$125</w:t>
          </w:r>
        </w:p>
      </w:docPartBody>
    </w:docPart>
    <w:docPart>
      <w:docPartPr>
        <w:name w:val="41974D5B84AB48FF92D70C871E8B0418"/>
        <w:category>
          <w:name w:val="General"/>
          <w:gallery w:val="placeholder"/>
        </w:category>
        <w:types>
          <w:type w:val="bbPlcHdr"/>
        </w:types>
        <w:behaviors>
          <w:behavior w:val="content"/>
        </w:behaviors>
        <w:guid w:val="{3EF976C7-D8B8-4057-810C-CB2714D5FDD1}"/>
      </w:docPartPr>
      <w:docPartBody>
        <w:p w:rsidR="00264998" w:rsidRDefault="00264998">
          <w:pPr>
            <w:pStyle w:val="41974D5B84AB48FF92D70C871E8B0418"/>
          </w:pPr>
          <w:r w:rsidRPr="00E237E8">
            <w:t>$125</w:t>
          </w:r>
        </w:p>
      </w:docPartBody>
    </w:docPart>
    <w:docPart>
      <w:docPartPr>
        <w:name w:val="5481F7910167495C8DA93935936F69DE"/>
        <w:category>
          <w:name w:val="General"/>
          <w:gallery w:val="placeholder"/>
        </w:category>
        <w:types>
          <w:type w:val="bbPlcHdr"/>
        </w:types>
        <w:behaviors>
          <w:behavior w:val="content"/>
        </w:behaviors>
        <w:guid w:val="{57289CA5-EFA9-422A-8C89-A650E7059821}"/>
      </w:docPartPr>
      <w:docPartBody>
        <w:p w:rsidR="00264998" w:rsidRDefault="00264998">
          <w:pPr>
            <w:pStyle w:val="5481F7910167495C8DA93935936F69DE"/>
          </w:pPr>
          <w:r w:rsidRPr="00E237E8">
            <w:t>$125</w:t>
          </w:r>
        </w:p>
      </w:docPartBody>
    </w:docPart>
    <w:docPart>
      <w:docPartPr>
        <w:name w:val="B9D53952672E433EAD90DAA389776327"/>
        <w:category>
          <w:name w:val="General"/>
          <w:gallery w:val="placeholder"/>
        </w:category>
        <w:types>
          <w:type w:val="bbPlcHdr"/>
        </w:types>
        <w:behaviors>
          <w:behavior w:val="content"/>
        </w:behaviors>
        <w:guid w:val="{5D12BB41-5986-42FE-A2AC-D71B7260A556}"/>
      </w:docPartPr>
      <w:docPartBody>
        <w:p w:rsidR="00264998" w:rsidRDefault="00264998">
          <w:pPr>
            <w:pStyle w:val="B9D53952672E433EAD90DAA389776327"/>
          </w:pPr>
          <w:r w:rsidRPr="00E237E8">
            <w:t>$125</w:t>
          </w:r>
        </w:p>
      </w:docPartBody>
    </w:docPart>
    <w:docPart>
      <w:docPartPr>
        <w:name w:val="11A6984CBE7F470588B0D5214D5D886D"/>
        <w:category>
          <w:name w:val="General"/>
          <w:gallery w:val="placeholder"/>
        </w:category>
        <w:types>
          <w:type w:val="bbPlcHdr"/>
        </w:types>
        <w:behaviors>
          <w:behavior w:val="content"/>
        </w:behaviors>
        <w:guid w:val="{E44627A5-11C0-44D2-A3BE-9BE3D097EE77}"/>
      </w:docPartPr>
      <w:docPartBody>
        <w:p w:rsidR="00264998" w:rsidRDefault="00264998">
          <w:pPr>
            <w:pStyle w:val="11A6984CBE7F470588B0D5214D5D886D"/>
          </w:pPr>
          <w:r w:rsidRPr="00E237E8">
            <w:t>$125</w:t>
          </w:r>
        </w:p>
      </w:docPartBody>
    </w:docPart>
    <w:docPart>
      <w:docPartPr>
        <w:name w:val="55F42658BCD94B609B552CC336DA24B6"/>
        <w:category>
          <w:name w:val="General"/>
          <w:gallery w:val="placeholder"/>
        </w:category>
        <w:types>
          <w:type w:val="bbPlcHdr"/>
        </w:types>
        <w:behaviors>
          <w:behavior w:val="content"/>
        </w:behaviors>
        <w:guid w:val="{9C7CCDBE-2BA4-42AD-B804-B0AB12654523}"/>
      </w:docPartPr>
      <w:docPartBody>
        <w:p w:rsidR="00264998" w:rsidRDefault="00264998">
          <w:pPr>
            <w:pStyle w:val="55F42658BCD94B609B552CC336DA24B6"/>
          </w:pPr>
          <w:r w:rsidRPr="00E237E8">
            <w:t>$125</w:t>
          </w:r>
        </w:p>
      </w:docPartBody>
    </w:docPart>
    <w:docPart>
      <w:docPartPr>
        <w:name w:val="C4870A5F55FB433B8BDED7F526E022A0"/>
        <w:category>
          <w:name w:val="General"/>
          <w:gallery w:val="placeholder"/>
        </w:category>
        <w:types>
          <w:type w:val="bbPlcHdr"/>
        </w:types>
        <w:behaviors>
          <w:behavior w:val="content"/>
        </w:behaviors>
        <w:guid w:val="{837BB7EC-B9E2-48E6-9377-03DBD8D39557}"/>
      </w:docPartPr>
      <w:docPartBody>
        <w:p w:rsidR="00264998" w:rsidRDefault="00264998">
          <w:pPr>
            <w:pStyle w:val="C4870A5F55FB433B8BDED7F526E022A0"/>
          </w:pPr>
          <w:r w:rsidRPr="00E237E8">
            <w:t>$125</w:t>
          </w:r>
        </w:p>
      </w:docPartBody>
    </w:docPart>
    <w:docPart>
      <w:docPartPr>
        <w:name w:val="87261D15DC8E4EB2851F995FEBA3D49F"/>
        <w:category>
          <w:name w:val="General"/>
          <w:gallery w:val="placeholder"/>
        </w:category>
        <w:types>
          <w:type w:val="bbPlcHdr"/>
        </w:types>
        <w:behaviors>
          <w:behavior w:val="content"/>
        </w:behaviors>
        <w:guid w:val="{54E98AE2-EE83-45A7-8A40-60CADA8298A4}"/>
      </w:docPartPr>
      <w:docPartBody>
        <w:p w:rsidR="00264998" w:rsidRDefault="00264998">
          <w:pPr>
            <w:pStyle w:val="87261D15DC8E4EB2851F995FEBA3D49F"/>
          </w:pPr>
          <w:r w:rsidRPr="00E237E8">
            <w:t>$125</w:t>
          </w:r>
        </w:p>
      </w:docPartBody>
    </w:docPart>
    <w:docPart>
      <w:docPartPr>
        <w:name w:val="AF518E4014124E65A24B640417F0AB26"/>
        <w:category>
          <w:name w:val="General"/>
          <w:gallery w:val="placeholder"/>
        </w:category>
        <w:types>
          <w:type w:val="bbPlcHdr"/>
        </w:types>
        <w:behaviors>
          <w:behavior w:val="content"/>
        </w:behaviors>
        <w:guid w:val="{6E89D894-8C86-4605-B710-B534548EDD1D}"/>
      </w:docPartPr>
      <w:docPartBody>
        <w:p w:rsidR="00264998" w:rsidRDefault="00264998">
          <w:pPr>
            <w:pStyle w:val="AF518E4014124E65A24B640417F0AB26"/>
          </w:pPr>
          <w:r w:rsidRPr="00E237E8">
            <w:t>$1,500</w:t>
          </w:r>
        </w:p>
      </w:docPartBody>
    </w:docPart>
    <w:docPart>
      <w:docPartPr>
        <w:name w:val="8C0107DF7FA14A73BBACCEDB050E5CA0"/>
        <w:category>
          <w:name w:val="General"/>
          <w:gallery w:val="placeholder"/>
        </w:category>
        <w:types>
          <w:type w:val="bbPlcHdr"/>
        </w:types>
        <w:behaviors>
          <w:behavior w:val="content"/>
        </w:behaviors>
        <w:guid w:val="{7E33964E-9F73-4686-85BE-B378055D1EE1}"/>
      </w:docPartPr>
      <w:docPartBody>
        <w:p w:rsidR="00264998" w:rsidRDefault="00264998">
          <w:pPr>
            <w:pStyle w:val="8C0107DF7FA14A73BBACCEDB050E5CA0"/>
          </w:pPr>
          <w:r w:rsidRPr="00E237E8">
            <w:t>Interest Expense</w:t>
          </w:r>
        </w:p>
      </w:docPartBody>
    </w:docPart>
    <w:docPart>
      <w:docPartPr>
        <w:name w:val="9835CD470FA14FCCB5DF690C81BE2E13"/>
        <w:category>
          <w:name w:val="General"/>
          <w:gallery w:val="placeholder"/>
        </w:category>
        <w:types>
          <w:type w:val="bbPlcHdr"/>
        </w:types>
        <w:behaviors>
          <w:behavior w:val="content"/>
        </w:behaviors>
        <w:guid w:val="{E56886D4-71FF-4E9D-88CA-FD7566B37FA8}"/>
      </w:docPartPr>
      <w:docPartBody>
        <w:p w:rsidR="00264998" w:rsidRDefault="00264998">
          <w:pPr>
            <w:pStyle w:val="9835CD470FA14FCCB5DF690C81BE2E13"/>
          </w:pPr>
          <w:r w:rsidRPr="00E237E8">
            <w:t>$0</w:t>
          </w:r>
        </w:p>
      </w:docPartBody>
    </w:docPart>
    <w:docPart>
      <w:docPartPr>
        <w:name w:val="AEA042F2D5F0437486199CAF90AD438E"/>
        <w:category>
          <w:name w:val="General"/>
          <w:gallery w:val="placeholder"/>
        </w:category>
        <w:types>
          <w:type w:val="bbPlcHdr"/>
        </w:types>
        <w:behaviors>
          <w:behavior w:val="content"/>
        </w:behaviors>
        <w:guid w:val="{07854FC4-8168-4A8F-9352-2F0ED7B9CA03}"/>
      </w:docPartPr>
      <w:docPartBody>
        <w:p w:rsidR="00264998" w:rsidRDefault="00264998">
          <w:pPr>
            <w:pStyle w:val="AEA042F2D5F0437486199CAF90AD438E"/>
          </w:pPr>
          <w:r w:rsidRPr="00E237E8">
            <w:t>$0</w:t>
          </w:r>
        </w:p>
      </w:docPartBody>
    </w:docPart>
    <w:docPart>
      <w:docPartPr>
        <w:name w:val="C3F889DC8F42490286014093A4BCF163"/>
        <w:category>
          <w:name w:val="General"/>
          <w:gallery w:val="placeholder"/>
        </w:category>
        <w:types>
          <w:type w:val="bbPlcHdr"/>
        </w:types>
        <w:behaviors>
          <w:behavior w:val="content"/>
        </w:behaviors>
        <w:guid w:val="{66866509-3C68-477C-8DE3-80C810876E00}"/>
      </w:docPartPr>
      <w:docPartBody>
        <w:p w:rsidR="00264998" w:rsidRDefault="00264998">
          <w:pPr>
            <w:pStyle w:val="C3F889DC8F42490286014093A4BCF163"/>
          </w:pPr>
          <w:r w:rsidRPr="00E237E8">
            <w:t>$0</w:t>
          </w:r>
        </w:p>
      </w:docPartBody>
    </w:docPart>
    <w:docPart>
      <w:docPartPr>
        <w:name w:val="56E44FEE6B2B470D8B5FBEDEA88B9F4C"/>
        <w:category>
          <w:name w:val="General"/>
          <w:gallery w:val="placeholder"/>
        </w:category>
        <w:types>
          <w:type w:val="bbPlcHdr"/>
        </w:types>
        <w:behaviors>
          <w:behavior w:val="content"/>
        </w:behaviors>
        <w:guid w:val="{63F2777F-C0E9-4462-8390-82C61D5961A2}"/>
      </w:docPartPr>
      <w:docPartBody>
        <w:p w:rsidR="00264998" w:rsidRDefault="00264998">
          <w:pPr>
            <w:pStyle w:val="56E44FEE6B2B470D8B5FBEDEA88B9F4C"/>
          </w:pPr>
          <w:r w:rsidRPr="00E237E8">
            <w:t>$0</w:t>
          </w:r>
        </w:p>
      </w:docPartBody>
    </w:docPart>
    <w:docPart>
      <w:docPartPr>
        <w:name w:val="0EE43C05DE8247CAA29B0E4A493FB097"/>
        <w:category>
          <w:name w:val="General"/>
          <w:gallery w:val="placeholder"/>
        </w:category>
        <w:types>
          <w:type w:val="bbPlcHdr"/>
        </w:types>
        <w:behaviors>
          <w:behavior w:val="content"/>
        </w:behaviors>
        <w:guid w:val="{0F6510DE-F275-4185-AD04-1BB6C0F9EFDF}"/>
      </w:docPartPr>
      <w:docPartBody>
        <w:p w:rsidR="00264998" w:rsidRDefault="00264998">
          <w:pPr>
            <w:pStyle w:val="0EE43C05DE8247CAA29B0E4A493FB097"/>
          </w:pPr>
          <w:r w:rsidRPr="00E237E8">
            <w:t>$0</w:t>
          </w:r>
        </w:p>
      </w:docPartBody>
    </w:docPart>
    <w:docPart>
      <w:docPartPr>
        <w:name w:val="AAAE26B1E0524C689A804BA4925F3E9C"/>
        <w:category>
          <w:name w:val="General"/>
          <w:gallery w:val="placeholder"/>
        </w:category>
        <w:types>
          <w:type w:val="bbPlcHdr"/>
        </w:types>
        <w:behaviors>
          <w:behavior w:val="content"/>
        </w:behaviors>
        <w:guid w:val="{2A0C1964-0FCE-4340-8E8C-5911F6228181}"/>
      </w:docPartPr>
      <w:docPartBody>
        <w:p w:rsidR="00264998" w:rsidRDefault="00264998">
          <w:pPr>
            <w:pStyle w:val="AAAE26B1E0524C689A804BA4925F3E9C"/>
          </w:pPr>
          <w:r w:rsidRPr="00E237E8">
            <w:t>$0</w:t>
          </w:r>
        </w:p>
      </w:docPartBody>
    </w:docPart>
    <w:docPart>
      <w:docPartPr>
        <w:name w:val="3BCA7A1FD5A54ECD980C0F8C5EE7B81C"/>
        <w:category>
          <w:name w:val="General"/>
          <w:gallery w:val="placeholder"/>
        </w:category>
        <w:types>
          <w:type w:val="bbPlcHdr"/>
        </w:types>
        <w:behaviors>
          <w:behavior w:val="content"/>
        </w:behaviors>
        <w:guid w:val="{83507118-BFC8-4B7C-A42D-73C61E52B9B8}"/>
      </w:docPartPr>
      <w:docPartBody>
        <w:p w:rsidR="00264998" w:rsidRDefault="00264998">
          <w:pPr>
            <w:pStyle w:val="3BCA7A1FD5A54ECD980C0F8C5EE7B81C"/>
          </w:pPr>
          <w:r w:rsidRPr="00E237E8">
            <w:t>$0</w:t>
          </w:r>
        </w:p>
      </w:docPartBody>
    </w:docPart>
    <w:docPart>
      <w:docPartPr>
        <w:name w:val="BB9EA2D335B54745A805DBD68C25B534"/>
        <w:category>
          <w:name w:val="General"/>
          <w:gallery w:val="placeholder"/>
        </w:category>
        <w:types>
          <w:type w:val="bbPlcHdr"/>
        </w:types>
        <w:behaviors>
          <w:behavior w:val="content"/>
        </w:behaviors>
        <w:guid w:val="{BB5963D6-E9AD-4F76-84A6-191A45DC08AE}"/>
      </w:docPartPr>
      <w:docPartBody>
        <w:p w:rsidR="00264998" w:rsidRDefault="00264998">
          <w:pPr>
            <w:pStyle w:val="BB9EA2D335B54745A805DBD68C25B534"/>
          </w:pPr>
          <w:r w:rsidRPr="00E237E8">
            <w:t>$0</w:t>
          </w:r>
        </w:p>
      </w:docPartBody>
    </w:docPart>
    <w:docPart>
      <w:docPartPr>
        <w:name w:val="6D08B1D6E804407681C08108D593B68F"/>
        <w:category>
          <w:name w:val="General"/>
          <w:gallery w:val="placeholder"/>
        </w:category>
        <w:types>
          <w:type w:val="bbPlcHdr"/>
        </w:types>
        <w:behaviors>
          <w:behavior w:val="content"/>
        </w:behaviors>
        <w:guid w:val="{E877929F-C63C-441F-A03A-18ECEFA69AF6}"/>
      </w:docPartPr>
      <w:docPartBody>
        <w:p w:rsidR="00264998" w:rsidRDefault="00264998">
          <w:pPr>
            <w:pStyle w:val="6D08B1D6E804407681C08108D593B68F"/>
          </w:pPr>
          <w:r w:rsidRPr="00E237E8">
            <w:t>$0</w:t>
          </w:r>
        </w:p>
      </w:docPartBody>
    </w:docPart>
    <w:docPart>
      <w:docPartPr>
        <w:name w:val="E899C0404D4245DA9C18379467A71528"/>
        <w:category>
          <w:name w:val="General"/>
          <w:gallery w:val="placeholder"/>
        </w:category>
        <w:types>
          <w:type w:val="bbPlcHdr"/>
        </w:types>
        <w:behaviors>
          <w:behavior w:val="content"/>
        </w:behaviors>
        <w:guid w:val="{6917CF72-BC53-4E38-9658-66D248134746}"/>
      </w:docPartPr>
      <w:docPartBody>
        <w:p w:rsidR="00264998" w:rsidRDefault="00264998">
          <w:pPr>
            <w:pStyle w:val="E899C0404D4245DA9C18379467A71528"/>
          </w:pPr>
          <w:r w:rsidRPr="00E237E8">
            <w:t>$0</w:t>
          </w:r>
        </w:p>
      </w:docPartBody>
    </w:docPart>
    <w:docPart>
      <w:docPartPr>
        <w:name w:val="78232D3DDF4B4972AFC8B7F6592EE251"/>
        <w:category>
          <w:name w:val="General"/>
          <w:gallery w:val="placeholder"/>
        </w:category>
        <w:types>
          <w:type w:val="bbPlcHdr"/>
        </w:types>
        <w:behaviors>
          <w:behavior w:val="content"/>
        </w:behaviors>
        <w:guid w:val="{72F520B5-F186-4235-BD09-A80D38D1CD57}"/>
      </w:docPartPr>
      <w:docPartBody>
        <w:p w:rsidR="00264998" w:rsidRDefault="00264998">
          <w:pPr>
            <w:pStyle w:val="78232D3DDF4B4972AFC8B7F6592EE251"/>
          </w:pPr>
          <w:r w:rsidRPr="00E237E8">
            <w:t>$0</w:t>
          </w:r>
        </w:p>
      </w:docPartBody>
    </w:docPart>
    <w:docPart>
      <w:docPartPr>
        <w:name w:val="286A9CBBEEC14D488151F47262B91B2D"/>
        <w:category>
          <w:name w:val="General"/>
          <w:gallery w:val="placeholder"/>
        </w:category>
        <w:types>
          <w:type w:val="bbPlcHdr"/>
        </w:types>
        <w:behaviors>
          <w:behavior w:val="content"/>
        </w:behaviors>
        <w:guid w:val="{D943D1B5-B2AA-46CA-B340-99A9BC34FFD4}"/>
      </w:docPartPr>
      <w:docPartBody>
        <w:p w:rsidR="00264998" w:rsidRDefault="00264998">
          <w:pPr>
            <w:pStyle w:val="286A9CBBEEC14D488151F47262B91B2D"/>
          </w:pPr>
          <w:r w:rsidRPr="00E237E8">
            <w:t>$0</w:t>
          </w:r>
        </w:p>
      </w:docPartBody>
    </w:docPart>
    <w:docPart>
      <w:docPartPr>
        <w:name w:val="13F1420C3E8C4BC08CEA97188584F3CF"/>
        <w:category>
          <w:name w:val="General"/>
          <w:gallery w:val="placeholder"/>
        </w:category>
        <w:types>
          <w:type w:val="bbPlcHdr"/>
        </w:types>
        <w:behaviors>
          <w:behavior w:val="content"/>
        </w:behaviors>
        <w:guid w:val="{EE7AC8E8-F211-4326-A294-C1248CE935EB}"/>
      </w:docPartPr>
      <w:docPartBody>
        <w:p w:rsidR="00264998" w:rsidRDefault="00264998">
          <w:pPr>
            <w:pStyle w:val="13F1420C3E8C4BC08CEA97188584F3CF"/>
          </w:pPr>
          <w:r w:rsidRPr="00E237E8">
            <w:t>$0</w:t>
          </w:r>
        </w:p>
      </w:docPartBody>
    </w:docPart>
    <w:docPart>
      <w:docPartPr>
        <w:name w:val="44FE3823E09840D4B7E9394E5368F6E1"/>
        <w:category>
          <w:name w:val="General"/>
          <w:gallery w:val="placeholder"/>
        </w:category>
        <w:types>
          <w:type w:val="bbPlcHdr"/>
        </w:types>
        <w:behaviors>
          <w:behavior w:val="content"/>
        </w:behaviors>
        <w:guid w:val="{AE5C9A0B-4D87-4959-96DF-DA501B988BC7}"/>
      </w:docPartPr>
      <w:docPartBody>
        <w:p w:rsidR="00264998" w:rsidRDefault="00264998">
          <w:pPr>
            <w:pStyle w:val="44FE3823E09840D4B7E9394E5368F6E1"/>
          </w:pPr>
          <w:r w:rsidRPr="00E237E8">
            <w:t>Total Expenses</w:t>
          </w:r>
        </w:p>
      </w:docPartBody>
    </w:docPart>
    <w:docPart>
      <w:docPartPr>
        <w:name w:val="2F9A02F9A0EE43C793B9872C6496EA8E"/>
        <w:category>
          <w:name w:val="General"/>
          <w:gallery w:val="placeholder"/>
        </w:category>
        <w:types>
          <w:type w:val="bbPlcHdr"/>
        </w:types>
        <w:behaviors>
          <w:behavior w:val="content"/>
        </w:behaviors>
        <w:guid w:val="{B6C11D55-73F8-42A5-BD3C-C967824F1C3F}"/>
      </w:docPartPr>
      <w:docPartBody>
        <w:p w:rsidR="00264998" w:rsidRDefault="00264998">
          <w:pPr>
            <w:pStyle w:val="2F9A02F9A0EE43C793B9872C6496EA8E"/>
          </w:pPr>
          <w:r w:rsidRPr="00E237E8">
            <w:t>$6,525</w:t>
          </w:r>
        </w:p>
      </w:docPartBody>
    </w:docPart>
    <w:docPart>
      <w:docPartPr>
        <w:name w:val="91831707FD5E4C8E9B13D26FEC0B8BE8"/>
        <w:category>
          <w:name w:val="General"/>
          <w:gallery w:val="placeholder"/>
        </w:category>
        <w:types>
          <w:type w:val="bbPlcHdr"/>
        </w:types>
        <w:behaviors>
          <w:behavior w:val="content"/>
        </w:behaviors>
        <w:guid w:val="{1FAFCDD2-8F66-4227-8A51-F72BE7D47841}"/>
      </w:docPartPr>
      <w:docPartBody>
        <w:p w:rsidR="00264998" w:rsidRDefault="00264998">
          <w:pPr>
            <w:pStyle w:val="91831707FD5E4C8E9B13D26FEC0B8BE8"/>
          </w:pPr>
          <w:r w:rsidRPr="00E237E8">
            <w:t>$5,575</w:t>
          </w:r>
        </w:p>
      </w:docPartBody>
    </w:docPart>
    <w:docPart>
      <w:docPartPr>
        <w:name w:val="E784C71CF0DA4BFA9D0CF693F7DEEBFA"/>
        <w:category>
          <w:name w:val="General"/>
          <w:gallery w:val="placeholder"/>
        </w:category>
        <w:types>
          <w:type w:val="bbPlcHdr"/>
        </w:types>
        <w:behaviors>
          <w:behavior w:val="content"/>
        </w:behaviors>
        <w:guid w:val="{8BA926E2-99B2-4DEF-9B89-F0960E9EA706}"/>
      </w:docPartPr>
      <w:docPartBody>
        <w:p w:rsidR="00264998" w:rsidRDefault="00264998">
          <w:pPr>
            <w:pStyle w:val="E784C71CF0DA4BFA9D0CF693F7DEEBFA"/>
          </w:pPr>
          <w:r w:rsidRPr="00E237E8">
            <w:t>$6,775</w:t>
          </w:r>
        </w:p>
      </w:docPartBody>
    </w:docPart>
    <w:docPart>
      <w:docPartPr>
        <w:name w:val="3F66122F104B4AAB95DA67D8242018BC"/>
        <w:category>
          <w:name w:val="General"/>
          <w:gallery w:val="placeholder"/>
        </w:category>
        <w:types>
          <w:type w:val="bbPlcHdr"/>
        </w:types>
        <w:behaviors>
          <w:behavior w:val="content"/>
        </w:behaviors>
        <w:guid w:val="{07890143-5730-49DE-833C-951C9AF115EF}"/>
      </w:docPartPr>
      <w:docPartBody>
        <w:p w:rsidR="00264998" w:rsidRDefault="00264998">
          <w:pPr>
            <w:pStyle w:val="3F66122F104B4AAB95DA67D8242018BC"/>
          </w:pPr>
          <w:r w:rsidRPr="00E237E8">
            <w:t>$8,525</w:t>
          </w:r>
        </w:p>
      </w:docPartBody>
    </w:docPart>
    <w:docPart>
      <w:docPartPr>
        <w:name w:val="2F206188217042DDBEAFC5E51E7AC47B"/>
        <w:category>
          <w:name w:val="General"/>
          <w:gallery w:val="placeholder"/>
        </w:category>
        <w:types>
          <w:type w:val="bbPlcHdr"/>
        </w:types>
        <w:behaviors>
          <w:behavior w:val="content"/>
        </w:behaviors>
        <w:guid w:val="{EAA682A1-16E7-4877-808F-DA10B19C3C6C}"/>
      </w:docPartPr>
      <w:docPartBody>
        <w:p w:rsidR="00264998" w:rsidRDefault="00264998">
          <w:pPr>
            <w:pStyle w:val="2F206188217042DDBEAFC5E51E7AC47B"/>
          </w:pPr>
          <w:r w:rsidRPr="00E237E8">
            <w:t>$8,650</w:t>
          </w:r>
        </w:p>
      </w:docPartBody>
    </w:docPart>
    <w:docPart>
      <w:docPartPr>
        <w:name w:val="4A1AC4A1855B4E79A56DB82C1200910D"/>
        <w:category>
          <w:name w:val="General"/>
          <w:gallery w:val="placeholder"/>
        </w:category>
        <w:types>
          <w:type w:val="bbPlcHdr"/>
        </w:types>
        <w:behaviors>
          <w:behavior w:val="content"/>
        </w:behaviors>
        <w:guid w:val="{298BA9D0-F56E-4DA2-8C62-4F6BEB4F6F2F}"/>
      </w:docPartPr>
      <w:docPartBody>
        <w:p w:rsidR="00264998" w:rsidRDefault="00264998">
          <w:pPr>
            <w:pStyle w:val="4A1AC4A1855B4E79A56DB82C1200910D"/>
          </w:pPr>
          <w:r w:rsidRPr="00E237E8">
            <w:t>$9,295</w:t>
          </w:r>
        </w:p>
      </w:docPartBody>
    </w:docPart>
    <w:docPart>
      <w:docPartPr>
        <w:name w:val="89B53DA8CBCB4F5BB84310F55B37DB93"/>
        <w:category>
          <w:name w:val="General"/>
          <w:gallery w:val="placeholder"/>
        </w:category>
        <w:types>
          <w:type w:val="bbPlcHdr"/>
        </w:types>
        <w:behaviors>
          <w:behavior w:val="content"/>
        </w:behaviors>
        <w:guid w:val="{F82A6157-280E-48F0-A4C6-A491A7DAF292}"/>
      </w:docPartPr>
      <w:docPartBody>
        <w:p w:rsidR="00264998" w:rsidRDefault="00264998">
          <w:pPr>
            <w:pStyle w:val="89B53DA8CBCB4F5BB84310F55B37DB93"/>
          </w:pPr>
          <w:r w:rsidRPr="00E237E8">
            <w:t>$12,100</w:t>
          </w:r>
        </w:p>
      </w:docPartBody>
    </w:docPart>
    <w:docPart>
      <w:docPartPr>
        <w:name w:val="AA1F16338B024C0BB88730C9B1F0A36A"/>
        <w:category>
          <w:name w:val="General"/>
          <w:gallery w:val="placeholder"/>
        </w:category>
        <w:types>
          <w:type w:val="bbPlcHdr"/>
        </w:types>
        <w:behaviors>
          <w:behavior w:val="content"/>
        </w:behaviors>
        <w:guid w:val="{51B882D7-B972-4B99-9CFF-4A08E4DEE9F5}"/>
      </w:docPartPr>
      <w:docPartBody>
        <w:p w:rsidR="00264998" w:rsidRDefault="00264998">
          <w:pPr>
            <w:pStyle w:val="AA1F16338B024C0BB88730C9B1F0A36A"/>
          </w:pPr>
          <w:r w:rsidRPr="00E237E8">
            <w:t>$13,131</w:t>
          </w:r>
        </w:p>
      </w:docPartBody>
    </w:docPart>
    <w:docPart>
      <w:docPartPr>
        <w:name w:val="12C5360A57CE4FC3B401D423712D4F63"/>
        <w:category>
          <w:name w:val="General"/>
          <w:gallery w:val="placeholder"/>
        </w:category>
        <w:types>
          <w:type w:val="bbPlcHdr"/>
        </w:types>
        <w:behaviors>
          <w:behavior w:val="content"/>
        </w:behaviors>
        <w:guid w:val="{DB59738B-D241-442C-8D51-E5E5C4279769}"/>
      </w:docPartPr>
      <w:docPartBody>
        <w:p w:rsidR="00264998" w:rsidRDefault="00264998">
          <w:pPr>
            <w:pStyle w:val="12C5360A57CE4FC3B401D423712D4F63"/>
          </w:pPr>
          <w:r w:rsidRPr="00E237E8">
            <w:t>$13,827</w:t>
          </w:r>
        </w:p>
      </w:docPartBody>
    </w:docPart>
    <w:docPart>
      <w:docPartPr>
        <w:name w:val="8FA91C0F24934BECBF61823F841D23A5"/>
        <w:category>
          <w:name w:val="General"/>
          <w:gallery w:val="placeholder"/>
        </w:category>
        <w:types>
          <w:type w:val="bbPlcHdr"/>
        </w:types>
        <w:behaviors>
          <w:behavior w:val="content"/>
        </w:behaviors>
        <w:guid w:val="{52758CB3-04B8-4D5A-8508-ABD2F682318A}"/>
      </w:docPartPr>
      <w:docPartBody>
        <w:p w:rsidR="00264998" w:rsidRDefault="00264998">
          <w:pPr>
            <w:pStyle w:val="8FA91C0F24934BECBF61823F841D23A5"/>
          </w:pPr>
          <w:r w:rsidRPr="00E237E8">
            <w:t>$13,825</w:t>
          </w:r>
        </w:p>
      </w:docPartBody>
    </w:docPart>
    <w:docPart>
      <w:docPartPr>
        <w:name w:val="434D23AF9E454427A70762F9FC79E9B1"/>
        <w:category>
          <w:name w:val="General"/>
          <w:gallery w:val="placeholder"/>
        </w:category>
        <w:types>
          <w:type w:val="bbPlcHdr"/>
        </w:types>
        <w:behaviors>
          <w:behavior w:val="content"/>
        </w:behaviors>
        <w:guid w:val="{E41B42B9-84FA-4E95-808E-3F415FBCAF72}"/>
      </w:docPartPr>
      <w:docPartBody>
        <w:p w:rsidR="00264998" w:rsidRDefault="00264998">
          <w:pPr>
            <w:pStyle w:val="434D23AF9E454427A70762F9FC79E9B1"/>
          </w:pPr>
          <w:r w:rsidRPr="00E237E8">
            <w:t>$13,575</w:t>
          </w:r>
        </w:p>
      </w:docPartBody>
    </w:docPart>
    <w:docPart>
      <w:docPartPr>
        <w:name w:val="BC3A327A60854E85B84FCDDED45722AC"/>
        <w:category>
          <w:name w:val="General"/>
          <w:gallery w:val="placeholder"/>
        </w:category>
        <w:types>
          <w:type w:val="bbPlcHdr"/>
        </w:types>
        <w:behaviors>
          <w:behavior w:val="content"/>
        </w:behaviors>
        <w:guid w:val="{A1D60F2C-C20E-4E46-AFCB-B9CA5975884E}"/>
      </w:docPartPr>
      <w:docPartBody>
        <w:p w:rsidR="00264998" w:rsidRDefault="00264998">
          <w:pPr>
            <w:pStyle w:val="BC3A327A60854E85B84FCDDED45722AC"/>
          </w:pPr>
          <w:r w:rsidRPr="00E237E8">
            <w:t>$13,942</w:t>
          </w:r>
        </w:p>
      </w:docPartBody>
    </w:docPart>
    <w:docPart>
      <w:docPartPr>
        <w:name w:val="97690E74C6504344B2A22C2B8FA41076"/>
        <w:category>
          <w:name w:val="General"/>
          <w:gallery w:val="placeholder"/>
        </w:category>
        <w:types>
          <w:type w:val="bbPlcHdr"/>
        </w:types>
        <w:behaviors>
          <w:behavior w:val="content"/>
        </w:behaviors>
        <w:guid w:val="{E9697D7F-731A-49C5-8582-EA55236BE168}"/>
      </w:docPartPr>
      <w:docPartBody>
        <w:p w:rsidR="00264998" w:rsidRDefault="00264998">
          <w:pPr>
            <w:pStyle w:val="97690E74C6504344B2A22C2B8FA41076"/>
          </w:pPr>
          <w:r w:rsidRPr="00E237E8">
            <w:t>$125,746</w:t>
          </w:r>
        </w:p>
      </w:docPartBody>
    </w:docPart>
    <w:docPart>
      <w:docPartPr>
        <w:name w:val="1F09B0497AA34412BFE52D45FE584A70"/>
        <w:category>
          <w:name w:val="General"/>
          <w:gallery w:val="placeholder"/>
        </w:category>
        <w:types>
          <w:type w:val="bbPlcHdr"/>
        </w:types>
        <w:behaviors>
          <w:behavior w:val="content"/>
        </w:behaviors>
        <w:guid w:val="{45BB2931-F1B0-474A-807D-3F0167D93454}"/>
      </w:docPartPr>
      <w:docPartBody>
        <w:p w:rsidR="00264998" w:rsidRDefault="00264998">
          <w:pPr>
            <w:pStyle w:val="1F09B0497AA34412BFE52D45FE584A70"/>
          </w:pPr>
          <w:r w:rsidRPr="00E237E8">
            <w:t>Income Before Taxes</w:t>
          </w:r>
        </w:p>
      </w:docPartBody>
    </w:docPart>
    <w:docPart>
      <w:docPartPr>
        <w:name w:val="C4EFD11007AB4B78A48CFC67015CDCB7"/>
        <w:category>
          <w:name w:val="General"/>
          <w:gallery w:val="placeholder"/>
        </w:category>
        <w:types>
          <w:type w:val="bbPlcHdr"/>
        </w:types>
        <w:behaviors>
          <w:behavior w:val="content"/>
        </w:behaviors>
        <w:guid w:val="{1ECDDC7C-6184-496E-A066-9EC4C7E5C08A}"/>
      </w:docPartPr>
      <w:docPartBody>
        <w:p w:rsidR="00264998" w:rsidRDefault="00264998">
          <w:pPr>
            <w:pStyle w:val="C4EFD11007AB4B78A48CFC67015CDCB7"/>
          </w:pPr>
          <w:r w:rsidRPr="00E237E8">
            <w:t>($3,525)</w:t>
          </w:r>
        </w:p>
      </w:docPartBody>
    </w:docPart>
    <w:docPart>
      <w:docPartPr>
        <w:name w:val="9C0BB49EC8154639973C47AEC965E7EB"/>
        <w:category>
          <w:name w:val="General"/>
          <w:gallery w:val="placeholder"/>
        </w:category>
        <w:types>
          <w:type w:val="bbPlcHdr"/>
        </w:types>
        <w:behaviors>
          <w:behavior w:val="content"/>
        </w:behaviors>
        <w:guid w:val="{9BCEEDD4-9602-4BD7-A335-03C0F3CD7278}"/>
      </w:docPartPr>
      <w:docPartBody>
        <w:p w:rsidR="00264998" w:rsidRDefault="00264998">
          <w:pPr>
            <w:pStyle w:val="9C0BB49EC8154639973C47AEC965E7EB"/>
          </w:pPr>
          <w:r w:rsidRPr="00E237E8">
            <w:t>$1,875</w:t>
          </w:r>
        </w:p>
      </w:docPartBody>
    </w:docPart>
    <w:docPart>
      <w:docPartPr>
        <w:name w:val="5F3F6E82DBEB43B6AD6EBA8294768AD2"/>
        <w:category>
          <w:name w:val="General"/>
          <w:gallery w:val="placeholder"/>
        </w:category>
        <w:types>
          <w:type w:val="bbPlcHdr"/>
        </w:types>
        <w:behaviors>
          <w:behavior w:val="content"/>
        </w:behaviors>
        <w:guid w:val="{2EB6669B-9465-43B7-AF35-777A4A6DBE20}"/>
      </w:docPartPr>
      <w:docPartBody>
        <w:p w:rsidR="00264998" w:rsidRDefault="00264998">
          <w:pPr>
            <w:pStyle w:val="5F3F6E82DBEB43B6AD6EBA8294768AD2"/>
          </w:pPr>
          <w:r w:rsidRPr="00E237E8">
            <w:t>$2,825</w:t>
          </w:r>
        </w:p>
      </w:docPartBody>
    </w:docPart>
    <w:docPart>
      <w:docPartPr>
        <w:name w:val="3C098B3A87DF4E7BB66FB5ED77FB566F"/>
        <w:category>
          <w:name w:val="General"/>
          <w:gallery w:val="placeholder"/>
        </w:category>
        <w:types>
          <w:type w:val="bbPlcHdr"/>
        </w:types>
        <w:behaviors>
          <w:behavior w:val="content"/>
        </w:behaviors>
        <w:guid w:val="{D6B1D144-0CA2-4DEC-8EDE-6FFECF012D02}"/>
      </w:docPartPr>
      <w:docPartBody>
        <w:p w:rsidR="00264998" w:rsidRDefault="00264998">
          <w:pPr>
            <w:pStyle w:val="3C098B3A87DF4E7BB66FB5ED77FB566F"/>
          </w:pPr>
          <w:r w:rsidRPr="00E237E8">
            <w:t>($4,531)</w:t>
          </w:r>
        </w:p>
      </w:docPartBody>
    </w:docPart>
    <w:docPart>
      <w:docPartPr>
        <w:name w:val="7B4C4592B76245ECB73F34E91E30D735"/>
        <w:category>
          <w:name w:val="General"/>
          <w:gallery w:val="placeholder"/>
        </w:category>
        <w:types>
          <w:type w:val="bbPlcHdr"/>
        </w:types>
        <w:behaviors>
          <w:behavior w:val="content"/>
        </w:behaviors>
        <w:guid w:val="{FD7B522B-D1C5-4BD0-90C6-2967098FB821}"/>
      </w:docPartPr>
      <w:docPartBody>
        <w:p w:rsidR="00264998" w:rsidRDefault="00264998">
          <w:pPr>
            <w:pStyle w:val="7B4C4592B76245ECB73F34E91E30D735"/>
          </w:pPr>
          <w:r w:rsidRPr="00E237E8">
            <w:t>($184)</w:t>
          </w:r>
        </w:p>
      </w:docPartBody>
    </w:docPart>
    <w:docPart>
      <w:docPartPr>
        <w:name w:val="265D04ACF44A4481B091A918E0A20C62"/>
        <w:category>
          <w:name w:val="General"/>
          <w:gallery w:val="placeholder"/>
        </w:category>
        <w:types>
          <w:type w:val="bbPlcHdr"/>
        </w:types>
        <w:behaviors>
          <w:behavior w:val="content"/>
        </w:behaviors>
        <w:guid w:val="{6172AD12-FBFC-4A02-9B71-59DBC4CDC0B6}"/>
      </w:docPartPr>
      <w:docPartBody>
        <w:p w:rsidR="00264998" w:rsidRDefault="00264998">
          <w:pPr>
            <w:pStyle w:val="265D04ACF44A4481B091A918E0A20C62"/>
          </w:pPr>
          <w:r w:rsidRPr="00E237E8">
            <w:t>$795</w:t>
          </w:r>
        </w:p>
      </w:docPartBody>
    </w:docPart>
    <w:docPart>
      <w:docPartPr>
        <w:name w:val="D97A0D7E0B244ABD993ACBB235B4E9DE"/>
        <w:category>
          <w:name w:val="General"/>
          <w:gallery w:val="placeholder"/>
        </w:category>
        <w:types>
          <w:type w:val="bbPlcHdr"/>
        </w:types>
        <w:behaviors>
          <w:behavior w:val="content"/>
        </w:behaviors>
        <w:guid w:val="{2B75C58B-1BF9-466F-A395-0774D1B7BBC7}"/>
      </w:docPartPr>
      <w:docPartBody>
        <w:p w:rsidR="00264998" w:rsidRDefault="00264998">
          <w:pPr>
            <w:pStyle w:val="D97A0D7E0B244ABD993ACBB235B4E9DE"/>
          </w:pPr>
          <w:r w:rsidRPr="00E237E8">
            <w:t>$1,750</w:t>
          </w:r>
        </w:p>
      </w:docPartBody>
    </w:docPart>
    <w:docPart>
      <w:docPartPr>
        <w:name w:val="D19FBC3766744506B3D72715E11F6810"/>
        <w:category>
          <w:name w:val="General"/>
          <w:gallery w:val="placeholder"/>
        </w:category>
        <w:types>
          <w:type w:val="bbPlcHdr"/>
        </w:types>
        <w:behaviors>
          <w:behavior w:val="content"/>
        </w:behaviors>
        <w:guid w:val="{DD7B2B27-E857-4BBA-A197-5B0B4476AC14}"/>
      </w:docPartPr>
      <w:docPartBody>
        <w:p w:rsidR="00264998" w:rsidRDefault="00264998">
          <w:pPr>
            <w:pStyle w:val="D19FBC3766744506B3D72715E11F6810"/>
          </w:pPr>
          <w:r w:rsidRPr="00E237E8">
            <w:t>$2,064</w:t>
          </w:r>
        </w:p>
      </w:docPartBody>
    </w:docPart>
    <w:docPart>
      <w:docPartPr>
        <w:name w:val="795AD007B5BC451AAE2B66C9F3F1CED7"/>
        <w:category>
          <w:name w:val="General"/>
          <w:gallery w:val="placeholder"/>
        </w:category>
        <w:types>
          <w:type w:val="bbPlcHdr"/>
        </w:types>
        <w:behaviors>
          <w:behavior w:val="content"/>
        </w:behaviors>
        <w:guid w:val="{10F29E71-1875-403A-ADF1-746018A57FAA}"/>
      </w:docPartPr>
      <w:docPartBody>
        <w:p w:rsidR="00264998" w:rsidRDefault="00264998">
          <w:pPr>
            <w:pStyle w:val="795AD007B5BC451AAE2B66C9F3F1CED7"/>
          </w:pPr>
          <w:r w:rsidRPr="00E237E8">
            <w:t>($298)</w:t>
          </w:r>
        </w:p>
      </w:docPartBody>
    </w:docPart>
    <w:docPart>
      <w:docPartPr>
        <w:name w:val="113BE70DEEF4401397C881F86AD1A2D5"/>
        <w:category>
          <w:name w:val="General"/>
          <w:gallery w:val="placeholder"/>
        </w:category>
        <w:types>
          <w:type w:val="bbPlcHdr"/>
        </w:types>
        <w:behaviors>
          <w:behavior w:val="content"/>
        </w:behaviors>
        <w:guid w:val="{348A17C3-4C5D-4054-AB19-6DD74871F92F}"/>
      </w:docPartPr>
      <w:docPartBody>
        <w:p w:rsidR="00264998" w:rsidRDefault="00264998">
          <w:pPr>
            <w:pStyle w:val="113BE70DEEF4401397C881F86AD1A2D5"/>
          </w:pPr>
          <w:r w:rsidRPr="00E237E8">
            <w:t>($2,225)</w:t>
          </w:r>
        </w:p>
      </w:docPartBody>
    </w:docPart>
    <w:docPart>
      <w:docPartPr>
        <w:name w:val="6EDDCFD6D34941D88C079E62AC52B3F5"/>
        <w:category>
          <w:name w:val="General"/>
          <w:gallery w:val="placeholder"/>
        </w:category>
        <w:types>
          <w:type w:val="bbPlcHdr"/>
        </w:types>
        <w:behaviors>
          <w:behavior w:val="content"/>
        </w:behaviors>
        <w:guid w:val="{7B183AB2-EECF-4097-B8A9-5C3077405FE6}"/>
      </w:docPartPr>
      <w:docPartBody>
        <w:p w:rsidR="00264998" w:rsidRDefault="00264998">
          <w:pPr>
            <w:pStyle w:val="6EDDCFD6D34941D88C079E62AC52B3F5"/>
          </w:pPr>
          <w:r w:rsidRPr="00E237E8">
            <w:t>$2,670</w:t>
          </w:r>
        </w:p>
      </w:docPartBody>
    </w:docPart>
    <w:docPart>
      <w:docPartPr>
        <w:name w:val="53098C26E37D45E69EF68D95DA8F230B"/>
        <w:category>
          <w:name w:val="General"/>
          <w:gallery w:val="placeholder"/>
        </w:category>
        <w:types>
          <w:type w:val="bbPlcHdr"/>
        </w:types>
        <w:behaviors>
          <w:behavior w:val="content"/>
        </w:behaviors>
        <w:guid w:val="{CF701910-529E-4E5F-BF1C-91DAC83E42A6}"/>
      </w:docPartPr>
      <w:docPartBody>
        <w:p w:rsidR="00264998" w:rsidRDefault="00264998">
          <w:pPr>
            <w:pStyle w:val="53098C26E37D45E69EF68D95DA8F230B"/>
          </w:pPr>
          <w:r w:rsidRPr="00E237E8">
            <w:t>$1,427</w:t>
          </w:r>
        </w:p>
      </w:docPartBody>
    </w:docPart>
    <w:docPart>
      <w:docPartPr>
        <w:name w:val="7C126AF03FFD4213BEAADCEE638E7FBE"/>
        <w:category>
          <w:name w:val="General"/>
          <w:gallery w:val="placeholder"/>
        </w:category>
        <w:types>
          <w:type w:val="bbPlcHdr"/>
        </w:types>
        <w:behaviors>
          <w:behavior w:val="content"/>
        </w:behaviors>
        <w:guid w:val="{81D30FAE-7A16-4D65-88BB-4DB03571C027}"/>
      </w:docPartPr>
      <w:docPartBody>
        <w:p w:rsidR="00264998" w:rsidRDefault="00264998">
          <w:pPr>
            <w:pStyle w:val="7C126AF03FFD4213BEAADCEE638E7FBE"/>
          </w:pPr>
          <w:r w:rsidRPr="00E237E8">
            <w:t>$2,643</w:t>
          </w:r>
        </w:p>
      </w:docPartBody>
    </w:docPart>
    <w:docPart>
      <w:docPartPr>
        <w:name w:val="44FC584AEA384995BBD3E9E0AEF24684"/>
        <w:category>
          <w:name w:val="General"/>
          <w:gallery w:val="placeholder"/>
        </w:category>
        <w:types>
          <w:type w:val="bbPlcHdr"/>
        </w:types>
        <w:behaviors>
          <w:behavior w:val="content"/>
        </w:behaviors>
        <w:guid w:val="{AB4144DF-6769-4471-AE84-7B0A01A78575}"/>
      </w:docPartPr>
      <w:docPartBody>
        <w:p w:rsidR="00264998" w:rsidRDefault="00264998">
          <w:pPr>
            <w:pStyle w:val="44FC584AEA384995BBD3E9E0AEF24684"/>
          </w:pPr>
          <w:r w:rsidRPr="00E237E8">
            <w:t>Income Tax Expense</w:t>
          </w:r>
        </w:p>
      </w:docPartBody>
    </w:docPart>
    <w:docPart>
      <w:docPartPr>
        <w:name w:val="3EEC20AA80F44B21BB1BD3E49B5A1445"/>
        <w:category>
          <w:name w:val="General"/>
          <w:gallery w:val="placeholder"/>
        </w:category>
        <w:types>
          <w:type w:val="bbPlcHdr"/>
        </w:types>
        <w:behaviors>
          <w:behavior w:val="content"/>
        </w:behaviors>
        <w:guid w:val="{71DB946C-59F3-45A1-AD2E-6A07AE272693}"/>
      </w:docPartPr>
      <w:docPartBody>
        <w:p w:rsidR="00264998" w:rsidRDefault="00264998">
          <w:pPr>
            <w:pStyle w:val="3EEC20AA80F44B21BB1BD3E49B5A1445"/>
          </w:pPr>
          <w:r w:rsidRPr="00E237E8">
            <w:t>($529)</w:t>
          </w:r>
        </w:p>
      </w:docPartBody>
    </w:docPart>
    <w:docPart>
      <w:docPartPr>
        <w:name w:val="4D187C9269F849BDAD343277813171EF"/>
        <w:category>
          <w:name w:val="General"/>
          <w:gallery w:val="placeholder"/>
        </w:category>
        <w:types>
          <w:type w:val="bbPlcHdr"/>
        </w:types>
        <w:behaviors>
          <w:behavior w:val="content"/>
        </w:behaviors>
        <w:guid w:val="{376065E4-E043-4D6B-B3EF-7A2E1C6E739B}"/>
      </w:docPartPr>
      <w:docPartBody>
        <w:p w:rsidR="00264998" w:rsidRDefault="00264998">
          <w:pPr>
            <w:pStyle w:val="4D187C9269F849BDAD343277813171EF"/>
          </w:pPr>
          <w:r w:rsidRPr="00E237E8">
            <w:t>$281</w:t>
          </w:r>
        </w:p>
      </w:docPartBody>
    </w:docPart>
    <w:docPart>
      <w:docPartPr>
        <w:name w:val="CB7E699A520446CCB7E91157B8E07EB6"/>
        <w:category>
          <w:name w:val="General"/>
          <w:gallery w:val="placeholder"/>
        </w:category>
        <w:types>
          <w:type w:val="bbPlcHdr"/>
        </w:types>
        <w:behaviors>
          <w:behavior w:val="content"/>
        </w:behaviors>
        <w:guid w:val="{E63BD313-F6C5-4EE6-8DE1-9D2423693972}"/>
      </w:docPartPr>
      <w:docPartBody>
        <w:p w:rsidR="00264998" w:rsidRDefault="00264998">
          <w:pPr>
            <w:pStyle w:val="CB7E699A520446CCB7E91157B8E07EB6"/>
          </w:pPr>
          <w:r w:rsidRPr="00E237E8">
            <w:t>$424</w:t>
          </w:r>
        </w:p>
      </w:docPartBody>
    </w:docPart>
    <w:docPart>
      <w:docPartPr>
        <w:name w:val="EAA80AA1AC474A068AA7309511B6F995"/>
        <w:category>
          <w:name w:val="General"/>
          <w:gallery w:val="placeholder"/>
        </w:category>
        <w:types>
          <w:type w:val="bbPlcHdr"/>
        </w:types>
        <w:behaviors>
          <w:behavior w:val="content"/>
        </w:behaviors>
        <w:guid w:val="{212E8E47-C01D-4579-8BE4-28EB9B7AD337}"/>
      </w:docPartPr>
      <w:docPartBody>
        <w:p w:rsidR="00264998" w:rsidRDefault="00264998">
          <w:pPr>
            <w:pStyle w:val="EAA80AA1AC474A068AA7309511B6F995"/>
          </w:pPr>
          <w:r w:rsidRPr="00E237E8">
            <w:t>($680)</w:t>
          </w:r>
        </w:p>
      </w:docPartBody>
    </w:docPart>
    <w:docPart>
      <w:docPartPr>
        <w:name w:val="440203F192C14A02A5A58599806F7196"/>
        <w:category>
          <w:name w:val="General"/>
          <w:gallery w:val="placeholder"/>
        </w:category>
        <w:types>
          <w:type w:val="bbPlcHdr"/>
        </w:types>
        <w:behaviors>
          <w:behavior w:val="content"/>
        </w:behaviors>
        <w:guid w:val="{427FD252-B8ED-4CBB-B7D0-412E8BE7CAD4}"/>
      </w:docPartPr>
      <w:docPartBody>
        <w:p w:rsidR="00264998" w:rsidRDefault="00264998">
          <w:pPr>
            <w:pStyle w:val="440203F192C14A02A5A58599806F7196"/>
          </w:pPr>
          <w:r w:rsidRPr="00E237E8">
            <w:t>($28)</w:t>
          </w:r>
        </w:p>
      </w:docPartBody>
    </w:docPart>
    <w:docPart>
      <w:docPartPr>
        <w:name w:val="EFD61EB2EBDF4807B0712C48CBCC1763"/>
        <w:category>
          <w:name w:val="General"/>
          <w:gallery w:val="placeholder"/>
        </w:category>
        <w:types>
          <w:type w:val="bbPlcHdr"/>
        </w:types>
        <w:behaviors>
          <w:behavior w:val="content"/>
        </w:behaviors>
        <w:guid w:val="{132A2D0F-C06B-411B-A032-469C247A2E04}"/>
      </w:docPartPr>
      <w:docPartBody>
        <w:p w:rsidR="00264998" w:rsidRDefault="00264998">
          <w:pPr>
            <w:pStyle w:val="EFD61EB2EBDF4807B0712C48CBCC1763"/>
          </w:pPr>
          <w:r w:rsidRPr="00E237E8">
            <w:t>$119</w:t>
          </w:r>
        </w:p>
      </w:docPartBody>
    </w:docPart>
    <w:docPart>
      <w:docPartPr>
        <w:name w:val="5E9275CBDF1D48929654F2D2840B2E78"/>
        <w:category>
          <w:name w:val="General"/>
          <w:gallery w:val="placeholder"/>
        </w:category>
        <w:types>
          <w:type w:val="bbPlcHdr"/>
        </w:types>
        <w:behaviors>
          <w:behavior w:val="content"/>
        </w:behaviors>
        <w:guid w:val="{3D661249-7C5F-4B54-841A-C7BCA6D695DB}"/>
      </w:docPartPr>
      <w:docPartBody>
        <w:p w:rsidR="00264998" w:rsidRDefault="00264998">
          <w:pPr>
            <w:pStyle w:val="5E9275CBDF1D48929654F2D2840B2E78"/>
          </w:pPr>
          <w:r w:rsidRPr="00E237E8">
            <w:t>$263</w:t>
          </w:r>
        </w:p>
      </w:docPartBody>
    </w:docPart>
    <w:docPart>
      <w:docPartPr>
        <w:name w:val="31B5E709EF964BF784C6A171868C5D09"/>
        <w:category>
          <w:name w:val="General"/>
          <w:gallery w:val="placeholder"/>
        </w:category>
        <w:types>
          <w:type w:val="bbPlcHdr"/>
        </w:types>
        <w:behaviors>
          <w:behavior w:val="content"/>
        </w:behaviors>
        <w:guid w:val="{EE3FA4C2-344B-420A-BA2D-03F65AE243AC}"/>
      </w:docPartPr>
      <w:docPartBody>
        <w:p w:rsidR="00264998" w:rsidRDefault="00264998">
          <w:pPr>
            <w:pStyle w:val="31B5E709EF964BF784C6A171868C5D09"/>
          </w:pPr>
          <w:r w:rsidRPr="00E237E8">
            <w:t>$310</w:t>
          </w:r>
        </w:p>
      </w:docPartBody>
    </w:docPart>
    <w:docPart>
      <w:docPartPr>
        <w:name w:val="94704CBAE5484E3E8BC50CBE3633B8AE"/>
        <w:category>
          <w:name w:val="General"/>
          <w:gallery w:val="placeholder"/>
        </w:category>
        <w:types>
          <w:type w:val="bbPlcHdr"/>
        </w:types>
        <w:behaviors>
          <w:behavior w:val="content"/>
        </w:behaviors>
        <w:guid w:val="{0FA674B0-4DBE-4B92-B4FC-2EF9578918A8}"/>
      </w:docPartPr>
      <w:docPartBody>
        <w:p w:rsidR="00264998" w:rsidRDefault="00264998">
          <w:pPr>
            <w:pStyle w:val="94704CBAE5484E3E8BC50CBE3633B8AE"/>
          </w:pPr>
          <w:r w:rsidRPr="00E237E8">
            <w:t>($45)</w:t>
          </w:r>
        </w:p>
      </w:docPartBody>
    </w:docPart>
    <w:docPart>
      <w:docPartPr>
        <w:name w:val="E8729383275C4EFF8453FB3698EB5173"/>
        <w:category>
          <w:name w:val="General"/>
          <w:gallery w:val="placeholder"/>
        </w:category>
        <w:types>
          <w:type w:val="bbPlcHdr"/>
        </w:types>
        <w:behaviors>
          <w:behavior w:val="content"/>
        </w:behaviors>
        <w:guid w:val="{5CAA9E6C-3CD8-496F-87B8-0C60AA66D18D}"/>
      </w:docPartPr>
      <w:docPartBody>
        <w:p w:rsidR="00264998" w:rsidRDefault="00264998">
          <w:pPr>
            <w:pStyle w:val="E8729383275C4EFF8453FB3698EB5173"/>
          </w:pPr>
          <w:r w:rsidRPr="00E237E8">
            <w:t>($334)</w:t>
          </w:r>
        </w:p>
      </w:docPartBody>
    </w:docPart>
    <w:docPart>
      <w:docPartPr>
        <w:name w:val="69E0681004AF49A1A230C8D207501AA6"/>
        <w:category>
          <w:name w:val="General"/>
          <w:gallery w:val="placeholder"/>
        </w:category>
        <w:types>
          <w:type w:val="bbPlcHdr"/>
        </w:types>
        <w:behaviors>
          <w:behavior w:val="content"/>
        </w:behaviors>
        <w:guid w:val="{E0EC55F2-3296-4171-9FC8-9A4702D5516E}"/>
      </w:docPartPr>
      <w:docPartBody>
        <w:p w:rsidR="00264998" w:rsidRDefault="00264998">
          <w:pPr>
            <w:pStyle w:val="69E0681004AF49A1A230C8D207501AA6"/>
          </w:pPr>
          <w:r w:rsidRPr="00E237E8">
            <w:t>$401</w:t>
          </w:r>
        </w:p>
      </w:docPartBody>
    </w:docPart>
    <w:docPart>
      <w:docPartPr>
        <w:name w:val="3BE3AF47642C499093582376D4AD8562"/>
        <w:category>
          <w:name w:val="General"/>
          <w:gallery w:val="placeholder"/>
        </w:category>
        <w:types>
          <w:type w:val="bbPlcHdr"/>
        </w:types>
        <w:behaviors>
          <w:behavior w:val="content"/>
        </w:behaviors>
        <w:guid w:val="{AB59C919-7715-454E-95E3-BE97E10AD403}"/>
      </w:docPartPr>
      <w:docPartBody>
        <w:p w:rsidR="00264998" w:rsidRDefault="00264998">
          <w:pPr>
            <w:pStyle w:val="3BE3AF47642C499093582376D4AD8562"/>
          </w:pPr>
          <w:r w:rsidRPr="00E237E8">
            <w:t>$214</w:t>
          </w:r>
        </w:p>
      </w:docPartBody>
    </w:docPart>
    <w:docPart>
      <w:docPartPr>
        <w:name w:val="596FEE05307A495BA245E499BC548301"/>
        <w:category>
          <w:name w:val="General"/>
          <w:gallery w:val="placeholder"/>
        </w:category>
        <w:types>
          <w:type w:val="bbPlcHdr"/>
        </w:types>
        <w:behaviors>
          <w:behavior w:val="content"/>
        </w:behaviors>
        <w:guid w:val="{619E9689-3011-452B-BF86-4581263789B0}"/>
      </w:docPartPr>
      <w:docPartBody>
        <w:p w:rsidR="00264998" w:rsidRDefault="00264998">
          <w:pPr>
            <w:pStyle w:val="596FEE05307A495BA245E499BC548301"/>
          </w:pPr>
          <w:r w:rsidRPr="00E237E8">
            <w:t>$396</w:t>
          </w:r>
        </w:p>
      </w:docPartBody>
    </w:docPart>
    <w:docPart>
      <w:docPartPr>
        <w:name w:val="5A5F625CA1C347A2BDDDE1F255260EC7"/>
        <w:category>
          <w:name w:val="General"/>
          <w:gallery w:val="placeholder"/>
        </w:category>
        <w:types>
          <w:type w:val="bbPlcHdr"/>
        </w:types>
        <w:behaviors>
          <w:behavior w:val="content"/>
        </w:behaviors>
        <w:guid w:val="{0A3A8517-DC22-4B09-89D1-FCEC95EF904A}"/>
      </w:docPartPr>
      <w:docPartBody>
        <w:p w:rsidR="00264998" w:rsidRDefault="00264998">
          <w:pPr>
            <w:pStyle w:val="5A5F625CA1C347A2BDDDE1F255260EC7"/>
          </w:pPr>
          <w:r w:rsidRPr="00E237E8">
            <w:rPr>
              <w:rStyle w:val="Bold"/>
            </w:rPr>
            <w:t>NET INCOME</w:t>
          </w:r>
        </w:p>
      </w:docPartBody>
    </w:docPart>
    <w:docPart>
      <w:docPartPr>
        <w:name w:val="6C73A19E1E0141498A204C74F642D9AB"/>
        <w:category>
          <w:name w:val="General"/>
          <w:gallery w:val="placeholder"/>
        </w:category>
        <w:types>
          <w:type w:val="bbPlcHdr"/>
        </w:types>
        <w:behaviors>
          <w:behavior w:val="content"/>
        </w:behaviors>
        <w:guid w:val="{CADDB709-5239-46EA-B8CF-28FF9917325C}"/>
      </w:docPartPr>
      <w:docPartBody>
        <w:p w:rsidR="00264998" w:rsidRDefault="00264998">
          <w:pPr>
            <w:pStyle w:val="6C73A19E1E0141498A204C74F642D9AB"/>
          </w:pPr>
          <w:r w:rsidRPr="00E237E8">
            <w:rPr>
              <w:rStyle w:val="Bold"/>
            </w:rPr>
            <w:t>($2,996)</w:t>
          </w:r>
        </w:p>
      </w:docPartBody>
    </w:docPart>
    <w:docPart>
      <w:docPartPr>
        <w:name w:val="9FFD7987895D4896B09132BD74BD6436"/>
        <w:category>
          <w:name w:val="General"/>
          <w:gallery w:val="placeholder"/>
        </w:category>
        <w:types>
          <w:type w:val="bbPlcHdr"/>
        </w:types>
        <w:behaviors>
          <w:behavior w:val="content"/>
        </w:behaviors>
        <w:guid w:val="{680035E3-585D-428D-BC0C-D004F109F474}"/>
      </w:docPartPr>
      <w:docPartBody>
        <w:p w:rsidR="00264998" w:rsidRDefault="00264998">
          <w:pPr>
            <w:pStyle w:val="9FFD7987895D4896B09132BD74BD6436"/>
          </w:pPr>
          <w:r w:rsidRPr="00E237E8">
            <w:rPr>
              <w:rStyle w:val="Bold"/>
            </w:rPr>
            <w:t>$1,594</w:t>
          </w:r>
        </w:p>
      </w:docPartBody>
    </w:docPart>
    <w:docPart>
      <w:docPartPr>
        <w:name w:val="E3F23EC91CFF43B9BBCD2A24B0D6E8E0"/>
        <w:category>
          <w:name w:val="General"/>
          <w:gallery w:val="placeholder"/>
        </w:category>
        <w:types>
          <w:type w:val="bbPlcHdr"/>
        </w:types>
        <w:behaviors>
          <w:behavior w:val="content"/>
        </w:behaviors>
        <w:guid w:val="{0898F28D-EB0D-4249-881D-17662547D179}"/>
      </w:docPartPr>
      <w:docPartBody>
        <w:p w:rsidR="00264998" w:rsidRDefault="00264998">
          <w:pPr>
            <w:pStyle w:val="E3F23EC91CFF43B9BBCD2A24B0D6E8E0"/>
          </w:pPr>
          <w:r w:rsidRPr="00E237E8">
            <w:rPr>
              <w:rStyle w:val="Bold"/>
            </w:rPr>
            <w:t>$2,401</w:t>
          </w:r>
        </w:p>
      </w:docPartBody>
    </w:docPart>
    <w:docPart>
      <w:docPartPr>
        <w:name w:val="7580D2E5454F496DA2F2C9D46D2C915D"/>
        <w:category>
          <w:name w:val="General"/>
          <w:gallery w:val="placeholder"/>
        </w:category>
        <w:types>
          <w:type w:val="bbPlcHdr"/>
        </w:types>
        <w:behaviors>
          <w:behavior w:val="content"/>
        </w:behaviors>
        <w:guid w:val="{421D2AC6-CFD5-46F4-B9A0-3FC396EF46FC}"/>
      </w:docPartPr>
      <w:docPartBody>
        <w:p w:rsidR="00264998" w:rsidRDefault="00264998">
          <w:pPr>
            <w:pStyle w:val="7580D2E5454F496DA2F2C9D46D2C915D"/>
          </w:pPr>
          <w:r w:rsidRPr="00E237E8">
            <w:rPr>
              <w:rStyle w:val="Bold"/>
            </w:rPr>
            <w:t>($3,851)</w:t>
          </w:r>
        </w:p>
      </w:docPartBody>
    </w:docPart>
    <w:docPart>
      <w:docPartPr>
        <w:name w:val="AD2DA26B1B794B8C8525FFBBF78BC284"/>
        <w:category>
          <w:name w:val="General"/>
          <w:gallery w:val="placeholder"/>
        </w:category>
        <w:types>
          <w:type w:val="bbPlcHdr"/>
        </w:types>
        <w:behaviors>
          <w:behavior w:val="content"/>
        </w:behaviors>
        <w:guid w:val="{82B7F668-CE77-4809-A659-81A4D8963152}"/>
      </w:docPartPr>
      <w:docPartBody>
        <w:p w:rsidR="00264998" w:rsidRDefault="00264998">
          <w:pPr>
            <w:pStyle w:val="AD2DA26B1B794B8C8525FFBBF78BC284"/>
          </w:pPr>
          <w:r w:rsidRPr="00E237E8">
            <w:rPr>
              <w:rStyle w:val="Bold"/>
            </w:rPr>
            <w:t>($156)</w:t>
          </w:r>
        </w:p>
      </w:docPartBody>
    </w:docPart>
    <w:docPart>
      <w:docPartPr>
        <w:name w:val="0DDB2C7160DD4B4A82CA0DA8148C4216"/>
        <w:category>
          <w:name w:val="General"/>
          <w:gallery w:val="placeholder"/>
        </w:category>
        <w:types>
          <w:type w:val="bbPlcHdr"/>
        </w:types>
        <w:behaviors>
          <w:behavior w:val="content"/>
        </w:behaviors>
        <w:guid w:val="{4DB58BD1-1296-4552-9071-866011A6D1EF}"/>
      </w:docPartPr>
      <w:docPartBody>
        <w:p w:rsidR="00264998" w:rsidRDefault="00264998">
          <w:pPr>
            <w:pStyle w:val="0DDB2C7160DD4B4A82CA0DA8148C4216"/>
          </w:pPr>
          <w:r w:rsidRPr="00E237E8">
            <w:rPr>
              <w:rStyle w:val="Bold"/>
            </w:rPr>
            <w:t>$676</w:t>
          </w:r>
        </w:p>
      </w:docPartBody>
    </w:docPart>
    <w:docPart>
      <w:docPartPr>
        <w:name w:val="EC22E6C36FC94716A43082E550C95EB2"/>
        <w:category>
          <w:name w:val="General"/>
          <w:gallery w:val="placeholder"/>
        </w:category>
        <w:types>
          <w:type w:val="bbPlcHdr"/>
        </w:types>
        <w:behaviors>
          <w:behavior w:val="content"/>
        </w:behaviors>
        <w:guid w:val="{E8ACD038-FC5C-449E-BFBA-C20A84CBFA18}"/>
      </w:docPartPr>
      <w:docPartBody>
        <w:p w:rsidR="00264998" w:rsidRDefault="00264998">
          <w:pPr>
            <w:pStyle w:val="EC22E6C36FC94716A43082E550C95EB2"/>
          </w:pPr>
          <w:r w:rsidRPr="00E237E8">
            <w:rPr>
              <w:rStyle w:val="Bold"/>
            </w:rPr>
            <w:t>$1,488</w:t>
          </w:r>
        </w:p>
      </w:docPartBody>
    </w:docPart>
    <w:docPart>
      <w:docPartPr>
        <w:name w:val="FB6C49DFFAB84E20BDB3E0735F89CB9B"/>
        <w:category>
          <w:name w:val="General"/>
          <w:gallery w:val="placeholder"/>
        </w:category>
        <w:types>
          <w:type w:val="bbPlcHdr"/>
        </w:types>
        <w:behaviors>
          <w:behavior w:val="content"/>
        </w:behaviors>
        <w:guid w:val="{C7FDB6E4-E0BC-4175-B2F3-F361CC52F8FC}"/>
      </w:docPartPr>
      <w:docPartBody>
        <w:p w:rsidR="00264998" w:rsidRDefault="00264998">
          <w:pPr>
            <w:pStyle w:val="FB6C49DFFAB84E20BDB3E0735F89CB9B"/>
          </w:pPr>
          <w:r w:rsidRPr="00E237E8">
            <w:rPr>
              <w:rStyle w:val="Bold"/>
            </w:rPr>
            <w:t>$1,754</w:t>
          </w:r>
        </w:p>
      </w:docPartBody>
    </w:docPart>
    <w:docPart>
      <w:docPartPr>
        <w:name w:val="6ACE3FE2D8AE4BC3B524D082EE3CFA9B"/>
        <w:category>
          <w:name w:val="General"/>
          <w:gallery w:val="placeholder"/>
        </w:category>
        <w:types>
          <w:type w:val="bbPlcHdr"/>
        </w:types>
        <w:behaviors>
          <w:behavior w:val="content"/>
        </w:behaviors>
        <w:guid w:val="{5A4B1AF9-342A-4F67-84AC-4A2283F859E6}"/>
      </w:docPartPr>
      <w:docPartBody>
        <w:p w:rsidR="00264998" w:rsidRDefault="00264998">
          <w:pPr>
            <w:pStyle w:val="6ACE3FE2D8AE4BC3B524D082EE3CFA9B"/>
          </w:pPr>
          <w:r w:rsidRPr="00E237E8">
            <w:rPr>
              <w:rStyle w:val="Bold"/>
            </w:rPr>
            <w:t>($253)</w:t>
          </w:r>
        </w:p>
      </w:docPartBody>
    </w:docPart>
    <w:docPart>
      <w:docPartPr>
        <w:name w:val="5AC8FD517E4E449C9E6584055DE697A4"/>
        <w:category>
          <w:name w:val="General"/>
          <w:gallery w:val="placeholder"/>
        </w:category>
        <w:types>
          <w:type w:val="bbPlcHdr"/>
        </w:types>
        <w:behaviors>
          <w:behavior w:val="content"/>
        </w:behaviors>
        <w:guid w:val="{3AF7AA6F-DDC5-40A0-A029-894769A012E3}"/>
      </w:docPartPr>
      <w:docPartBody>
        <w:p w:rsidR="00264998" w:rsidRDefault="00264998">
          <w:pPr>
            <w:pStyle w:val="5AC8FD517E4E449C9E6584055DE697A4"/>
          </w:pPr>
          <w:r w:rsidRPr="00E237E8">
            <w:rPr>
              <w:rStyle w:val="Bold"/>
            </w:rPr>
            <w:t>($1,891)</w:t>
          </w:r>
        </w:p>
      </w:docPartBody>
    </w:docPart>
    <w:docPart>
      <w:docPartPr>
        <w:name w:val="00C59CE516BF4173876369D9552B4CCF"/>
        <w:category>
          <w:name w:val="General"/>
          <w:gallery w:val="placeholder"/>
        </w:category>
        <w:types>
          <w:type w:val="bbPlcHdr"/>
        </w:types>
        <w:behaviors>
          <w:behavior w:val="content"/>
        </w:behaviors>
        <w:guid w:val="{744A6889-7915-41E2-A5F8-13BEB997B343}"/>
      </w:docPartPr>
      <w:docPartBody>
        <w:p w:rsidR="00264998" w:rsidRDefault="00264998">
          <w:pPr>
            <w:pStyle w:val="00C59CE516BF4173876369D9552B4CCF"/>
          </w:pPr>
          <w:r w:rsidRPr="00E237E8">
            <w:rPr>
              <w:rStyle w:val="Bold"/>
            </w:rPr>
            <w:t>$2,270</w:t>
          </w:r>
        </w:p>
      </w:docPartBody>
    </w:docPart>
    <w:docPart>
      <w:docPartPr>
        <w:name w:val="F9CA9A157D6D44BD89914E29BB2CF743"/>
        <w:category>
          <w:name w:val="General"/>
          <w:gallery w:val="placeholder"/>
        </w:category>
        <w:types>
          <w:type w:val="bbPlcHdr"/>
        </w:types>
        <w:behaviors>
          <w:behavior w:val="content"/>
        </w:behaviors>
        <w:guid w:val="{E13C9BCD-8010-460E-9E4D-B6B6A87EFC0B}"/>
      </w:docPartPr>
      <w:docPartBody>
        <w:p w:rsidR="00264998" w:rsidRDefault="00264998">
          <w:pPr>
            <w:pStyle w:val="F9CA9A157D6D44BD89914E29BB2CF743"/>
          </w:pPr>
          <w:r w:rsidRPr="00E237E8">
            <w:rPr>
              <w:rStyle w:val="Bold"/>
            </w:rPr>
            <w:t>$1,213</w:t>
          </w:r>
        </w:p>
      </w:docPartBody>
    </w:docPart>
    <w:docPart>
      <w:docPartPr>
        <w:name w:val="FC8B48AECA9E48A48FFB1B2D46302845"/>
        <w:category>
          <w:name w:val="General"/>
          <w:gallery w:val="placeholder"/>
        </w:category>
        <w:types>
          <w:type w:val="bbPlcHdr"/>
        </w:types>
        <w:behaviors>
          <w:behavior w:val="content"/>
        </w:behaviors>
        <w:guid w:val="{93831199-7452-476D-A492-FF83F88D19D7}"/>
      </w:docPartPr>
      <w:docPartBody>
        <w:p w:rsidR="00264998" w:rsidRDefault="00264998">
          <w:pPr>
            <w:pStyle w:val="FC8B48AECA9E48A48FFB1B2D46302845"/>
          </w:pPr>
          <w:r w:rsidRPr="00E237E8">
            <w:rPr>
              <w:rStyle w:val="Bold"/>
            </w:rPr>
            <w:t>$2,246</w:t>
          </w:r>
        </w:p>
      </w:docPartBody>
    </w:docPart>
    <w:docPart>
      <w:docPartPr>
        <w:name w:val="A718711AD3EC49AFBB01E0DCC8D01230"/>
        <w:category>
          <w:name w:val="General"/>
          <w:gallery w:val="placeholder"/>
        </w:category>
        <w:types>
          <w:type w:val="bbPlcHdr"/>
        </w:types>
        <w:behaviors>
          <w:behavior w:val="content"/>
        </w:behaviors>
        <w:guid w:val="{20E05A1F-8FE2-47DA-8B73-49F8220A85DB}"/>
      </w:docPartPr>
      <w:docPartBody>
        <w:p w:rsidR="00264998" w:rsidRDefault="00264998">
          <w:pPr>
            <w:pStyle w:val="A718711AD3EC49AFBB01E0DCC8D01230"/>
          </w:pPr>
          <w:r w:rsidRPr="00E237E8">
            <w:t>*In the service industry, Cost of Goods Sold is the monetized value of the time spent on the client.</w:t>
          </w:r>
        </w:p>
      </w:docPartBody>
    </w:docPart>
    <w:docPart>
      <w:docPartPr>
        <w:name w:val="6D1DE04394FC46DCA6050B7FBECB53D4"/>
        <w:category>
          <w:name w:val="General"/>
          <w:gallery w:val="placeholder"/>
        </w:category>
        <w:types>
          <w:type w:val="bbPlcHdr"/>
        </w:types>
        <w:behaviors>
          <w:behavior w:val="content"/>
        </w:behaviors>
        <w:guid w:val="{9AC43CFB-9954-4B18-936E-9F64437CD062}"/>
      </w:docPartPr>
      <w:docPartBody>
        <w:p w:rsidR="00264998" w:rsidRDefault="00264998">
          <w:pPr>
            <w:pStyle w:val="6D1DE04394FC46DCA6050B7FBECB53D4"/>
          </w:pPr>
          <w:r w:rsidRPr="00E237E8">
            <w:t>Appendix</w:t>
          </w:r>
        </w:p>
      </w:docPartBody>
    </w:docPart>
    <w:docPart>
      <w:docPartPr>
        <w:name w:val="F70638A09D5F487C9107AC33472B93F9"/>
        <w:category>
          <w:name w:val="General"/>
          <w:gallery w:val="placeholder"/>
        </w:category>
        <w:types>
          <w:type w:val="bbPlcHdr"/>
        </w:types>
        <w:behaviors>
          <w:behavior w:val="content"/>
        </w:behaviors>
        <w:guid w:val="{B940C46C-B011-4763-82CD-2B760DCD626B}"/>
      </w:docPartPr>
      <w:docPartBody>
        <w:p w:rsidR="00264998" w:rsidRDefault="00264998">
          <w:pPr>
            <w:pStyle w:val="F70638A09D5F487C9107AC33472B93F9"/>
          </w:pPr>
          <w:r w:rsidRPr="00E237E8">
            <w:t>START-UP COSTS</w:t>
          </w:r>
        </w:p>
      </w:docPartBody>
    </w:docPart>
    <w:docPart>
      <w:docPartPr>
        <w:name w:val="D9A4FB212BF24B5E81D070F3A9F1EF98"/>
        <w:category>
          <w:name w:val="General"/>
          <w:gallery w:val="placeholder"/>
        </w:category>
        <w:types>
          <w:type w:val="bbPlcHdr"/>
        </w:types>
        <w:behaviors>
          <w:behavior w:val="content"/>
        </w:behaviors>
        <w:guid w:val="{DE8F7D7F-AD6E-495D-A95A-379F4B457883}"/>
      </w:docPartPr>
      <w:docPartBody>
        <w:p w:rsidR="00264998" w:rsidRDefault="00264998">
          <w:pPr>
            <w:pStyle w:val="D9A4FB212BF24B5E81D070F3A9F1EF98"/>
          </w:pPr>
          <w:r w:rsidRPr="00E237E8">
            <w:t>Your Office-Based Agency</w:t>
          </w:r>
        </w:p>
      </w:docPartBody>
    </w:docPart>
    <w:docPart>
      <w:docPartPr>
        <w:name w:val="A53FFC5B47B44C3E90355B0B6BA33923"/>
        <w:category>
          <w:name w:val="General"/>
          <w:gallery w:val="placeholder"/>
        </w:category>
        <w:types>
          <w:type w:val="bbPlcHdr"/>
        </w:types>
        <w:behaviors>
          <w:behavior w:val="content"/>
        </w:behaviors>
        <w:guid w:val="{6E6FEDFF-DE44-403B-960B-A8739CF79525}"/>
      </w:docPartPr>
      <w:docPartBody>
        <w:p w:rsidR="00264998" w:rsidRDefault="00264998">
          <w:pPr>
            <w:pStyle w:val="A53FFC5B47B44C3E90355B0B6BA33923"/>
          </w:pPr>
          <w:r w:rsidRPr="00E237E8">
            <w:t>January 1, 20xx</w:t>
          </w:r>
        </w:p>
      </w:docPartBody>
    </w:docPart>
    <w:docPart>
      <w:docPartPr>
        <w:name w:val="DEA6C96098104CF98E71EAFB5EBA1237"/>
        <w:category>
          <w:name w:val="General"/>
          <w:gallery w:val="placeholder"/>
        </w:category>
        <w:types>
          <w:type w:val="bbPlcHdr"/>
        </w:types>
        <w:behaviors>
          <w:behavior w:val="content"/>
        </w:behaviors>
        <w:guid w:val="{775A30C5-DFAD-45E8-AEB6-94C1CF5F0240}"/>
      </w:docPartPr>
      <w:docPartBody>
        <w:p w:rsidR="00264998" w:rsidRDefault="00264998">
          <w:pPr>
            <w:pStyle w:val="DEA6C96098104CF98E71EAFB5EBA1237"/>
          </w:pPr>
          <w:r w:rsidRPr="00E237E8">
            <w:rPr>
              <w:rStyle w:val="Bold"/>
            </w:rPr>
            <w:t>COST ITEMS</w:t>
          </w:r>
        </w:p>
      </w:docPartBody>
    </w:docPart>
    <w:docPart>
      <w:docPartPr>
        <w:name w:val="CE876AD5D9CD4D4CB304BB357BA47D63"/>
        <w:category>
          <w:name w:val="General"/>
          <w:gallery w:val="placeholder"/>
        </w:category>
        <w:types>
          <w:type w:val="bbPlcHdr"/>
        </w:types>
        <w:behaviors>
          <w:behavior w:val="content"/>
        </w:behaviors>
        <w:guid w:val="{886FE060-1645-4F6F-AF7F-B13C7112B6F3}"/>
      </w:docPartPr>
      <w:docPartBody>
        <w:p w:rsidR="00264998" w:rsidRDefault="00264998">
          <w:pPr>
            <w:pStyle w:val="CE876AD5D9CD4D4CB304BB357BA47D63"/>
          </w:pPr>
          <w:r w:rsidRPr="00E237E8">
            <w:rPr>
              <w:rStyle w:val="Bold"/>
            </w:rPr>
            <w:t>MONTHS</w:t>
          </w:r>
        </w:p>
      </w:docPartBody>
    </w:docPart>
    <w:docPart>
      <w:docPartPr>
        <w:name w:val="776C905BE0BB432EAD21AE34B1E21A05"/>
        <w:category>
          <w:name w:val="General"/>
          <w:gallery w:val="placeholder"/>
        </w:category>
        <w:types>
          <w:type w:val="bbPlcHdr"/>
        </w:types>
        <w:behaviors>
          <w:behavior w:val="content"/>
        </w:behaviors>
        <w:guid w:val="{F9C3108C-F322-4694-AE06-C91950ED299C}"/>
      </w:docPartPr>
      <w:docPartBody>
        <w:p w:rsidR="00264998" w:rsidRDefault="00264998">
          <w:pPr>
            <w:pStyle w:val="776C905BE0BB432EAD21AE34B1E21A05"/>
          </w:pPr>
          <w:r w:rsidRPr="00E237E8">
            <w:rPr>
              <w:rStyle w:val="Bold"/>
            </w:rPr>
            <w:t>COST/ MONTH</w:t>
          </w:r>
        </w:p>
      </w:docPartBody>
    </w:docPart>
    <w:docPart>
      <w:docPartPr>
        <w:name w:val="6C4FC20A15C54DB687FEB9019AA03171"/>
        <w:category>
          <w:name w:val="General"/>
          <w:gallery w:val="placeholder"/>
        </w:category>
        <w:types>
          <w:type w:val="bbPlcHdr"/>
        </w:types>
        <w:behaviors>
          <w:behavior w:val="content"/>
        </w:behaviors>
        <w:guid w:val="{A7A62A3A-37F4-4B16-AC2A-4A6385F85086}"/>
      </w:docPartPr>
      <w:docPartBody>
        <w:p w:rsidR="00264998" w:rsidRDefault="00264998">
          <w:pPr>
            <w:pStyle w:val="6C4FC20A15C54DB687FEB9019AA03171"/>
          </w:pPr>
          <w:r w:rsidRPr="00E237E8">
            <w:rPr>
              <w:rStyle w:val="Bold"/>
            </w:rPr>
            <w:t>ONE-TIME COST</w:t>
          </w:r>
        </w:p>
      </w:docPartBody>
    </w:docPart>
    <w:docPart>
      <w:docPartPr>
        <w:name w:val="0563D22FBD1A40BF880648026C7A4FE9"/>
        <w:category>
          <w:name w:val="General"/>
          <w:gallery w:val="placeholder"/>
        </w:category>
        <w:types>
          <w:type w:val="bbPlcHdr"/>
        </w:types>
        <w:behaviors>
          <w:behavior w:val="content"/>
        </w:behaviors>
        <w:guid w:val="{9A24E55D-1D0F-4B42-8D8C-FACB3BC5176A}"/>
      </w:docPartPr>
      <w:docPartBody>
        <w:p w:rsidR="00264998" w:rsidRDefault="00264998">
          <w:pPr>
            <w:pStyle w:val="0563D22FBD1A40BF880648026C7A4FE9"/>
          </w:pPr>
          <w:r w:rsidRPr="00E237E8">
            <w:rPr>
              <w:rStyle w:val="Bold"/>
            </w:rPr>
            <w:t>TOTAL COST</w:t>
          </w:r>
        </w:p>
      </w:docPartBody>
    </w:docPart>
    <w:docPart>
      <w:docPartPr>
        <w:name w:val="19FF40AB23B74468A08EDC5A5AC75FF1"/>
        <w:category>
          <w:name w:val="General"/>
          <w:gallery w:val="placeholder"/>
        </w:category>
        <w:types>
          <w:type w:val="bbPlcHdr"/>
        </w:types>
        <w:behaviors>
          <w:behavior w:val="content"/>
        </w:behaviors>
        <w:guid w:val="{EA68FD05-38B8-4AB3-99FC-CD0F458D700C}"/>
      </w:docPartPr>
      <w:docPartBody>
        <w:p w:rsidR="00264998" w:rsidRDefault="00264998">
          <w:pPr>
            <w:pStyle w:val="19FF40AB23B74468A08EDC5A5AC75FF1"/>
          </w:pPr>
          <w:r w:rsidRPr="00E237E8">
            <w:t>Advertising/Marketing</w:t>
          </w:r>
        </w:p>
      </w:docPartBody>
    </w:docPart>
    <w:docPart>
      <w:docPartPr>
        <w:name w:val="31CB7B7E63454A0385BA701EC5948AD6"/>
        <w:category>
          <w:name w:val="General"/>
          <w:gallery w:val="placeholder"/>
        </w:category>
        <w:types>
          <w:type w:val="bbPlcHdr"/>
        </w:types>
        <w:behaviors>
          <w:behavior w:val="content"/>
        </w:behaviors>
        <w:guid w:val="{8B71556A-2307-40BF-813E-399D6F23800B}"/>
      </w:docPartPr>
      <w:docPartBody>
        <w:p w:rsidR="00264998" w:rsidRDefault="00264998">
          <w:pPr>
            <w:pStyle w:val="31CB7B7E63454A0385BA701EC5948AD6"/>
          </w:pPr>
          <w:r w:rsidRPr="00E237E8">
            <w:t>Employee Salaries</w:t>
          </w:r>
        </w:p>
      </w:docPartBody>
    </w:docPart>
    <w:docPart>
      <w:docPartPr>
        <w:name w:val="40F954D3B97246499A2FA8E319AC0AEB"/>
        <w:category>
          <w:name w:val="General"/>
          <w:gallery w:val="placeholder"/>
        </w:category>
        <w:types>
          <w:type w:val="bbPlcHdr"/>
        </w:types>
        <w:behaviors>
          <w:behavior w:val="content"/>
        </w:behaviors>
        <w:guid w:val="{A5736425-7035-44D0-8CA5-3E8743D2D9D9}"/>
      </w:docPartPr>
      <w:docPartBody>
        <w:p w:rsidR="00264998" w:rsidRDefault="00264998">
          <w:pPr>
            <w:pStyle w:val="40F954D3B97246499A2FA8E319AC0AEB"/>
          </w:pPr>
          <w:r w:rsidRPr="00E237E8">
            <w:t>Employee Payroll Taxes and Benefits</w:t>
          </w:r>
        </w:p>
      </w:docPartBody>
    </w:docPart>
    <w:docPart>
      <w:docPartPr>
        <w:name w:val="17E226A813B04E3A8714CCC596EAF2FF"/>
        <w:category>
          <w:name w:val="General"/>
          <w:gallery w:val="placeholder"/>
        </w:category>
        <w:types>
          <w:type w:val="bbPlcHdr"/>
        </w:types>
        <w:behaviors>
          <w:behavior w:val="content"/>
        </w:behaviors>
        <w:guid w:val="{A70C0093-BE2C-4F7A-BE85-B8B1D5C895FE}"/>
      </w:docPartPr>
      <w:docPartBody>
        <w:p w:rsidR="00264998" w:rsidRDefault="00264998">
          <w:pPr>
            <w:pStyle w:val="17E226A813B04E3A8714CCC596EAF2FF"/>
          </w:pPr>
          <w:r w:rsidRPr="00E237E8">
            <w:t>Rent/Lease Payments/Utilities</w:t>
          </w:r>
        </w:p>
      </w:docPartBody>
    </w:docPart>
    <w:docPart>
      <w:docPartPr>
        <w:name w:val="0708895277BD49F1B04553881E743A52"/>
        <w:category>
          <w:name w:val="General"/>
          <w:gallery w:val="placeholder"/>
        </w:category>
        <w:types>
          <w:type w:val="bbPlcHdr"/>
        </w:types>
        <w:behaviors>
          <w:behavior w:val="content"/>
        </w:behaviors>
        <w:guid w:val="{001192F5-B437-4B44-92DC-68E7E404744B}"/>
      </w:docPartPr>
      <w:docPartBody>
        <w:p w:rsidR="00264998" w:rsidRDefault="00264998">
          <w:pPr>
            <w:pStyle w:val="0708895277BD49F1B04553881E743A52"/>
          </w:pPr>
          <w:r w:rsidRPr="00E237E8">
            <w:t>Postage/Shipping</w:t>
          </w:r>
        </w:p>
      </w:docPartBody>
    </w:docPart>
    <w:docPart>
      <w:docPartPr>
        <w:name w:val="A4FEBEBEB4C94D6A905B819A49F5740A"/>
        <w:category>
          <w:name w:val="General"/>
          <w:gallery w:val="placeholder"/>
        </w:category>
        <w:types>
          <w:type w:val="bbPlcHdr"/>
        </w:types>
        <w:behaviors>
          <w:behavior w:val="content"/>
        </w:behaviors>
        <w:guid w:val="{E15AD635-C0EF-46EA-8CA9-D11A8CE78D0B}"/>
      </w:docPartPr>
      <w:docPartBody>
        <w:p w:rsidR="00264998" w:rsidRDefault="00264998">
          <w:pPr>
            <w:pStyle w:val="A4FEBEBEB4C94D6A905B819A49F5740A"/>
          </w:pPr>
          <w:r w:rsidRPr="00E237E8">
            <w:t>Communication/Telephone</w:t>
          </w:r>
        </w:p>
      </w:docPartBody>
    </w:docPart>
    <w:docPart>
      <w:docPartPr>
        <w:name w:val="18BB49887E2F4C5C98172953438F062D"/>
        <w:category>
          <w:name w:val="General"/>
          <w:gallery w:val="placeholder"/>
        </w:category>
        <w:types>
          <w:type w:val="bbPlcHdr"/>
        </w:types>
        <w:behaviors>
          <w:behavior w:val="content"/>
        </w:behaviors>
        <w:guid w:val="{9CC04A4E-E0B9-4B4A-B160-1EBAE59A030B}"/>
      </w:docPartPr>
      <w:docPartBody>
        <w:p w:rsidR="00264998" w:rsidRDefault="00264998">
          <w:pPr>
            <w:pStyle w:val="18BB49887E2F4C5C98172953438F062D"/>
          </w:pPr>
          <w:r w:rsidRPr="00E237E8">
            <w:t>Computer Equipment</w:t>
          </w:r>
        </w:p>
      </w:docPartBody>
    </w:docPart>
    <w:docPart>
      <w:docPartPr>
        <w:name w:val="0ED637604392451F9033C10FEA760925"/>
        <w:category>
          <w:name w:val="General"/>
          <w:gallery w:val="placeholder"/>
        </w:category>
        <w:types>
          <w:type w:val="bbPlcHdr"/>
        </w:types>
        <w:behaviors>
          <w:behavior w:val="content"/>
        </w:behaviors>
        <w:guid w:val="{8C81C069-43E2-4365-B367-C2D936C57059}"/>
      </w:docPartPr>
      <w:docPartBody>
        <w:p w:rsidR="00264998" w:rsidRDefault="00264998">
          <w:pPr>
            <w:pStyle w:val="0ED637604392451F9033C10FEA760925"/>
          </w:pPr>
          <w:r w:rsidRPr="00E237E8">
            <w:t>Computer Software</w:t>
          </w:r>
        </w:p>
      </w:docPartBody>
    </w:docPart>
    <w:docPart>
      <w:docPartPr>
        <w:name w:val="3A48E3E3D7AD4A279B3E2EABAE48C872"/>
        <w:category>
          <w:name w:val="General"/>
          <w:gallery w:val="placeholder"/>
        </w:category>
        <w:types>
          <w:type w:val="bbPlcHdr"/>
        </w:types>
        <w:behaviors>
          <w:behavior w:val="content"/>
        </w:behaviors>
        <w:guid w:val="{80B734BD-B6ED-481A-9A2A-FC6BDA0879F0}"/>
      </w:docPartPr>
      <w:docPartBody>
        <w:p w:rsidR="00264998" w:rsidRDefault="00264998">
          <w:pPr>
            <w:pStyle w:val="3A48E3E3D7AD4A279B3E2EABAE48C872"/>
          </w:pPr>
          <w:r w:rsidRPr="00E237E8">
            <w:t>Insurance</w:t>
          </w:r>
        </w:p>
      </w:docPartBody>
    </w:docPart>
    <w:docPart>
      <w:docPartPr>
        <w:name w:val="3A266446DD7448FB84900EC86CAD49F0"/>
        <w:category>
          <w:name w:val="General"/>
          <w:gallery w:val="placeholder"/>
        </w:category>
        <w:types>
          <w:type w:val="bbPlcHdr"/>
        </w:types>
        <w:behaviors>
          <w:behavior w:val="content"/>
        </w:behaviors>
        <w:guid w:val="{4F7CA28A-372B-4F1D-AD91-038133A53ED5}"/>
      </w:docPartPr>
      <w:docPartBody>
        <w:p w:rsidR="00264998" w:rsidRDefault="00264998">
          <w:pPr>
            <w:pStyle w:val="3A266446DD7448FB84900EC86CAD49F0"/>
          </w:pPr>
          <w:r w:rsidRPr="00E237E8">
            <w:t>Interest Expense</w:t>
          </w:r>
        </w:p>
      </w:docPartBody>
    </w:docPart>
    <w:docPart>
      <w:docPartPr>
        <w:name w:val="0F536244340545BA831A76B5118A5A91"/>
        <w:category>
          <w:name w:val="General"/>
          <w:gallery w:val="placeholder"/>
        </w:category>
        <w:types>
          <w:type w:val="bbPlcHdr"/>
        </w:types>
        <w:behaviors>
          <w:behavior w:val="content"/>
        </w:behaviors>
        <w:guid w:val="{4CA738BA-B347-43CF-8B7B-F829DF7EACC8}"/>
      </w:docPartPr>
      <w:docPartBody>
        <w:p w:rsidR="00264998" w:rsidRDefault="00264998">
          <w:pPr>
            <w:pStyle w:val="0F536244340545BA831A76B5118A5A91"/>
          </w:pPr>
          <w:r w:rsidRPr="00E237E8">
            <w:t>Bank Service Charges</w:t>
          </w:r>
        </w:p>
      </w:docPartBody>
    </w:docPart>
    <w:docPart>
      <w:docPartPr>
        <w:name w:val="16253185D23D4F4CA0E194E8EE066F1E"/>
        <w:category>
          <w:name w:val="General"/>
          <w:gallery w:val="placeholder"/>
        </w:category>
        <w:types>
          <w:type w:val="bbPlcHdr"/>
        </w:types>
        <w:behaviors>
          <w:behavior w:val="content"/>
        </w:behaviors>
        <w:guid w:val="{27B6E4B9-81AD-4896-896A-D151CDB3F89E}"/>
      </w:docPartPr>
      <w:docPartBody>
        <w:p w:rsidR="00264998" w:rsidRDefault="00264998">
          <w:pPr>
            <w:pStyle w:val="16253185D23D4F4CA0E194E8EE066F1E"/>
          </w:pPr>
          <w:r w:rsidRPr="00E237E8">
            <w:t>Supplies</w:t>
          </w:r>
        </w:p>
      </w:docPartBody>
    </w:docPart>
    <w:docPart>
      <w:docPartPr>
        <w:name w:val="E571865710FD4E6A956F29532B2168E5"/>
        <w:category>
          <w:name w:val="General"/>
          <w:gallery w:val="placeholder"/>
        </w:category>
        <w:types>
          <w:type w:val="bbPlcHdr"/>
        </w:types>
        <w:behaviors>
          <w:behavior w:val="content"/>
        </w:behaviors>
        <w:guid w:val="{1080BF1B-C0C8-4364-B20E-019DABCA76F8}"/>
      </w:docPartPr>
      <w:docPartBody>
        <w:p w:rsidR="00264998" w:rsidRDefault="00264998">
          <w:pPr>
            <w:pStyle w:val="E571865710FD4E6A956F29532B2168E5"/>
          </w:pPr>
          <w:r w:rsidRPr="00E237E8">
            <w:t>Travel &amp; Entertainment</w:t>
          </w:r>
        </w:p>
      </w:docPartBody>
    </w:docPart>
    <w:docPart>
      <w:docPartPr>
        <w:name w:val="655D2A99E8D74128BD20DE42E5EBD067"/>
        <w:category>
          <w:name w:val="General"/>
          <w:gallery w:val="placeholder"/>
        </w:category>
        <w:types>
          <w:type w:val="bbPlcHdr"/>
        </w:types>
        <w:behaviors>
          <w:behavior w:val="content"/>
        </w:behaviors>
        <w:guid w:val="{EF4B8475-EB41-4805-A06D-473B934A49A0}"/>
      </w:docPartPr>
      <w:docPartBody>
        <w:p w:rsidR="00264998" w:rsidRDefault="00264998">
          <w:pPr>
            <w:pStyle w:val="655D2A99E8D74128BD20DE42E5EBD067"/>
          </w:pPr>
          <w:r w:rsidRPr="00E237E8">
            <w:t>Equipment</w:t>
          </w:r>
        </w:p>
      </w:docPartBody>
    </w:docPart>
    <w:docPart>
      <w:docPartPr>
        <w:name w:val="EDCB4E463CD04EC3A6ADE5051A670BA4"/>
        <w:category>
          <w:name w:val="General"/>
          <w:gallery w:val="placeholder"/>
        </w:category>
        <w:types>
          <w:type w:val="bbPlcHdr"/>
        </w:types>
        <w:behaviors>
          <w:behavior w:val="content"/>
        </w:behaviors>
        <w:guid w:val="{50569FB8-7A2B-4DDF-BE1D-52BBF8C9D564}"/>
      </w:docPartPr>
      <w:docPartBody>
        <w:p w:rsidR="00264998" w:rsidRDefault="00264998">
          <w:pPr>
            <w:pStyle w:val="EDCB4E463CD04EC3A6ADE5051A670BA4"/>
          </w:pPr>
          <w:r w:rsidRPr="00E237E8">
            <w:t>Furniture &amp; Fixtures</w:t>
          </w:r>
        </w:p>
      </w:docPartBody>
    </w:docPart>
    <w:docPart>
      <w:docPartPr>
        <w:name w:val="128391F6387B47A291D867AA587B0C3A"/>
        <w:category>
          <w:name w:val="General"/>
          <w:gallery w:val="placeholder"/>
        </w:category>
        <w:types>
          <w:type w:val="bbPlcHdr"/>
        </w:types>
        <w:behaviors>
          <w:behavior w:val="content"/>
        </w:behaviors>
        <w:guid w:val="{0603C8B4-7579-4823-9B5F-5E978D98B03B}"/>
      </w:docPartPr>
      <w:docPartBody>
        <w:p w:rsidR="00264998" w:rsidRDefault="00264998">
          <w:pPr>
            <w:pStyle w:val="128391F6387B47A291D867AA587B0C3A"/>
          </w:pPr>
          <w:r w:rsidRPr="00E237E8">
            <w:t>Leasehold Improvements</w:t>
          </w:r>
        </w:p>
      </w:docPartBody>
    </w:docPart>
    <w:docPart>
      <w:docPartPr>
        <w:name w:val="F5CD76F0CED64F5F8578E41DF1D3C602"/>
        <w:category>
          <w:name w:val="General"/>
          <w:gallery w:val="placeholder"/>
        </w:category>
        <w:types>
          <w:type w:val="bbPlcHdr"/>
        </w:types>
        <w:behaviors>
          <w:behavior w:val="content"/>
        </w:behaviors>
        <w:guid w:val="{CDF34CE0-80BF-4A63-AC98-E2390D6D61BD}"/>
      </w:docPartPr>
      <w:docPartBody>
        <w:p w:rsidR="00264998" w:rsidRDefault="00264998">
          <w:pPr>
            <w:pStyle w:val="F5CD76F0CED64F5F8578E41DF1D3C602"/>
          </w:pPr>
          <w:r w:rsidRPr="00E237E8">
            <w:t>Security Deposit(s)</w:t>
          </w:r>
        </w:p>
      </w:docPartBody>
    </w:docPart>
    <w:docPart>
      <w:docPartPr>
        <w:name w:val="ECEBE932E8D7407298D4862FB1E954BA"/>
        <w:category>
          <w:name w:val="General"/>
          <w:gallery w:val="placeholder"/>
        </w:category>
        <w:types>
          <w:type w:val="bbPlcHdr"/>
        </w:types>
        <w:behaviors>
          <w:behavior w:val="content"/>
        </w:behaviors>
        <w:guid w:val="{A1D833D0-B4B2-4173-A1D4-7F4F747BA6BD}"/>
      </w:docPartPr>
      <w:docPartBody>
        <w:p w:rsidR="00264998" w:rsidRDefault="00264998">
          <w:pPr>
            <w:pStyle w:val="ECEBE932E8D7407298D4862FB1E954BA"/>
          </w:pPr>
          <w:r w:rsidRPr="00E237E8">
            <w:t>Business Licenses/Permits/Fees</w:t>
          </w:r>
        </w:p>
      </w:docPartBody>
    </w:docPart>
    <w:docPart>
      <w:docPartPr>
        <w:name w:val="5039828A58F545EA96C0784C3DC296B4"/>
        <w:category>
          <w:name w:val="General"/>
          <w:gallery w:val="placeholder"/>
        </w:category>
        <w:types>
          <w:type w:val="bbPlcHdr"/>
        </w:types>
        <w:behaviors>
          <w:behavior w:val="content"/>
        </w:behaviors>
        <w:guid w:val="{D4569B9D-4D41-4C50-9470-929C93E987C4}"/>
      </w:docPartPr>
      <w:docPartBody>
        <w:p w:rsidR="00264998" w:rsidRDefault="00264998">
          <w:pPr>
            <w:pStyle w:val="5039828A58F545EA96C0784C3DC296B4"/>
          </w:pPr>
          <w:r w:rsidRPr="00E237E8">
            <w:t>Professional Services - Legal, Accounting</w:t>
          </w:r>
        </w:p>
      </w:docPartBody>
    </w:docPart>
    <w:docPart>
      <w:docPartPr>
        <w:name w:val="1A47BC63AD224CB78F1ED8A8CA3E7A9A"/>
        <w:category>
          <w:name w:val="General"/>
          <w:gallery w:val="placeholder"/>
        </w:category>
        <w:types>
          <w:type w:val="bbPlcHdr"/>
        </w:types>
        <w:behaviors>
          <w:behavior w:val="content"/>
        </w:behaviors>
        <w:guid w:val="{DB26C808-C31E-48AA-8A4D-E29135D60FDD}"/>
      </w:docPartPr>
      <w:docPartBody>
        <w:p w:rsidR="00264998" w:rsidRDefault="00264998">
          <w:pPr>
            <w:pStyle w:val="1A47BC63AD224CB78F1ED8A8CA3E7A9A"/>
          </w:pPr>
          <w:r w:rsidRPr="00E237E8">
            <w:t>Consultant(s)</w:t>
          </w:r>
        </w:p>
      </w:docPartBody>
    </w:docPart>
    <w:docPart>
      <w:docPartPr>
        <w:name w:val="C0CB87B44FA8428D8011A5D7ED0CA429"/>
        <w:category>
          <w:name w:val="General"/>
          <w:gallery w:val="placeholder"/>
        </w:category>
        <w:types>
          <w:type w:val="bbPlcHdr"/>
        </w:types>
        <w:behaviors>
          <w:behavior w:val="content"/>
        </w:behaviors>
        <w:guid w:val="{654F58ED-A298-4085-867C-3CC1C822B3DD}"/>
      </w:docPartPr>
      <w:docPartBody>
        <w:p w:rsidR="00264998" w:rsidRDefault="00264998">
          <w:pPr>
            <w:pStyle w:val="C0CB87B44FA8428D8011A5D7ED0CA429"/>
          </w:pPr>
          <w:r w:rsidRPr="00E237E8">
            <w:t>Inventory</w:t>
          </w:r>
        </w:p>
      </w:docPartBody>
    </w:docPart>
    <w:docPart>
      <w:docPartPr>
        <w:name w:val="BFA47753474641A9BCE18AEF15B310F7"/>
        <w:category>
          <w:name w:val="General"/>
          <w:gallery w:val="placeholder"/>
        </w:category>
        <w:types>
          <w:type w:val="bbPlcHdr"/>
        </w:types>
        <w:behaviors>
          <w:behavior w:val="content"/>
        </w:behaviors>
        <w:guid w:val="{0982E92E-20C8-4331-8AD4-E85C76B68267}"/>
      </w:docPartPr>
      <w:docPartBody>
        <w:p w:rsidR="00264998" w:rsidRDefault="00264998">
          <w:pPr>
            <w:pStyle w:val="BFA47753474641A9BCE18AEF15B310F7"/>
          </w:pPr>
          <w:r w:rsidRPr="00E237E8">
            <w:t>Cash-On-Hand (Working Capital)</w:t>
          </w:r>
        </w:p>
      </w:docPartBody>
    </w:docPart>
    <w:docPart>
      <w:docPartPr>
        <w:name w:val="ABCD34F2A706423D8B9C4A0B3BD7D145"/>
        <w:category>
          <w:name w:val="General"/>
          <w:gallery w:val="placeholder"/>
        </w:category>
        <w:types>
          <w:type w:val="bbPlcHdr"/>
        </w:types>
        <w:behaviors>
          <w:behavior w:val="content"/>
        </w:behaviors>
        <w:guid w:val="{157D00D8-9E60-4CCA-A9B2-5272263057E2}"/>
      </w:docPartPr>
      <w:docPartBody>
        <w:p w:rsidR="00264998" w:rsidRDefault="00264998">
          <w:pPr>
            <w:pStyle w:val="ABCD34F2A706423D8B9C4A0B3BD7D145"/>
          </w:pPr>
          <w:r w:rsidRPr="00E237E8">
            <w:t>Miscellaneous</w:t>
          </w:r>
        </w:p>
      </w:docPartBody>
    </w:docPart>
    <w:docPart>
      <w:docPartPr>
        <w:name w:val="10D69E49506F48E79CC7B698AA81C2EF"/>
        <w:category>
          <w:name w:val="General"/>
          <w:gallery w:val="placeholder"/>
        </w:category>
        <w:types>
          <w:type w:val="bbPlcHdr"/>
        </w:types>
        <w:behaviors>
          <w:behavior w:val="content"/>
        </w:behaviors>
        <w:guid w:val="{E9152A05-EF5B-4E13-90B5-65B39DA776AD}"/>
      </w:docPartPr>
      <w:docPartBody>
        <w:p w:rsidR="00264998" w:rsidRDefault="00264998">
          <w:pPr>
            <w:pStyle w:val="10D69E49506F48E79CC7B698AA81C2EF"/>
          </w:pPr>
          <w:r w:rsidRPr="00E237E8">
            <w:rPr>
              <w:rStyle w:val="Bold"/>
            </w:rPr>
            <w:t>ESTIMATED START-UP BUDGET</w:t>
          </w:r>
        </w:p>
      </w:docPartBody>
    </w:docPart>
    <w:docPart>
      <w:docPartPr>
        <w:name w:val="2D8EE8FF53C649CB802CE62D1980CD9B"/>
        <w:category>
          <w:name w:val="General"/>
          <w:gallery w:val="placeholder"/>
        </w:category>
        <w:types>
          <w:type w:val="bbPlcHdr"/>
        </w:types>
        <w:behaviors>
          <w:behavior w:val="content"/>
        </w:behaviors>
        <w:guid w:val="{9E733E29-B230-4E38-B031-B1A245913248}"/>
      </w:docPartPr>
      <w:docPartBody>
        <w:p w:rsidR="00264998" w:rsidRDefault="00264998">
          <w:pPr>
            <w:pStyle w:val="2D8EE8FF53C649CB802CE62D1980CD9B"/>
          </w:pPr>
          <w:r w:rsidRPr="00E237E8">
            <w:t>Instructions for Getting Started with Estimated Start-Up Costs</w:t>
          </w:r>
        </w:p>
      </w:docPartBody>
    </w:docPart>
    <w:docPart>
      <w:docPartPr>
        <w:name w:val="3CF5926EC6C6479784F429E59C7BB506"/>
        <w:category>
          <w:name w:val="General"/>
          <w:gallery w:val="placeholder"/>
        </w:category>
        <w:types>
          <w:type w:val="bbPlcHdr"/>
        </w:types>
        <w:behaviors>
          <w:behavior w:val="content"/>
        </w:behaviors>
        <w:guid w:val="{961BD9A5-2C28-4FAE-9774-D51ABA17145D}"/>
      </w:docPartPr>
      <w:docPartBody>
        <w:p w:rsidR="00264998" w:rsidRDefault="00264998">
          <w:pPr>
            <w:pStyle w:val="3CF5926EC6C6479784F429E59C7BB506"/>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A75D4330F2C49189E205324F3921187"/>
        <w:category>
          <w:name w:val="General"/>
          <w:gallery w:val="placeholder"/>
        </w:category>
        <w:types>
          <w:type w:val="bbPlcHdr"/>
        </w:types>
        <w:behaviors>
          <w:behavior w:val="content"/>
        </w:behaviors>
        <w:guid w:val="{B8531739-B20E-4DDA-A229-B8B2BA964855}"/>
      </w:docPartPr>
      <w:docPartBody>
        <w:p w:rsidR="00264998" w:rsidRDefault="00264998">
          <w:pPr>
            <w:pStyle w:val="BA75D4330F2C49189E205324F3921187"/>
          </w:pPr>
          <w:r w:rsidRPr="00E237E8">
            <w:rPr>
              <w:rStyle w:val="Bold"/>
            </w:rPr>
            <w:t>Steps for preparation:</w:t>
          </w:r>
        </w:p>
      </w:docPartBody>
    </w:docPart>
    <w:docPart>
      <w:docPartPr>
        <w:name w:val="F6E3E88FB8D84D7B880D5D38F4E0EDFD"/>
        <w:category>
          <w:name w:val="General"/>
          <w:gallery w:val="placeholder"/>
        </w:category>
        <w:types>
          <w:type w:val="bbPlcHdr"/>
        </w:types>
        <w:behaviors>
          <w:behavior w:val="content"/>
        </w:behaviors>
        <w:guid w:val="{9CDF501B-CA1D-405A-98E2-EB21AFCE28A3}"/>
      </w:docPartPr>
      <w:docPartBody>
        <w:p w:rsidR="00264998" w:rsidRDefault="00264998">
          <w:pPr>
            <w:pStyle w:val="F6E3E88FB8D84D7B880D5D38F4E0EDFD"/>
          </w:pPr>
          <w:r w:rsidRPr="00E237E8">
            <w:rPr>
              <w:rStyle w:val="Bold"/>
            </w:rPr>
            <w:t>Step 1:</w:t>
          </w:r>
        </w:p>
      </w:docPartBody>
    </w:docPart>
    <w:docPart>
      <w:docPartPr>
        <w:name w:val="4A5B4459A0E04796BC6C1B92960F4441"/>
        <w:category>
          <w:name w:val="General"/>
          <w:gallery w:val="placeholder"/>
        </w:category>
        <w:types>
          <w:type w:val="bbPlcHdr"/>
        </w:types>
        <w:behaviors>
          <w:behavior w:val="content"/>
        </w:behaviors>
        <w:guid w:val="{0AC85414-00E8-4498-9FD6-ECE153660E39}"/>
      </w:docPartPr>
      <w:docPartBody>
        <w:p w:rsidR="00264998" w:rsidRDefault="00264998">
          <w:pPr>
            <w:pStyle w:val="4A5B4459A0E04796BC6C1B92960F4441"/>
          </w:pPr>
          <w:r w:rsidRPr="00E237E8">
            <w:t>Enter the company name and the date this estimate is being prepared.</w:t>
          </w:r>
        </w:p>
      </w:docPartBody>
    </w:docPart>
    <w:docPart>
      <w:docPartPr>
        <w:name w:val="1112463913704E8F947F97E5B36E043A"/>
        <w:category>
          <w:name w:val="General"/>
          <w:gallery w:val="placeholder"/>
        </w:category>
        <w:types>
          <w:type w:val="bbPlcHdr"/>
        </w:types>
        <w:behaviors>
          <w:behavior w:val="content"/>
        </w:behaviors>
        <w:guid w:val="{CAF50065-26C6-4F95-A6CA-7A8845F371E2}"/>
      </w:docPartPr>
      <w:docPartBody>
        <w:p w:rsidR="00264998" w:rsidRDefault="00264998">
          <w:pPr>
            <w:pStyle w:val="1112463913704E8F947F97E5B36E043A"/>
          </w:pPr>
          <w:r w:rsidRPr="00E237E8">
            <w:rPr>
              <w:rStyle w:val="Bold"/>
            </w:rPr>
            <w:t>Step 2:</w:t>
          </w:r>
        </w:p>
      </w:docPartBody>
    </w:docPart>
    <w:docPart>
      <w:docPartPr>
        <w:name w:val="C874022E805942D2AD773FD006946426"/>
        <w:category>
          <w:name w:val="General"/>
          <w:gallery w:val="placeholder"/>
        </w:category>
        <w:types>
          <w:type w:val="bbPlcHdr"/>
        </w:types>
        <w:behaviors>
          <w:behavior w:val="content"/>
        </w:behaviors>
        <w:guid w:val="{F055A41A-615E-45D1-960F-C3E103A2C983}"/>
      </w:docPartPr>
      <w:docPartBody>
        <w:p w:rsidR="00264998" w:rsidRDefault="00264998">
          <w:pPr>
            <w:pStyle w:val="C874022E805942D2AD773FD006946426"/>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617E064CD4C941228AEF799C3F88EAE5"/>
        <w:category>
          <w:name w:val="General"/>
          <w:gallery w:val="placeholder"/>
        </w:category>
        <w:types>
          <w:type w:val="bbPlcHdr"/>
        </w:types>
        <w:behaviors>
          <w:behavior w:val="content"/>
        </w:behaviors>
        <w:guid w:val="{0BA97C21-9B5A-4671-A747-2D093B5F8CDA}"/>
      </w:docPartPr>
      <w:docPartBody>
        <w:p w:rsidR="00264998" w:rsidRDefault="00264998">
          <w:pPr>
            <w:pStyle w:val="617E064CD4C941228AEF799C3F88EAE5"/>
          </w:pPr>
          <w:r w:rsidRPr="00E237E8">
            <w:rPr>
              <w:rStyle w:val="Bold"/>
            </w:rPr>
            <w:t>Step 3:</w:t>
          </w:r>
        </w:p>
      </w:docPartBody>
    </w:docPart>
    <w:docPart>
      <w:docPartPr>
        <w:name w:val="E153F7ED1768497A8141C47828209963"/>
        <w:category>
          <w:name w:val="General"/>
          <w:gallery w:val="placeholder"/>
        </w:category>
        <w:types>
          <w:type w:val="bbPlcHdr"/>
        </w:types>
        <w:behaviors>
          <w:behavior w:val="content"/>
        </w:behaviors>
        <w:guid w:val="{227873E1-890A-4F1C-9E86-E62919631B5B}"/>
      </w:docPartPr>
      <w:docPartBody>
        <w:p w:rsidR="00264998" w:rsidRDefault="00264998">
          <w:pPr>
            <w:pStyle w:val="E153F7ED1768497A8141C47828209963"/>
          </w:pPr>
          <w:r w:rsidRPr="00E237E8">
            <w:t>Once all of the costs are entered, review the individual items and total amount to see where the budget can be fine-tuned or move something out into the future when more revenue is coming in.</w:t>
          </w:r>
        </w:p>
      </w:docPartBody>
    </w:docPart>
    <w:docPart>
      <w:docPartPr>
        <w:name w:val="530AD0A639CF46C2A4479E272C35B4D7"/>
        <w:category>
          <w:name w:val="General"/>
          <w:gallery w:val="placeholder"/>
        </w:category>
        <w:types>
          <w:type w:val="bbPlcHdr"/>
        </w:types>
        <w:behaviors>
          <w:behavior w:val="content"/>
        </w:behaviors>
        <w:guid w:val="{F42A7EED-241A-4B5D-A624-3061B8411DED}"/>
      </w:docPartPr>
      <w:docPartBody>
        <w:p w:rsidR="00264998" w:rsidRDefault="00264998">
          <w:pPr>
            <w:pStyle w:val="530AD0A639CF46C2A4479E272C35B4D7"/>
          </w:pPr>
          <w:r w:rsidRPr="00E237E8">
            <w:t>START-UP COSTS</w:t>
          </w:r>
        </w:p>
      </w:docPartBody>
    </w:docPart>
    <w:docPart>
      <w:docPartPr>
        <w:name w:val="E3E1CDF5018F4441AD9A7EDCEB84E58A"/>
        <w:category>
          <w:name w:val="General"/>
          <w:gallery w:val="placeholder"/>
        </w:category>
        <w:types>
          <w:type w:val="bbPlcHdr"/>
        </w:types>
        <w:behaviors>
          <w:behavior w:val="content"/>
        </w:behaviors>
        <w:guid w:val="{69676910-083D-43B4-ABB2-E103C44A4F8A}"/>
      </w:docPartPr>
      <w:docPartBody>
        <w:p w:rsidR="00264998" w:rsidRDefault="00264998">
          <w:pPr>
            <w:pStyle w:val="E3E1CDF5018F4441AD9A7EDCEB84E58A"/>
          </w:pPr>
          <w:r w:rsidRPr="00E237E8">
            <w:t>Your Office-Based Agency</w:t>
          </w:r>
        </w:p>
      </w:docPartBody>
    </w:docPart>
    <w:docPart>
      <w:docPartPr>
        <w:name w:val="059602126BB9441F9D0734D9D07B93D5"/>
        <w:category>
          <w:name w:val="General"/>
          <w:gallery w:val="placeholder"/>
        </w:category>
        <w:types>
          <w:type w:val="bbPlcHdr"/>
        </w:types>
        <w:behaviors>
          <w:behavior w:val="content"/>
        </w:behaviors>
        <w:guid w:val="{212D0175-403E-43E8-881E-B7B3C4AFC0A3}"/>
      </w:docPartPr>
      <w:docPartBody>
        <w:p w:rsidR="00264998" w:rsidRDefault="00264998">
          <w:pPr>
            <w:pStyle w:val="059602126BB9441F9D0734D9D07B93D5"/>
          </w:pPr>
          <w:r w:rsidRPr="00E237E8">
            <w:t>January 1, 20xx</w:t>
          </w:r>
        </w:p>
      </w:docPartBody>
    </w:docPart>
    <w:docPart>
      <w:docPartPr>
        <w:name w:val="01976B5A768A49B0AB0408F2144AFB4E"/>
        <w:category>
          <w:name w:val="General"/>
          <w:gallery w:val="placeholder"/>
        </w:category>
        <w:types>
          <w:type w:val="bbPlcHdr"/>
        </w:types>
        <w:behaviors>
          <w:behavior w:val="content"/>
        </w:behaviors>
        <w:guid w:val="{C77C239C-FAB5-40C1-98CE-D80E6EB4197D}"/>
      </w:docPartPr>
      <w:docPartBody>
        <w:p w:rsidR="00264998" w:rsidRDefault="00264998">
          <w:pPr>
            <w:pStyle w:val="01976B5A768A49B0AB0408F2144AFB4E"/>
          </w:pPr>
          <w:r w:rsidRPr="00E237E8">
            <w:rPr>
              <w:rStyle w:val="Bold"/>
            </w:rPr>
            <w:t>REVENUE</w:t>
          </w:r>
        </w:p>
      </w:docPartBody>
    </w:docPart>
    <w:docPart>
      <w:docPartPr>
        <w:name w:val="1B0FFCEEA0864AB4BDD38EE77EEA050A"/>
        <w:category>
          <w:name w:val="General"/>
          <w:gallery w:val="placeholder"/>
        </w:category>
        <w:types>
          <w:type w:val="bbPlcHdr"/>
        </w:types>
        <w:behaviors>
          <w:behavior w:val="content"/>
        </w:behaviors>
        <w:guid w:val="{5801EDB7-626E-4D05-9BE1-B738CEAD3D2B}"/>
      </w:docPartPr>
      <w:docPartBody>
        <w:p w:rsidR="00264998" w:rsidRDefault="00264998">
          <w:pPr>
            <w:pStyle w:val="1B0FFCEEA0864AB4BDD38EE77EEA050A"/>
          </w:pPr>
          <w:r w:rsidRPr="00E237E8">
            <w:rPr>
              <w:rStyle w:val="Bold"/>
            </w:rPr>
            <w:t>JAN</w:t>
          </w:r>
        </w:p>
      </w:docPartBody>
    </w:docPart>
    <w:docPart>
      <w:docPartPr>
        <w:name w:val="1EE04B8B314346098F487B8BE8191626"/>
        <w:category>
          <w:name w:val="General"/>
          <w:gallery w:val="placeholder"/>
        </w:category>
        <w:types>
          <w:type w:val="bbPlcHdr"/>
        </w:types>
        <w:behaviors>
          <w:behavior w:val="content"/>
        </w:behaviors>
        <w:guid w:val="{F872E3E8-E551-441E-89E7-1EE609A38135}"/>
      </w:docPartPr>
      <w:docPartBody>
        <w:p w:rsidR="00264998" w:rsidRDefault="00264998">
          <w:pPr>
            <w:pStyle w:val="1EE04B8B314346098F487B8BE8191626"/>
          </w:pPr>
          <w:r w:rsidRPr="00E237E8">
            <w:rPr>
              <w:rStyle w:val="Bold"/>
            </w:rPr>
            <w:t>FEB</w:t>
          </w:r>
        </w:p>
      </w:docPartBody>
    </w:docPart>
    <w:docPart>
      <w:docPartPr>
        <w:name w:val="E93AA9AE99E54A7BB01AB0646364BA6A"/>
        <w:category>
          <w:name w:val="General"/>
          <w:gallery w:val="placeholder"/>
        </w:category>
        <w:types>
          <w:type w:val="bbPlcHdr"/>
        </w:types>
        <w:behaviors>
          <w:behavior w:val="content"/>
        </w:behaviors>
        <w:guid w:val="{D1FD437B-FEB1-487B-9231-59322505DB8A}"/>
      </w:docPartPr>
      <w:docPartBody>
        <w:p w:rsidR="00264998" w:rsidRDefault="00264998">
          <w:pPr>
            <w:pStyle w:val="E93AA9AE99E54A7BB01AB0646364BA6A"/>
          </w:pPr>
          <w:r w:rsidRPr="00E237E8">
            <w:rPr>
              <w:rStyle w:val="Bold"/>
            </w:rPr>
            <w:t>MAR</w:t>
          </w:r>
        </w:p>
      </w:docPartBody>
    </w:docPart>
    <w:docPart>
      <w:docPartPr>
        <w:name w:val="23CD682003D042C3850550693504440B"/>
        <w:category>
          <w:name w:val="General"/>
          <w:gallery w:val="placeholder"/>
        </w:category>
        <w:types>
          <w:type w:val="bbPlcHdr"/>
        </w:types>
        <w:behaviors>
          <w:behavior w:val="content"/>
        </w:behaviors>
        <w:guid w:val="{B39DB81A-4E20-4FCB-9739-FCB80B7D46F9}"/>
      </w:docPartPr>
      <w:docPartBody>
        <w:p w:rsidR="00264998" w:rsidRDefault="00264998">
          <w:pPr>
            <w:pStyle w:val="23CD682003D042C3850550693504440B"/>
          </w:pPr>
          <w:r w:rsidRPr="00E237E8">
            <w:rPr>
              <w:rStyle w:val="Bold"/>
            </w:rPr>
            <w:t>APR</w:t>
          </w:r>
        </w:p>
      </w:docPartBody>
    </w:docPart>
    <w:docPart>
      <w:docPartPr>
        <w:name w:val="C880F27E9DC24FE5AAB93130B49294E8"/>
        <w:category>
          <w:name w:val="General"/>
          <w:gallery w:val="placeholder"/>
        </w:category>
        <w:types>
          <w:type w:val="bbPlcHdr"/>
        </w:types>
        <w:behaviors>
          <w:behavior w:val="content"/>
        </w:behaviors>
        <w:guid w:val="{3D2C7DEC-BCB2-4C1F-82B1-35BA7AE35657}"/>
      </w:docPartPr>
      <w:docPartBody>
        <w:p w:rsidR="00264998" w:rsidRDefault="00264998">
          <w:pPr>
            <w:pStyle w:val="C880F27E9DC24FE5AAB93130B49294E8"/>
          </w:pPr>
          <w:r w:rsidRPr="00E237E8">
            <w:rPr>
              <w:rStyle w:val="Bold"/>
            </w:rPr>
            <w:t>MAY</w:t>
          </w:r>
        </w:p>
      </w:docPartBody>
    </w:docPart>
    <w:docPart>
      <w:docPartPr>
        <w:name w:val="EFE4F826CF244CBAA2650EED425B3FBF"/>
        <w:category>
          <w:name w:val="General"/>
          <w:gallery w:val="placeholder"/>
        </w:category>
        <w:types>
          <w:type w:val="bbPlcHdr"/>
        </w:types>
        <w:behaviors>
          <w:behavior w:val="content"/>
        </w:behaviors>
        <w:guid w:val="{A37BC29B-8848-4604-AFE2-9C699C0D8914}"/>
      </w:docPartPr>
      <w:docPartBody>
        <w:p w:rsidR="00264998" w:rsidRDefault="00264998">
          <w:pPr>
            <w:pStyle w:val="EFE4F826CF244CBAA2650EED425B3FBF"/>
          </w:pPr>
          <w:r w:rsidRPr="00E237E8">
            <w:rPr>
              <w:rStyle w:val="Bold"/>
            </w:rPr>
            <w:t>JUN</w:t>
          </w:r>
        </w:p>
      </w:docPartBody>
    </w:docPart>
    <w:docPart>
      <w:docPartPr>
        <w:name w:val="05ECA905D5ED4187B002852A2EE36100"/>
        <w:category>
          <w:name w:val="General"/>
          <w:gallery w:val="placeholder"/>
        </w:category>
        <w:types>
          <w:type w:val="bbPlcHdr"/>
        </w:types>
        <w:behaviors>
          <w:behavior w:val="content"/>
        </w:behaviors>
        <w:guid w:val="{30FD2B17-AE0A-48CE-9074-087122517644}"/>
      </w:docPartPr>
      <w:docPartBody>
        <w:p w:rsidR="00264998" w:rsidRDefault="00264998">
          <w:pPr>
            <w:pStyle w:val="05ECA905D5ED4187B002852A2EE36100"/>
          </w:pPr>
          <w:r w:rsidRPr="00E237E8">
            <w:rPr>
              <w:rStyle w:val="Bold"/>
            </w:rPr>
            <w:t>JUL</w:t>
          </w:r>
        </w:p>
      </w:docPartBody>
    </w:docPart>
    <w:docPart>
      <w:docPartPr>
        <w:name w:val="BBCFDF1694774529BA16E1DB09A2561C"/>
        <w:category>
          <w:name w:val="General"/>
          <w:gallery w:val="placeholder"/>
        </w:category>
        <w:types>
          <w:type w:val="bbPlcHdr"/>
        </w:types>
        <w:behaviors>
          <w:behavior w:val="content"/>
        </w:behaviors>
        <w:guid w:val="{88E524ED-47CF-40D8-9BE4-B9DA075BA4CD}"/>
      </w:docPartPr>
      <w:docPartBody>
        <w:p w:rsidR="00264998" w:rsidRDefault="00264998">
          <w:pPr>
            <w:pStyle w:val="BBCFDF1694774529BA16E1DB09A2561C"/>
          </w:pPr>
          <w:r w:rsidRPr="00E237E8">
            <w:rPr>
              <w:rStyle w:val="Bold"/>
            </w:rPr>
            <w:t>AUG</w:t>
          </w:r>
        </w:p>
      </w:docPartBody>
    </w:docPart>
    <w:docPart>
      <w:docPartPr>
        <w:name w:val="DC0ED17BEFBD4AD088B4573DE7F063A6"/>
        <w:category>
          <w:name w:val="General"/>
          <w:gallery w:val="placeholder"/>
        </w:category>
        <w:types>
          <w:type w:val="bbPlcHdr"/>
        </w:types>
        <w:behaviors>
          <w:behavior w:val="content"/>
        </w:behaviors>
        <w:guid w:val="{CF68FE4D-45CF-43F2-ACA8-1E31F4112858}"/>
      </w:docPartPr>
      <w:docPartBody>
        <w:p w:rsidR="00264998" w:rsidRDefault="00264998">
          <w:pPr>
            <w:pStyle w:val="DC0ED17BEFBD4AD088B4573DE7F063A6"/>
          </w:pPr>
          <w:r w:rsidRPr="00E237E8">
            <w:rPr>
              <w:rStyle w:val="Bold"/>
            </w:rPr>
            <w:t>SEP</w:t>
          </w:r>
        </w:p>
      </w:docPartBody>
    </w:docPart>
    <w:docPart>
      <w:docPartPr>
        <w:name w:val="997A96A3D1F0410182453FFE4ACE9273"/>
        <w:category>
          <w:name w:val="General"/>
          <w:gallery w:val="placeholder"/>
        </w:category>
        <w:types>
          <w:type w:val="bbPlcHdr"/>
        </w:types>
        <w:behaviors>
          <w:behavior w:val="content"/>
        </w:behaviors>
        <w:guid w:val="{D97514D4-FDFB-4297-95E0-23BF431D9E21}"/>
      </w:docPartPr>
      <w:docPartBody>
        <w:p w:rsidR="00264998" w:rsidRDefault="00264998">
          <w:pPr>
            <w:pStyle w:val="997A96A3D1F0410182453FFE4ACE9273"/>
          </w:pPr>
          <w:r w:rsidRPr="00E237E8">
            <w:rPr>
              <w:rStyle w:val="Bold"/>
            </w:rPr>
            <w:t>OCT</w:t>
          </w:r>
        </w:p>
      </w:docPartBody>
    </w:docPart>
    <w:docPart>
      <w:docPartPr>
        <w:name w:val="05A1D61872844EBEBB2596C1276AEEAD"/>
        <w:category>
          <w:name w:val="General"/>
          <w:gallery w:val="placeholder"/>
        </w:category>
        <w:types>
          <w:type w:val="bbPlcHdr"/>
        </w:types>
        <w:behaviors>
          <w:behavior w:val="content"/>
        </w:behaviors>
        <w:guid w:val="{D44FA838-8EB7-434E-AD60-E66E19FE3B28}"/>
      </w:docPartPr>
      <w:docPartBody>
        <w:p w:rsidR="00264998" w:rsidRDefault="00264998">
          <w:pPr>
            <w:pStyle w:val="05A1D61872844EBEBB2596C1276AEEAD"/>
          </w:pPr>
          <w:r w:rsidRPr="00E237E8">
            <w:rPr>
              <w:rStyle w:val="Bold"/>
            </w:rPr>
            <w:t>NOV</w:t>
          </w:r>
        </w:p>
      </w:docPartBody>
    </w:docPart>
    <w:docPart>
      <w:docPartPr>
        <w:name w:val="C1F6277486024E8CB229A57668419932"/>
        <w:category>
          <w:name w:val="General"/>
          <w:gallery w:val="placeholder"/>
        </w:category>
        <w:types>
          <w:type w:val="bbPlcHdr"/>
        </w:types>
        <w:behaviors>
          <w:behavior w:val="content"/>
        </w:behaviors>
        <w:guid w:val="{19E3B78F-CACA-4898-8D9D-F592CC9714A9}"/>
      </w:docPartPr>
      <w:docPartBody>
        <w:p w:rsidR="00264998" w:rsidRDefault="00264998">
          <w:pPr>
            <w:pStyle w:val="C1F6277486024E8CB229A57668419932"/>
          </w:pPr>
          <w:r w:rsidRPr="00E237E8">
            <w:rPr>
              <w:rStyle w:val="Bold"/>
            </w:rPr>
            <w:t>DEC</w:t>
          </w:r>
        </w:p>
      </w:docPartBody>
    </w:docPart>
    <w:docPart>
      <w:docPartPr>
        <w:name w:val="29F00323277747849316B3621319780D"/>
        <w:category>
          <w:name w:val="General"/>
          <w:gallery w:val="placeholder"/>
        </w:category>
        <w:types>
          <w:type w:val="bbPlcHdr"/>
        </w:types>
        <w:behaviors>
          <w:behavior w:val="content"/>
        </w:behaviors>
        <w:guid w:val="{166D7194-365B-4575-AA17-D353390F1FA7}"/>
      </w:docPartPr>
      <w:docPartBody>
        <w:p w:rsidR="00264998" w:rsidRDefault="00264998">
          <w:pPr>
            <w:pStyle w:val="29F00323277747849316B3621319780D"/>
          </w:pPr>
          <w:r w:rsidRPr="00E237E8">
            <w:rPr>
              <w:rStyle w:val="Bold"/>
            </w:rPr>
            <w:t>YTD</w:t>
          </w:r>
        </w:p>
      </w:docPartBody>
    </w:docPart>
    <w:docPart>
      <w:docPartPr>
        <w:name w:val="9FA6BCB447F74C4896E71177BE59DECA"/>
        <w:category>
          <w:name w:val="General"/>
          <w:gallery w:val="placeholder"/>
        </w:category>
        <w:types>
          <w:type w:val="bbPlcHdr"/>
        </w:types>
        <w:behaviors>
          <w:behavior w:val="content"/>
        </w:behaviors>
        <w:guid w:val="{D1D1DCEE-4EAE-424B-AD37-5F8F6A5CEAC2}"/>
      </w:docPartPr>
      <w:docPartBody>
        <w:p w:rsidR="00264998" w:rsidRDefault="00264998">
          <w:pPr>
            <w:pStyle w:val="9FA6BCB447F74C4896E71177BE59DECA"/>
          </w:pPr>
          <w:r w:rsidRPr="00E237E8">
            <w:t>Estimated Product Sales</w:t>
          </w:r>
        </w:p>
      </w:docPartBody>
    </w:docPart>
    <w:docPart>
      <w:docPartPr>
        <w:name w:val="C7F9110107664083A730F59515BDDC07"/>
        <w:category>
          <w:name w:val="General"/>
          <w:gallery w:val="placeholder"/>
        </w:category>
        <w:types>
          <w:type w:val="bbPlcHdr"/>
        </w:types>
        <w:behaviors>
          <w:behavior w:val="content"/>
        </w:behaviors>
        <w:guid w:val="{46A7C485-0570-4AB3-978E-30C86162540F}"/>
      </w:docPartPr>
      <w:docPartBody>
        <w:p w:rsidR="00264998" w:rsidRDefault="00264998">
          <w:pPr>
            <w:pStyle w:val="C7F9110107664083A730F59515BDDC07"/>
          </w:pPr>
          <w:r w:rsidRPr="00E237E8">
            <w:t>Less Sales Returns &amp; Discounts</w:t>
          </w:r>
        </w:p>
      </w:docPartBody>
    </w:docPart>
    <w:docPart>
      <w:docPartPr>
        <w:name w:val="B774BED5F6514EC7B34136D6F1D3E318"/>
        <w:category>
          <w:name w:val="General"/>
          <w:gallery w:val="placeholder"/>
        </w:category>
        <w:types>
          <w:type w:val="bbPlcHdr"/>
        </w:types>
        <w:behaviors>
          <w:behavior w:val="content"/>
        </w:behaviors>
        <w:guid w:val="{E0CC246F-EE0F-46E0-BBD3-6CE5262363C0}"/>
      </w:docPartPr>
      <w:docPartBody>
        <w:p w:rsidR="00264998" w:rsidRDefault="00264998">
          <w:pPr>
            <w:pStyle w:val="B774BED5F6514EC7B34136D6F1D3E318"/>
          </w:pPr>
          <w:r w:rsidRPr="00E237E8">
            <w:t>Service Revenue</w:t>
          </w:r>
        </w:p>
      </w:docPartBody>
    </w:docPart>
    <w:docPart>
      <w:docPartPr>
        <w:name w:val="CCD1E06ED7AF48BFAA1CB7FC7148D3B6"/>
        <w:category>
          <w:name w:val="General"/>
          <w:gallery w:val="placeholder"/>
        </w:category>
        <w:types>
          <w:type w:val="bbPlcHdr"/>
        </w:types>
        <w:behaviors>
          <w:behavior w:val="content"/>
        </w:behaviors>
        <w:guid w:val="{74579FB9-650E-4ACF-A296-A02C7B4599F6}"/>
      </w:docPartPr>
      <w:docPartBody>
        <w:p w:rsidR="00264998" w:rsidRDefault="00264998">
          <w:pPr>
            <w:pStyle w:val="CCD1E06ED7AF48BFAA1CB7FC7148D3B6"/>
          </w:pPr>
          <w:r w:rsidRPr="00E237E8">
            <w:t>Other Revenue</w:t>
          </w:r>
        </w:p>
      </w:docPartBody>
    </w:docPart>
    <w:docPart>
      <w:docPartPr>
        <w:name w:val="E901785B82DE43BC92CC4A5F2355EF44"/>
        <w:category>
          <w:name w:val="General"/>
          <w:gallery w:val="placeholder"/>
        </w:category>
        <w:types>
          <w:type w:val="bbPlcHdr"/>
        </w:types>
        <w:behaviors>
          <w:behavior w:val="content"/>
        </w:behaviors>
        <w:guid w:val="{4B6DD8ED-2743-4C43-ACE9-B783CA9272BB}"/>
      </w:docPartPr>
      <w:docPartBody>
        <w:p w:rsidR="00264998" w:rsidRDefault="00264998">
          <w:pPr>
            <w:pStyle w:val="E901785B82DE43BC92CC4A5F2355EF44"/>
          </w:pPr>
          <w:r w:rsidRPr="00E237E8">
            <w:rPr>
              <w:rStyle w:val="Bold"/>
            </w:rPr>
            <w:t>Net Sales</w:t>
          </w:r>
        </w:p>
      </w:docPartBody>
    </w:docPart>
    <w:docPart>
      <w:docPartPr>
        <w:name w:val="E12710930B2847889EFB6FD4F851C8CC"/>
        <w:category>
          <w:name w:val="General"/>
          <w:gallery w:val="placeholder"/>
        </w:category>
        <w:types>
          <w:type w:val="bbPlcHdr"/>
        </w:types>
        <w:behaviors>
          <w:behavior w:val="content"/>
        </w:behaviors>
        <w:guid w:val="{6263D993-89F2-41FC-BC93-807626B76D22}"/>
      </w:docPartPr>
      <w:docPartBody>
        <w:p w:rsidR="00264998" w:rsidRDefault="00264998">
          <w:pPr>
            <w:pStyle w:val="E12710930B2847889EFB6FD4F851C8CC"/>
          </w:pPr>
          <w:r w:rsidRPr="00E237E8">
            <w:rPr>
              <w:rStyle w:val="Bold"/>
            </w:rPr>
            <w:t>Cost of Goods Sold</w:t>
          </w:r>
        </w:p>
      </w:docPartBody>
    </w:docPart>
    <w:docPart>
      <w:docPartPr>
        <w:name w:val="BFF7BF900BF04E26ABE5CA7620FF8702"/>
        <w:category>
          <w:name w:val="General"/>
          <w:gallery w:val="placeholder"/>
        </w:category>
        <w:types>
          <w:type w:val="bbPlcHdr"/>
        </w:types>
        <w:behaviors>
          <w:behavior w:val="content"/>
        </w:behaviors>
        <w:guid w:val="{EAA352A2-E0BF-4E88-A264-25F250188087}"/>
      </w:docPartPr>
      <w:docPartBody>
        <w:p w:rsidR="00264998" w:rsidRDefault="00264998">
          <w:pPr>
            <w:pStyle w:val="BFF7BF900BF04E26ABE5CA7620FF8702"/>
          </w:pPr>
          <w:r w:rsidRPr="00E237E8">
            <w:rPr>
              <w:rStyle w:val="Bold"/>
            </w:rPr>
            <w:t>Gross Profit</w:t>
          </w:r>
        </w:p>
      </w:docPartBody>
    </w:docPart>
    <w:docPart>
      <w:docPartPr>
        <w:name w:val="F3824C4CF2DD49D0B309389AF5CAF498"/>
        <w:category>
          <w:name w:val="General"/>
          <w:gallery w:val="placeholder"/>
        </w:category>
        <w:types>
          <w:type w:val="bbPlcHdr"/>
        </w:types>
        <w:behaviors>
          <w:behavior w:val="content"/>
        </w:behaviors>
        <w:guid w:val="{562AA085-8107-4C9B-BA44-C45E4DE478B4}"/>
      </w:docPartPr>
      <w:docPartBody>
        <w:p w:rsidR="00264998" w:rsidRDefault="00264998">
          <w:pPr>
            <w:pStyle w:val="F3824C4CF2DD49D0B309389AF5CAF498"/>
          </w:pPr>
          <w:r w:rsidRPr="00E237E8">
            <w:rPr>
              <w:rStyle w:val="Bold"/>
            </w:rPr>
            <w:t>EXPENSES</w:t>
          </w:r>
        </w:p>
      </w:docPartBody>
    </w:docPart>
    <w:docPart>
      <w:docPartPr>
        <w:name w:val="B0A8290E88CF4A3699ADB88E704F9888"/>
        <w:category>
          <w:name w:val="General"/>
          <w:gallery w:val="placeholder"/>
        </w:category>
        <w:types>
          <w:type w:val="bbPlcHdr"/>
        </w:types>
        <w:behaviors>
          <w:behavior w:val="content"/>
        </w:behaviors>
        <w:guid w:val="{61DAB1D5-1D62-4BB9-90F4-8145A5B249C0}"/>
      </w:docPartPr>
      <w:docPartBody>
        <w:p w:rsidR="00264998" w:rsidRDefault="00264998">
          <w:pPr>
            <w:pStyle w:val="B0A8290E88CF4A3699ADB88E704F9888"/>
          </w:pPr>
          <w:r w:rsidRPr="00E237E8">
            <w:rPr>
              <w:rStyle w:val="Bold"/>
            </w:rPr>
            <w:t>JAN</w:t>
          </w:r>
        </w:p>
      </w:docPartBody>
    </w:docPart>
    <w:docPart>
      <w:docPartPr>
        <w:name w:val="7E3AA6B60EB34EB1862B6AD4E77D2709"/>
        <w:category>
          <w:name w:val="General"/>
          <w:gallery w:val="placeholder"/>
        </w:category>
        <w:types>
          <w:type w:val="bbPlcHdr"/>
        </w:types>
        <w:behaviors>
          <w:behavior w:val="content"/>
        </w:behaviors>
        <w:guid w:val="{4173C3E4-584B-4F38-9D2F-D15514E343AE}"/>
      </w:docPartPr>
      <w:docPartBody>
        <w:p w:rsidR="00264998" w:rsidRDefault="00264998">
          <w:pPr>
            <w:pStyle w:val="7E3AA6B60EB34EB1862B6AD4E77D2709"/>
          </w:pPr>
          <w:r w:rsidRPr="00E237E8">
            <w:rPr>
              <w:rStyle w:val="Bold"/>
            </w:rPr>
            <w:t>FEB</w:t>
          </w:r>
        </w:p>
      </w:docPartBody>
    </w:docPart>
    <w:docPart>
      <w:docPartPr>
        <w:name w:val="A26B6C1EF4344D64B458CBE5E564B45E"/>
        <w:category>
          <w:name w:val="General"/>
          <w:gallery w:val="placeholder"/>
        </w:category>
        <w:types>
          <w:type w:val="bbPlcHdr"/>
        </w:types>
        <w:behaviors>
          <w:behavior w:val="content"/>
        </w:behaviors>
        <w:guid w:val="{F5D15B5A-37DD-4195-8535-7D999255B889}"/>
      </w:docPartPr>
      <w:docPartBody>
        <w:p w:rsidR="00264998" w:rsidRDefault="00264998">
          <w:pPr>
            <w:pStyle w:val="A26B6C1EF4344D64B458CBE5E564B45E"/>
          </w:pPr>
          <w:r w:rsidRPr="00E237E8">
            <w:rPr>
              <w:rStyle w:val="Bold"/>
            </w:rPr>
            <w:t>MAR</w:t>
          </w:r>
        </w:p>
      </w:docPartBody>
    </w:docPart>
    <w:docPart>
      <w:docPartPr>
        <w:name w:val="AFC7340EEBF048F9A194E34EA104D263"/>
        <w:category>
          <w:name w:val="General"/>
          <w:gallery w:val="placeholder"/>
        </w:category>
        <w:types>
          <w:type w:val="bbPlcHdr"/>
        </w:types>
        <w:behaviors>
          <w:behavior w:val="content"/>
        </w:behaviors>
        <w:guid w:val="{D8DBF8FD-2C4D-4A58-B12F-FC84291CD0FA}"/>
      </w:docPartPr>
      <w:docPartBody>
        <w:p w:rsidR="00264998" w:rsidRDefault="00264998">
          <w:pPr>
            <w:pStyle w:val="AFC7340EEBF048F9A194E34EA104D263"/>
          </w:pPr>
          <w:r w:rsidRPr="00E237E8">
            <w:rPr>
              <w:rStyle w:val="Bold"/>
            </w:rPr>
            <w:t>APR</w:t>
          </w:r>
        </w:p>
      </w:docPartBody>
    </w:docPart>
    <w:docPart>
      <w:docPartPr>
        <w:name w:val="C6C670A09E2F49B78919C5C44F71E2BC"/>
        <w:category>
          <w:name w:val="General"/>
          <w:gallery w:val="placeholder"/>
        </w:category>
        <w:types>
          <w:type w:val="bbPlcHdr"/>
        </w:types>
        <w:behaviors>
          <w:behavior w:val="content"/>
        </w:behaviors>
        <w:guid w:val="{1129C109-6D17-4D18-A429-4627EC146D2B}"/>
      </w:docPartPr>
      <w:docPartBody>
        <w:p w:rsidR="00264998" w:rsidRDefault="00264998">
          <w:pPr>
            <w:pStyle w:val="C6C670A09E2F49B78919C5C44F71E2BC"/>
          </w:pPr>
          <w:r w:rsidRPr="00E237E8">
            <w:rPr>
              <w:rStyle w:val="Bold"/>
            </w:rPr>
            <w:t>MAY</w:t>
          </w:r>
        </w:p>
      </w:docPartBody>
    </w:docPart>
    <w:docPart>
      <w:docPartPr>
        <w:name w:val="B91372AD227440D083A6B5E913963B7C"/>
        <w:category>
          <w:name w:val="General"/>
          <w:gallery w:val="placeholder"/>
        </w:category>
        <w:types>
          <w:type w:val="bbPlcHdr"/>
        </w:types>
        <w:behaviors>
          <w:behavior w:val="content"/>
        </w:behaviors>
        <w:guid w:val="{582E72BE-265E-482A-8EA9-E1B4E01B79A9}"/>
      </w:docPartPr>
      <w:docPartBody>
        <w:p w:rsidR="00264998" w:rsidRDefault="00264998">
          <w:pPr>
            <w:pStyle w:val="B91372AD227440D083A6B5E913963B7C"/>
          </w:pPr>
          <w:r w:rsidRPr="00E237E8">
            <w:rPr>
              <w:rStyle w:val="Bold"/>
            </w:rPr>
            <w:t>JUN</w:t>
          </w:r>
        </w:p>
      </w:docPartBody>
    </w:docPart>
    <w:docPart>
      <w:docPartPr>
        <w:name w:val="ED0DC6F5A3E24C1B978048E337C58646"/>
        <w:category>
          <w:name w:val="General"/>
          <w:gallery w:val="placeholder"/>
        </w:category>
        <w:types>
          <w:type w:val="bbPlcHdr"/>
        </w:types>
        <w:behaviors>
          <w:behavior w:val="content"/>
        </w:behaviors>
        <w:guid w:val="{94C6ACF6-EB3B-4E36-9164-C714C498DC63}"/>
      </w:docPartPr>
      <w:docPartBody>
        <w:p w:rsidR="00264998" w:rsidRDefault="00264998">
          <w:pPr>
            <w:pStyle w:val="ED0DC6F5A3E24C1B978048E337C58646"/>
          </w:pPr>
          <w:r w:rsidRPr="00E237E8">
            <w:rPr>
              <w:rStyle w:val="Bold"/>
            </w:rPr>
            <w:t>JUL</w:t>
          </w:r>
        </w:p>
      </w:docPartBody>
    </w:docPart>
    <w:docPart>
      <w:docPartPr>
        <w:name w:val="20AE7E6A2BA0411D84CB75F173E1FFDB"/>
        <w:category>
          <w:name w:val="General"/>
          <w:gallery w:val="placeholder"/>
        </w:category>
        <w:types>
          <w:type w:val="bbPlcHdr"/>
        </w:types>
        <w:behaviors>
          <w:behavior w:val="content"/>
        </w:behaviors>
        <w:guid w:val="{A62E244F-EFB8-4F36-B430-E01FAC66AF3E}"/>
      </w:docPartPr>
      <w:docPartBody>
        <w:p w:rsidR="00264998" w:rsidRDefault="00264998">
          <w:pPr>
            <w:pStyle w:val="20AE7E6A2BA0411D84CB75F173E1FFDB"/>
          </w:pPr>
          <w:r w:rsidRPr="00E237E8">
            <w:rPr>
              <w:rStyle w:val="Bold"/>
            </w:rPr>
            <w:t>AUG</w:t>
          </w:r>
        </w:p>
      </w:docPartBody>
    </w:docPart>
    <w:docPart>
      <w:docPartPr>
        <w:name w:val="E72B6C4CFD7B433E970F4105AE2AC910"/>
        <w:category>
          <w:name w:val="General"/>
          <w:gallery w:val="placeholder"/>
        </w:category>
        <w:types>
          <w:type w:val="bbPlcHdr"/>
        </w:types>
        <w:behaviors>
          <w:behavior w:val="content"/>
        </w:behaviors>
        <w:guid w:val="{F7134022-0439-4826-91A3-92254CB46BAF}"/>
      </w:docPartPr>
      <w:docPartBody>
        <w:p w:rsidR="00264998" w:rsidRDefault="00264998">
          <w:pPr>
            <w:pStyle w:val="E72B6C4CFD7B433E970F4105AE2AC910"/>
          </w:pPr>
          <w:r w:rsidRPr="00E237E8">
            <w:rPr>
              <w:rStyle w:val="Bold"/>
            </w:rPr>
            <w:t>SEP</w:t>
          </w:r>
        </w:p>
      </w:docPartBody>
    </w:docPart>
    <w:docPart>
      <w:docPartPr>
        <w:name w:val="1886213F41CA4E7A96EB1AFB21133D10"/>
        <w:category>
          <w:name w:val="General"/>
          <w:gallery w:val="placeholder"/>
        </w:category>
        <w:types>
          <w:type w:val="bbPlcHdr"/>
        </w:types>
        <w:behaviors>
          <w:behavior w:val="content"/>
        </w:behaviors>
        <w:guid w:val="{A314F71C-CDFA-43A3-99EA-74EDF61C3894}"/>
      </w:docPartPr>
      <w:docPartBody>
        <w:p w:rsidR="00264998" w:rsidRDefault="00264998">
          <w:pPr>
            <w:pStyle w:val="1886213F41CA4E7A96EB1AFB21133D10"/>
          </w:pPr>
          <w:r w:rsidRPr="00E237E8">
            <w:rPr>
              <w:rStyle w:val="Bold"/>
            </w:rPr>
            <w:t>OCT</w:t>
          </w:r>
        </w:p>
      </w:docPartBody>
    </w:docPart>
    <w:docPart>
      <w:docPartPr>
        <w:name w:val="C408036525C7417AB193DC18A87A5286"/>
        <w:category>
          <w:name w:val="General"/>
          <w:gallery w:val="placeholder"/>
        </w:category>
        <w:types>
          <w:type w:val="bbPlcHdr"/>
        </w:types>
        <w:behaviors>
          <w:behavior w:val="content"/>
        </w:behaviors>
        <w:guid w:val="{7390B9C8-E2B0-412F-95D8-8774EBF89B23}"/>
      </w:docPartPr>
      <w:docPartBody>
        <w:p w:rsidR="00264998" w:rsidRDefault="00264998">
          <w:pPr>
            <w:pStyle w:val="C408036525C7417AB193DC18A87A5286"/>
          </w:pPr>
          <w:r w:rsidRPr="00E237E8">
            <w:rPr>
              <w:rStyle w:val="Bold"/>
            </w:rPr>
            <w:t>NOV</w:t>
          </w:r>
        </w:p>
      </w:docPartBody>
    </w:docPart>
    <w:docPart>
      <w:docPartPr>
        <w:name w:val="4DA3947AFCFE4227AE6AA1136DA92FBA"/>
        <w:category>
          <w:name w:val="General"/>
          <w:gallery w:val="placeholder"/>
        </w:category>
        <w:types>
          <w:type w:val="bbPlcHdr"/>
        </w:types>
        <w:behaviors>
          <w:behavior w:val="content"/>
        </w:behaviors>
        <w:guid w:val="{FE560278-8F73-4998-8405-6FB14ACA03C6}"/>
      </w:docPartPr>
      <w:docPartBody>
        <w:p w:rsidR="00264998" w:rsidRDefault="00264998">
          <w:pPr>
            <w:pStyle w:val="4DA3947AFCFE4227AE6AA1136DA92FBA"/>
          </w:pPr>
          <w:r w:rsidRPr="00E237E8">
            <w:rPr>
              <w:rStyle w:val="Bold"/>
            </w:rPr>
            <w:t>DEC</w:t>
          </w:r>
        </w:p>
      </w:docPartBody>
    </w:docPart>
    <w:docPart>
      <w:docPartPr>
        <w:name w:val="CA6F5B3454D8426DACC6F941B344F6EA"/>
        <w:category>
          <w:name w:val="General"/>
          <w:gallery w:val="placeholder"/>
        </w:category>
        <w:types>
          <w:type w:val="bbPlcHdr"/>
        </w:types>
        <w:behaviors>
          <w:behavior w:val="content"/>
        </w:behaviors>
        <w:guid w:val="{F20C1479-5839-41F9-A387-C1124FFB495A}"/>
      </w:docPartPr>
      <w:docPartBody>
        <w:p w:rsidR="00264998" w:rsidRDefault="00264998">
          <w:pPr>
            <w:pStyle w:val="CA6F5B3454D8426DACC6F941B344F6EA"/>
          </w:pPr>
          <w:r w:rsidRPr="00E237E8">
            <w:rPr>
              <w:rStyle w:val="Bold"/>
            </w:rPr>
            <w:t>YTD</w:t>
          </w:r>
        </w:p>
      </w:docPartBody>
    </w:docPart>
    <w:docPart>
      <w:docPartPr>
        <w:name w:val="F9397F3B7A19405F87E82EAF228B2233"/>
        <w:category>
          <w:name w:val="General"/>
          <w:gallery w:val="placeholder"/>
        </w:category>
        <w:types>
          <w:type w:val="bbPlcHdr"/>
        </w:types>
        <w:behaviors>
          <w:behavior w:val="content"/>
        </w:behaviors>
        <w:guid w:val="{AFD4AB07-45A5-4DDF-9FA6-A9786AF8DD49}"/>
      </w:docPartPr>
      <w:docPartBody>
        <w:p w:rsidR="00264998" w:rsidRDefault="00264998">
          <w:pPr>
            <w:pStyle w:val="F9397F3B7A19405F87E82EAF228B2233"/>
          </w:pPr>
          <w:r w:rsidRPr="00E237E8">
            <w:t>Salaries &amp; Wages</w:t>
          </w:r>
        </w:p>
      </w:docPartBody>
    </w:docPart>
    <w:docPart>
      <w:docPartPr>
        <w:name w:val="DC9B6298D6BB4DA48F640E24A09ABDDF"/>
        <w:category>
          <w:name w:val="General"/>
          <w:gallery w:val="placeholder"/>
        </w:category>
        <w:types>
          <w:type w:val="bbPlcHdr"/>
        </w:types>
        <w:behaviors>
          <w:behavior w:val="content"/>
        </w:behaviors>
        <w:guid w:val="{4E4A7A23-EDFA-4FF7-818C-042BC0F4DCF2}"/>
      </w:docPartPr>
      <w:docPartBody>
        <w:p w:rsidR="00264998" w:rsidRDefault="00264998">
          <w:pPr>
            <w:pStyle w:val="DC9B6298D6BB4DA48F640E24A09ABDDF"/>
          </w:pPr>
          <w:r w:rsidRPr="00E237E8">
            <w:t>Marketing/Advertising</w:t>
          </w:r>
        </w:p>
      </w:docPartBody>
    </w:docPart>
    <w:docPart>
      <w:docPartPr>
        <w:name w:val="BAEEBAEFC03244D08BE2EBF60D487585"/>
        <w:category>
          <w:name w:val="General"/>
          <w:gallery w:val="placeholder"/>
        </w:category>
        <w:types>
          <w:type w:val="bbPlcHdr"/>
        </w:types>
        <w:behaviors>
          <w:behavior w:val="content"/>
        </w:behaviors>
        <w:guid w:val="{E85243DC-F217-4374-99C8-718EF94E1017}"/>
      </w:docPartPr>
      <w:docPartBody>
        <w:p w:rsidR="00264998" w:rsidRDefault="00264998">
          <w:pPr>
            <w:pStyle w:val="BAEEBAEFC03244D08BE2EBF60D487585"/>
          </w:pPr>
          <w:r w:rsidRPr="00E237E8">
            <w:t>Sales Commissions</w:t>
          </w:r>
        </w:p>
      </w:docPartBody>
    </w:docPart>
    <w:docPart>
      <w:docPartPr>
        <w:name w:val="9D7DC9DAB5134416B65721E8927B7431"/>
        <w:category>
          <w:name w:val="General"/>
          <w:gallery w:val="placeholder"/>
        </w:category>
        <w:types>
          <w:type w:val="bbPlcHdr"/>
        </w:types>
        <w:behaviors>
          <w:behavior w:val="content"/>
        </w:behaviors>
        <w:guid w:val="{8CD1B159-9FB7-4961-B853-4D0700471EBC}"/>
      </w:docPartPr>
      <w:docPartBody>
        <w:p w:rsidR="00264998" w:rsidRDefault="00264998">
          <w:pPr>
            <w:pStyle w:val="9D7DC9DAB5134416B65721E8927B7431"/>
          </w:pPr>
          <w:r w:rsidRPr="00E237E8">
            <w:t>Rent</w:t>
          </w:r>
        </w:p>
      </w:docPartBody>
    </w:docPart>
    <w:docPart>
      <w:docPartPr>
        <w:name w:val="EEA2328579004522A86CB1C2F380555B"/>
        <w:category>
          <w:name w:val="General"/>
          <w:gallery w:val="placeholder"/>
        </w:category>
        <w:types>
          <w:type w:val="bbPlcHdr"/>
        </w:types>
        <w:behaviors>
          <w:behavior w:val="content"/>
        </w:behaviors>
        <w:guid w:val="{58A44E1C-1594-48B7-B6B8-25B2BFEB818A}"/>
      </w:docPartPr>
      <w:docPartBody>
        <w:p w:rsidR="00264998" w:rsidRDefault="00264998">
          <w:pPr>
            <w:pStyle w:val="EEA2328579004522A86CB1C2F380555B"/>
          </w:pPr>
          <w:r w:rsidRPr="00E237E8">
            <w:t>Utilities</w:t>
          </w:r>
        </w:p>
      </w:docPartBody>
    </w:docPart>
    <w:docPart>
      <w:docPartPr>
        <w:name w:val="CC88340E760C4ADC91C2D0A0F736AFF4"/>
        <w:category>
          <w:name w:val="General"/>
          <w:gallery w:val="placeholder"/>
        </w:category>
        <w:types>
          <w:type w:val="bbPlcHdr"/>
        </w:types>
        <w:behaviors>
          <w:behavior w:val="content"/>
        </w:behaviors>
        <w:guid w:val="{C6272D11-7139-4496-B386-D15BE66EF0E2}"/>
      </w:docPartPr>
      <w:docPartBody>
        <w:p w:rsidR="00264998" w:rsidRDefault="00264998">
          <w:pPr>
            <w:pStyle w:val="CC88340E760C4ADC91C2D0A0F736AFF4"/>
          </w:pPr>
          <w:r w:rsidRPr="00E237E8">
            <w:t>Website Expenses</w:t>
          </w:r>
        </w:p>
      </w:docPartBody>
    </w:docPart>
    <w:docPart>
      <w:docPartPr>
        <w:name w:val="C76FA7FDCB8E414895C36B7C01334A5B"/>
        <w:category>
          <w:name w:val="General"/>
          <w:gallery w:val="placeholder"/>
        </w:category>
        <w:types>
          <w:type w:val="bbPlcHdr"/>
        </w:types>
        <w:behaviors>
          <w:behavior w:val="content"/>
        </w:behaviors>
        <w:guid w:val="{945C178D-AB85-4BD4-AEED-11AD102EE21A}"/>
      </w:docPartPr>
      <w:docPartBody>
        <w:p w:rsidR="00264998" w:rsidRDefault="00264998">
          <w:pPr>
            <w:pStyle w:val="C76FA7FDCB8E414895C36B7C01334A5B"/>
          </w:pPr>
          <w:r w:rsidRPr="00E237E8">
            <w:t>Internet/Phone</w:t>
          </w:r>
        </w:p>
      </w:docPartBody>
    </w:docPart>
    <w:docPart>
      <w:docPartPr>
        <w:name w:val="85FBD34A05E647D8BADB87F4B6B90E3C"/>
        <w:category>
          <w:name w:val="General"/>
          <w:gallery w:val="placeholder"/>
        </w:category>
        <w:types>
          <w:type w:val="bbPlcHdr"/>
        </w:types>
        <w:behaviors>
          <w:behavior w:val="content"/>
        </w:behaviors>
        <w:guid w:val="{C5754E54-FDC3-43BE-9DF6-5652B1E08FB0}"/>
      </w:docPartPr>
      <w:docPartBody>
        <w:p w:rsidR="00264998" w:rsidRDefault="00264998">
          <w:pPr>
            <w:pStyle w:val="85FBD34A05E647D8BADB87F4B6B90E3C"/>
          </w:pPr>
          <w:r w:rsidRPr="00E237E8">
            <w:t>Insurance</w:t>
          </w:r>
        </w:p>
      </w:docPartBody>
    </w:docPart>
    <w:docPart>
      <w:docPartPr>
        <w:name w:val="823337146250424DA6823194F86B8667"/>
        <w:category>
          <w:name w:val="General"/>
          <w:gallery w:val="placeholder"/>
        </w:category>
        <w:types>
          <w:type w:val="bbPlcHdr"/>
        </w:types>
        <w:behaviors>
          <w:behavior w:val="content"/>
        </w:behaviors>
        <w:guid w:val="{32C3374B-CD63-4AA5-BBB9-DE0C48B901E5}"/>
      </w:docPartPr>
      <w:docPartBody>
        <w:p w:rsidR="00264998" w:rsidRDefault="00264998">
          <w:pPr>
            <w:pStyle w:val="823337146250424DA6823194F86B8667"/>
          </w:pPr>
          <w:r w:rsidRPr="00E237E8">
            <w:t>Travel</w:t>
          </w:r>
        </w:p>
      </w:docPartBody>
    </w:docPart>
    <w:docPart>
      <w:docPartPr>
        <w:name w:val="C1130796D5974438955ED7B0E989CF3F"/>
        <w:category>
          <w:name w:val="General"/>
          <w:gallery w:val="placeholder"/>
        </w:category>
        <w:types>
          <w:type w:val="bbPlcHdr"/>
        </w:types>
        <w:behaviors>
          <w:behavior w:val="content"/>
        </w:behaviors>
        <w:guid w:val="{2DCAE73C-5891-4559-BC30-D1981657DA9F}"/>
      </w:docPartPr>
      <w:docPartBody>
        <w:p w:rsidR="00264998" w:rsidRDefault="00264998">
          <w:pPr>
            <w:pStyle w:val="C1130796D5974438955ED7B0E989CF3F"/>
          </w:pPr>
          <w:r w:rsidRPr="00E237E8">
            <w:t>Legal/Accounting</w:t>
          </w:r>
        </w:p>
      </w:docPartBody>
    </w:docPart>
    <w:docPart>
      <w:docPartPr>
        <w:name w:val="D22F7601406C4A4FBCB5980F42197FC4"/>
        <w:category>
          <w:name w:val="General"/>
          <w:gallery w:val="placeholder"/>
        </w:category>
        <w:types>
          <w:type w:val="bbPlcHdr"/>
        </w:types>
        <w:behaviors>
          <w:behavior w:val="content"/>
        </w:behaviors>
        <w:guid w:val="{AA1DE7FD-7F92-4F96-9D0E-38E6CEBDF5DC}"/>
      </w:docPartPr>
      <w:docPartBody>
        <w:p w:rsidR="00264998" w:rsidRDefault="00264998">
          <w:pPr>
            <w:pStyle w:val="D22F7601406C4A4FBCB5980F42197FC4"/>
          </w:pPr>
          <w:r w:rsidRPr="00E237E8">
            <w:t>Office Supplies</w:t>
          </w:r>
        </w:p>
      </w:docPartBody>
    </w:docPart>
    <w:docPart>
      <w:docPartPr>
        <w:name w:val="7BDB8EAE628742C9AA28570E8E8467C5"/>
        <w:category>
          <w:name w:val="General"/>
          <w:gallery w:val="placeholder"/>
        </w:category>
        <w:types>
          <w:type w:val="bbPlcHdr"/>
        </w:types>
        <w:behaviors>
          <w:behavior w:val="content"/>
        </w:behaviors>
        <w:guid w:val="{B6591215-66F1-4F04-A6AA-3CACB88340DC}"/>
      </w:docPartPr>
      <w:docPartBody>
        <w:p w:rsidR="00264998" w:rsidRDefault="00264998">
          <w:pPr>
            <w:pStyle w:val="7BDB8EAE628742C9AA28570E8E8467C5"/>
          </w:pPr>
          <w:r w:rsidRPr="00E237E8">
            <w:t>Interest Expense</w:t>
          </w:r>
        </w:p>
      </w:docPartBody>
    </w:docPart>
    <w:docPart>
      <w:docPartPr>
        <w:name w:val="146DD3199DEC4CCC9AD094668B84DFF0"/>
        <w:category>
          <w:name w:val="General"/>
          <w:gallery w:val="placeholder"/>
        </w:category>
        <w:types>
          <w:type w:val="bbPlcHdr"/>
        </w:types>
        <w:behaviors>
          <w:behavior w:val="content"/>
        </w:behaviors>
        <w:guid w:val="{9D2FEE9E-FFFB-4D98-80D4-01DF793E1F86}"/>
      </w:docPartPr>
      <w:docPartBody>
        <w:p w:rsidR="00264998" w:rsidRDefault="00264998">
          <w:pPr>
            <w:pStyle w:val="146DD3199DEC4CCC9AD094668B84DFF0"/>
          </w:pPr>
          <w:r w:rsidRPr="00E237E8">
            <w:t>Other 1</w:t>
          </w:r>
        </w:p>
      </w:docPartBody>
    </w:docPart>
    <w:docPart>
      <w:docPartPr>
        <w:name w:val="29FE576B72A940EBB56B67439A24CD29"/>
        <w:category>
          <w:name w:val="General"/>
          <w:gallery w:val="placeholder"/>
        </w:category>
        <w:types>
          <w:type w:val="bbPlcHdr"/>
        </w:types>
        <w:behaviors>
          <w:behavior w:val="content"/>
        </w:behaviors>
        <w:guid w:val="{B59C35EE-0A50-419A-83D2-A13484D978CB}"/>
      </w:docPartPr>
      <w:docPartBody>
        <w:p w:rsidR="00264998" w:rsidRDefault="00264998">
          <w:pPr>
            <w:pStyle w:val="29FE576B72A940EBB56B67439A24CD29"/>
          </w:pPr>
          <w:r w:rsidRPr="00E237E8">
            <w:rPr>
              <w:rStyle w:val="Bold"/>
            </w:rPr>
            <w:t>Total Expenses</w:t>
          </w:r>
        </w:p>
      </w:docPartBody>
    </w:docPart>
    <w:docPart>
      <w:docPartPr>
        <w:name w:val="A13BE16B420C45B389859635BAB0CDE6"/>
        <w:category>
          <w:name w:val="General"/>
          <w:gallery w:val="placeholder"/>
        </w:category>
        <w:types>
          <w:type w:val="bbPlcHdr"/>
        </w:types>
        <w:behaviors>
          <w:behavior w:val="content"/>
        </w:behaviors>
        <w:guid w:val="{F588A11B-872F-4544-9EFD-5AB0600250AD}"/>
      </w:docPartPr>
      <w:docPartBody>
        <w:p w:rsidR="00264998" w:rsidRDefault="00264998">
          <w:pPr>
            <w:pStyle w:val="A13BE16B420C45B389859635BAB0CDE6"/>
          </w:pPr>
          <w:r w:rsidRPr="00E237E8">
            <w:rPr>
              <w:rStyle w:val="Bold"/>
            </w:rPr>
            <w:t>Income Before Taxes</w:t>
          </w:r>
        </w:p>
      </w:docPartBody>
    </w:docPart>
    <w:docPart>
      <w:docPartPr>
        <w:name w:val="9BAF3F1D0BF5470D897877181A965A5F"/>
        <w:category>
          <w:name w:val="General"/>
          <w:gallery w:val="placeholder"/>
        </w:category>
        <w:types>
          <w:type w:val="bbPlcHdr"/>
        </w:types>
        <w:behaviors>
          <w:behavior w:val="content"/>
        </w:behaviors>
        <w:guid w:val="{54FB8888-13E4-4EF1-B889-55218895B7C5}"/>
      </w:docPartPr>
      <w:docPartBody>
        <w:p w:rsidR="00264998" w:rsidRDefault="00264998">
          <w:pPr>
            <w:pStyle w:val="9BAF3F1D0BF5470D897877181A965A5F"/>
          </w:pPr>
          <w:r w:rsidRPr="00E237E8">
            <w:rPr>
              <w:rStyle w:val="Bold"/>
            </w:rPr>
            <w:t>Income Tax Expense</w:t>
          </w:r>
        </w:p>
      </w:docPartBody>
    </w:docPart>
    <w:docPart>
      <w:docPartPr>
        <w:name w:val="D778965E744543B1A47EF7A9FC578C40"/>
        <w:category>
          <w:name w:val="General"/>
          <w:gallery w:val="placeholder"/>
        </w:category>
        <w:types>
          <w:type w:val="bbPlcHdr"/>
        </w:types>
        <w:behaviors>
          <w:behavior w:val="content"/>
        </w:behaviors>
        <w:guid w:val="{A289F631-BDF2-449E-8265-1B96BCF97835}"/>
      </w:docPartPr>
      <w:docPartBody>
        <w:p w:rsidR="00264998" w:rsidRDefault="00264998">
          <w:pPr>
            <w:pStyle w:val="D778965E744543B1A47EF7A9FC578C40"/>
          </w:pPr>
          <w:r w:rsidRPr="00E237E8">
            <w:rPr>
              <w:rStyle w:val="Bold"/>
            </w:rPr>
            <w:t>NET INCOME</w:t>
          </w:r>
        </w:p>
      </w:docPartBody>
    </w:docPart>
    <w:docPart>
      <w:docPartPr>
        <w:name w:val="8FA002341D2448E991F115904484F7A7"/>
        <w:category>
          <w:name w:val="General"/>
          <w:gallery w:val="placeholder"/>
        </w:category>
        <w:types>
          <w:type w:val="bbPlcHdr"/>
        </w:types>
        <w:behaviors>
          <w:behavior w:val="content"/>
        </w:behaviors>
        <w:guid w:val="{E4312FA6-746F-47C7-8ADD-4F9A26F8DEFA}"/>
      </w:docPartPr>
      <w:docPartBody>
        <w:p w:rsidR="00264998" w:rsidRDefault="00264998">
          <w:pPr>
            <w:pStyle w:val="8FA002341D2448E991F115904484F7A7"/>
          </w:pPr>
          <w:r w:rsidRPr="00E237E8">
            <w:t>* In the service industry, Cost of Goods Sold is the monetized value of the time spent on the client.</w:t>
          </w:r>
        </w:p>
      </w:docPartBody>
    </w:docPart>
    <w:docPart>
      <w:docPartPr>
        <w:name w:val="BD1344BB9D0C41A8BB14DAB6BAA8C1E2"/>
        <w:category>
          <w:name w:val="General"/>
          <w:gallery w:val="placeholder"/>
        </w:category>
        <w:types>
          <w:type w:val="bbPlcHdr"/>
        </w:types>
        <w:behaviors>
          <w:behavior w:val="content"/>
        </w:behaviors>
        <w:guid w:val="{96B8BAF4-BB6A-4478-BD08-CAB1610785E7}"/>
      </w:docPartPr>
      <w:docPartBody>
        <w:p w:rsidR="00264998" w:rsidRDefault="00264998">
          <w:pPr>
            <w:pStyle w:val="BD1344BB9D0C41A8BB14DAB6BAA8C1E2"/>
          </w:pPr>
          <w:r w:rsidRPr="00E237E8">
            <w:t>Instructions for Getting Started on Profit &amp; Loss Projections</w:t>
          </w:r>
        </w:p>
      </w:docPartBody>
    </w:docPart>
    <w:docPart>
      <w:docPartPr>
        <w:name w:val="E4D4C5E449654D8BBB79B0747AA2F6B6"/>
        <w:category>
          <w:name w:val="General"/>
          <w:gallery w:val="placeholder"/>
        </w:category>
        <w:types>
          <w:type w:val="bbPlcHdr"/>
        </w:types>
        <w:behaviors>
          <w:behavior w:val="content"/>
        </w:behaviors>
        <w:guid w:val="{562CEA77-B7C3-4244-98EF-EB837E7CFD7B}"/>
      </w:docPartPr>
      <w:docPartBody>
        <w:p w:rsidR="00264998" w:rsidRDefault="00264998">
          <w:pPr>
            <w:pStyle w:val="E4D4C5E449654D8BBB79B0747AA2F6B6"/>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89732EB50DEC4C5683FB5112979BB597"/>
        <w:category>
          <w:name w:val="General"/>
          <w:gallery w:val="placeholder"/>
        </w:category>
        <w:types>
          <w:type w:val="bbPlcHdr"/>
        </w:types>
        <w:behaviors>
          <w:behavior w:val="content"/>
        </w:behaviors>
        <w:guid w:val="{1067B43F-3CBD-444A-BE28-A1DF5472461F}"/>
      </w:docPartPr>
      <w:docPartBody>
        <w:p w:rsidR="00264998" w:rsidRDefault="00264998">
          <w:pPr>
            <w:pStyle w:val="89732EB50DEC4C5683FB5112979BB597"/>
          </w:pPr>
          <w:r w:rsidRPr="00E237E8">
            <w:rPr>
              <w:rStyle w:val="Bold"/>
            </w:rPr>
            <w:t>Steps for preparation:</w:t>
          </w:r>
        </w:p>
      </w:docPartBody>
    </w:docPart>
    <w:docPart>
      <w:docPartPr>
        <w:name w:val="C36375CBC6734D309BEB998A2734F108"/>
        <w:category>
          <w:name w:val="General"/>
          <w:gallery w:val="placeholder"/>
        </w:category>
        <w:types>
          <w:type w:val="bbPlcHdr"/>
        </w:types>
        <w:behaviors>
          <w:behavior w:val="content"/>
        </w:behaviors>
        <w:guid w:val="{5FF39E4C-547C-4C76-B5F8-3F331A1E8B04}"/>
      </w:docPartPr>
      <w:docPartBody>
        <w:p w:rsidR="00264998" w:rsidRDefault="00264998">
          <w:pPr>
            <w:pStyle w:val="C36375CBC6734D309BEB998A2734F108"/>
          </w:pPr>
          <w:r w:rsidRPr="00E237E8">
            <w:rPr>
              <w:b/>
              <w:bCs/>
            </w:rPr>
            <w:t>Step 1:</w:t>
          </w:r>
        </w:p>
      </w:docPartBody>
    </w:docPart>
    <w:docPart>
      <w:docPartPr>
        <w:name w:val="AE418FAF8704425D86467024B01B180A"/>
        <w:category>
          <w:name w:val="General"/>
          <w:gallery w:val="placeholder"/>
        </w:category>
        <w:types>
          <w:type w:val="bbPlcHdr"/>
        </w:types>
        <w:behaviors>
          <w:behavior w:val="content"/>
        </w:behaviors>
        <w:guid w:val="{F70EE6C2-36D3-4301-B1CF-1995536A8320}"/>
      </w:docPartPr>
      <w:docPartBody>
        <w:p w:rsidR="00264998" w:rsidRDefault="00264998">
          <w:pPr>
            <w:pStyle w:val="AE418FAF8704425D86467024B01B180A"/>
          </w:pPr>
          <w:r w:rsidRPr="00E237E8">
            <w:t>Enter the company name and the date this projection is being prepared.</w:t>
          </w:r>
        </w:p>
      </w:docPartBody>
    </w:docPart>
    <w:docPart>
      <w:docPartPr>
        <w:name w:val="557BC7DBCB0E417CBE79A171790AB640"/>
        <w:category>
          <w:name w:val="General"/>
          <w:gallery w:val="placeholder"/>
        </w:category>
        <w:types>
          <w:type w:val="bbPlcHdr"/>
        </w:types>
        <w:behaviors>
          <w:behavior w:val="content"/>
        </w:behaviors>
        <w:guid w:val="{B7BDDFAB-72DF-4AE6-9631-33A4960DD763}"/>
      </w:docPartPr>
      <w:docPartBody>
        <w:p w:rsidR="00264998" w:rsidRDefault="00264998">
          <w:pPr>
            <w:pStyle w:val="557BC7DBCB0E417CBE79A171790AB640"/>
          </w:pPr>
          <w:r w:rsidRPr="00E237E8">
            <w:rPr>
              <w:b/>
              <w:bCs/>
            </w:rPr>
            <w:t>Step 2:</w:t>
          </w:r>
        </w:p>
      </w:docPartBody>
    </w:docPart>
    <w:docPart>
      <w:docPartPr>
        <w:name w:val="174C0D82B6B8462FA5620ABD46C235DB"/>
        <w:category>
          <w:name w:val="General"/>
          <w:gallery w:val="placeholder"/>
        </w:category>
        <w:types>
          <w:type w:val="bbPlcHdr"/>
        </w:types>
        <w:behaviors>
          <w:behavior w:val="content"/>
        </w:behaviors>
        <w:guid w:val="{6CDEA0B9-28D4-451F-AAD2-723D480DAC7F}"/>
      </w:docPartPr>
      <w:docPartBody>
        <w:p w:rsidR="00264998" w:rsidRDefault="00264998">
          <w:pPr>
            <w:pStyle w:val="174C0D82B6B8462FA5620ABD46C235DB"/>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8F3CCAE5EF6D43E2A40D7DA0A5192E92"/>
        <w:category>
          <w:name w:val="General"/>
          <w:gallery w:val="placeholder"/>
        </w:category>
        <w:types>
          <w:type w:val="bbPlcHdr"/>
        </w:types>
        <w:behaviors>
          <w:behavior w:val="content"/>
        </w:behaviors>
        <w:guid w:val="{2A4DC4D9-D6D5-4267-B8EB-1AA6A1E9278E}"/>
      </w:docPartPr>
      <w:docPartBody>
        <w:p w:rsidR="00264998" w:rsidRDefault="00264998">
          <w:pPr>
            <w:pStyle w:val="8F3CCAE5EF6D43E2A40D7DA0A5192E92"/>
          </w:pPr>
          <w:r w:rsidRPr="00E237E8">
            <w:rPr>
              <w:b/>
              <w:bCs/>
            </w:rPr>
            <w:t>Step 3:</w:t>
          </w:r>
        </w:p>
      </w:docPartBody>
    </w:docPart>
    <w:docPart>
      <w:docPartPr>
        <w:name w:val="94528303B56C4B139E6305E36C090EB6"/>
        <w:category>
          <w:name w:val="General"/>
          <w:gallery w:val="placeholder"/>
        </w:category>
        <w:types>
          <w:type w:val="bbPlcHdr"/>
        </w:types>
        <w:behaviors>
          <w:behavior w:val="content"/>
        </w:behaviors>
        <w:guid w:val="{F79FB2D8-30D5-4698-AB1B-3653404E6E59}"/>
      </w:docPartPr>
      <w:docPartBody>
        <w:p w:rsidR="00264998" w:rsidRDefault="00264998">
          <w:pPr>
            <w:pStyle w:val="94528303B56C4B139E6305E36C090EB6"/>
          </w:pPr>
          <w:r w:rsidRPr="00E237E8">
            <w:t>For each month, enter the estimated salaries, marketing, utilities, and other items that are projected.</w:t>
          </w:r>
        </w:p>
      </w:docPartBody>
    </w:docPart>
    <w:docPart>
      <w:docPartPr>
        <w:name w:val="FE793AE4B0FF46BB86D5A752B5BBD916"/>
        <w:category>
          <w:name w:val="General"/>
          <w:gallery w:val="placeholder"/>
        </w:category>
        <w:types>
          <w:type w:val="bbPlcHdr"/>
        </w:types>
        <w:behaviors>
          <w:behavior w:val="content"/>
        </w:behaviors>
        <w:guid w:val="{C1ED8433-F338-41BF-8611-CF17FAEF346F}"/>
      </w:docPartPr>
      <w:docPartBody>
        <w:p w:rsidR="00264998" w:rsidRDefault="00264998">
          <w:pPr>
            <w:pStyle w:val="FE793AE4B0FF46BB86D5A752B5BBD916"/>
          </w:pPr>
          <w:r w:rsidRPr="00E237E8">
            <w:rPr>
              <w:b/>
              <w:bCs/>
            </w:rPr>
            <w:t>Step 4:</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C0504D" w:themeColor="accent2"/>
      </w:rPr>
    </w:lvl>
  </w:abstractNum>
  <w:abstractNum w:abstractNumId="1">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C0504D" w:themeColor="accent2"/>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F79646" w:themeColor="accent6"/>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C0504D" w:themeColor="accent2"/>
        <w:u w:color="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9BBB59" w:themeColor="accent3"/>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BACC6" w:themeColor="accent5"/>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8C1828"/>
    <w:multiLevelType w:val="hybridMultilevel"/>
    <w:tmpl w:val="45148FEC"/>
    <w:lvl w:ilvl="0" w:tplc="C9B6E9BC">
      <w:start w:val="1"/>
      <w:numFmt w:val="decimal"/>
      <w:pStyle w:val="ListNumber"/>
      <w:lvlText w:val="%1."/>
      <w:lvlJc w:val="left"/>
      <w:pPr>
        <w:ind w:left="720" w:hanging="360"/>
      </w:pPr>
      <w:rPr>
        <w:rFonts w:hint="default"/>
        <w:b/>
        <w:color w:val="C0504D" w:themeColor="accent2"/>
        <w:u w:color="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998"/>
    <w:rsid w:val="00216B6C"/>
    <w:rsid w:val="00264998"/>
    <w:rsid w:val="00DA3BBE"/>
    <w:rsid w:val="00E8777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4FF9BEB364C90B30A560F1F89874A">
    <w:name w:val="DEE4FF9BEB364C90B30A560F1F89874A"/>
  </w:style>
  <w:style w:type="paragraph" w:customStyle="1" w:styleId="FDE2B0ED04FF49CCB141D1414B01F049">
    <w:name w:val="FDE2B0ED04FF49CCB141D1414B01F049"/>
  </w:style>
  <w:style w:type="paragraph" w:customStyle="1" w:styleId="AA2F55CD9DB14D129A6A6DE7338CB02F">
    <w:name w:val="AA2F55CD9DB14D129A6A6DE7338CB02F"/>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69E47FEA18B1407297CAC90D1345D787">
    <w:name w:val="69E47FEA18B1407297CAC90D1345D787"/>
  </w:style>
  <w:style w:type="paragraph" w:customStyle="1" w:styleId="5D218B422D1F43B79106B72D312A3A7A">
    <w:name w:val="5D218B422D1F43B79106B72D312A3A7A"/>
  </w:style>
  <w:style w:type="paragraph" w:customStyle="1" w:styleId="802848DE6D4045258E740E8384801C2D">
    <w:name w:val="802848DE6D4045258E740E8384801C2D"/>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9F38D7AF88D47AC93D9CAD46A4E58E7">
    <w:name w:val="99F38D7AF88D47AC93D9CAD46A4E58E7"/>
  </w:style>
  <w:style w:type="paragraph" w:customStyle="1" w:styleId="B24888A8776F46E0A0F1824E5E963BD8">
    <w:name w:val="B24888A8776F46E0A0F1824E5E963BD8"/>
  </w:style>
  <w:style w:type="paragraph" w:customStyle="1" w:styleId="CCC833C30224497B8414609AE485879A">
    <w:name w:val="CCC833C30224497B8414609AE485879A"/>
  </w:style>
  <w:style w:type="character" w:customStyle="1" w:styleId="Bold">
    <w:name w:val="Bold"/>
    <w:uiPriority w:val="1"/>
    <w:qFormat/>
    <w:rPr>
      <w:b/>
      <w:bCs/>
    </w:rPr>
  </w:style>
  <w:style w:type="paragraph" w:customStyle="1" w:styleId="FFE56F2C2F634599A62C057EF2264344">
    <w:name w:val="FFE56F2C2F634599A62C057EF2264344"/>
  </w:style>
  <w:style w:type="paragraph" w:customStyle="1" w:styleId="ECDCDBD4602043DCA2C2D695E72B19D9">
    <w:name w:val="ECDCDBD4602043DCA2C2D695E72B19D9"/>
  </w:style>
  <w:style w:type="paragraph" w:customStyle="1" w:styleId="70F9EC9CF28344DEBEB1C1C73279198F">
    <w:name w:val="70F9EC9CF28344DEBEB1C1C73279198F"/>
  </w:style>
  <w:style w:type="paragraph" w:customStyle="1" w:styleId="A90F8FA994284F97AA379B3043215C80">
    <w:name w:val="A90F8FA994284F97AA379B3043215C80"/>
  </w:style>
  <w:style w:type="paragraph" w:customStyle="1" w:styleId="F5F512D9E81A43F18FA875E074BA4D58">
    <w:name w:val="F5F512D9E81A43F18FA875E074BA4D58"/>
  </w:style>
  <w:style w:type="paragraph" w:customStyle="1" w:styleId="1553CC01BEDB43A9BB021C3F3F8ADB83">
    <w:name w:val="1553CC01BEDB43A9BB021C3F3F8ADB83"/>
  </w:style>
  <w:style w:type="paragraph" w:customStyle="1" w:styleId="65AE02917A67411C82FD27BEADA35435">
    <w:name w:val="65AE02917A67411C82FD27BEADA35435"/>
  </w:style>
  <w:style w:type="paragraph" w:customStyle="1" w:styleId="A523DE4E147547088D2E54EEFE197F9A">
    <w:name w:val="A523DE4E147547088D2E54EEFE197F9A"/>
  </w:style>
  <w:style w:type="paragraph" w:customStyle="1" w:styleId="0069885004C143F5B71A94A134B2994B">
    <w:name w:val="0069885004C143F5B71A94A134B2994B"/>
  </w:style>
  <w:style w:type="paragraph" w:customStyle="1" w:styleId="1993E5F3A33E4C988459F2FFC40EA45B">
    <w:name w:val="1993E5F3A33E4C988459F2FFC40EA45B"/>
  </w:style>
  <w:style w:type="paragraph" w:customStyle="1" w:styleId="88F37849D131455C88F498ED5BEC754B">
    <w:name w:val="88F37849D131455C88F498ED5BEC754B"/>
  </w:style>
  <w:style w:type="paragraph" w:customStyle="1" w:styleId="9EF1D6F1DA784B6891CC915B5C77FEE6">
    <w:name w:val="9EF1D6F1DA784B6891CC915B5C77FEE6"/>
  </w:style>
  <w:style w:type="paragraph" w:customStyle="1" w:styleId="6B20C3E651EA4568A6A8D3D6BD9720EE">
    <w:name w:val="6B20C3E651EA4568A6A8D3D6BD9720EE"/>
  </w:style>
  <w:style w:type="paragraph" w:customStyle="1" w:styleId="20F76EE77F584206903C8156B6F0610F">
    <w:name w:val="20F76EE77F584206903C8156B6F0610F"/>
  </w:style>
  <w:style w:type="paragraph" w:customStyle="1" w:styleId="2BDF9717971842B88B2D49C33D47EF83">
    <w:name w:val="2BDF9717971842B88B2D49C33D47EF83"/>
  </w:style>
  <w:style w:type="paragraph" w:customStyle="1" w:styleId="A0B8E7BD250E4108AEFB6F4E7A8E4FF1">
    <w:name w:val="A0B8E7BD250E4108AEFB6F4E7A8E4FF1"/>
  </w:style>
  <w:style w:type="paragraph" w:customStyle="1" w:styleId="BCF2F6CDA4ED420BB1C2D11B85365819">
    <w:name w:val="BCF2F6CDA4ED420BB1C2D11B85365819"/>
  </w:style>
  <w:style w:type="paragraph" w:customStyle="1" w:styleId="F4C7D49C2CAA426D885EE4DAB886A1F2">
    <w:name w:val="F4C7D49C2CAA426D885EE4DAB886A1F2"/>
  </w:style>
  <w:style w:type="paragraph" w:customStyle="1" w:styleId="B47841A427A447CD900C13F702DA72AD">
    <w:name w:val="B47841A427A447CD900C13F702DA72AD"/>
  </w:style>
  <w:style w:type="paragraph" w:customStyle="1" w:styleId="21A9B06586484A54B6981C6C21AB1C90">
    <w:name w:val="21A9B06586484A54B6981C6C21AB1C90"/>
  </w:style>
  <w:style w:type="paragraph" w:customStyle="1" w:styleId="5FCC9BCAC6014E99928C90B5854571A1">
    <w:name w:val="5FCC9BCAC6014E99928C90B5854571A1"/>
  </w:style>
  <w:style w:type="paragraph" w:customStyle="1" w:styleId="B315EEBF74C94E96986CD217CE960F20">
    <w:name w:val="B315EEBF74C94E96986CD217CE960F20"/>
  </w:style>
  <w:style w:type="paragraph" w:customStyle="1" w:styleId="8146AEDE3FEC4E8984E9C87E1DF94DC0">
    <w:name w:val="8146AEDE3FEC4E8984E9C87E1DF94DC0"/>
  </w:style>
  <w:style w:type="paragraph" w:customStyle="1" w:styleId="B45C0F1723D74EE8A6156742F945CBA8">
    <w:name w:val="B45C0F1723D74EE8A6156742F945CBA8"/>
  </w:style>
  <w:style w:type="paragraph" w:customStyle="1" w:styleId="7D4CE1BCB5474800B691AC25E7E25ED9">
    <w:name w:val="7D4CE1BCB5474800B691AC25E7E25ED9"/>
  </w:style>
  <w:style w:type="paragraph" w:customStyle="1" w:styleId="C074331547594E8C9461FFB7CB1EE8C3">
    <w:name w:val="C074331547594E8C9461FFB7CB1EE8C3"/>
  </w:style>
  <w:style w:type="paragraph" w:customStyle="1" w:styleId="171409D8A174492E9AF27F0A8888AA12">
    <w:name w:val="171409D8A174492E9AF27F0A8888AA12"/>
  </w:style>
  <w:style w:type="paragraph" w:customStyle="1" w:styleId="DCE1D84B282E4CA7B42F52CA62FB173B">
    <w:name w:val="DCE1D84B282E4CA7B42F52CA62FB173B"/>
  </w:style>
  <w:style w:type="paragraph" w:customStyle="1" w:styleId="747539526D3E49BAAA82AAC20842FD63">
    <w:name w:val="747539526D3E49BAAA82AAC20842FD63"/>
  </w:style>
  <w:style w:type="paragraph" w:customStyle="1" w:styleId="E7A4108D36254892B513E0507C106C74">
    <w:name w:val="E7A4108D36254892B513E0507C106C74"/>
  </w:style>
  <w:style w:type="paragraph" w:customStyle="1" w:styleId="450B99DC728A4FDA840AE0E123D1C847">
    <w:name w:val="450B99DC728A4FDA840AE0E123D1C847"/>
  </w:style>
  <w:style w:type="paragraph" w:customStyle="1" w:styleId="FA3166633E6C44419B12619839F5101E">
    <w:name w:val="FA3166633E6C44419B12619839F5101E"/>
  </w:style>
  <w:style w:type="paragraph" w:customStyle="1" w:styleId="E760F2D0BE0C4BBE921CAE00C65373E5">
    <w:name w:val="E760F2D0BE0C4BBE921CAE00C65373E5"/>
  </w:style>
  <w:style w:type="paragraph" w:customStyle="1" w:styleId="0EF3E80E6DC8471ABE13AFD16CB70F56">
    <w:name w:val="0EF3E80E6DC8471ABE13AFD16CB70F56"/>
  </w:style>
  <w:style w:type="paragraph" w:customStyle="1" w:styleId="C6C6DBACBDC146EF9A827FDCF59E7D93">
    <w:name w:val="C6C6DBACBDC146EF9A827FDCF59E7D93"/>
  </w:style>
  <w:style w:type="paragraph" w:customStyle="1" w:styleId="8FEDA034594A478F8B79951A2CE1A9D1">
    <w:name w:val="8FEDA034594A478F8B79951A2CE1A9D1"/>
  </w:style>
  <w:style w:type="paragraph" w:customStyle="1" w:styleId="C20F15AA245D484D8221B32C773AD47B">
    <w:name w:val="C20F15AA245D484D8221B32C773AD47B"/>
  </w:style>
  <w:style w:type="paragraph" w:customStyle="1" w:styleId="1931D6CBCB49405EA42965B4926AE2D0">
    <w:name w:val="1931D6CBCB49405EA42965B4926AE2D0"/>
  </w:style>
  <w:style w:type="paragraph" w:customStyle="1" w:styleId="D408BCD1A4EF4DD5B7EAC3E8AD37668E">
    <w:name w:val="D408BCD1A4EF4DD5B7EAC3E8AD37668E"/>
  </w:style>
  <w:style w:type="paragraph" w:customStyle="1" w:styleId="CF43B63721834E2FBBC469F9C2F05C15">
    <w:name w:val="CF43B63721834E2FBBC469F9C2F05C15"/>
  </w:style>
  <w:style w:type="paragraph" w:customStyle="1" w:styleId="F877829FC38540ED93C0BA46398F6CD8">
    <w:name w:val="F877829FC38540ED93C0BA46398F6CD8"/>
  </w:style>
  <w:style w:type="paragraph" w:customStyle="1" w:styleId="DBDBB5BC95F5445DB4AA0C0ED69F6F12">
    <w:name w:val="DBDBB5BC95F5445DB4AA0C0ED69F6F12"/>
  </w:style>
  <w:style w:type="paragraph" w:customStyle="1" w:styleId="4211E599894B4552BAD383B4C0A3F759">
    <w:name w:val="4211E599894B4552BAD383B4C0A3F759"/>
  </w:style>
  <w:style w:type="paragraph" w:customStyle="1" w:styleId="A86870FA313F46AD9BEAB8327FAA7D48">
    <w:name w:val="A86870FA313F46AD9BEAB8327FAA7D48"/>
  </w:style>
  <w:style w:type="paragraph" w:customStyle="1" w:styleId="5FD84596BD6B456AAEEFBDB058C4C145">
    <w:name w:val="5FD84596BD6B456AAEEFBDB058C4C145"/>
  </w:style>
  <w:style w:type="paragraph" w:customStyle="1" w:styleId="BBA5D79CCE0B469BA548A3FAA84D9DE9">
    <w:name w:val="BBA5D79CCE0B469BA548A3FAA84D9DE9"/>
  </w:style>
  <w:style w:type="paragraph" w:customStyle="1" w:styleId="929BA02D48AA4BEBB2504AE182BE8366">
    <w:name w:val="929BA02D48AA4BEBB2504AE182BE8366"/>
  </w:style>
  <w:style w:type="paragraph" w:customStyle="1" w:styleId="CA10EE8A634641B5B55C2BE0C1CBDFE6">
    <w:name w:val="CA10EE8A634641B5B55C2BE0C1CBDFE6"/>
  </w:style>
  <w:style w:type="paragraph" w:customStyle="1" w:styleId="D0CFC34CFDF244D582FAB97D829AFE74">
    <w:name w:val="D0CFC34CFDF244D582FAB97D829AFE74"/>
  </w:style>
  <w:style w:type="paragraph" w:customStyle="1" w:styleId="04F49F7A8FDE4B63ACAEE747F43A17ED">
    <w:name w:val="04F49F7A8FDE4B63ACAEE747F43A17ED"/>
  </w:style>
  <w:style w:type="paragraph" w:customStyle="1" w:styleId="C51EC029B9694C9684C1809E08DF5FDC">
    <w:name w:val="C51EC029B9694C9684C1809E08DF5FDC"/>
  </w:style>
  <w:style w:type="paragraph" w:customStyle="1" w:styleId="846D71D3DC1D4AFC98FA48A56ECA0985">
    <w:name w:val="846D71D3DC1D4AFC98FA48A56ECA0985"/>
  </w:style>
  <w:style w:type="paragraph" w:customStyle="1" w:styleId="5C51B51B2A45499EA98D659D140240A0">
    <w:name w:val="5C51B51B2A45499EA98D659D140240A0"/>
  </w:style>
  <w:style w:type="paragraph" w:customStyle="1" w:styleId="6F5F9CAD00EC4377B711EA493AA6097F">
    <w:name w:val="6F5F9CAD00EC4377B711EA493AA6097F"/>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CE38DF2C8F37402398B508FBFCEFA539">
    <w:name w:val="CE38DF2C8F37402398B508FBFCEFA539"/>
  </w:style>
  <w:style w:type="paragraph" w:customStyle="1" w:styleId="1FAD5DA29BA1430F890BAB6D73367B80">
    <w:name w:val="1FAD5DA29BA1430F890BAB6D73367B8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B3D95399B20E43E39B9BCA6230602838">
    <w:name w:val="B3D95399B20E43E39B9BCA6230602838"/>
  </w:style>
  <w:style w:type="paragraph" w:customStyle="1" w:styleId="7497073C5F0442B6BAECF7D0237FE8C2">
    <w:name w:val="7497073C5F0442B6BAECF7D0237FE8C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5CC757006D4B435A8DEDAB0791FEE576">
    <w:name w:val="5CC757006D4B435A8DEDAB0791FEE576"/>
  </w:style>
  <w:style w:type="paragraph" w:customStyle="1" w:styleId="5121A2D0565C4D4EAC8167E995F370C4">
    <w:name w:val="5121A2D0565C4D4EAC8167E995F370C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E5992FB98183465993F1EE09DF922B08">
    <w:name w:val="E5992FB98183465993F1EE09DF922B08"/>
  </w:style>
  <w:style w:type="paragraph" w:customStyle="1" w:styleId="55DBADFD22104207AC14B83E613DF7A2">
    <w:name w:val="55DBADFD22104207AC14B83E613DF7A2"/>
  </w:style>
  <w:style w:type="paragraph" w:customStyle="1" w:styleId="216AA08D817949D0A33F422EB44DD91C">
    <w:name w:val="216AA08D817949D0A33F422EB44DD91C"/>
  </w:style>
  <w:style w:type="paragraph" w:customStyle="1" w:styleId="D958A098AFFC42E5902104D2B2849123">
    <w:name w:val="D958A098AFFC42E5902104D2B2849123"/>
  </w:style>
  <w:style w:type="paragraph" w:customStyle="1" w:styleId="F3EABC9FDF84442F87026D06EEE3B854">
    <w:name w:val="F3EABC9FDF84442F87026D06EEE3B854"/>
  </w:style>
  <w:style w:type="paragraph" w:customStyle="1" w:styleId="563A07C002EC49C88F86A71170B0181D">
    <w:name w:val="563A07C002EC49C88F86A71170B0181D"/>
  </w:style>
  <w:style w:type="paragraph" w:customStyle="1" w:styleId="F5F78EE82E184B929770E76F7CC72259">
    <w:name w:val="F5F78EE82E184B929770E76F7CC72259"/>
  </w:style>
  <w:style w:type="paragraph" w:customStyle="1" w:styleId="2A03094FC1CD46E796BB8668128BA4A6">
    <w:name w:val="2A03094FC1CD46E796BB8668128BA4A6"/>
  </w:style>
  <w:style w:type="paragraph" w:customStyle="1" w:styleId="CDBF73EAD6144434B006F4408E2DC278">
    <w:name w:val="CDBF73EAD6144434B006F4408E2DC278"/>
  </w:style>
  <w:style w:type="paragraph" w:customStyle="1" w:styleId="DC89F76444884289BADDC4E97E279228">
    <w:name w:val="DC89F76444884289BADDC4E97E279228"/>
  </w:style>
  <w:style w:type="paragraph" w:customStyle="1" w:styleId="942389E29CBE4E48B88F86EBCF1C1B5C">
    <w:name w:val="942389E29CBE4E48B88F86EBCF1C1B5C"/>
  </w:style>
  <w:style w:type="paragraph" w:customStyle="1" w:styleId="2DD5D88192A7487BAF9779B58759DFA5">
    <w:name w:val="2DD5D88192A7487BAF9779B58759DFA5"/>
  </w:style>
  <w:style w:type="paragraph" w:customStyle="1" w:styleId="68D48B3A44664D1C95A15ECCA412EEEE">
    <w:name w:val="68D48B3A44664D1C95A15ECCA412EEEE"/>
  </w:style>
  <w:style w:type="paragraph" w:customStyle="1" w:styleId="90FA6C7F7D6448BD862AF765D322D612">
    <w:name w:val="90FA6C7F7D6448BD862AF765D322D612"/>
  </w:style>
  <w:style w:type="paragraph" w:customStyle="1" w:styleId="A9A2DA63B70B413E870455E669B61A54">
    <w:name w:val="A9A2DA63B70B413E870455E669B61A54"/>
  </w:style>
  <w:style w:type="paragraph" w:customStyle="1" w:styleId="DB45D8BB7983480FAF04A97999F4A0E7">
    <w:name w:val="DB45D8BB7983480FAF04A97999F4A0E7"/>
  </w:style>
  <w:style w:type="paragraph" w:customStyle="1" w:styleId="968FA3BA18EC46C1A7777F85C1EF26BD">
    <w:name w:val="968FA3BA18EC46C1A7777F85C1EF26BD"/>
  </w:style>
  <w:style w:type="paragraph" w:customStyle="1" w:styleId="07114D8B962749D88E1191B74668B8D1">
    <w:name w:val="07114D8B962749D88E1191B74668B8D1"/>
  </w:style>
  <w:style w:type="paragraph" w:customStyle="1" w:styleId="7D4F340708334B0FA6F5593792E1203A">
    <w:name w:val="7D4F340708334B0FA6F5593792E1203A"/>
  </w:style>
  <w:style w:type="paragraph" w:customStyle="1" w:styleId="502C3833393D45B1B09DFFF9640BDBC8">
    <w:name w:val="502C3833393D45B1B09DFFF9640BDBC8"/>
  </w:style>
  <w:style w:type="paragraph" w:customStyle="1" w:styleId="8FEC8A412846475D98ACC3F6F7E9CEDC">
    <w:name w:val="8FEC8A412846475D98ACC3F6F7E9CEDC"/>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4BAA6543B57D4194BFBA222D16B9F4EA">
    <w:name w:val="4BAA6543B57D4194BFBA222D16B9F4EA"/>
  </w:style>
  <w:style w:type="paragraph" w:customStyle="1" w:styleId="96C9850A95224A92AB13FC20578BD826">
    <w:name w:val="96C9850A95224A92AB13FC20578BD826"/>
  </w:style>
  <w:style w:type="paragraph" w:customStyle="1" w:styleId="A108CCA2F1E1457085A7DE1F27FBA73F">
    <w:name w:val="A108CCA2F1E1457085A7DE1F27FBA73F"/>
  </w:style>
  <w:style w:type="paragraph" w:customStyle="1" w:styleId="55A2D92672164FB69343AE3380B0DD51">
    <w:name w:val="55A2D92672164FB69343AE3380B0DD51"/>
  </w:style>
  <w:style w:type="paragraph" w:customStyle="1" w:styleId="FCC49C15CD5E42E2BB8A52BC5B244B02">
    <w:name w:val="FCC49C15CD5E42E2BB8A52BC5B244B02"/>
  </w:style>
  <w:style w:type="paragraph" w:customStyle="1" w:styleId="40428445A7C64422A3684AE3525321B2">
    <w:name w:val="40428445A7C64422A3684AE3525321B2"/>
  </w:style>
  <w:style w:type="paragraph" w:customStyle="1" w:styleId="DC4A6C0581914D76AE2DDF9E1C62C7F6">
    <w:name w:val="DC4A6C0581914D76AE2DDF9E1C62C7F6"/>
  </w:style>
  <w:style w:type="paragraph" w:customStyle="1" w:styleId="959DC0684BC9425899000CD907E2F138">
    <w:name w:val="959DC0684BC9425899000CD907E2F138"/>
  </w:style>
  <w:style w:type="paragraph" w:customStyle="1" w:styleId="2DE70153A5CC4730B85BE95D605C7914">
    <w:name w:val="2DE70153A5CC4730B85BE95D605C7914"/>
  </w:style>
  <w:style w:type="paragraph" w:customStyle="1" w:styleId="1F27DF3D68E04A8E83EA6870DFFB4FEA">
    <w:name w:val="1F27DF3D68E04A8E83EA6870DFFB4FEA"/>
  </w:style>
  <w:style w:type="paragraph" w:customStyle="1" w:styleId="4B8FC1C10E0041049356CE0897D78C2D">
    <w:name w:val="4B8FC1C10E0041049356CE0897D78C2D"/>
  </w:style>
  <w:style w:type="paragraph" w:customStyle="1" w:styleId="8BB886C81BBE4CE6A324DCBE738A38D0">
    <w:name w:val="8BB886C81BBE4CE6A324DCBE738A38D0"/>
  </w:style>
  <w:style w:type="paragraph" w:customStyle="1" w:styleId="A3A5B25F3CB34ACCB0EE5589E4E20DE9">
    <w:name w:val="A3A5B25F3CB34ACCB0EE5589E4E20DE9"/>
  </w:style>
  <w:style w:type="paragraph" w:customStyle="1" w:styleId="D9AA0D47E85E459CA13BA3610C34C7AA">
    <w:name w:val="D9AA0D47E85E459CA13BA3610C34C7AA"/>
  </w:style>
  <w:style w:type="paragraph" w:customStyle="1" w:styleId="C38C57883B6C42A894B6A9754755F25E">
    <w:name w:val="C38C57883B6C42A894B6A9754755F25E"/>
  </w:style>
  <w:style w:type="paragraph" w:customStyle="1" w:styleId="B5767326E6EC4996B1732E36D93D1375">
    <w:name w:val="B5767326E6EC4996B1732E36D93D1375"/>
  </w:style>
  <w:style w:type="paragraph" w:customStyle="1" w:styleId="CB71A710273E4AA89FD478F630C8FA5A">
    <w:name w:val="CB71A710273E4AA89FD478F630C8FA5A"/>
  </w:style>
  <w:style w:type="paragraph" w:customStyle="1" w:styleId="86E649E553C54FB29D28F1349DD0F02B">
    <w:name w:val="86E649E553C54FB29D28F1349DD0F02B"/>
  </w:style>
  <w:style w:type="paragraph" w:customStyle="1" w:styleId="275130FD0C7D41189FD062280F3815B6">
    <w:name w:val="275130FD0C7D41189FD062280F3815B6"/>
  </w:style>
  <w:style w:type="paragraph" w:customStyle="1" w:styleId="DF8D8A171DDC4C93967B62A13B660C0F">
    <w:name w:val="DF8D8A171DDC4C93967B62A13B660C0F"/>
  </w:style>
  <w:style w:type="paragraph" w:customStyle="1" w:styleId="2907C4BA09A14625B0986A4139B7EF47">
    <w:name w:val="2907C4BA09A14625B0986A4139B7EF47"/>
  </w:style>
  <w:style w:type="paragraph" w:customStyle="1" w:styleId="5189B7EA75CF46868E30750FB2C0149D">
    <w:name w:val="5189B7EA75CF46868E30750FB2C0149D"/>
  </w:style>
  <w:style w:type="paragraph" w:customStyle="1" w:styleId="A9059AE810BB4E90B76A4FCD2937C94B">
    <w:name w:val="A9059AE810BB4E90B76A4FCD2937C94B"/>
  </w:style>
  <w:style w:type="paragraph" w:customStyle="1" w:styleId="5665AA3D1150494C8D382008F4595A54">
    <w:name w:val="5665AA3D1150494C8D382008F4595A54"/>
  </w:style>
  <w:style w:type="paragraph" w:customStyle="1" w:styleId="022766C4B2D14943AFAC8EF8176DC241">
    <w:name w:val="022766C4B2D14943AFAC8EF8176DC241"/>
  </w:style>
  <w:style w:type="paragraph" w:customStyle="1" w:styleId="5B38E1BB6A9F4BC5ABE15B7D5D94C8F4">
    <w:name w:val="5B38E1BB6A9F4BC5ABE15B7D5D94C8F4"/>
  </w:style>
  <w:style w:type="paragraph" w:customStyle="1" w:styleId="5F24E083D0BF454B951B7A14F9DF0C05">
    <w:name w:val="5F24E083D0BF454B951B7A14F9DF0C05"/>
  </w:style>
  <w:style w:type="paragraph" w:customStyle="1" w:styleId="EBE7FE5FE1E4460FBD1B84C950A4139D">
    <w:name w:val="EBE7FE5FE1E4460FBD1B84C950A4139D"/>
  </w:style>
  <w:style w:type="paragraph" w:customStyle="1" w:styleId="B6178971BA5E455FA56FAE31990E1654">
    <w:name w:val="B6178971BA5E455FA56FAE31990E1654"/>
  </w:style>
  <w:style w:type="paragraph" w:customStyle="1" w:styleId="2AFE56C22B5447A8B35B0E0179AD9BA5">
    <w:name w:val="2AFE56C22B5447A8B35B0E0179AD9BA5"/>
  </w:style>
  <w:style w:type="paragraph" w:customStyle="1" w:styleId="0884A3E5EF774FFC8461495EBE5E2D55">
    <w:name w:val="0884A3E5EF774FFC8461495EBE5E2D55"/>
  </w:style>
  <w:style w:type="paragraph" w:customStyle="1" w:styleId="92787CF2BAE2432D94063A783417724F">
    <w:name w:val="92787CF2BAE2432D94063A783417724F"/>
  </w:style>
  <w:style w:type="paragraph" w:customStyle="1" w:styleId="67D445C5A0AB4458B6644A8F6024A8CE">
    <w:name w:val="67D445C5A0AB4458B6644A8F6024A8CE"/>
  </w:style>
  <w:style w:type="paragraph" w:customStyle="1" w:styleId="57179D40E1604D75A79483F545BFD07D">
    <w:name w:val="57179D40E1604D75A79483F545BFD07D"/>
  </w:style>
  <w:style w:type="paragraph" w:customStyle="1" w:styleId="6AAEBCE6C73D4D4E92464035F3E80E7E">
    <w:name w:val="6AAEBCE6C73D4D4E92464035F3E80E7E"/>
  </w:style>
  <w:style w:type="paragraph" w:customStyle="1" w:styleId="9B1CAF28D362479BAEBF2F6F3DB812EC">
    <w:name w:val="9B1CAF28D362479BAEBF2F6F3DB812EC"/>
  </w:style>
  <w:style w:type="paragraph" w:customStyle="1" w:styleId="DA4045ABCE784FB190885E6ADCE4E5F4">
    <w:name w:val="DA4045ABCE784FB190885E6ADCE4E5F4"/>
  </w:style>
  <w:style w:type="paragraph" w:customStyle="1" w:styleId="91FE3F4480A34D82B147AFD7F88A25C9">
    <w:name w:val="91FE3F4480A34D82B147AFD7F88A25C9"/>
  </w:style>
  <w:style w:type="paragraph" w:customStyle="1" w:styleId="FC6683CEE1DA4C5E8679C3BBAF9415A7">
    <w:name w:val="FC6683CEE1DA4C5E8679C3BBAF9415A7"/>
  </w:style>
  <w:style w:type="paragraph" w:customStyle="1" w:styleId="34AC85FE787E41FC8E22000AD5D227AD">
    <w:name w:val="34AC85FE787E41FC8E22000AD5D227AD"/>
  </w:style>
  <w:style w:type="paragraph" w:customStyle="1" w:styleId="E32E7C620A6D4B94B4CDC71F5D255AB3">
    <w:name w:val="E32E7C620A6D4B94B4CDC71F5D255AB3"/>
  </w:style>
  <w:style w:type="paragraph" w:customStyle="1" w:styleId="B8C5222C207F40B48414D7A75BC8B4B7">
    <w:name w:val="B8C5222C207F40B48414D7A75BC8B4B7"/>
  </w:style>
  <w:style w:type="paragraph" w:customStyle="1" w:styleId="E5DA60F7D57B48EC99F8E240738397F0">
    <w:name w:val="E5DA60F7D57B48EC99F8E240738397F0"/>
  </w:style>
  <w:style w:type="paragraph" w:customStyle="1" w:styleId="0D15280DF55542AC81F15CDBCD1B92FA">
    <w:name w:val="0D15280DF55542AC81F15CDBCD1B92FA"/>
  </w:style>
  <w:style w:type="paragraph" w:customStyle="1" w:styleId="94B597B4685C4AAAAE53074A65ADDA2F">
    <w:name w:val="94B597B4685C4AAAAE53074A65ADDA2F"/>
  </w:style>
  <w:style w:type="paragraph" w:customStyle="1" w:styleId="5F3D2F1668C6479EB2544F2868FD8C0B">
    <w:name w:val="5F3D2F1668C6479EB2544F2868FD8C0B"/>
  </w:style>
  <w:style w:type="paragraph" w:customStyle="1" w:styleId="2D2D1D77774541408ABCDD7EB1018B4D">
    <w:name w:val="2D2D1D77774541408ABCDD7EB1018B4D"/>
  </w:style>
  <w:style w:type="paragraph" w:customStyle="1" w:styleId="78F37BB08ACF41A1BC994BF198CC6CDF">
    <w:name w:val="78F37BB08ACF41A1BC994BF198CC6CDF"/>
  </w:style>
  <w:style w:type="paragraph" w:customStyle="1" w:styleId="D5A56DF1290945D1A26D25E053A5DC88">
    <w:name w:val="D5A56DF1290945D1A26D25E053A5DC88"/>
  </w:style>
  <w:style w:type="paragraph" w:customStyle="1" w:styleId="A756864A0BCF4F1197E245D9AD0F757F">
    <w:name w:val="A756864A0BCF4F1197E245D9AD0F757F"/>
  </w:style>
  <w:style w:type="paragraph" w:customStyle="1" w:styleId="D8EFD968C73849C9AAD1D8FD7A7E0C56">
    <w:name w:val="D8EFD968C73849C9AAD1D8FD7A7E0C56"/>
  </w:style>
  <w:style w:type="paragraph" w:customStyle="1" w:styleId="29EC59B0034B4E24ABD1CCFDCAC8C29A">
    <w:name w:val="29EC59B0034B4E24ABD1CCFDCAC8C29A"/>
  </w:style>
  <w:style w:type="paragraph" w:customStyle="1" w:styleId="4CBE535097B8438980025EDAABF4C7AE">
    <w:name w:val="4CBE535097B8438980025EDAABF4C7AE"/>
  </w:style>
  <w:style w:type="paragraph" w:customStyle="1" w:styleId="640D32334E6C4A2297724159BC503D47">
    <w:name w:val="640D32334E6C4A2297724159BC503D47"/>
  </w:style>
  <w:style w:type="paragraph" w:customStyle="1" w:styleId="94F02E6A2E1844968BDA818C2C716E26">
    <w:name w:val="94F02E6A2E1844968BDA818C2C716E26"/>
  </w:style>
  <w:style w:type="paragraph" w:customStyle="1" w:styleId="028CBA89E832459585F9CBE2504EDA17">
    <w:name w:val="028CBA89E832459585F9CBE2504EDA17"/>
  </w:style>
  <w:style w:type="paragraph" w:customStyle="1" w:styleId="6DCA233F2C5F49929F1B8483E6922D89">
    <w:name w:val="6DCA233F2C5F49929F1B8483E6922D89"/>
  </w:style>
  <w:style w:type="paragraph" w:customStyle="1" w:styleId="B8A305FC3AF84AAAAA5BFF8901871B3E">
    <w:name w:val="B8A305FC3AF84AAAAA5BFF8901871B3E"/>
  </w:style>
  <w:style w:type="paragraph" w:customStyle="1" w:styleId="3FADDF53588A418180F2C69811DB3BEC">
    <w:name w:val="3FADDF53588A418180F2C69811DB3BEC"/>
  </w:style>
  <w:style w:type="paragraph" w:customStyle="1" w:styleId="D5DD5B24F9894F839B61AC30F6D518DC">
    <w:name w:val="D5DD5B24F9894F839B61AC30F6D518DC"/>
  </w:style>
  <w:style w:type="paragraph" w:customStyle="1" w:styleId="DF019A43DDEC46419707A172D4204548">
    <w:name w:val="DF019A43DDEC46419707A172D4204548"/>
  </w:style>
  <w:style w:type="paragraph" w:customStyle="1" w:styleId="D35780351A534F459AAD2681481DCAFD">
    <w:name w:val="D35780351A534F459AAD2681481DCAFD"/>
  </w:style>
  <w:style w:type="paragraph" w:customStyle="1" w:styleId="64E4AC745D3641E29A99BCA32AB7DF21">
    <w:name w:val="64E4AC745D3641E29A99BCA32AB7DF21"/>
  </w:style>
  <w:style w:type="paragraph" w:customStyle="1" w:styleId="FD5F644D271941D589DE774F2FDEA039">
    <w:name w:val="FD5F644D271941D589DE774F2FDEA039"/>
  </w:style>
  <w:style w:type="paragraph" w:customStyle="1" w:styleId="46C2CB5FC79D4596889CC89CAFE1D884">
    <w:name w:val="46C2CB5FC79D4596889CC89CAFE1D884"/>
  </w:style>
  <w:style w:type="paragraph" w:customStyle="1" w:styleId="4B3C889790C54C1B9D1E5D1A496D0E67">
    <w:name w:val="4B3C889790C54C1B9D1E5D1A496D0E67"/>
  </w:style>
  <w:style w:type="paragraph" w:customStyle="1" w:styleId="1A87B4DF0D3D47F1A47546E4F5B9F377">
    <w:name w:val="1A87B4DF0D3D47F1A47546E4F5B9F377"/>
  </w:style>
  <w:style w:type="paragraph" w:customStyle="1" w:styleId="6BDA86552E3B4B2E9ABA7F19C052AD9C">
    <w:name w:val="6BDA86552E3B4B2E9ABA7F19C052AD9C"/>
  </w:style>
  <w:style w:type="paragraph" w:customStyle="1" w:styleId="90F4629C975F4A26989CE5905FD44889">
    <w:name w:val="90F4629C975F4A26989CE5905FD44889"/>
  </w:style>
  <w:style w:type="paragraph" w:customStyle="1" w:styleId="EA4ECCD1C8B343DD815D189A245104FF">
    <w:name w:val="EA4ECCD1C8B343DD815D189A245104FF"/>
  </w:style>
  <w:style w:type="paragraph" w:customStyle="1" w:styleId="02DD5690A67947B8991F91F731935F78">
    <w:name w:val="02DD5690A67947B8991F91F731935F78"/>
  </w:style>
  <w:style w:type="paragraph" w:customStyle="1" w:styleId="CBA6C044270148C6B9535BF973183018">
    <w:name w:val="CBA6C044270148C6B9535BF973183018"/>
  </w:style>
  <w:style w:type="paragraph" w:customStyle="1" w:styleId="30ABCD45C5CF4580B4ACA1864F15F740">
    <w:name w:val="30ABCD45C5CF4580B4ACA1864F15F740"/>
  </w:style>
  <w:style w:type="paragraph" w:customStyle="1" w:styleId="56B5274A6E7741448C1045697C9953B8">
    <w:name w:val="56B5274A6E7741448C1045697C9953B8"/>
  </w:style>
  <w:style w:type="paragraph" w:customStyle="1" w:styleId="65A9165801064545AF2979B2932D57BE">
    <w:name w:val="65A9165801064545AF2979B2932D57BE"/>
  </w:style>
  <w:style w:type="paragraph" w:customStyle="1" w:styleId="5F0488A83DF24334AE942A5068D4C743">
    <w:name w:val="5F0488A83DF24334AE942A5068D4C743"/>
  </w:style>
  <w:style w:type="paragraph" w:customStyle="1" w:styleId="921A4112C2C7410B92A0B78965649CC8">
    <w:name w:val="921A4112C2C7410B92A0B78965649CC8"/>
  </w:style>
  <w:style w:type="paragraph" w:customStyle="1" w:styleId="E896CE72D3684DAEA472BFDC18C02D4D">
    <w:name w:val="E896CE72D3684DAEA472BFDC18C02D4D"/>
  </w:style>
  <w:style w:type="paragraph" w:customStyle="1" w:styleId="A6A4D40C4AAD46C18C3E29A5EF198E89">
    <w:name w:val="A6A4D40C4AAD46C18C3E29A5EF198E89"/>
  </w:style>
  <w:style w:type="paragraph" w:customStyle="1" w:styleId="CCC44E0EABF6489CB057CE9C6406C6E9">
    <w:name w:val="CCC44E0EABF6489CB057CE9C6406C6E9"/>
  </w:style>
  <w:style w:type="paragraph" w:customStyle="1" w:styleId="BAAAE5DC0CA249A487CB353AA91686F7">
    <w:name w:val="BAAAE5DC0CA249A487CB353AA91686F7"/>
  </w:style>
  <w:style w:type="paragraph" w:customStyle="1" w:styleId="D7EA37C99EDD4A69936B79222CC98C4B">
    <w:name w:val="D7EA37C99EDD4A69936B79222CC98C4B"/>
  </w:style>
  <w:style w:type="paragraph" w:customStyle="1" w:styleId="C82E008E19304D1CBD50AD7227446435">
    <w:name w:val="C82E008E19304D1CBD50AD7227446435"/>
  </w:style>
  <w:style w:type="paragraph" w:customStyle="1" w:styleId="8201CAEBCF2C4F21A2B86841BB2B11A9">
    <w:name w:val="8201CAEBCF2C4F21A2B86841BB2B11A9"/>
  </w:style>
  <w:style w:type="paragraph" w:customStyle="1" w:styleId="2C3FADE95EAF4098A92D11557120A700">
    <w:name w:val="2C3FADE95EAF4098A92D11557120A700"/>
  </w:style>
  <w:style w:type="paragraph" w:customStyle="1" w:styleId="D0CAD3606C8F4D19B594D23643BD51F5">
    <w:name w:val="D0CAD3606C8F4D19B594D23643BD51F5"/>
  </w:style>
  <w:style w:type="paragraph" w:customStyle="1" w:styleId="8E44DC12433341FCB4FC9C2C6E33D72C">
    <w:name w:val="8E44DC12433341FCB4FC9C2C6E33D72C"/>
  </w:style>
  <w:style w:type="paragraph" w:customStyle="1" w:styleId="EBD2FFF0B8614644A22F9EF54A3E4F83">
    <w:name w:val="EBD2FFF0B8614644A22F9EF54A3E4F83"/>
  </w:style>
  <w:style w:type="paragraph" w:customStyle="1" w:styleId="BCD2D9A6AB0942248AAF5A5B5865A4E1">
    <w:name w:val="BCD2D9A6AB0942248AAF5A5B5865A4E1"/>
  </w:style>
  <w:style w:type="paragraph" w:customStyle="1" w:styleId="E2738D3AD18B41C39529B599553633F6">
    <w:name w:val="E2738D3AD18B41C39529B599553633F6"/>
  </w:style>
  <w:style w:type="paragraph" w:customStyle="1" w:styleId="1E7558889FAE4D3BB8DB9D11E5ED1260">
    <w:name w:val="1E7558889FAE4D3BB8DB9D11E5ED1260"/>
  </w:style>
  <w:style w:type="paragraph" w:customStyle="1" w:styleId="FFA34EC626E84F2888653A955F413DF4">
    <w:name w:val="FFA34EC626E84F2888653A955F413DF4"/>
  </w:style>
  <w:style w:type="paragraph" w:customStyle="1" w:styleId="A66724B7A80049BB9924FBF4037E0D51">
    <w:name w:val="A66724B7A80049BB9924FBF4037E0D51"/>
  </w:style>
  <w:style w:type="paragraph" w:customStyle="1" w:styleId="125D67C9EE914EA1BD95BE562A81CC72">
    <w:name w:val="125D67C9EE914EA1BD95BE562A81CC72"/>
  </w:style>
  <w:style w:type="paragraph" w:customStyle="1" w:styleId="6141038014FC4879834F3B0DBD172A3B">
    <w:name w:val="6141038014FC4879834F3B0DBD172A3B"/>
  </w:style>
  <w:style w:type="paragraph" w:customStyle="1" w:styleId="9E1B7C625DB5467A891D1ECA14B051F4">
    <w:name w:val="9E1B7C625DB5467A891D1ECA14B051F4"/>
  </w:style>
  <w:style w:type="paragraph" w:customStyle="1" w:styleId="7EB053F2F79747E9B4F8DDF26550331E">
    <w:name w:val="7EB053F2F79747E9B4F8DDF26550331E"/>
  </w:style>
  <w:style w:type="paragraph" w:customStyle="1" w:styleId="FBE5A4FFDB1A4E2380DB20C0041D52C4">
    <w:name w:val="FBE5A4FFDB1A4E2380DB20C0041D52C4"/>
  </w:style>
  <w:style w:type="paragraph" w:customStyle="1" w:styleId="6F92A9CD7A0A4415B790296C1A3F389A">
    <w:name w:val="6F92A9CD7A0A4415B790296C1A3F389A"/>
  </w:style>
  <w:style w:type="paragraph" w:customStyle="1" w:styleId="15E91F9823B44DF6B9151BCB497E29E4">
    <w:name w:val="15E91F9823B44DF6B9151BCB497E29E4"/>
  </w:style>
  <w:style w:type="paragraph" w:customStyle="1" w:styleId="493806A0951B40FC8B9680144EE7DBDC">
    <w:name w:val="493806A0951B40FC8B9680144EE7DBDC"/>
  </w:style>
  <w:style w:type="paragraph" w:customStyle="1" w:styleId="F8C606BE5CEE42688E4F451FFD3B6422">
    <w:name w:val="F8C606BE5CEE42688E4F451FFD3B6422"/>
  </w:style>
  <w:style w:type="paragraph" w:customStyle="1" w:styleId="DAFDA3BD9BD8402385C5A049F41D03A1">
    <w:name w:val="DAFDA3BD9BD8402385C5A049F41D03A1"/>
  </w:style>
  <w:style w:type="paragraph" w:customStyle="1" w:styleId="AA0449F705EA4365B1897D855EEBFD88">
    <w:name w:val="AA0449F705EA4365B1897D855EEBFD88"/>
  </w:style>
  <w:style w:type="paragraph" w:customStyle="1" w:styleId="DA2DD5A033034EC487B9EF6AC26C6313">
    <w:name w:val="DA2DD5A033034EC487B9EF6AC26C6313"/>
  </w:style>
  <w:style w:type="paragraph" w:customStyle="1" w:styleId="6B3568BF018D402CA0A25DCDD8CC3C18">
    <w:name w:val="6B3568BF018D402CA0A25DCDD8CC3C18"/>
  </w:style>
  <w:style w:type="paragraph" w:customStyle="1" w:styleId="74A27322615C4D1B8D169A18FB61E686">
    <w:name w:val="74A27322615C4D1B8D169A18FB61E686"/>
  </w:style>
  <w:style w:type="paragraph" w:customStyle="1" w:styleId="C84E5180D6784927B9BCB5FDEEF7C66F">
    <w:name w:val="C84E5180D6784927B9BCB5FDEEF7C66F"/>
  </w:style>
  <w:style w:type="paragraph" w:customStyle="1" w:styleId="A04EAB40967F44DEA20EB090A679F5D8">
    <w:name w:val="A04EAB40967F44DEA20EB090A679F5D8"/>
  </w:style>
  <w:style w:type="paragraph" w:customStyle="1" w:styleId="9F8FDB35DB3949EDA86B498622C306FA">
    <w:name w:val="9F8FDB35DB3949EDA86B498622C306FA"/>
  </w:style>
  <w:style w:type="paragraph" w:customStyle="1" w:styleId="8C5F3BCF90A9405B92F1CC9D313362C4">
    <w:name w:val="8C5F3BCF90A9405B92F1CC9D313362C4"/>
  </w:style>
  <w:style w:type="paragraph" w:customStyle="1" w:styleId="F60BF1C0FC4C408C83ED7B663BD6BF0B">
    <w:name w:val="F60BF1C0FC4C408C83ED7B663BD6BF0B"/>
  </w:style>
  <w:style w:type="paragraph" w:customStyle="1" w:styleId="F2B7F78BD5BC43839F62250DE60E1822">
    <w:name w:val="F2B7F78BD5BC43839F62250DE60E1822"/>
  </w:style>
  <w:style w:type="paragraph" w:customStyle="1" w:styleId="76B7B39B3C2042818E955ED27A2A5C53">
    <w:name w:val="76B7B39B3C2042818E955ED27A2A5C53"/>
  </w:style>
  <w:style w:type="paragraph" w:customStyle="1" w:styleId="A3004F6DEAB84ADCA776C2F5CC9BC051">
    <w:name w:val="A3004F6DEAB84ADCA776C2F5CC9BC051"/>
  </w:style>
  <w:style w:type="paragraph" w:customStyle="1" w:styleId="63D1E9BCB6704C36A55FAD9E389E39CF">
    <w:name w:val="63D1E9BCB6704C36A55FAD9E389E39CF"/>
  </w:style>
  <w:style w:type="paragraph" w:customStyle="1" w:styleId="7C2AC468BC06471BB5C81D765FB6BE8A">
    <w:name w:val="7C2AC468BC06471BB5C81D765FB6BE8A"/>
  </w:style>
  <w:style w:type="paragraph" w:customStyle="1" w:styleId="934105DBBD274482BB4095BC2046D5CA">
    <w:name w:val="934105DBBD274482BB4095BC2046D5CA"/>
  </w:style>
  <w:style w:type="paragraph" w:customStyle="1" w:styleId="7FD9709967E2481688F7838ADE74D6B6">
    <w:name w:val="7FD9709967E2481688F7838ADE74D6B6"/>
  </w:style>
  <w:style w:type="paragraph" w:customStyle="1" w:styleId="E6206332566C4CA781EAA5537443FF06">
    <w:name w:val="E6206332566C4CA781EAA5537443FF06"/>
  </w:style>
  <w:style w:type="paragraph" w:customStyle="1" w:styleId="E71A4C66637C4863BD9DED4C9EACB21E">
    <w:name w:val="E71A4C66637C4863BD9DED4C9EACB21E"/>
  </w:style>
  <w:style w:type="paragraph" w:customStyle="1" w:styleId="523EF41E14BE4E9AA034F6B8566622F8">
    <w:name w:val="523EF41E14BE4E9AA034F6B8566622F8"/>
  </w:style>
  <w:style w:type="paragraph" w:customStyle="1" w:styleId="04BB5229DB824AB79DC5D26ED31AC9CA">
    <w:name w:val="04BB5229DB824AB79DC5D26ED31AC9CA"/>
  </w:style>
  <w:style w:type="paragraph" w:customStyle="1" w:styleId="C30539AB325E4DBA8F9D8136633AC242">
    <w:name w:val="C30539AB325E4DBA8F9D8136633AC242"/>
  </w:style>
  <w:style w:type="paragraph" w:customStyle="1" w:styleId="68906C8BA6AB416CBC3347D8459C7ECD">
    <w:name w:val="68906C8BA6AB416CBC3347D8459C7ECD"/>
  </w:style>
  <w:style w:type="paragraph" w:customStyle="1" w:styleId="11F95BB6C0A84F37BF82914C0A4AC964">
    <w:name w:val="11F95BB6C0A84F37BF82914C0A4AC964"/>
  </w:style>
  <w:style w:type="paragraph" w:customStyle="1" w:styleId="22641DF6DADD4C8DB0C3F11E76341912">
    <w:name w:val="22641DF6DADD4C8DB0C3F11E76341912"/>
  </w:style>
  <w:style w:type="paragraph" w:customStyle="1" w:styleId="943D0BCCE8094CE58792FC90496262B8">
    <w:name w:val="943D0BCCE8094CE58792FC90496262B8"/>
  </w:style>
  <w:style w:type="paragraph" w:customStyle="1" w:styleId="F88E4C714022453F9ADEEDC395502AE3">
    <w:name w:val="F88E4C714022453F9ADEEDC395502AE3"/>
  </w:style>
  <w:style w:type="paragraph" w:customStyle="1" w:styleId="26A27A6E5C624E468CD11A0921651857">
    <w:name w:val="26A27A6E5C624E468CD11A0921651857"/>
  </w:style>
  <w:style w:type="paragraph" w:customStyle="1" w:styleId="CC42041693E047AABF0DC0EAD480DF29">
    <w:name w:val="CC42041693E047AABF0DC0EAD480DF29"/>
  </w:style>
  <w:style w:type="paragraph" w:customStyle="1" w:styleId="24D6760526454C7C80BD24700CB8AA94">
    <w:name w:val="24D6760526454C7C80BD24700CB8AA94"/>
  </w:style>
  <w:style w:type="paragraph" w:customStyle="1" w:styleId="BD2462C3B2F94514ADFDA0575BC17BA6">
    <w:name w:val="BD2462C3B2F94514ADFDA0575BC17BA6"/>
  </w:style>
  <w:style w:type="paragraph" w:customStyle="1" w:styleId="000E2D1932CD4372BF2D909EBBB9B306">
    <w:name w:val="000E2D1932CD4372BF2D909EBBB9B306"/>
  </w:style>
  <w:style w:type="paragraph" w:customStyle="1" w:styleId="D3B8ED7444F243E793D6B0971EA14627">
    <w:name w:val="D3B8ED7444F243E793D6B0971EA14627"/>
  </w:style>
  <w:style w:type="paragraph" w:customStyle="1" w:styleId="E349248A8A8D4790B4347E85DEB1FEC9">
    <w:name w:val="E349248A8A8D4790B4347E85DEB1FEC9"/>
  </w:style>
  <w:style w:type="paragraph" w:customStyle="1" w:styleId="06D174FC93AD44B1A95CD859BEA05B3A">
    <w:name w:val="06D174FC93AD44B1A95CD859BEA05B3A"/>
  </w:style>
  <w:style w:type="paragraph" w:customStyle="1" w:styleId="2C6D8DF7C57F45D4A5B3192499D5C962">
    <w:name w:val="2C6D8DF7C57F45D4A5B3192499D5C962"/>
  </w:style>
  <w:style w:type="paragraph" w:customStyle="1" w:styleId="C322E80157EB4293BDF1959FD28B4809">
    <w:name w:val="C322E80157EB4293BDF1959FD28B4809"/>
  </w:style>
  <w:style w:type="paragraph" w:customStyle="1" w:styleId="69E4DBE6F087453DBC618F1DA2DE6372">
    <w:name w:val="69E4DBE6F087453DBC618F1DA2DE6372"/>
  </w:style>
  <w:style w:type="paragraph" w:customStyle="1" w:styleId="C7252CE774DA4919A64DF68D20EAF2B0">
    <w:name w:val="C7252CE774DA4919A64DF68D20EAF2B0"/>
  </w:style>
  <w:style w:type="paragraph" w:customStyle="1" w:styleId="D7252488C5774D6396410256827A345D">
    <w:name w:val="D7252488C5774D6396410256827A345D"/>
  </w:style>
  <w:style w:type="paragraph" w:customStyle="1" w:styleId="EE7EA7D79A444D5CAD35D967CE8722EE">
    <w:name w:val="EE7EA7D79A444D5CAD35D967CE8722EE"/>
  </w:style>
  <w:style w:type="paragraph" w:customStyle="1" w:styleId="D0906344ECD64AA99D8794B5A6A26C5E">
    <w:name w:val="D0906344ECD64AA99D8794B5A6A26C5E"/>
  </w:style>
  <w:style w:type="paragraph" w:customStyle="1" w:styleId="279B285B4E3F407FAC58D5C046FE8D0F">
    <w:name w:val="279B285B4E3F407FAC58D5C046FE8D0F"/>
  </w:style>
  <w:style w:type="paragraph" w:customStyle="1" w:styleId="E6D00243F4394E02A17514144B082AD3">
    <w:name w:val="E6D00243F4394E02A17514144B082AD3"/>
  </w:style>
  <w:style w:type="paragraph" w:customStyle="1" w:styleId="B0858155C65D4C368435F53C346D2158">
    <w:name w:val="B0858155C65D4C368435F53C346D2158"/>
  </w:style>
  <w:style w:type="paragraph" w:customStyle="1" w:styleId="C380A20A7BE04BD7B5830EF136BE9153">
    <w:name w:val="C380A20A7BE04BD7B5830EF136BE9153"/>
  </w:style>
  <w:style w:type="paragraph" w:customStyle="1" w:styleId="8019B087802B4000BC28F982547936BA">
    <w:name w:val="8019B087802B4000BC28F982547936BA"/>
  </w:style>
  <w:style w:type="paragraph" w:customStyle="1" w:styleId="184FB1BBB04140AC89B8958C14636D39">
    <w:name w:val="184FB1BBB04140AC89B8958C14636D39"/>
  </w:style>
  <w:style w:type="paragraph" w:customStyle="1" w:styleId="394B67AA0E0342258008AE8D70FB814D">
    <w:name w:val="394B67AA0E0342258008AE8D70FB814D"/>
  </w:style>
  <w:style w:type="paragraph" w:customStyle="1" w:styleId="F2971A2644374395B9CE121D17D4DF00">
    <w:name w:val="F2971A2644374395B9CE121D17D4DF00"/>
  </w:style>
  <w:style w:type="paragraph" w:customStyle="1" w:styleId="7A7C084D955F4E0EB51D6B804F15557D">
    <w:name w:val="7A7C084D955F4E0EB51D6B804F15557D"/>
  </w:style>
  <w:style w:type="paragraph" w:customStyle="1" w:styleId="F69EC7FF3BBF47BF812BE05449CF038D">
    <w:name w:val="F69EC7FF3BBF47BF812BE05449CF038D"/>
  </w:style>
  <w:style w:type="paragraph" w:customStyle="1" w:styleId="A7A6E8A892AF43D3A434EFA3A7EE7CAE">
    <w:name w:val="A7A6E8A892AF43D3A434EFA3A7EE7CAE"/>
  </w:style>
  <w:style w:type="paragraph" w:customStyle="1" w:styleId="6FE95F2736D54E6A88805AB52109F2D1">
    <w:name w:val="6FE95F2736D54E6A88805AB52109F2D1"/>
  </w:style>
  <w:style w:type="paragraph" w:customStyle="1" w:styleId="827E4D08AFE6445DAAA2025E4486DC81">
    <w:name w:val="827E4D08AFE6445DAAA2025E4486DC81"/>
  </w:style>
  <w:style w:type="paragraph" w:customStyle="1" w:styleId="039CF3DD352D45D5BE3F004F66A5A038">
    <w:name w:val="039CF3DD352D45D5BE3F004F66A5A038"/>
  </w:style>
  <w:style w:type="paragraph" w:customStyle="1" w:styleId="B8ABEC82F6C94273940569DBA346B073">
    <w:name w:val="B8ABEC82F6C94273940569DBA346B073"/>
  </w:style>
  <w:style w:type="paragraph" w:customStyle="1" w:styleId="96AE05FBC0AD472EADC2678538A28181">
    <w:name w:val="96AE05FBC0AD472EADC2678538A28181"/>
  </w:style>
  <w:style w:type="paragraph" w:customStyle="1" w:styleId="16D8328279354F2D85EB4170BFEC65CA">
    <w:name w:val="16D8328279354F2D85EB4170BFEC65CA"/>
  </w:style>
  <w:style w:type="paragraph" w:customStyle="1" w:styleId="D1305981AFB54408A6DE2671C7A0B2B3">
    <w:name w:val="D1305981AFB54408A6DE2671C7A0B2B3"/>
  </w:style>
  <w:style w:type="paragraph" w:customStyle="1" w:styleId="0E30D0BE94BC4BEE888E06F4971A7EDE">
    <w:name w:val="0E30D0BE94BC4BEE888E06F4971A7EDE"/>
  </w:style>
  <w:style w:type="paragraph" w:customStyle="1" w:styleId="6B4E43859AA0428DB8C02A20CDCB44AC">
    <w:name w:val="6B4E43859AA0428DB8C02A20CDCB44AC"/>
  </w:style>
  <w:style w:type="paragraph" w:customStyle="1" w:styleId="1A95901F89D04520B341809F8335652C">
    <w:name w:val="1A95901F89D04520B341809F8335652C"/>
  </w:style>
  <w:style w:type="paragraph" w:customStyle="1" w:styleId="BEB05929FCAD41DD8FCAE662321097CC">
    <w:name w:val="BEB05929FCAD41DD8FCAE662321097CC"/>
  </w:style>
  <w:style w:type="paragraph" w:customStyle="1" w:styleId="3A5464C6E695495681130C83AD7B7E02">
    <w:name w:val="3A5464C6E695495681130C83AD7B7E02"/>
  </w:style>
  <w:style w:type="paragraph" w:customStyle="1" w:styleId="575518773A1143149101096321BB856B">
    <w:name w:val="575518773A1143149101096321BB856B"/>
  </w:style>
  <w:style w:type="paragraph" w:customStyle="1" w:styleId="883877A3D5AF435492D619B8B3A3B1DC">
    <w:name w:val="883877A3D5AF435492D619B8B3A3B1DC"/>
  </w:style>
  <w:style w:type="paragraph" w:customStyle="1" w:styleId="0FC0A8D3183E40738C8071E78E0401D2">
    <w:name w:val="0FC0A8D3183E40738C8071E78E0401D2"/>
  </w:style>
  <w:style w:type="paragraph" w:customStyle="1" w:styleId="5EE4C3B81B444CCC884A30813B3C354F">
    <w:name w:val="5EE4C3B81B444CCC884A30813B3C354F"/>
  </w:style>
  <w:style w:type="paragraph" w:customStyle="1" w:styleId="84E8658242E448FF98C0B2975D77E827">
    <w:name w:val="84E8658242E448FF98C0B2975D77E827"/>
  </w:style>
  <w:style w:type="paragraph" w:customStyle="1" w:styleId="197E4A2B76774146A05C91ED98E9CA19">
    <w:name w:val="197E4A2B76774146A05C91ED98E9CA19"/>
  </w:style>
  <w:style w:type="paragraph" w:customStyle="1" w:styleId="2D594B05BF1C4720817C76DD4ACF1D6F">
    <w:name w:val="2D594B05BF1C4720817C76DD4ACF1D6F"/>
  </w:style>
  <w:style w:type="paragraph" w:customStyle="1" w:styleId="389A43661AB94491AFC0B3B544F5D022">
    <w:name w:val="389A43661AB94491AFC0B3B544F5D022"/>
  </w:style>
  <w:style w:type="paragraph" w:customStyle="1" w:styleId="E7973F78C041445B90EF7373588AB6B4">
    <w:name w:val="E7973F78C041445B90EF7373588AB6B4"/>
  </w:style>
  <w:style w:type="paragraph" w:customStyle="1" w:styleId="51D51930650141599410330476CFBB94">
    <w:name w:val="51D51930650141599410330476CFBB94"/>
  </w:style>
  <w:style w:type="paragraph" w:customStyle="1" w:styleId="47E6A2DA00F74D7AB0C73A0D6EDDCF03">
    <w:name w:val="47E6A2DA00F74D7AB0C73A0D6EDDCF03"/>
  </w:style>
  <w:style w:type="paragraph" w:customStyle="1" w:styleId="65BB99E435D943AEB95F1881E3C29989">
    <w:name w:val="65BB99E435D943AEB95F1881E3C29989"/>
  </w:style>
  <w:style w:type="paragraph" w:customStyle="1" w:styleId="A4A8FFC10F8E408EBFA85416CEA5B001">
    <w:name w:val="A4A8FFC10F8E408EBFA85416CEA5B001"/>
  </w:style>
  <w:style w:type="paragraph" w:customStyle="1" w:styleId="129EA8EF61EA46929B7BCB975647D39E">
    <w:name w:val="129EA8EF61EA46929B7BCB975647D39E"/>
  </w:style>
  <w:style w:type="paragraph" w:customStyle="1" w:styleId="8FCE500512DC4D32BAA1FD16D6493A76">
    <w:name w:val="8FCE500512DC4D32BAA1FD16D6493A76"/>
  </w:style>
  <w:style w:type="paragraph" w:customStyle="1" w:styleId="8DF1754C7B994A38A0990EAF79129451">
    <w:name w:val="8DF1754C7B994A38A0990EAF79129451"/>
  </w:style>
  <w:style w:type="paragraph" w:customStyle="1" w:styleId="C177F63FAF6D4B9F9D83557BB4FE0B85">
    <w:name w:val="C177F63FAF6D4B9F9D83557BB4FE0B85"/>
  </w:style>
  <w:style w:type="paragraph" w:customStyle="1" w:styleId="B0DE650CAF2142139395677E3BB6A0FD">
    <w:name w:val="B0DE650CAF2142139395677E3BB6A0FD"/>
  </w:style>
  <w:style w:type="paragraph" w:customStyle="1" w:styleId="83A4BA6131454F0596BD24418EA63950">
    <w:name w:val="83A4BA6131454F0596BD24418EA63950"/>
  </w:style>
  <w:style w:type="paragraph" w:customStyle="1" w:styleId="D3AABBE3EA3C4BD1AB844658B0B3C194">
    <w:name w:val="D3AABBE3EA3C4BD1AB844658B0B3C194"/>
  </w:style>
  <w:style w:type="paragraph" w:customStyle="1" w:styleId="0306DA1506B244369B26A91F17D7B453">
    <w:name w:val="0306DA1506B244369B26A91F17D7B453"/>
  </w:style>
  <w:style w:type="paragraph" w:customStyle="1" w:styleId="025113F9E58B4CC2881F2C13C7C402FD">
    <w:name w:val="025113F9E58B4CC2881F2C13C7C402FD"/>
  </w:style>
  <w:style w:type="paragraph" w:customStyle="1" w:styleId="E647A4C5FE1D4A6280E96C13E55C7A33">
    <w:name w:val="E647A4C5FE1D4A6280E96C13E55C7A33"/>
  </w:style>
  <w:style w:type="paragraph" w:customStyle="1" w:styleId="646E5F4F003C4CCD9238AE2D6255474D">
    <w:name w:val="646E5F4F003C4CCD9238AE2D6255474D"/>
  </w:style>
  <w:style w:type="paragraph" w:customStyle="1" w:styleId="4632060F7B48427381E1F3576C923506">
    <w:name w:val="4632060F7B48427381E1F3576C923506"/>
  </w:style>
  <w:style w:type="paragraph" w:customStyle="1" w:styleId="2265B1595916446FA66C782818C2C57F">
    <w:name w:val="2265B1595916446FA66C782818C2C57F"/>
  </w:style>
  <w:style w:type="paragraph" w:customStyle="1" w:styleId="DA8D623A776049B4BA59B7AC7459B049">
    <w:name w:val="DA8D623A776049B4BA59B7AC7459B049"/>
  </w:style>
  <w:style w:type="paragraph" w:customStyle="1" w:styleId="940CFB1E1B154DE287544AB700DF560C">
    <w:name w:val="940CFB1E1B154DE287544AB700DF560C"/>
  </w:style>
  <w:style w:type="paragraph" w:customStyle="1" w:styleId="95BF5DDB8DC04EE3A436CA6585C99E17">
    <w:name w:val="95BF5DDB8DC04EE3A436CA6585C99E17"/>
  </w:style>
  <w:style w:type="paragraph" w:customStyle="1" w:styleId="EEF90F45F5CF4DA8821A8218F11907A8">
    <w:name w:val="EEF90F45F5CF4DA8821A8218F11907A8"/>
  </w:style>
  <w:style w:type="paragraph" w:customStyle="1" w:styleId="506E6D12D7C44F0083C0749C73B2516F">
    <w:name w:val="506E6D12D7C44F0083C0749C73B2516F"/>
  </w:style>
  <w:style w:type="paragraph" w:customStyle="1" w:styleId="12ABBE1E48C24610BEE728957107A271">
    <w:name w:val="12ABBE1E48C24610BEE728957107A271"/>
  </w:style>
  <w:style w:type="paragraph" w:customStyle="1" w:styleId="199F026BDB01467B98CDEFA99E91E5F5">
    <w:name w:val="199F026BDB01467B98CDEFA99E91E5F5"/>
  </w:style>
  <w:style w:type="paragraph" w:customStyle="1" w:styleId="F43A2D8AAE1A43D0ACCF88DB07178B27">
    <w:name w:val="F43A2D8AAE1A43D0ACCF88DB07178B27"/>
  </w:style>
  <w:style w:type="paragraph" w:customStyle="1" w:styleId="CCC58FAC02FD4EC697AB86DB7E06E7EE">
    <w:name w:val="CCC58FAC02FD4EC697AB86DB7E06E7EE"/>
  </w:style>
  <w:style w:type="paragraph" w:customStyle="1" w:styleId="C3C0D84A72D34075A5C843296DD69D38">
    <w:name w:val="C3C0D84A72D34075A5C843296DD69D38"/>
  </w:style>
  <w:style w:type="paragraph" w:customStyle="1" w:styleId="87ED3DDDAFE349A8890DEB3374B34519">
    <w:name w:val="87ED3DDDAFE349A8890DEB3374B34519"/>
  </w:style>
  <w:style w:type="paragraph" w:customStyle="1" w:styleId="B271EDB2D84A4714B49F527374C255D5">
    <w:name w:val="B271EDB2D84A4714B49F527374C255D5"/>
  </w:style>
  <w:style w:type="paragraph" w:customStyle="1" w:styleId="E2822A873AF246DF9FD193FFFECA8CCC">
    <w:name w:val="E2822A873AF246DF9FD193FFFECA8CCC"/>
  </w:style>
  <w:style w:type="paragraph" w:customStyle="1" w:styleId="2147EF739845433C85CEECD807F13AAA">
    <w:name w:val="2147EF739845433C85CEECD807F13AAA"/>
  </w:style>
  <w:style w:type="paragraph" w:customStyle="1" w:styleId="8B925DA8FD6341BB951F131D93FE19B7">
    <w:name w:val="8B925DA8FD6341BB951F131D93FE19B7"/>
  </w:style>
  <w:style w:type="paragraph" w:customStyle="1" w:styleId="3AA29962582C4A3C9CA78A4C3F3CF8F3">
    <w:name w:val="3AA29962582C4A3C9CA78A4C3F3CF8F3"/>
  </w:style>
  <w:style w:type="paragraph" w:customStyle="1" w:styleId="E5B1DFA873C84B1FA15469D2FAFB06D7">
    <w:name w:val="E5B1DFA873C84B1FA15469D2FAFB06D7"/>
  </w:style>
  <w:style w:type="paragraph" w:customStyle="1" w:styleId="82541BA6C9A147BC86A6B9EB601509B6">
    <w:name w:val="82541BA6C9A147BC86A6B9EB601509B6"/>
  </w:style>
  <w:style w:type="paragraph" w:customStyle="1" w:styleId="4BC0488D9E0E4E388E51EC71F88B8CFE">
    <w:name w:val="4BC0488D9E0E4E388E51EC71F88B8CFE"/>
  </w:style>
  <w:style w:type="paragraph" w:customStyle="1" w:styleId="6F62E27953254159B8416B3767E3B646">
    <w:name w:val="6F62E27953254159B8416B3767E3B646"/>
  </w:style>
  <w:style w:type="paragraph" w:customStyle="1" w:styleId="7B26BE7D1BE2436B9CB8604A27AEB26B">
    <w:name w:val="7B26BE7D1BE2436B9CB8604A27AEB26B"/>
  </w:style>
  <w:style w:type="paragraph" w:customStyle="1" w:styleId="6DAAFAA2052946A8BEC3C437E52475E8">
    <w:name w:val="6DAAFAA2052946A8BEC3C437E52475E8"/>
  </w:style>
  <w:style w:type="paragraph" w:customStyle="1" w:styleId="3B07699A725C47C0A122399829D0A35D">
    <w:name w:val="3B07699A725C47C0A122399829D0A35D"/>
  </w:style>
  <w:style w:type="paragraph" w:customStyle="1" w:styleId="2A0A256DF3B347BAB8F47C26356E7631">
    <w:name w:val="2A0A256DF3B347BAB8F47C26356E7631"/>
  </w:style>
  <w:style w:type="paragraph" w:customStyle="1" w:styleId="CE803CCA6D634C5088527386E82698CB">
    <w:name w:val="CE803CCA6D634C5088527386E82698CB"/>
  </w:style>
  <w:style w:type="paragraph" w:customStyle="1" w:styleId="022AE9A0AEEC404C90F3C6B9DFE12F18">
    <w:name w:val="022AE9A0AEEC404C90F3C6B9DFE12F18"/>
  </w:style>
  <w:style w:type="paragraph" w:customStyle="1" w:styleId="2E491A77F07D43BDBEB51C5E60DAB85D">
    <w:name w:val="2E491A77F07D43BDBEB51C5E60DAB85D"/>
  </w:style>
  <w:style w:type="paragraph" w:customStyle="1" w:styleId="FBF019527551428093FE786A31174926">
    <w:name w:val="FBF019527551428093FE786A31174926"/>
  </w:style>
  <w:style w:type="paragraph" w:customStyle="1" w:styleId="248A9B076E8945029EB23F9A0DE40A06">
    <w:name w:val="248A9B076E8945029EB23F9A0DE40A06"/>
  </w:style>
  <w:style w:type="paragraph" w:customStyle="1" w:styleId="814034B488E5489D979B63FB304CA7AE">
    <w:name w:val="814034B488E5489D979B63FB304CA7AE"/>
  </w:style>
  <w:style w:type="paragraph" w:customStyle="1" w:styleId="64CA0BCD477746B1849A2A7AA52036A8">
    <w:name w:val="64CA0BCD477746B1849A2A7AA52036A8"/>
  </w:style>
  <w:style w:type="paragraph" w:customStyle="1" w:styleId="064CBA73916A463391E1D63B2D90C4A8">
    <w:name w:val="064CBA73916A463391E1D63B2D90C4A8"/>
  </w:style>
  <w:style w:type="paragraph" w:customStyle="1" w:styleId="63E283F40E534D798C299865BC97C285">
    <w:name w:val="63E283F40E534D798C299865BC97C285"/>
  </w:style>
  <w:style w:type="paragraph" w:customStyle="1" w:styleId="1B3F8C75D0F04CFCB1FD42708D7F3D5D">
    <w:name w:val="1B3F8C75D0F04CFCB1FD42708D7F3D5D"/>
  </w:style>
  <w:style w:type="paragraph" w:customStyle="1" w:styleId="70D32ABD4E984BA2BBF2D0DE737E554B">
    <w:name w:val="70D32ABD4E984BA2BBF2D0DE737E554B"/>
  </w:style>
  <w:style w:type="paragraph" w:customStyle="1" w:styleId="E0DB0C90442D463D9F3263D664EF1C3F">
    <w:name w:val="E0DB0C90442D463D9F3263D664EF1C3F"/>
  </w:style>
  <w:style w:type="paragraph" w:customStyle="1" w:styleId="5D22B5ECDD504654B83D7CA592C9ABD6">
    <w:name w:val="5D22B5ECDD504654B83D7CA592C9ABD6"/>
  </w:style>
  <w:style w:type="paragraph" w:customStyle="1" w:styleId="EF90D1ADEDDF4D7281484FA314DFF437">
    <w:name w:val="EF90D1ADEDDF4D7281484FA314DFF437"/>
  </w:style>
  <w:style w:type="paragraph" w:customStyle="1" w:styleId="2F49AF12BA6F41C0B1ED369EC90CEAFE">
    <w:name w:val="2F49AF12BA6F41C0B1ED369EC90CEAFE"/>
  </w:style>
  <w:style w:type="paragraph" w:customStyle="1" w:styleId="7BB3A5E2F40E477ABA6C73894511BC33">
    <w:name w:val="7BB3A5E2F40E477ABA6C73894511BC33"/>
  </w:style>
  <w:style w:type="paragraph" w:customStyle="1" w:styleId="38353D5F8BB94DBD9B8113DBDA0351D1">
    <w:name w:val="38353D5F8BB94DBD9B8113DBDA0351D1"/>
  </w:style>
  <w:style w:type="paragraph" w:customStyle="1" w:styleId="5D4C1BA50BEF4FD9A01DDC4BBC07E2C8">
    <w:name w:val="5D4C1BA50BEF4FD9A01DDC4BBC07E2C8"/>
  </w:style>
  <w:style w:type="paragraph" w:customStyle="1" w:styleId="F50D3E8D90B248929CF48EFCC56CE899">
    <w:name w:val="F50D3E8D90B248929CF48EFCC56CE899"/>
  </w:style>
  <w:style w:type="paragraph" w:customStyle="1" w:styleId="3B71B5E3DC124C96A2288E3D830D1202">
    <w:name w:val="3B71B5E3DC124C96A2288E3D830D1202"/>
  </w:style>
  <w:style w:type="paragraph" w:customStyle="1" w:styleId="0B8674CE3DF54F77AB587296545ACE1D">
    <w:name w:val="0B8674CE3DF54F77AB587296545ACE1D"/>
  </w:style>
  <w:style w:type="paragraph" w:customStyle="1" w:styleId="F5760DCA83BF4E98826C6CDC690081CF">
    <w:name w:val="F5760DCA83BF4E98826C6CDC690081CF"/>
  </w:style>
  <w:style w:type="paragraph" w:customStyle="1" w:styleId="34E8175E50A640D6A427358482F4C063">
    <w:name w:val="34E8175E50A640D6A427358482F4C063"/>
  </w:style>
  <w:style w:type="paragraph" w:customStyle="1" w:styleId="9AAD1399C4D24ADE9F9E9EC0A44787E0">
    <w:name w:val="9AAD1399C4D24ADE9F9E9EC0A44787E0"/>
  </w:style>
  <w:style w:type="paragraph" w:customStyle="1" w:styleId="430434AB8E0540419E17A1135CD5AC23">
    <w:name w:val="430434AB8E0540419E17A1135CD5AC23"/>
  </w:style>
  <w:style w:type="paragraph" w:customStyle="1" w:styleId="3D15C3069E804891AD48F56D8052BA2F">
    <w:name w:val="3D15C3069E804891AD48F56D8052BA2F"/>
  </w:style>
  <w:style w:type="paragraph" w:customStyle="1" w:styleId="0374D3C63EC140D1A8B5682A5D630BDD">
    <w:name w:val="0374D3C63EC140D1A8B5682A5D630BDD"/>
  </w:style>
  <w:style w:type="paragraph" w:customStyle="1" w:styleId="28AEB4A4582E4977840F1521286D95AA">
    <w:name w:val="28AEB4A4582E4977840F1521286D95AA"/>
  </w:style>
  <w:style w:type="paragraph" w:customStyle="1" w:styleId="382B8EE02BD84C7687B52D3BE2B7841A">
    <w:name w:val="382B8EE02BD84C7687B52D3BE2B7841A"/>
  </w:style>
  <w:style w:type="paragraph" w:customStyle="1" w:styleId="1417955664FA4404AA9310F51465606C">
    <w:name w:val="1417955664FA4404AA9310F51465606C"/>
  </w:style>
  <w:style w:type="paragraph" w:customStyle="1" w:styleId="AC5719B473C14B2DA0E908047863FD2D">
    <w:name w:val="AC5719B473C14B2DA0E908047863FD2D"/>
  </w:style>
  <w:style w:type="paragraph" w:customStyle="1" w:styleId="483F000E2EA942C8A81607AC3141CD7E">
    <w:name w:val="483F000E2EA942C8A81607AC3141CD7E"/>
  </w:style>
  <w:style w:type="paragraph" w:customStyle="1" w:styleId="343A7D2518E04F1A85734934F4C79417">
    <w:name w:val="343A7D2518E04F1A85734934F4C79417"/>
  </w:style>
  <w:style w:type="paragraph" w:customStyle="1" w:styleId="7E6702D0FE9D49D9BA565310A6A02F6C">
    <w:name w:val="7E6702D0FE9D49D9BA565310A6A02F6C"/>
  </w:style>
  <w:style w:type="paragraph" w:customStyle="1" w:styleId="4C80BDCB9BFE402887BCF4470561A784">
    <w:name w:val="4C80BDCB9BFE402887BCF4470561A784"/>
  </w:style>
  <w:style w:type="paragraph" w:customStyle="1" w:styleId="9E2D55E7D49C4D40AB2531E01384E27F">
    <w:name w:val="9E2D55E7D49C4D40AB2531E01384E27F"/>
  </w:style>
  <w:style w:type="paragraph" w:customStyle="1" w:styleId="445B91737ED84D7ABE539E1C232EA85E">
    <w:name w:val="445B91737ED84D7ABE539E1C232EA85E"/>
  </w:style>
  <w:style w:type="paragraph" w:customStyle="1" w:styleId="85FCE62C3FAD46AFAB9C98F80032078B">
    <w:name w:val="85FCE62C3FAD46AFAB9C98F80032078B"/>
  </w:style>
  <w:style w:type="paragraph" w:customStyle="1" w:styleId="42D145F663D34788B6BB3DDE82018101">
    <w:name w:val="42D145F663D34788B6BB3DDE82018101"/>
  </w:style>
  <w:style w:type="paragraph" w:customStyle="1" w:styleId="3032E3DD1A7D4B47BE5C4B6008EC615A">
    <w:name w:val="3032E3DD1A7D4B47BE5C4B6008EC615A"/>
  </w:style>
  <w:style w:type="paragraph" w:customStyle="1" w:styleId="EB9C1CA8D7A140B6A16BB6AFEB2DB8DE">
    <w:name w:val="EB9C1CA8D7A140B6A16BB6AFEB2DB8DE"/>
  </w:style>
  <w:style w:type="paragraph" w:customStyle="1" w:styleId="2547FF5711524208831EAB0205C66BA9">
    <w:name w:val="2547FF5711524208831EAB0205C66BA9"/>
  </w:style>
  <w:style w:type="paragraph" w:customStyle="1" w:styleId="7392BDF645CC43C49EF776D2E1132F9B">
    <w:name w:val="7392BDF645CC43C49EF776D2E1132F9B"/>
  </w:style>
  <w:style w:type="paragraph" w:customStyle="1" w:styleId="950A5499D00243E58458A30A0C2CED07">
    <w:name w:val="950A5499D00243E58458A30A0C2CED07"/>
  </w:style>
  <w:style w:type="paragraph" w:customStyle="1" w:styleId="D5A9BAB7789D4E9A9CFD1590B0095844">
    <w:name w:val="D5A9BAB7789D4E9A9CFD1590B0095844"/>
  </w:style>
  <w:style w:type="paragraph" w:customStyle="1" w:styleId="D2D61AA8AA6C4C7599F3C72AE33D1400">
    <w:name w:val="D2D61AA8AA6C4C7599F3C72AE33D1400"/>
  </w:style>
  <w:style w:type="paragraph" w:customStyle="1" w:styleId="9ACD94F1C5B54DFEB52AEEDD4D37D54A">
    <w:name w:val="9ACD94F1C5B54DFEB52AEEDD4D37D54A"/>
  </w:style>
  <w:style w:type="paragraph" w:customStyle="1" w:styleId="D1403BCBE66545DB99BB071BBABB7EDB">
    <w:name w:val="D1403BCBE66545DB99BB071BBABB7EDB"/>
  </w:style>
  <w:style w:type="paragraph" w:customStyle="1" w:styleId="C01E004B819B487D99BB657F87150253">
    <w:name w:val="C01E004B819B487D99BB657F87150253"/>
  </w:style>
  <w:style w:type="paragraph" w:customStyle="1" w:styleId="E7CD36D752114E69BE70B6204D79AAC4">
    <w:name w:val="E7CD36D752114E69BE70B6204D79AAC4"/>
  </w:style>
  <w:style w:type="paragraph" w:customStyle="1" w:styleId="ADB6F089E2C14263975A6E99067CF330">
    <w:name w:val="ADB6F089E2C14263975A6E99067CF330"/>
  </w:style>
  <w:style w:type="paragraph" w:customStyle="1" w:styleId="765BBEB787EC4C96B57BE5A78BF2D111">
    <w:name w:val="765BBEB787EC4C96B57BE5A78BF2D111"/>
  </w:style>
  <w:style w:type="paragraph" w:customStyle="1" w:styleId="D113D0D272794ACC844125FA27C6DC99">
    <w:name w:val="D113D0D272794ACC844125FA27C6DC99"/>
  </w:style>
  <w:style w:type="paragraph" w:customStyle="1" w:styleId="E3925F1853B946EE83CB86B1140DC338">
    <w:name w:val="E3925F1853B946EE83CB86B1140DC338"/>
  </w:style>
  <w:style w:type="paragraph" w:customStyle="1" w:styleId="721751D2122D470BB954FA563BC707A2">
    <w:name w:val="721751D2122D470BB954FA563BC707A2"/>
  </w:style>
  <w:style w:type="paragraph" w:customStyle="1" w:styleId="A8F5330FAC8F422EB6039FC7AFCDC491">
    <w:name w:val="A8F5330FAC8F422EB6039FC7AFCDC491"/>
  </w:style>
  <w:style w:type="paragraph" w:customStyle="1" w:styleId="F109C1DBDA474EA59EC26321179C942E">
    <w:name w:val="F109C1DBDA474EA59EC26321179C942E"/>
  </w:style>
  <w:style w:type="paragraph" w:customStyle="1" w:styleId="4E0D721A94B24D78911F387383C3D192">
    <w:name w:val="4E0D721A94B24D78911F387383C3D192"/>
  </w:style>
  <w:style w:type="paragraph" w:customStyle="1" w:styleId="2D871BFE309448D587638D57EBE089FE">
    <w:name w:val="2D871BFE309448D587638D57EBE089FE"/>
  </w:style>
  <w:style w:type="paragraph" w:customStyle="1" w:styleId="0E118D3B1BA1468CA1AE01284A7C028F">
    <w:name w:val="0E118D3B1BA1468CA1AE01284A7C028F"/>
  </w:style>
  <w:style w:type="paragraph" w:customStyle="1" w:styleId="289543ECD9794EF58422C0EC1235DBB6">
    <w:name w:val="289543ECD9794EF58422C0EC1235DBB6"/>
  </w:style>
  <w:style w:type="paragraph" w:customStyle="1" w:styleId="5D0BF3609FED43269CB061BAB411C618">
    <w:name w:val="5D0BF3609FED43269CB061BAB411C618"/>
  </w:style>
  <w:style w:type="paragraph" w:customStyle="1" w:styleId="6FFAFEAE8C3240F3A0389277CF0F7297">
    <w:name w:val="6FFAFEAE8C3240F3A0389277CF0F7297"/>
  </w:style>
  <w:style w:type="paragraph" w:customStyle="1" w:styleId="CB08EB6B20944BD785AEB4CFE5AA4841">
    <w:name w:val="CB08EB6B20944BD785AEB4CFE5AA4841"/>
  </w:style>
  <w:style w:type="paragraph" w:customStyle="1" w:styleId="22466E934BC84EF89095915F2AE261E1">
    <w:name w:val="22466E934BC84EF89095915F2AE261E1"/>
  </w:style>
  <w:style w:type="paragraph" w:customStyle="1" w:styleId="F76568BDEE184FD6A78382FD8AB1488C">
    <w:name w:val="F76568BDEE184FD6A78382FD8AB1488C"/>
  </w:style>
  <w:style w:type="paragraph" w:customStyle="1" w:styleId="D9B0F8363CB841FDB6C5AF93129CD27B">
    <w:name w:val="D9B0F8363CB841FDB6C5AF93129CD27B"/>
  </w:style>
  <w:style w:type="paragraph" w:customStyle="1" w:styleId="71AD7324896D4CE0A9E48B0D365CDE6E">
    <w:name w:val="71AD7324896D4CE0A9E48B0D365CDE6E"/>
  </w:style>
  <w:style w:type="paragraph" w:customStyle="1" w:styleId="7C356C49E079420BB6FAE564BCDE7E5A">
    <w:name w:val="7C356C49E079420BB6FAE564BCDE7E5A"/>
  </w:style>
  <w:style w:type="paragraph" w:customStyle="1" w:styleId="95F56053163F4E2A9D28786D2A40FC3C">
    <w:name w:val="95F56053163F4E2A9D28786D2A40FC3C"/>
  </w:style>
  <w:style w:type="paragraph" w:customStyle="1" w:styleId="C562DC431C1241FFBE2D221E48270ACC">
    <w:name w:val="C562DC431C1241FFBE2D221E48270ACC"/>
  </w:style>
  <w:style w:type="paragraph" w:customStyle="1" w:styleId="E028D1A71ADD4ED585A0928FE247EA81">
    <w:name w:val="E028D1A71ADD4ED585A0928FE247EA81"/>
  </w:style>
  <w:style w:type="paragraph" w:customStyle="1" w:styleId="914A4A3A9DD7463596CAE48E56E585A4">
    <w:name w:val="914A4A3A9DD7463596CAE48E56E585A4"/>
  </w:style>
  <w:style w:type="paragraph" w:customStyle="1" w:styleId="01D51E3C09E341BFBDBF7773909D489B">
    <w:name w:val="01D51E3C09E341BFBDBF7773909D489B"/>
  </w:style>
  <w:style w:type="paragraph" w:customStyle="1" w:styleId="DEB077B891BE4941B4ED94B45F131985">
    <w:name w:val="DEB077B891BE4941B4ED94B45F131985"/>
  </w:style>
  <w:style w:type="paragraph" w:customStyle="1" w:styleId="9142E564317E45A4909A968E59C93B91">
    <w:name w:val="9142E564317E45A4909A968E59C93B91"/>
  </w:style>
  <w:style w:type="paragraph" w:customStyle="1" w:styleId="8E212E92C6054977900D5A63CF62CC45">
    <w:name w:val="8E212E92C6054977900D5A63CF62CC45"/>
  </w:style>
  <w:style w:type="paragraph" w:customStyle="1" w:styleId="1620BC24EA1F40A9AD37AC7CC4FA4590">
    <w:name w:val="1620BC24EA1F40A9AD37AC7CC4FA4590"/>
  </w:style>
  <w:style w:type="paragraph" w:customStyle="1" w:styleId="89A6E8A11C91442883D9C626306FEBCE">
    <w:name w:val="89A6E8A11C91442883D9C626306FEBCE"/>
  </w:style>
  <w:style w:type="paragraph" w:customStyle="1" w:styleId="F674CBCF713E411CB8AC5C7072A99070">
    <w:name w:val="F674CBCF713E411CB8AC5C7072A99070"/>
  </w:style>
  <w:style w:type="paragraph" w:customStyle="1" w:styleId="F76DD187CEFF43E98FBEE0629E569CE4">
    <w:name w:val="F76DD187CEFF43E98FBEE0629E569CE4"/>
  </w:style>
  <w:style w:type="paragraph" w:customStyle="1" w:styleId="33BE6A8065F1411ABC8F0E3CD53859ED">
    <w:name w:val="33BE6A8065F1411ABC8F0E3CD53859ED"/>
  </w:style>
  <w:style w:type="paragraph" w:customStyle="1" w:styleId="609A0B0F740A4F348CC68BADD9C3FAC5">
    <w:name w:val="609A0B0F740A4F348CC68BADD9C3FAC5"/>
  </w:style>
  <w:style w:type="paragraph" w:customStyle="1" w:styleId="0B8D7AC998A446D28DB68E08E95AACF4">
    <w:name w:val="0B8D7AC998A446D28DB68E08E95AACF4"/>
  </w:style>
  <w:style w:type="paragraph" w:customStyle="1" w:styleId="DACA94AA9BF44DB984C0E0038CE74A34">
    <w:name w:val="DACA94AA9BF44DB984C0E0038CE74A34"/>
  </w:style>
  <w:style w:type="paragraph" w:customStyle="1" w:styleId="8AA304C94E43495388BFB7333C9DD162">
    <w:name w:val="8AA304C94E43495388BFB7333C9DD162"/>
  </w:style>
  <w:style w:type="paragraph" w:customStyle="1" w:styleId="170FACB0412D44B2BFF19C447BF51340">
    <w:name w:val="170FACB0412D44B2BFF19C447BF51340"/>
  </w:style>
  <w:style w:type="paragraph" w:customStyle="1" w:styleId="DDEF62139D6648379466DAB75ABE1DC7">
    <w:name w:val="DDEF62139D6648379466DAB75ABE1DC7"/>
  </w:style>
  <w:style w:type="paragraph" w:customStyle="1" w:styleId="E4C4967FB0F84E98BF8CED5131CE3692">
    <w:name w:val="E4C4967FB0F84E98BF8CED5131CE3692"/>
  </w:style>
  <w:style w:type="paragraph" w:customStyle="1" w:styleId="C5FFEA55D8684773A2113816F31AB5AB">
    <w:name w:val="C5FFEA55D8684773A2113816F31AB5AB"/>
  </w:style>
  <w:style w:type="paragraph" w:customStyle="1" w:styleId="E6F6E1621EDB473AB87DB4906B35BD8D">
    <w:name w:val="E6F6E1621EDB473AB87DB4906B35BD8D"/>
  </w:style>
  <w:style w:type="paragraph" w:customStyle="1" w:styleId="5805B82DF1544CFFA25B135694FB4D31">
    <w:name w:val="5805B82DF1544CFFA25B135694FB4D31"/>
  </w:style>
  <w:style w:type="paragraph" w:customStyle="1" w:styleId="9D925F2A5508497DA3631CA951C18E2D">
    <w:name w:val="9D925F2A5508497DA3631CA951C18E2D"/>
  </w:style>
  <w:style w:type="paragraph" w:customStyle="1" w:styleId="CBD00526FD8A431F82542CD34DE92A2B">
    <w:name w:val="CBD00526FD8A431F82542CD34DE92A2B"/>
  </w:style>
  <w:style w:type="paragraph" w:customStyle="1" w:styleId="1571370F2BD94E059D11DB4B9285123E">
    <w:name w:val="1571370F2BD94E059D11DB4B9285123E"/>
  </w:style>
  <w:style w:type="paragraph" w:customStyle="1" w:styleId="A2DC7C1FCC8E4B5D92DEC9956BAF5F19">
    <w:name w:val="A2DC7C1FCC8E4B5D92DEC9956BAF5F19"/>
  </w:style>
  <w:style w:type="paragraph" w:customStyle="1" w:styleId="DB12F208553F4996870B7030E9306415">
    <w:name w:val="DB12F208553F4996870B7030E9306415"/>
  </w:style>
  <w:style w:type="paragraph" w:customStyle="1" w:styleId="1D1B2D763E27450EAEF6D7EA4DC42DD4">
    <w:name w:val="1D1B2D763E27450EAEF6D7EA4DC42DD4"/>
  </w:style>
  <w:style w:type="paragraph" w:customStyle="1" w:styleId="B4C0A612D3814F899ADED4B34EF069AE">
    <w:name w:val="B4C0A612D3814F899ADED4B34EF069AE"/>
  </w:style>
  <w:style w:type="paragraph" w:customStyle="1" w:styleId="BFDD19BF82924BA08B5F4CF0E12674CE">
    <w:name w:val="BFDD19BF82924BA08B5F4CF0E12674CE"/>
  </w:style>
  <w:style w:type="paragraph" w:customStyle="1" w:styleId="720F0C8EB58B4EFEB74CB70E4F57B816">
    <w:name w:val="720F0C8EB58B4EFEB74CB70E4F57B816"/>
  </w:style>
  <w:style w:type="paragraph" w:customStyle="1" w:styleId="E60C714749A24D06B1750BC246472A2F">
    <w:name w:val="E60C714749A24D06B1750BC246472A2F"/>
  </w:style>
  <w:style w:type="paragraph" w:customStyle="1" w:styleId="D7E9AAD350C946FABB85CFA9F4704E90">
    <w:name w:val="D7E9AAD350C946FABB85CFA9F4704E90"/>
  </w:style>
  <w:style w:type="paragraph" w:customStyle="1" w:styleId="18E3B8407F3E4B34BDE9FDDAEE8A1DE7">
    <w:name w:val="18E3B8407F3E4B34BDE9FDDAEE8A1DE7"/>
  </w:style>
  <w:style w:type="paragraph" w:customStyle="1" w:styleId="A367BE1E4E2145468A4DE6811E6D31CA">
    <w:name w:val="A367BE1E4E2145468A4DE6811E6D31CA"/>
  </w:style>
  <w:style w:type="paragraph" w:customStyle="1" w:styleId="AE5C5885E1924916A7FB6087EBDC3B5F">
    <w:name w:val="AE5C5885E1924916A7FB6087EBDC3B5F"/>
  </w:style>
  <w:style w:type="paragraph" w:customStyle="1" w:styleId="D14D293BAE91457BAED5E4327CFD3E9A">
    <w:name w:val="D14D293BAE91457BAED5E4327CFD3E9A"/>
  </w:style>
  <w:style w:type="paragraph" w:customStyle="1" w:styleId="3A8204C429E649DDB846D47409BEF326">
    <w:name w:val="3A8204C429E649DDB846D47409BEF326"/>
  </w:style>
  <w:style w:type="paragraph" w:customStyle="1" w:styleId="B15CE03696254398AFB2E251A0AA39E0">
    <w:name w:val="B15CE03696254398AFB2E251A0AA39E0"/>
  </w:style>
  <w:style w:type="paragraph" w:customStyle="1" w:styleId="6DDE55D075BA447CA68584390A81C4BA">
    <w:name w:val="6DDE55D075BA447CA68584390A81C4BA"/>
  </w:style>
  <w:style w:type="paragraph" w:customStyle="1" w:styleId="2FD45BC6234B47EC877316079E0356AC">
    <w:name w:val="2FD45BC6234B47EC877316079E0356AC"/>
  </w:style>
  <w:style w:type="paragraph" w:customStyle="1" w:styleId="60982D490D3949EBB4F0390AE864888D">
    <w:name w:val="60982D490D3949EBB4F0390AE864888D"/>
  </w:style>
  <w:style w:type="paragraph" w:customStyle="1" w:styleId="9D231E1963264886A31E632FB711E8F6">
    <w:name w:val="9D231E1963264886A31E632FB711E8F6"/>
  </w:style>
  <w:style w:type="paragraph" w:customStyle="1" w:styleId="AC9F72525C7F412F8F3D8A27D0B77F9F">
    <w:name w:val="AC9F72525C7F412F8F3D8A27D0B77F9F"/>
  </w:style>
  <w:style w:type="paragraph" w:customStyle="1" w:styleId="9285BF7103E64007B119429C88B31BB1">
    <w:name w:val="9285BF7103E64007B119429C88B31BB1"/>
  </w:style>
  <w:style w:type="paragraph" w:customStyle="1" w:styleId="BFDE58B8F3A5484EAB9BEC5894C4523C">
    <w:name w:val="BFDE58B8F3A5484EAB9BEC5894C4523C"/>
  </w:style>
  <w:style w:type="paragraph" w:customStyle="1" w:styleId="4CC16D2F07E542969997849EE04A6EBC">
    <w:name w:val="4CC16D2F07E542969997849EE04A6EBC"/>
  </w:style>
  <w:style w:type="paragraph" w:customStyle="1" w:styleId="D7298BA2459A4B32AC426210CF41B61C">
    <w:name w:val="D7298BA2459A4B32AC426210CF41B61C"/>
  </w:style>
  <w:style w:type="paragraph" w:customStyle="1" w:styleId="EB7163E292B34AD18EB651E7CA25E7C0">
    <w:name w:val="EB7163E292B34AD18EB651E7CA25E7C0"/>
  </w:style>
  <w:style w:type="paragraph" w:customStyle="1" w:styleId="5696770C198A4228A45A7A445403AD60">
    <w:name w:val="5696770C198A4228A45A7A445403AD60"/>
  </w:style>
  <w:style w:type="paragraph" w:customStyle="1" w:styleId="3B08C2A59F2944FAB53063F55B2B14DC">
    <w:name w:val="3B08C2A59F2944FAB53063F55B2B14DC"/>
  </w:style>
  <w:style w:type="paragraph" w:customStyle="1" w:styleId="242CD3F87B7C431089CA39233244A812">
    <w:name w:val="242CD3F87B7C431089CA39233244A812"/>
  </w:style>
  <w:style w:type="paragraph" w:customStyle="1" w:styleId="2B9B49E43281427BAD63BEA120B4EB87">
    <w:name w:val="2B9B49E43281427BAD63BEA120B4EB87"/>
  </w:style>
  <w:style w:type="paragraph" w:customStyle="1" w:styleId="F9CCA7386E7D4A52B6E7F3ADCB68445D">
    <w:name w:val="F9CCA7386E7D4A52B6E7F3ADCB68445D"/>
  </w:style>
  <w:style w:type="paragraph" w:customStyle="1" w:styleId="420A638F69B8467B9E09AB4D53EB9E4B">
    <w:name w:val="420A638F69B8467B9E09AB4D53EB9E4B"/>
  </w:style>
  <w:style w:type="paragraph" w:customStyle="1" w:styleId="05693A90D97E4FF3A7CE34ED3DA6A488">
    <w:name w:val="05693A90D97E4FF3A7CE34ED3DA6A488"/>
  </w:style>
  <w:style w:type="paragraph" w:customStyle="1" w:styleId="901D37C98B4C4332AE43AFD32C248DBB">
    <w:name w:val="901D37C98B4C4332AE43AFD32C248DBB"/>
  </w:style>
  <w:style w:type="paragraph" w:customStyle="1" w:styleId="6007F836AF5241AAB2D19F0FB865CEA0">
    <w:name w:val="6007F836AF5241AAB2D19F0FB865CEA0"/>
  </w:style>
  <w:style w:type="paragraph" w:customStyle="1" w:styleId="702C2C6BF3AD4C368425214691C6977A">
    <w:name w:val="702C2C6BF3AD4C368425214691C6977A"/>
  </w:style>
  <w:style w:type="paragraph" w:customStyle="1" w:styleId="524845A29AEF411797792F4D4BB36B38">
    <w:name w:val="524845A29AEF411797792F4D4BB36B38"/>
  </w:style>
  <w:style w:type="paragraph" w:customStyle="1" w:styleId="EB6CF07C33474FAFA756EB0C88AF9D82">
    <w:name w:val="EB6CF07C33474FAFA756EB0C88AF9D82"/>
  </w:style>
  <w:style w:type="paragraph" w:customStyle="1" w:styleId="0C99E4382789433FB86CC827C90ED3C7">
    <w:name w:val="0C99E4382789433FB86CC827C90ED3C7"/>
  </w:style>
  <w:style w:type="paragraph" w:customStyle="1" w:styleId="BA87B52D3731409289CA31FCEF8DF9B2">
    <w:name w:val="BA87B52D3731409289CA31FCEF8DF9B2"/>
  </w:style>
  <w:style w:type="paragraph" w:customStyle="1" w:styleId="89591EDCDA074253BD3F7AE25FDAB7CA">
    <w:name w:val="89591EDCDA074253BD3F7AE25FDAB7CA"/>
  </w:style>
  <w:style w:type="paragraph" w:customStyle="1" w:styleId="ED0217CD94894A93AFCC81F856E7F18F">
    <w:name w:val="ED0217CD94894A93AFCC81F856E7F18F"/>
  </w:style>
  <w:style w:type="paragraph" w:customStyle="1" w:styleId="C3F4FD7BEE95461FAF4371780218A2BE">
    <w:name w:val="C3F4FD7BEE95461FAF4371780218A2BE"/>
  </w:style>
  <w:style w:type="paragraph" w:customStyle="1" w:styleId="B4C0F48BD18149CAB4038F7DFB5D96BD">
    <w:name w:val="B4C0F48BD18149CAB4038F7DFB5D96BD"/>
  </w:style>
  <w:style w:type="paragraph" w:customStyle="1" w:styleId="8D9D4D008D284BF0B9C9F509183C4E04">
    <w:name w:val="8D9D4D008D284BF0B9C9F509183C4E04"/>
  </w:style>
  <w:style w:type="paragraph" w:customStyle="1" w:styleId="3DE75CD7C0924E2B9EC75615B6D18876">
    <w:name w:val="3DE75CD7C0924E2B9EC75615B6D18876"/>
  </w:style>
  <w:style w:type="paragraph" w:customStyle="1" w:styleId="1DCAAF0E4CE341BFAEC0160E8E594CC3">
    <w:name w:val="1DCAAF0E4CE341BFAEC0160E8E594CC3"/>
  </w:style>
  <w:style w:type="paragraph" w:customStyle="1" w:styleId="2EC244B367924AA699E863D820B210BC">
    <w:name w:val="2EC244B367924AA699E863D820B210BC"/>
  </w:style>
  <w:style w:type="paragraph" w:customStyle="1" w:styleId="9D1DCB3B44A74E5EA2E0A30DB1D0F4B8">
    <w:name w:val="9D1DCB3B44A74E5EA2E0A30DB1D0F4B8"/>
  </w:style>
  <w:style w:type="paragraph" w:customStyle="1" w:styleId="E8F18030C070420DBACB6D1DA370BB36">
    <w:name w:val="E8F18030C070420DBACB6D1DA370BB36"/>
  </w:style>
  <w:style w:type="paragraph" w:customStyle="1" w:styleId="AB8C15B4540C4630ACE4A14D32AD1E88">
    <w:name w:val="AB8C15B4540C4630ACE4A14D32AD1E88"/>
  </w:style>
  <w:style w:type="paragraph" w:customStyle="1" w:styleId="FE8E9A3D799844CCB45A655923EFE151">
    <w:name w:val="FE8E9A3D799844CCB45A655923EFE151"/>
  </w:style>
  <w:style w:type="paragraph" w:customStyle="1" w:styleId="FF2ECB25432741C29BEEBDD007E9D429">
    <w:name w:val="FF2ECB25432741C29BEEBDD007E9D429"/>
  </w:style>
  <w:style w:type="paragraph" w:customStyle="1" w:styleId="6756BAE327364C38B73EE0BE62FB8E67">
    <w:name w:val="6756BAE327364C38B73EE0BE62FB8E67"/>
  </w:style>
  <w:style w:type="paragraph" w:customStyle="1" w:styleId="0F1F3B9375C04A9CB973D72FC296250D">
    <w:name w:val="0F1F3B9375C04A9CB973D72FC296250D"/>
  </w:style>
  <w:style w:type="paragraph" w:customStyle="1" w:styleId="D6794084EC8642F39DA13A90549514DE">
    <w:name w:val="D6794084EC8642F39DA13A90549514DE"/>
  </w:style>
  <w:style w:type="paragraph" w:customStyle="1" w:styleId="61CD4E0F20F64B13B22E6275F43A6AE8">
    <w:name w:val="61CD4E0F20F64B13B22E6275F43A6AE8"/>
  </w:style>
  <w:style w:type="paragraph" w:customStyle="1" w:styleId="A02E3DA31B4D461198861080EE9C633B">
    <w:name w:val="A02E3DA31B4D461198861080EE9C633B"/>
  </w:style>
  <w:style w:type="paragraph" w:customStyle="1" w:styleId="7EB36B431EA34A9F89C34BDAD18D642B">
    <w:name w:val="7EB36B431EA34A9F89C34BDAD18D642B"/>
  </w:style>
  <w:style w:type="paragraph" w:customStyle="1" w:styleId="AF6EB8A622574412A33458F6989D0D30">
    <w:name w:val="AF6EB8A622574412A33458F6989D0D30"/>
  </w:style>
  <w:style w:type="paragraph" w:customStyle="1" w:styleId="B4023256238E4853BABC91E926B18775">
    <w:name w:val="B4023256238E4853BABC91E926B18775"/>
  </w:style>
  <w:style w:type="paragraph" w:customStyle="1" w:styleId="9CC690811977458899734169A116E6DB">
    <w:name w:val="9CC690811977458899734169A116E6DB"/>
  </w:style>
  <w:style w:type="paragraph" w:customStyle="1" w:styleId="491E9C4752124F9C82B424DC958F8FC3">
    <w:name w:val="491E9C4752124F9C82B424DC958F8FC3"/>
  </w:style>
  <w:style w:type="paragraph" w:customStyle="1" w:styleId="2E0280182F0A4F7E8A01F30FEA01BEFD">
    <w:name w:val="2E0280182F0A4F7E8A01F30FEA01BEFD"/>
  </w:style>
  <w:style w:type="paragraph" w:customStyle="1" w:styleId="041AEEBB394F4D659E9B09A9A7072D32">
    <w:name w:val="041AEEBB394F4D659E9B09A9A7072D32"/>
  </w:style>
  <w:style w:type="paragraph" w:customStyle="1" w:styleId="0BDB45CC1A214DE9932943CEF42F3CEE">
    <w:name w:val="0BDB45CC1A214DE9932943CEF42F3CEE"/>
  </w:style>
  <w:style w:type="paragraph" w:customStyle="1" w:styleId="4AED83E7503A447C93511F8BB7D3708E">
    <w:name w:val="4AED83E7503A447C93511F8BB7D3708E"/>
  </w:style>
  <w:style w:type="paragraph" w:customStyle="1" w:styleId="0C1C774765584D12B8714B510E36F2CC">
    <w:name w:val="0C1C774765584D12B8714B510E36F2CC"/>
  </w:style>
  <w:style w:type="paragraph" w:customStyle="1" w:styleId="9E34803AD6A14A75A703C8F6BCDE9BDC">
    <w:name w:val="9E34803AD6A14A75A703C8F6BCDE9BDC"/>
  </w:style>
  <w:style w:type="paragraph" w:customStyle="1" w:styleId="A254B56FEF9246F699060C1309152FE0">
    <w:name w:val="A254B56FEF9246F699060C1309152FE0"/>
  </w:style>
  <w:style w:type="paragraph" w:customStyle="1" w:styleId="D10264CC24E4469F8CFE88652B4B29DF">
    <w:name w:val="D10264CC24E4469F8CFE88652B4B29DF"/>
  </w:style>
  <w:style w:type="paragraph" w:customStyle="1" w:styleId="2AB039F9A7104496929FFEC85FD948DC">
    <w:name w:val="2AB039F9A7104496929FFEC85FD948DC"/>
  </w:style>
  <w:style w:type="paragraph" w:customStyle="1" w:styleId="93454EB5D6A24E0AA2019A81DEAA8B46">
    <w:name w:val="93454EB5D6A24E0AA2019A81DEAA8B46"/>
  </w:style>
  <w:style w:type="paragraph" w:customStyle="1" w:styleId="B1C85C4824B04ADA99B1274295FAE336">
    <w:name w:val="B1C85C4824B04ADA99B1274295FAE336"/>
  </w:style>
  <w:style w:type="paragraph" w:customStyle="1" w:styleId="257C7CDAB4AC43418C585E0D4F2EBDF0">
    <w:name w:val="257C7CDAB4AC43418C585E0D4F2EBDF0"/>
  </w:style>
  <w:style w:type="paragraph" w:customStyle="1" w:styleId="EF3B8B74DA9F478B92B5364A7CDDB587">
    <w:name w:val="EF3B8B74DA9F478B92B5364A7CDDB587"/>
  </w:style>
  <w:style w:type="paragraph" w:customStyle="1" w:styleId="C6976F4ED3F348D8A47D7C1CED6D46AF">
    <w:name w:val="C6976F4ED3F348D8A47D7C1CED6D46AF"/>
  </w:style>
  <w:style w:type="paragraph" w:customStyle="1" w:styleId="19DC3F6708C94EB4847B34F92EB0DF97">
    <w:name w:val="19DC3F6708C94EB4847B34F92EB0DF97"/>
  </w:style>
  <w:style w:type="paragraph" w:customStyle="1" w:styleId="98DCBC5C3D6B424E946EA8BF2780C85F">
    <w:name w:val="98DCBC5C3D6B424E946EA8BF2780C85F"/>
  </w:style>
  <w:style w:type="paragraph" w:customStyle="1" w:styleId="66F4DD31373643EDB624CAE869AC7BE2">
    <w:name w:val="66F4DD31373643EDB624CAE869AC7BE2"/>
  </w:style>
  <w:style w:type="paragraph" w:customStyle="1" w:styleId="8F4E5B958A9F432F889BCB23F82DC044">
    <w:name w:val="8F4E5B958A9F432F889BCB23F82DC044"/>
  </w:style>
  <w:style w:type="paragraph" w:customStyle="1" w:styleId="36ECB709E6B44F97995479F53D4339EF">
    <w:name w:val="36ECB709E6B44F97995479F53D4339EF"/>
  </w:style>
  <w:style w:type="paragraph" w:customStyle="1" w:styleId="D2A759F0343C4E50B7F3A43BE8201720">
    <w:name w:val="D2A759F0343C4E50B7F3A43BE8201720"/>
  </w:style>
  <w:style w:type="paragraph" w:customStyle="1" w:styleId="41974D5B84AB48FF92D70C871E8B0418">
    <w:name w:val="41974D5B84AB48FF92D70C871E8B0418"/>
  </w:style>
  <w:style w:type="paragraph" w:customStyle="1" w:styleId="5481F7910167495C8DA93935936F69DE">
    <w:name w:val="5481F7910167495C8DA93935936F69DE"/>
  </w:style>
  <w:style w:type="paragraph" w:customStyle="1" w:styleId="B9D53952672E433EAD90DAA389776327">
    <w:name w:val="B9D53952672E433EAD90DAA389776327"/>
  </w:style>
  <w:style w:type="paragraph" w:customStyle="1" w:styleId="11A6984CBE7F470588B0D5214D5D886D">
    <w:name w:val="11A6984CBE7F470588B0D5214D5D886D"/>
  </w:style>
  <w:style w:type="paragraph" w:customStyle="1" w:styleId="55F42658BCD94B609B552CC336DA24B6">
    <w:name w:val="55F42658BCD94B609B552CC336DA24B6"/>
  </w:style>
  <w:style w:type="paragraph" w:customStyle="1" w:styleId="C4870A5F55FB433B8BDED7F526E022A0">
    <w:name w:val="C4870A5F55FB433B8BDED7F526E022A0"/>
  </w:style>
  <w:style w:type="paragraph" w:customStyle="1" w:styleId="87261D15DC8E4EB2851F995FEBA3D49F">
    <w:name w:val="87261D15DC8E4EB2851F995FEBA3D49F"/>
  </w:style>
  <w:style w:type="paragraph" w:customStyle="1" w:styleId="AF518E4014124E65A24B640417F0AB26">
    <w:name w:val="AF518E4014124E65A24B640417F0AB26"/>
  </w:style>
  <w:style w:type="paragraph" w:customStyle="1" w:styleId="8C0107DF7FA14A73BBACCEDB050E5CA0">
    <w:name w:val="8C0107DF7FA14A73BBACCEDB050E5CA0"/>
  </w:style>
  <w:style w:type="paragraph" w:customStyle="1" w:styleId="9835CD470FA14FCCB5DF690C81BE2E13">
    <w:name w:val="9835CD470FA14FCCB5DF690C81BE2E13"/>
  </w:style>
  <w:style w:type="paragraph" w:customStyle="1" w:styleId="AEA042F2D5F0437486199CAF90AD438E">
    <w:name w:val="AEA042F2D5F0437486199CAF90AD438E"/>
  </w:style>
  <w:style w:type="paragraph" w:customStyle="1" w:styleId="C3F889DC8F42490286014093A4BCF163">
    <w:name w:val="C3F889DC8F42490286014093A4BCF163"/>
  </w:style>
  <w:style w:type="paragraph" w:customStyle="1" w:styleId="56E44FEE6B2B470D8B5FBEDEA88B9F4C">
    <w:name w:val="56E44FEE6B2B470D8B5FBEDEA88B9F4C"/>
  </w:style>
  <w:style w:type="paragraph" w:customStyle="1" w:styleId="0EE43C05DE8247CAA29B0E4A493FB097">
    <w:name w:val="0EE43C05DE8247CAA29B0E4A493FB097"/>
  </w:style>
  <w:style w:type="paragraph" w:customStyle="1" w:styleId="AAAE26B1E0524C689A804BA4925F3E9C">
    <w:name w:val="AAAE26B1E0524C689A804BA4925F3E9C"/>
  </w:style>
  <w:style w:type="paragraph" w:customStyle="1" w:styleId="3BCA7A1FD5A54ECD980C0F8C5EE7B81C">
    <w:name w:val="3BCA7A1FD5A54ECD980C0F8C5EE7B81C"/>
  </w:style>
  <w:style w:type="paragraph" w:customStyle="1" w:styleId="BB9EA2D335B54745A805DBD68C25B534">
    <w:name w:val="BB9EA2D335B54745A805DBD68C25B534"/>
  </w:style>
  <w:style w:type="paragraph" w:customStyle="1" w:styleId="6D08B1D6E804407681C08108D593B68F">
    <w:name w:val="6D08B1D6E804407681C08108D593B68F"/>
  </w:style>
  <w:style w:type="paragraph" w:customStyle="1" w:styleId="E899C0404D4245DA9C18379467A71528">
    <w:name w:val="E899C0404D4245DA9C18379467A71528"/>
  </w:style>
  <w:style w:type="paragraph" w:customStyle="1" w:styleId="78232D3DDF4B4972AFC8B7F6592EE251">
    <w:name w:val="78232D3DDF4B4972AFC8B7F6592EE251"/>
  </w:style>
  <w:style w:type="paragraph" w:customStyle="1" w:styleId="286A9CBBEEC14D488151F47262B91B2D">
    <w:name w:val="286A9CBBEEC14D488151F47262B91B2D"/>
  </w:style>
  <w:style w:type="paragraph" w:customStyle="1" w:styleId="13F1420C3E8C4BC08CEA97188584F3CF">
    <w:name w:val="13F1420C3E8C4BC08CEA97188584F3CF"/>
  </w:style>
  <w:style w:type="paragraph" w:customStyle="1" w:styleId="44FE3823E09840D4B7E9394E5368F6E1">
    <w:name w:val="44FE3823E09840D4B7E9394E5368F6E1"/>
  </w:style>
  <w:style w:type="paragraph" w:customStyle="1" w:styleId="2F9A02F9A0EE43C793B9872C6496EA8E">
    <w:name w:val="2F9A02F9A0EE43C793B9872C6496EA8E"/>
  </w:style>
  <w:style w:type="paragraph" w:customStyle="1" w:styleId="91831707FD5E4C8E9B13D26FEC0B8BE8">
    <w:name w:val="91831707FD5E4C8E9B13D26FEC0B8BE8"/>
  </w:style>
  <w:style w:type="paragraph" w:customStyle="1" w:styleId="E784C71CF0DA4BFA9D0CF693F7DEEBFA">
    <w:name w:val="E784C71CF0DA4BFA9D0CF693F7DEEBFA"/>
  </w:style>
  <w:style w:type="paragraph" w:customStyle="1" w:styleId="3F66122F104B4AAB95DA67D8242018BC">
    <w:name w:val="3F66122F104B4AAB95DA67D8242018BC"/>
  </w:style>
  <w:style w:type="paragraph" w:customStyle="1" w:styleId="2F206188217042DDBEAFC5E51E7AC47B">
    <w:name w:val="2F206188217042DDBEAFC5E51E7AC47B"/>
  </w:style>
  <w:style w:type="paragraph" w:customStyle="1" w:styleId="4A1AC4A1855B4E79A56DB82C1200910D">
    <w:name w:val="4A1AC4A1855B4E79A56DB82C1200910D"/>
  </w:style>
  <w:style w:type="paragraph" w:customStyle="1" w:styleId="89B53DA8CBCB4F5BB84310F55B37DB93">
    <w:name w:val="89B53DA8CBCB4F5BB84310F55B37DB93"/>
  </w:style>
  <w:style w:type="paragraph" w:customStyle="1" w:styleId="AA1F16338B024C0BB88730C9B1F0A36A">
    <w:name w:val="AA1F16338B024C0BB88730C9B1F0A36A"/>
  </w:style>
  <w:style w:type="paragraph" w:customStyle="1" w:styleId="12C5360A57CE4FC3B401D423712D4F63">
    <w:name w:val="12C5360A57CE4FC3B401D423712D4F63"/>
  </w:style>
  <w:style w:type="paragraph" w:customStyle="1" w:styleId="8FA91C0F24934BECBF61823F841D23A5">
    <w:name w:val="8FA91C0F24934BECBF61823F841D23A5"/>
  </w:style>
  <w:style w:type="paragraph" w:customStyle="1" w:styleId="434D23AF9E454427A70762F9FC79E9B1">
    <w:name w:val="434D23AF9E454427A70762F9FC79E9B1"/>
  </w:style>
  <w:style w:type="paragraph" w:customStyle="1" w:styleId="BC3A327A60854E85B84FCDDED45722AC">
    <w:name w:val="BC3A327A60854E85B84FCDDED45722AC"/>
  </w:style>
  <w:style w:type="paragraph" w:customStyle="1" w:styleId="97690E74C6504344B2A22C2B8FA41076">
    <w:name w:val="97690E74C6504344B2A22C2B8FA41076"/>
  </w:style>
  <w:style w:type="paragraph" w:customStyle="1" w:styleId="1F09B0497AA34412BFE52D45FE584A70">
    <w:name w:val="1F09B0497AA34412BFE52D45FE584A70"/>
  </w:style>
  <w:style w:type="paragraph" w:customStyle="1" w:styleId="C4EFD11007AB4B78A48CFC67015CDCB7">
    <w:name w:val="C4EFD11007AB4B78A48CFC67015CDCB7"/>
  </w:style>
  <w:style w:type="paragraph" w:customStyle="1" w:styleId="9C0BB49EC8154639973C47AEC965E7EB">
    <w:name w:val="9C0BB49EC8154639973C47AEC965E7EB"/>
  </w:style>
  <w:style w:type="paragraph" w:customStyle="1" w:styleId="5F3F6E82DBEB43B6AD6EBA8294768AD2">
    <w:name w:val="5F3F6E82DBEB43B6AD6EBA8294768AD2"/>
  </w:style>
  <w:style w:type="paragraph" w:customStyle="1" w:styleId="3C098B3A87DF4E7BB66FB5ED77FB566F">
    <w:name w:val="3C098B3A87DF4E7BB66FB5ED77FB566F"/>
  </w:style>
  <w:style w:type="paragraph" w:customStyle="1" w:styleId="7B4C4592B76245ECB73F34E91E30D735">
    <w:name w:val="7B4C4592B76245ECB73F34E91E30D735"/>
  </w:style>
  <w:style w:type="paragraph" w:customStyle="1" w:styleId="265D04ACF44A4481B091A918E0A20C62">
    <w:name w:val="265D04ACF44A4481B091A918E0A20C62"/>
  </w:style>
  <w:style w:type="paragraph" w:customStyle="1" w:styleId="D97A0D7E0B244ABD993ACBB235B4E9DE">
    <w:name w:val="D97A0D7E0B244ABD993ACBB235B4E9DE"/>
  </w:style>
  <w:style w:type="paragraph" w:customStyle="1" w:styleId="D19FBC3766744506B3D72715E11F6810">
    <w:name w:val="D19FBC3766744506B3D72715E11F6810"/>
  </w:style>
  <w:style w:type="paragraph" w:customStyle="1" w:styleId="795AD007B5BC451AAE2B66C9F3F1CED7">
    <w:name w:val="795AD007B5BC451AAE2B66C9F3F1CED7"/>
  </w:style>
  <w:style w:type="paragraph" w:customStyle="1" w:styleId="113BE70DEEF4401397C881F86AD1A2D5">
    <w:name w:val="113BE70DEEF4401397C881F86AD1A2D5"/>
  </w:style>
  <w:style w:type="paragraph" w:customStyle="1" w:styleId="6EDDCFD6D34941D88C079E62AC52B3F5">
    <w:name w:val="6EDDCFD6D34941D88C079E62AC52B3F5"/>
  </w:style>
  <w:style w:type="paragraph" w:customStyle="1" w:styleId="53098C26E37D45E69EF68D95DA8F230B">
    <w:name w:val="53098C26E37D45E69EF68D95DA8F230B"/>
  </w:style>
  <w:style w:type="paragraph" w:customStyle="1" w:styleId="7C126AF03FFD4213BEAADCEE638E7FBE">
    <w:name w:val="7C126AF03FFD4213BEAADCEE638E7FBE"/>
  </w:style>
  <w:style w:type="paragraph" w:customStyle="1" w:styleId="44FC584AEA384995BBD3E9E0AEF24684">
    <w:name w:val="44FC584AEA384995BBD3E9E0AEF24684"/>
  </w:style>
  <w:style w:type="paragraph" w:customStyle="1" w:styleId="3EEC20AA80F44B21BB1BD3E49B5A1445">
    <w:name w:val="3EEC20AA80F44B21BB1BD3E49B5A1445"/>
  </w:style>
  <w:style w:type="paragraph" w:customStyle="1" w:styleId="4D187C9269F849BDAD343277813171EF">
    <w:name w:val="4D187C9269F849BDAD343277813171EF"/>
  </w:style>
  <w:style w:type="paragraph" w:customStyle="1" w:styleId="CB7E699A520446CCB7E91157B8E07EB6">
    <w:name w:val="CB7E699A520446CCB7E91157B8E07EB6"/>
  </w:style>
  <w:style w:type="paragraph" w:customStyle="1" w:styleId="EAA80AA1AC474A068AA7309511B6F995">
    <w:name w:val="EAA80AA1AC474A068AA7309511B6F995"/>
  </w:style>
  <w:style w:type="paragraph" w:customStyle="1" w:styleId="440203F192C14A02A5A58599806F7196">
    <w:name w:val="440203F192C14A02A5A58599806F7196"/>
  </w:style>
  <w:style w:type="paragraph" w:customStyle="1" w:styleId="EFD61EB2EBDF4807B0712C48CBCC1763">
    <w:name w:val="EFD61EB2EBDF4807B0712C48CBCC1763"/>
  </w:style>
  <w:style w:type="paragraph" w:customStyle="1" w:styleId="5E9275CBDF1D48929654F2D2840B2E78">
    <w:name w:val="5E9275CBDF1D48929654F2D2840B2E78"/>
  </w:style>
  <w:style w:type="paragraph" w:customStyle="1" w:styleId="31B5E709EF964BF784C6A171868C5D09">
    <w:name w:val="31B5E709EF964BF784C6A171868C5D09"/>
  </w:style>
  <w:style w:type="paragraph" w:customStyle="1" w:styleId="94704CBAE5484E3E8BC50CBE3633B8AE">
    <w:name w:val="94704CBAE5484E3E8BC50CBE3633B8AE"/>
  </w:style>
  <w:style w:type="paragraph" w:customStyle="1" w:styleId="E8729383275C4EFF8453FB3698EB5173">
    <w:name w:val="E8729383275C4EFF8453FB3698EB5173"/>
  </w:style>
  <w:style w:type="paragraph" w:customStyle="1" w:styleId="69E0681004AF49A1A230C8D207501AA6">
    <w:name w:val="69E0681004AF49A1A230C8D207501AA6"/>
  </w:style>
  <w:style w:type="paragraph" w:customStyle="1" w:styleId="3BE3AF47642C499093582376D4AD8562">
    <w:name w:val="3BE3AF47642C499093582376D4AD8562"/>
  </w:style>
  <w:style w:type="paragraph" w:customStyle="1" w:styleId="596FEE05307A495BA245E499BC548301">
    <w:name w:val="596FEE05307A495BA245E499BC548301"/>
  </w:style>
  <w:style w:type="paragraph" w:customStyle="1" w:styleId="5A5F625CA1C347A2BDDDE1F255260EC7">
    <w:name w:val="5A5F625CA1C347A2BDDDE1F255260EC7"/>
  </w:style>
  <w:style w:type="paragraph" w:customStyle="1" w:styleId="6C73A19E1E0141498A204C74F642D9AB">
    <w:name w:val="6C73A19E1E0141498A204C74F642D9AB"/>
  </w:style>
  <w:style w:type="paragraph" w:customStyle="1" w:styleId="9FFD7987895D4896B09132BD74BD6436">
    <w:name w:val="9FFD7987895D4896B09132BD74BD6436"/>
  </w:style>
  <w:style w:type="paragraph" w:customStyle="1" w:styleId="E3F23EC91CFF43B9BBCD2A24B0D6E8E0">
    <w:name w:val="E3F23EC91CFF43B9BBCD2A24B0D6E8E0"/>
  </w:style>
  <w:style w:type="paragraph" w:customStyle="1" w:styleId="7580D2E5454F496DA2F2C9D46D2C915D">
    <w:name w:val="7580D2E5454F496DA2F2C9D46D2C915D"/>
  </w:style>
  <w:style w:type="paragraph" w:customStyle="1" w:styleId="AD2DA26B1B794B8C8525FFBBF78BC284">
    <w:name w:val="AD2DA26B1B794B8C8525FFBBF78BC284"/>
  </w:style>
  <w:style w:type="paragraph" w:customStyle="1" w:styleId="0DDB2C7160DD4B4A82CA0DA8148C4216">
    <w:name w:val="0DDB2C7160DD4B4A82CA0DA8148C4216"/>
  </w:style>
  <w:style w:type="paragraph" w:customStyle="1" w:styleId="EC22E6C36FC94716A43082E550C95EB2">
    <w:name w:val="EC22E6C36FC94716A43082E550C95EB2"/>
  </w:style>
  <w:style w:type="paragraph" w:customStyle="1" w:styleId="FB6C49DFFAB84E20BDB3E0735F89CB9B">
    <w:name w:val="FB6C49DFFAB84E20BDB3E0735F89CB9B"/>
  </w:style>
  <w:style w:type="paragraph" w:customStyle="1" w:styleId="6ACE3FE2D8AE4BC3B524D082EE3CFA9B">
    <w:name w:val="6ACE3FE2D8AE4BC3B524D082EE3CFA9B"/>
  </w:style>
  <w:style w:type="paragraph" w:customStyle="1" w:styleId="5AC8FD517E4E449C9E6584055DE697A4">
    <w:name w:val="5AC8FD517E4E449C9E6584055DE697A4"/>
  </w:style>
  <w:style w:type="paragraph" w:customStyle="1" w:styleId="00C59CE516BF4173876369D9552B4CCF">
    <w:name w:val="00C59CE516BF4173876369D9552B4CCF"/>
  </w:style>
  <w:style w:type="paragraph" w:customStyle="1" w:styleId="F9CA9A157D6D44BD89914E29BB2CF743">
    <w:name w:val="F9CA9A157D6D44BD89914E29BB2CF743"/>
  </w:style>
  <w:style w:type="paragraph" w:customStyle="1" w:styleId="FC8B48AECA9E48A48FFB1B2D46302845">
    <w:name w:val="FC8B48AECA9E48A48FFB1B2D46302845"/>
  </w:style>
  <w:style w:type="paragraph" w:customStyle="1" w:styleId="A718711AD3EC49AFBB01E0DCC8D01230">
    <w:name w:val="A718711AD3EC49AFBB01E0DCC8D01230"/>
  </w:style>
  <w:style w:type="paragraph" w:customStyle="1" w:styleId="6D1DE04394FC46DCA6050B7FBECB53D4">
    <w:name w:val="6D1DE04394FC46DCA6050B7FBECB53D4"/>
  </w:style>
  <w:style w:type="paragraph" w:customStyle="1" w:styleId="F70638A09D5F487C9107AC33472B93F9">
    <w:name w:val="F70638A09D5F487C9107AC33472B93F9"/>
  </w:style>
  <w:style w:type="paragraph" w:customStyle="1" w:styleId="D9A4FB212BF24B5E81D070F3A9F1EF98">
    <w:name w:val="D9A4FB212BF24B5E81D070F3A9F1EF98"/>
  </w:style>
  <w:style w:type="paragraph" w:customStyle="1" w:styleId="A53FFC5B47B44C3E90355B0B6BA33923">
    <w:name w:val="A53FFC5B47B44C3E90355B0B6BA33923"/>
  </w:style>
  <w:style w:type="paragraph" w:customStyle="1" w:styleId="DEA6C96098104CF98E71EAFB5EBA1237">
    <w:name w:val="DEA6C96098104CF98E71EAFB5EBA1237"/>
  </w:style>
  <w:style w:type="paragraph" w:customStyle="1" w:styleId="CE876AD5D9CD4D4CB304BB357BA47D63">
    <w:name w:val="CE876AD5D9CD4D4CB304BB357BA47D63"/>
  </w:style>
  <w:style w:type="paragraph" w:customStyle="1" w:styleId="776C905BE0BB432EAD21AE34B1E21A05">
    <w:name w:val="776C905BE0BB432EAD21AE34B1E21A05"/>
  </w:style>
  <w:style w:type="paragraph" w:customStyle="1" w:styleId="6C4FC20A15C54DB687FEB9019AA03171">
    <w:name w:val="6C4FC20A15C54DB687FEB9019AA03171"/>
  </w:style>
  <w:style w:type="paragraph" w:customStyle="1" w:styleId="0563D22FBD1A40BF880648026C7A4FE9">
    <w:name w:val="0563D22FBD1A40BF880648026C7A4FE9"/>
  </w:style>
  <w:style w:type="paragraph" w:customStyle="1" w:styleId="19FF40AB23B74468A08EDC5A5AC75FF1">
    <w:name w:val="19FF40AB23B74468A08EDC5A5AC75FF1"/>
  </w:style>
  <w:style w:type="paragraph" w:customStyle="1" w:styleId="31CB7B7E63454A0385BA701EC5948AD6">
    <w:name w:val="31CB7B7E63454A0385BA701EC5948AD6"/>
  </w:style>
  <w:style w:type="paragraph" w:customStyle="1" w:styleId="40F954D3B97246499A2FA8E319AC0AEB">
    <w:name w:val="40F954D3B97246499A2FA8E319AC0AEB"/>
  </w:style>
  <w:style w:type="paragraph" w:customStyle="1" w:styleId="17E226A813B04E3A8714CCC596EAF2FF">
    <w:name w:val="17E226A813B04E3A8714CCC596EAF2FF"/>
  </w:style>
  <w:style w:type="paragraph" w:customStyle="1" w:styleId="0708895277BD49F1B04553881E743A52">
    <w:name w:val="0708895277BD49F1B04553881E743A52"/>
  </w:style>
  <w:style w:type="paragraph" w:customStyle="1" w:styleId="A4FEBEBEB4C94D6A905B819A49F5740A">
    <w:name w:val="A4FEBEBEB4C94D6A905B819A49F5740A"/>
  </w:style>
  <w:style w:type="paragraph" w:customStyle="1" w:styleId="18BB49887E2F4C5C98172953438F062D">
    <w:name w:val="18BB49887E2F4C5C98172953438F062D"/>
  </w:style>
  <w:style w:type="paragraph" w:customStyle="1" w:styleId="0ED637604392451F9033C10FEA760925">
    <w:name w:val="0ED637604392451F9033C10FEA760925"/>
  </w:style>
  <w:style w:type="paragraph" w:customStyle="1" w:styleId="3A48E3E3D7AD4A279B3E2EABAE48C872">
    <w:name w:val="3A48E3E3D7AD4A279B3E2EABAE48C872"/>
  </w:style>
  <w:style w:type="paragraph" w:customStyle="1" w:styleId="3A266446DD7448FB84900EC86CAD49F0">
    <w:name w:val="3A266446DD7448FB84900EC86CAD49F0"/>
  </w:style>
  <w:style w:type="paragraph" w:customStyle="1" w:styleId="0F536244340545BA831A76B5118A5A91">
    <w:name w:val="0F536244340545BA831A76B5118A5A91"/>
  </w:style>
  <w:style w:type="paragraph" w:customStyle="1" w:styleId="16253185D23D4F4CA0E194E8EE066F1E">
    <w:name w:val="16253185D23D4F4CA0E194E8EE066F1E"/>
  </w:style>
  <w:style w:type="paragraph" w:customStyle="1" w:styleId="E571865710FD4E6A956F29532B2168E5">
    <w:name w:val="E571865710FD4E6A956F29532B2168E5"/>
  </w:style>
  <w:style w:type="paragraph" w:customStyle="1" w:styleId="655D2A99E8D74128BD20DE42E5EBD067">
    <w:name w:val="655D2A99E8D74128BD20DE42E5EBD067"/>
  </w:style>
  <w:style w:type="paragraph" w:customStyle="1" w:styleId="EDCB4E463CD04EC3A6ADE5051A670BA4">
    <w:name w:val="EDCB4E463CD04EC3A6ADE5051A670BA4"/>
  </w:style>
  <w:style w:type="paragraph" w:customStyle="1" w:styleId="128391F6387B47A291D867AA587B0C3A">
    <w:name w:val="128391F6387B47A291D867AA587B0C3A"/>
  </w:style>
  <w:style w:type="paragraph" w:customStyle="1" w:styleId="F5CD76F0CED64F5F8578E41DF1D3C602">
    <w:name w:val="F5CD76F0CED64F5F8578E41DF1D3C602"/>
  </w:style>
  <w:style w:type="paragraph" w:customStyle="1" w:styleId="ECEBE932E8D7407298D4862FB1E954BA">
    <w:name w:val="ECEBE932E8D7407298D4862FB1E954BA"/>
  </w:style>
  <w:style w:type="paragraph" w:customStyle="1" w:styleId="5039828A58F545EA96C0784C3DC296B4">
    <w:name w:val="5039828A58F545EA96C0784C3DC296B4"/>
  </w:style>
  <w:style w:type="paragraph" w:customStyle="1" w:styleId="1A47BC63AD224CB78F1ED8A8CA3E7A9A">
    <w:name w:val="1A47BC63AD224CB78F1ED8A8CA3E7A9A"/>
  </w:style>
  <w:style w:type="paragraph" w:customStyle="1" w:styleId="C0CB87B44FA8428D8011A5D7ED0CA429">
    <w:name w:val="C0CB87B44FA8428D8011A5D7ED0CA429"/>
  </w:style>
  <w:style w:type="paragraph" w:customStyle="1" w:styleId="BFA47753474641A9BCE18AEF15B310F7">
    <w:name w:val="BFA47753474641A9BCE18AEF15B310F7"/>
  </w:style>
  <w:style w:type="paragraph" w:customStyle="1" w:styleId="ABCD34F2A706423D8B9C4A0B3BD7D145">
    <w:name w:val="ABCD34F2A706423D8B9C4A0B3BD7D145"/>
  </w:style>
  <w:style w:type="paragraph" w:customStyle="1" w:styleId="10D69E49506F48E79CC7B698AA81C2EF">
    <w:name w:val="10D69E49506F48E79CC7B698AA81C2EF"/>
  </w:style>
  <w:style w:type="paragraph" w:customStyle="1" w:styleId="2D8EE8FF53C649CB802CE62D1980CD9B">
    <w:name w:val="2D8EE8FF53C649CB802CE62D1980CD9B"/>
  </w:style>
  <w:style w:type="paragraph" w:customStyle="1" w:styleId="3CF5926EC6C6479784F429E59C7BB506">
    <w:name w:val="3CF5926EC6C6479784F429E59C7BB506"/>
  </w:style>
  <w:style w:type="paragraph" w:customStyle="1" w:styleId="BA75D4330F2C49189E205324F3921187">
    <w:name w:val="BA75D4330F2C49189E205324F3921187"/>
  </w:style>
  <w:style w:type="paragraph" w:customStyle="1" w:styleId="F6E3E88FB8D84D7B880D5D38F4E0EDFD">
    <w:name w:val="F6E3E88FB8D84D7B880D5D38F4E0EDFD"/>
  </w:style>
  <w:style w:type="paragraph" w:customStyle="1" w:styleId="4A5B4459A0E04796BC6C1B92960F4441">
    <w:name w:val="4A5B4459A0E04796BC6C1B92960F4441"/>
  </w:style>
  <w:style w:type="paragraph" w:customStyle="1" w:styleId="1112463913704E8F947F97E5B36E043A">
    <w:name w:val="1112463913704E8F947F97E5B36E043A"/>
  </w:style>
  <w:style w:type="paragraph" w:customStyle="1" w:styleId="C874022E805942D2AD773FD006946426">
    <w:name w:val="C874022E805942D2AD773FD006946426"/>
  </w:style>
  <w:style w:type="paragraph" w:customStyle="1" w:styleId="617E064CD4C941228AEF799C3F88EAE5">
    <w:name w:val="617E064CD4C941228AEF799C3F88EAE5"/>
  </w:style>
  <w:style w:type="paragraph" w:customStyle="1" w:styleId="E153F7ED1768497A8141C47828209963">
    <w:name w:val="E153F7ED1768497A8141C47828209963"/>
  </w:style>
  <w:style w:type="paragraph" w:customStyle="1" w:styleId="530AD0A639CF46C2A4479E272C35B4D7">
    <w:name w:val="530AD0A639CF46C2A4479E272C35B4D7"/>
  </w:style>
  <w:style w:type="paragraph" w:customStyle="1" w:styleId="E3E1CDF5018F4441AD9A7EDCEB84E58A">
    <w:name w:val="E3E1CDF5018F4441AD9A7EDCEB84E58A"/>
  </w:style>
  <w:style w:type="paragraph" w:customStyle="1" w:styleId="059602126BB9441F9D0734D9D07B93D5">
    <w:name w:val="059602126BB9441F9D0734D9D07B93D5"/>
  </w:style>
  <w:style w:type="paragraph" w:customStyle="1" w:styleId="01976B5A768A49B0AB0408F2144AFB4E">
    <w:name w:val="01976B5A768A49B0AB0408F2144AFB4E"/>
  </w:style>
  <w:style w:type="paragraph" w:customStyle="1" w:styleId="1B0FFCEEA0864AB4BDD38EE77EEA050A">
    <w:name w:val="1B0FFCEEA0864AB4BDD38EE77EEA050A"/>
  </w:style>
  <w:style w:type="paragraph" w:customStyle="1" w:styleId="1EE04B8B314346098F487B8BE8191626">
    <w:name w:val="1EE04B8B314346098F487B8BE8191626"/>
  </w:style>
  <w:style w:type="paragraph" w:customStyle="1" w:styleId="E93AA9AE99E54A7BB01AB0646364BA6A">
    <w:name w:val="E93AA9AE99E54A7BB01AB0646364BA6A"/>
  </w:style>
  <w:style w:type="paragraph" w:customStyle="1" w:styleId="23CD682003D042C3850550693504440B">
    <w:name w:val="23CD682003D042C3850550693504440B"/>
  </w:style>
  <w:style w:type="paragraph" w:customStyle="1" w:styleId="C880F27E9DC24FE5AAB93130B49294E8">
    <w:name w:val="C880F27E9DC24FE5AAB93130B49294E8"/>
  </w:style>
  <w:style w:type="paragraph" w:customStyle="1" w:styleId="EFE4F826CF244CBAA2650EED425B3FBF">
    <w:name w:val="EFE4F826CF244CBAA2650EED425B3FBF"/>
  </w:style>
  <w:style w:type="paragraph" w:customStyle="1" w:styleId="05ECA905D5ED4187B002852A2EE36100">
    <w:name w:val="05ECA905D5ED4187B002852A2EE36100"/>
  </w:style>
  <w:style w:type="paragraph" w:customStyle="1" w:styleId="BBCFDF1694774529BA16E1DB09A2561C">
    <w:name w:val="BBCFDF1694774529BA16E1DB09A2561C"/>
  </w:style>
  <w:style w:type="paragraph" w:customStyle="1" w:styleId="DC0ED17BEFBD4AD088B4573DE7F063A6">
    <w:name w:val="DC0ED17BEFBD4AD088B4573DE7F063A6"/>
  </w:style>
  <w:style w:type="paragraph" w:customStyle="1" w:styleId="997A96A3D1F0410182453FFE4ACE9273">
    <w:name w:val="997A96A3D1F0410182453FFE4ACE9273"/>
  </w:style>
  <w:style w:type="paragraph" w:customStyle="1" w:styleId="05A1D61872844EBEBB2596C1276AEEAD">
    <w:name w:val="05A1D61872844EBEBB2596C1276AEEAD"/>
  </w:style>
  <w:style w:type="paragraph" w:customStyle="1" w:styleId="C1F6277486024E8CB229A57668419932">
    <w:name w:val="C1F6277486024E8CB229A57668419932"/>
  </w:style>
  <w:style w:type="paragraph" w:customStyle="1" w:styleId="29F00323277747849316B3621319780D">
    <w:name w:val="29F00323277747849316B3621319780D"/>
  </w:style>
  <w:style w:type="paragraph" w:customStyle="1" w:styleId="9FA6BCB447F74C4896E71177BE59DECA">
    <w:name w:val="9FA6BCB447F74C4896E71177BE59DECA"/>
  </w:style>
  <w:style w:type="paragraph" w:customStyle="1" w:styleId="C7F9110107664083A730F59515BDDC07">
    <w:name w:val="C7F9110107664083A730F59515BDDC07"/>
  </w:style>
  <w:style w:type="paragraph" w:customStyle="1" w:styleId="B774BED5F6514EC7B34136D6F1D3E318">
    <w:name w:val="B774BED5F6514EC7B34136D6F1D3E318"/>
  </w:style>
  <w:style w:type="paragraph" w:customStyle="1" w:styleId="CCD1E06ED7AF48BFAA1CB7FC7148D3B6">
    <w:name w:val="CCD1E06ED7AF48BFAA1CB7FC7148D3B6"/>
  </w:style>
  <w:style w:type="paragraph" w:customStyle="1" w:styleId="E901785B82DE43BC92CC4A5F2355EF44">
    <w:name w:val="E901785B82DE43BC92CC4A5F2355EF44"/>
  </w:style>
  <w:style w:type="paragraph" w:customStyle="1" w:styleId="E12710930B2847889EFB6FD4F851C8CC">
    <w:name w:val="E12710930B2847889EFB6FD4F851C8CC"/>
  </w:style>
  <w:style w:type="paragraph" w:customStyle="1" w:styleId="BFF7BF900BF04E26ABE5CA7620FF8702">
    <w:name w:val="BFF7BF900BF04E26ABE5CA7620FF8702"/>
  </w:style>
  <w:style w:type="paragraph" w:customStyle="1" w:styleId="F3824C4CF2DD49D0B309389AF5CAF498">
    <w:name w:val="F3824C4CF2DD49D0B309389AF5CAF498"/>
  </w:style>
  <w:style w:type="paragraph" w:customStyle="1" w:styleId="B0A8290E88CF4A3699ADB88E704F9888">
    <w:name w:val="B0A8290E88CF4A3699ADB88E704F9888"/>
  </w:style>
  <w:style w:type="paragraph" w:customStyle="1" w:styleId="7E3AA6B60EB34EB1862B6AD4E77D2709">
    <w:name w:val="7E3AA6B60EB34EB1862B6AD4E77D2709"/>
  </w:style>
  <w:style w:type="paragraph" w:customStyle="1" w:styleId="A26B6C1EF4344D64B458CBE5E564B45E">
    <w:name w:val="A26B6C1EF4344D64B458CBE5E564B45E"/>
  </w:style>
  <w:style w:type="paragraph" w:customStyle="1" w:styleId="AFC7340EEBF048F9A194E34EA104D263">
    <w:name w:val="AFC7340EEBF048F9A194E34EA104D263"/>
  </w:style>
  <w:style w:type="paragraph" w:customStyle="1" w:styleId="C6C670A09E2F49B78919C5C44F71E2BC">
    <w:name w:val="C6C670A09E2F49B78919C5C44F71E2BC"/>
  </w:style>
  <w:style w:type="paragraph" w:customStyle="1" w:styleId="B91372AD227440D083A6B5E913963B7C">
    <w:name w:val="B91372AD227440D083A6B5E913963B7C"/>
  </w:style>
  <w:style w:type="paragraph" w:customStyle="1" w:styleId="ED0DC6F5A3E24C1B978048E337C58646">
    <w:name w:val="ED0DC6F5A3E24C1B978048E337C58646"/>
  </w:style>
  <w:style w:type="paragraph" w:customStyle="1" w:styleId="20AE7E6A2BA0411D84CB75F173E1FFDB">
    <w:name w:val="20AE7E6A2BA0411D84CB75F173E1FFDB"/>
  </w:style>
  <w:style w:type="paragraph" w:customStyle="1" w:styleId="E72B6C4CFD7B433E970F4105AE2AC910">
    <w:name w:val="E72B6C4CFD7B433E970F4105AE2AC910"/>
  </w:style>
  <w:style w:type="paragraph" w:customStyle="1" w:styleId="1886213F41CA4E7A96EB1AFB21133D10">
    <w:name w:val="1886213F41CA4E7A96EB1AFB21133D10"/>
  </w:style>
  <w:style w:type="paragraph" w:customStyle="1" w:styleId="C408036525C7417AB193DC18A87A5286">
    <w:name w:val="C408036525C7417AB193DC18A87A5286"/>
  </w:style>
  <w:style w:type="paragraph" w:customStyle="1" w:styleId="4DA3947AFCFE4227AE6AA1136DA92FBA">
    <w:name w:val="4DA3947AFCFE4227AE6AA1136DA92FBA"/>
  </w:style>
  <w:style w:type="paragraph" w:customStyle="1" w:styleId="CA6F5B3454D8426DACC6F941B344F6EA">
    <w:name w:val="CA6F5B3454D8426DACC6F941B344F6EA"/>
  </w:style>
  <w:style w:type="paragraph" w:customStyle="1" w:styleId="F9397F3B7A19405F87E82EAF228B2233">
    <w:name w:val="F9397F3B7A19405F87E82EAF228B2233"/>
  </w:style>
  <w:style w:type="paragraph" w:customStyle="1" w:styleId="DC9B6298D6BB4DA48F640E24A09ABDDF">
    <w:name w:val="DC9B6298D6BB4DA48F640E24A09ABDDF"/>
  </w:style>
  <w:style w:type="paragraph" w:customStyle="1" w:styleId="BAEEBAEFC03244D08BE2EBF60D487585">
    <w:name w:val="BAEEBAEFC03244D08BE2EBF60D487585"/>
  </w:style>
  <w:style w:type="paragraph" w:customStyle="1" w:styleId="9D7DC9DAB5134416B65721E8927B7431">
    <w:name w:val="9D7DC9DAB5134416B65721E8927B7431"/>
  </w:style>
  <w:style w:type="paragraph" w:customStyle="1" w:styleId="EEA2328579004522A86CB1C2F380555B">
    <w:name w:val="EEA2328579004522A86CB1C2F380555B"/>
  </w:style>
  <w:style w:type="paragraph" w:customStyle="1" w:styleId="CC88340E760C4ADC91C2D0A0F736AFF4">
    <w:name w:val="CC88340E760C4ADC91C2D0A0F736AFF4"/>
  </w:style>
  <w:style w:type="paragraph" w:customStyle="1" w:styleId="C76FA7FDCB8E414895C36B7C01334A5B">
    <w:name w:val="C76FA7FDCB8E414895C36B7C01334A5B"/>
  </w:style>
  <w:style w:type="paragraph" w:customStyle="1" w:styleId="85FBD34A05E647D8BADB87F4B6B90E3C">
    <w:name w:val="85FBD34A05E647D8BADB87F4B6B90E3C"/>
  </w:style>
  <w:style w:type="paragraph" w:customStyle="1" w:styleId="823337146250424DA6823194F86B8667">
    <w:name w:val="823337146250424DA6823194F86B8667"/>
  </w:style>
  <w:style w:type="paragraph" w:customStyle="1" w:styleId="C1130796D5974438955ED7B0E989CF3F">
    <w:name w:val="C1130796D5974438955ED7B0E989CF3F"/>
  </w:style>
  <w:style w:type="paragraph" w:customStyle="1" w:styleId="D22F7601406C4A4FBCB5980F42197FC4">
    <w:name w:val="D22F7601406C4A4FBCB5980F42197FC4"/>
  </w:style>
  <w:style w:type="paragraph" w:customStyle="1" w:styleId="7BDB8EAE628742C9AA28570E8E8467C5">
    <w:name w:val="7BDB8EAE628742C9AA28570E8E8467C5"/>
  </w:style>
  <w:style w:type="paragraph" w:customStyle="1" w:styleId="146DD3199DEC4CCC9AD094668B84DFF0">
    <w:name w:val="146DD3199DEC4CCC9AD094668B84DFF0"/>
  </w:style>
  <w:style w:type="paragraph" w:customStyle="1" w:styleId="29FE576B72A940EBB56B67439A24CD29">
    <w:name w:val="29FE576B72A940EBB56B67439A24CD29"/>
  </w:style>
  <w:style w:type="paragraph" w:customStyle="1" w:styleId="A13BE16B420C45B389859635BAB0CDE6">
    <w:name w:val="A13BE16B420C45B389859635BAB0CDE6"/>
  </w:style>
  <w:style w:type="paragraph" w:customStyle="1" w:styleId="9BAF3F1D0BF5470D897877181A965A5F">
    <w:name w:val="9BAF3F1D0BF5470D897877181A965A5F"/>
  </w:style>
  <w:style w:type="paragraph" w:customStyle="1" w:styleId="D778965E744543B1A47EF7A9FC578C40">
    <w:name w:val="D778965E744543B1A47EF7A9FC578C40"/>
  </w:style>
  <w:style w:type="paragraph" w:customStyle="1" w:styleId="8FA002341D2448E991F115904484F7A7">
    <w:name w:val="8FA002341D2448E991F115904484F7A7"/>
  </w:style>
  <w:style w:type="paragraph" w:customStyle="1" w:styleId="BD1344BB9D0C41A8BB14DAB6BAA8C1E2">
    <w:name w:val="BD1344BB9D0C41A8BB14DAB6BAA8C1E2"/>
  </w:style>
  <w:style w:type="paragraph" w:customStyle="1" w:styleId="E4D4C5E449654D8BBB79B0747AA2F6B6">
    <w:name w:val="E4D4C5E449654D8BBB79B0747AA2F6B6"/>
  </w:style>
  <w:style w:type="paragraph" w:customStyle="1" w:styleId="89732EB50DEC4C5683FB5112979BB597">
    <w:name w:val="89732EB50DEC4C5683FB5112979BB597"/>
  </w:style>
  <w:style w:type="paragraph" w:customStyle="1" w:styleId="C36375CBC6734D309BEB998A2734F108">
    <w:name w:val="C36375CBC6734D309BEB998A2734F108"/>
  </w:style>
  <w:style w:type="paragraph" w:customStyle="1" w:styleId="AE418FAF8704425D86467024B01B180A">
    <w:name w:val="AE418FAF8704425D86467024B01B180A"/>
  </w:style>
  <w:style w:type="paragraph" w:customStyle="1" w:styleId="557BC7DBCB0E417CBE79A171790AB640">
    <w:name w:val="557BC7DBCB0E417CBE79A171790AB640"/>
  </w:style>
  <w:style w:type="paragraph" w:customStyle="1" w:styleId="174C0D82B6B8462FA5620ABD46C235DB">
    <w:name w:val="174C0D82B6B8462FA5620ABD46C235DB"/>
  </w:style>
  <w:style w:type="paragraph" w:customStyle="1" w:styleId="8F3CCAE5EF6D43E2A40D7DA0A5192E92">
    <w:name w:val="8F3CCAE5EF6D43E2A40D7DA0A5192E92"/>
  </w:style>
  <w:style w:type="paragraph" w:customStyle="1" w:styleId="94528303B56C4B139E6305E36C090EB6">
    <w:name w:val="94528303B56C4B139E6305E36C090EB6"/>
  </w:style>
  <w:style w:type="paragraph" w:customStyle="1" w:styleId="FE793AE4B0FF46BB86D5A752B5BBD916">
    <w:name w:val="FE793AE4B0FF46BB86D5A752B5BBD916"/>
  </w:style>
  <w:style w:type="paragraph" w:customStyle="1" w:styleId="D3B626F8E4A7447BBC80E9423D745322">
    <w:name w:val="D3B626F8E4A7447BBC80E9423D745322"/>
  </w:style>
  <w:style w:type="paragraph" w:customStyle="1" w:styleId="0E0DD64D492341C3944A28B6ED0B8628">
    <w:name w:val="0E0DD64D492341C3944A28B6ED0B8628"/>
    <w:rsid w:val="00264998"/>
  </w:style>
  <w:style w:type="paragraph" w:customStyle="1" w:styleId="7C6C6D21E7DA4D6B847DD2B477E6BC6E">
    <w:name w:val="7C6C6D21E7DA4D6B847DD2B477E6BC6E"/>
    <w:rsid w:val="0026499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4FF9BEB364C90B30A560F1F89874A">
    <w:name w:val="DEE4FF9BEB364C90B30A560F1F89874A"/>
  </w:style>
  <w:style w:type="paragraph" w:customStyle="1" w:styleId="FDE2B0ED04FF49CCB141D1414B01F049">
    <w:name w:val="FDE2B0ED04FF49CCB141D1414B01F049"/>
  </w:style>
  <w:style w:type="paragraph" w:customStyle="1" w:styleId="AA2F55CD9DB14D129A6A6DE7338CB02F">
    <w:name w:val="AA2F55CD9DB14D129A6A6DE7338CB02F"/>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69E47FEA18B1407297CAC90D1345D787">
    <w:name w:val="69E47FEA18B1407297CAC90D1345D787"/>
  </w:style>
  <w:style w:type="paragraph" w:customStyle="1" w:styleId="5D218B422D1F43B79106B72D312A3A7A">
    <w:name w:val="5D218B422D1F43B79106B72D312A3A7A"/>
  </w:style>
  <w:style w:type="paragraph" w:customStyle="1" w:styleId="802848DE6D4045258E740E8384801C2D">
    <w:name w:val="802848DE6D4045258E740E8384801C2D"/>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9F38D7AF88D47AC93D9CAD46A4E58E7">
    <w:name w:val="99F38D7AF88D47AC93D9CAD46A4E58E7"/>
  </w:style>
  <w:style w:type="paragraph" w:customStyle="1" w:styleId="B24888A8776F46E0A0F1824E5E963BD8">
    <w:name w:val="B24888A8776F46E0A0F1824E5E963BD8"/>
  </w:style>
  <w:style w:type="paragraph" w:customStyle="1" w:styleId="CCC833C30224497B8414609AE485879A">
    <w:name w:val="CCC833C30224497B8414609AE485879A"/>
  </w:style>
  <w:style w:type="character" w:customStyle="1" w:styleId="Bold">
    <w:name w:val="Bold"/>
    <w:uiPriority w:val="1"/>
    <w:qFormat/>
    <w:rPr>
      <w:b/>
      <w:bCs/>
    </w:rPr>
  </w:style>
  <w:style w:type="paragraph" w:customStyle="1" w:styleId="FFE56F2C2F634599A62C057EF2264344">
    <w:name w:val="FFE56F2C2F634599A62C057EF2264344"/>
  </w:style>
  <w:style w:type="paragraph" w:customStyle="1" w:styleId="ECDCDBD4602043DCA2C2D695E72B19D9">
    <w:name w:val="ECDCDBD4602043DCA2C2D695E72B19D9"/>
  </w:style>
  <w:style w:type="paragraph" w:customStyle="1" w:styleId="70F9EC9CF28344DEBEB1C1C73279198F">
    <w:name w:val="70F9EC9CF28344DEBEB1C1C73279198F"/>
  </w:style>
  <w:style w:type="paragraph" w:customStyle="1" w:styleId="A90F8FA994284F97AA379B3043215C80">
    <w:name w:val="A90F8FA994284F97AA379B3043215C80"/>
  </w:style>
  <w:style w:type="paragraph" w:customStyle="1" w:styleId="F5F512D9E81A43F18FA875E074BA4D58">
    <w:name w:val="F5F512D9E81A43F18FA875E074BA4D58"/>
  </w:style>
  <w:style w:type="paragraph" w:customStyle="1" w:styleId="1553CC01BEDB43A9BB021C3F3F8ADB83">
    <w:name w:val="1553CC01BEDB43A9BB021C3F3F8ADB83"/>
  </w:style>
  <w:style w:type="paragraph" w:customStyle="1" w:styleId="65AE02917A67411C82FD27BEADA35435">
    <w:name w:val="65AE02917A67411C82FD27BEADA35435"/>
  </w:style>
  <w:style w:type="paragraph" w:customStyle="1" w:styleId="A523DE4E147547088D2E54EEFE197F9A">
    <w:name w:val="A523DE4E147547088D2E54EEFE197F9A"/>
  </w:style>
  <w:style w:type="paragraph" w:customStyle="1" w:styleId="0069885004C143F5B71A94A134B2994B">
    <w:name w:val="0069885004C143F5B71A94A134B2994B"/>
  </w:style>
  <w:style w:type="paragraph" w:customStyle="1" w:styleId="1993E5F3A33E4C988459F2FFC40EA45B">
    <w:name w:val="1993E5F3A33E4C988459F2FFC40EA45B"/>
  </w:style>
  <w:style w:type="paragraph" w:customStyle="1" w:styleId="88F37849D131455C88F498ED5BEC754B">
    <w:name w:val="88F37849D131455C88F498ED5BEC754B"/>
  </w:style>
  <w:style w:type="paragraph" w:customStyle="1" w:styleId="9EF1D6F1DA784B6891CC915B5C77FEE6">
    <w:name w:val="9EF1D6F1DA784B6891CC915B5C77FEE6"/>
  </w:style>
  <w:style w:type="paragraph" w:customStyle="1" w:styleId="6B20C3E651EA4568A6A8D3D6BD9720EE">
    <w:name w:val="6B20C3E651EA4568A6A8D3D6BD9720EE"/>
  </w:style>
  <w:style w:type="paragraph" w:customStyle="1" w:styleId="20F76EE77F584206903C8156B6F0610F">
    <w:name w:val="20F76EE77F584206903C8156B6F0610F"/>
  </w:style>
  <w:style w:type="paragraph" w:customStyle="1" w:styleId="2BDF9717971842B88B2D49C33D47EF83">
    <w:name w:val="2BDF9717971842B88B2D49C33D47EF83"/>
  </w:style>
  <w:style w:type="paragraph" w:customStyle="1" w:styleId="A0B8E7BD250E4108AEFB6F4E7A8E4FF1">
    <w:name w:val="A0B8E7BD250E4108AEFB6F4E7A8E4FF1"/>
  </w:style>
  <w:style w:type="paragraph" w:customStyle="1" w:styleId="BCF2F6CDA4ED420BB1C2D11B85365819">
    <w:name w:val="BCF2F6CDA4ED420BB1C2D11B85365819"/>
  </w:style>
  <w:style w:type="paragraph" w:customStyle="1" w:styleId="F4C7D49C2CAA426D885EE4DAB886A1F2">
    <w:name w:val="F4C7D49C2CAA426D885EE4DAB886A1F2"/>
  </w:style>
  <w:style w:type="paragraph" w:customStyle="1" w:styleId="B47841A427A447CD900C13F702DA72AD">
    <w:name w:val="B47841A427A447CD900C13F702DA72AD"/>
  </w:style>
  <w:style w:type="paragraph" w:customStyle="1" w:styleId="21A9B06586484A54B6981C6C21AB1C90">
    <w:name w:val="21A9B06586484A54B6981C6C21AB1C90"/>
  </w:style>
  <w:style w:type="paragraph" w:customStyle="1" w:styleId="5FCC9BCAC6014E99928C90B5854571A1">
    <w:name w:val="5FCC9BCAC6014E99928C90B5854571A1"/>
  </w:style>
  <w:style w:type="paragraph" w:customStyle="1" w:styleId="B315EEBF74C94E96986CD217CE960F20">
    <w:name w:val="B315EEBF74C94E96986CD217CE960F20"/>
  </w:style>
  <w:style w:type="paragraph" w:customStyle="1" w:styleId="8146AEDE3FEC4E8984E9C87E1DF94DC0">
    <w:name w:val="8146AEDE3FEC4E8984E9C87E1DF94DC0"/>
  </w:style>
  <w:style w:type="paragraph" w:customStyle="1" w:styleId="B45C0F1723D74EE8A6156742F945CBA8">
    <w:name w:val="B45C0F1723D74EE8A6156742F945CBA8"/>
  </w:style>
  <w:style w:type="paragraph" w:customStyle="1" w:styleId="7D4CE1BCB5474800B691AC25E7E25ED9">
    <w:name w:val="7D4CE1BCB5474800B691AC25E7E25ED9"/>
  </w:style>
  <w:style w:type="paragraph" w:customStyle="1" w:styleId="C074331547594E8C9461FFB7CB1EE8C3">
    <w:name w:val="C074331547594E8C9461FFB7CB1EE8C3"/>
  </w:style>
  <w:style w:type="paragraph" w:customStyle="1" w:styleId="171409D8A174492E9AF27F0A8888AA12">
    <w:name w:val="171409D8A174492E9AF27F0A8888AA12"/>
  </w:style>
  <w:style w:type="paragraph" w:customStyle="1" w:styleId="DCE1D84B282E4CA7B42F52CA62FB173B">
    <w:name w:val="DCE1D84B282E4CA7B42F52CA62FB173B"/>
  </w:style>
  <w:style w:type="paragraph" w:customStyle="1" w:styleId="747539526D3E49BAAA82AAC20842FD63">
    <w:name w:val="747539526D3E49BAAA82AAC20842FD63"/>
  </w:style>
  <w:style w:type="paragraph" w:customStyle="1" w:styleId="E7A4108D36254892B513E0507C106C74">
    <w:name w:val="E7A4108D36254892B513E0507C106C74"/>
  </w:style>
  <w:style w:type="paragraph" w:customStyle="1" w:styleId="450B99DC728A4FDA840AE0E123D1C847">
    <w:name w:val="450B99DC728A4FDA840AE0E123D1C847"/>
  </w:style>
  <w:style w:type="paragraph" w:customStyle="1" w:styleId="FA3166633E6C44419B12619839F5101E">
    <w:name w:val="FA3166633E6C44419B12619839F5101E"/>
  </w:style>
  <w:style w:type="paragraph" w:customStyle="1" w:styleId="E760F2D0BE0C4BBE921CAE00C65373E5">
    <w:name w:val="E760F2D0BE0C4BBE921CAE00C65373E5"/>
  </w:style>
  <w:style w:type="paragraph" w:customStyle="1" w:styleId="0EF3E80E6DC8471ABE13AFD16CB70F56">
    <w:name w:val="0EF3E80E6DC8471ABE13AFD16CB70F56"/>
  </w:style>
  <w:style w:type="paragraph" w:customStyle="1" w:styleId="C6C6DBACBDC146EF9A827FDCF59E7D93">
    <w:name w:val="C6C6DBACBDC146EF9A827FDCF59E7D93"/>
  </w:style>
  <w:style w:type="paragraph" w:customStyle="1" w:styleId="8FEDA034594A478F8B79951A2CE1A9D1">
    <w:name w:val="8FEDA034594A478F8B79951A2CE1A9D1"/>
  </w:style>
  <w:style w:type="paragraph" w:customStyle="1" w:styleId="C20F15AA245D484D8221B32C773AD47B">
    <w:name w:val="C20F15AA245D484D8221B32C773AD47B"/>
  </w:style>
  <w:style w:type="paragraph" w:customStyle="1" w:styleId="1931D6CBCB49405EA42965B4926AE2D0">
    <w:name w:val="1931D6CBCB49405EA42965B4926AE2D0"/>
  </w:style>
  <w:style w:type="paragraph" w:customStyle="1" w:styleId="D408BCD1A4EF4DD5B7EAC3E8AD37668E">
    <w:name w:val="D408BCD1A4EF4DD5B7EAC3E8AD37668E"/>
  </w:style>
  <w:style w:type="paragraph" w:customStyle="1" w:styleId="CF43B63721834E2FBBC469F9C2F05C15">
    <w:name w:val="CF43B63721834E2FBBC469F9C2F05C15"/>
  </w:style>
  <w:style w:type="paragraph" w:customStyle="1" w:styleId="F877829FC38540ED93C0BA46398F6CD8">
    <w:name w:val="F877829FC38540ED93C0BA46398F6CD8"/>
  </w:style>
  <w:style w:type="paragraph" w:customStyle="1" w:styleId="DBDBB5BC95F5445DB4AA0C0ED69F6F12">
    <w:name w:val="DBDBB5BC95F5445DB4AA0C0ED69F6F12"/>
  </w:style>
  <w:style w:type="paragraph" w:customStyle="1" w:styleId="4211E599894B4552BAD383B4C0A3F759">
    <w:name w:val="4211E599894B4552BAD383B4C0A3F759"/>
  </w:style>
  <w:style w:type="paragraph" w:customStyle="1" w:styleId="A86870FA313F46AD9BEAB8327FAA7D48">
    <w:name w:val="A86870FA313F46AD9BEAB8327FAA7D48"/>
  </w:style>
  <w:style w:type="paragraph" w:customStyle="1" w:styleId="5FD84596BD6B456AAEEFBDB058C4C145">
    <w:name w:val="5FD84596BD6B456AAEEFBDB058C4C145"/>
  </w:style>
  <w:style w:type="paragraph" w:customStyle="1" w:styleId="BBA5D79CCE0B469BA548A3FAA84D9DE9">
    <w:name w:val="BBA5D79CCE0B469BA548A3FAA84D9DE9"/>
  </w:style>
  <w:style w:type="paragraph" w:customStyle="1" w:styleId="929BA02D48AA4BEBB2504AE182BE8366">
    <w:name w:val="929BA02D48AA4BEBB2504AE182BE8366"/>
  </w:style>
  <w:style w:type="paragraph" w:customStyle="1" w:styleId="CA10EE8A634641B5B55C2BE0C1CBDFE6">
    <w:name w:val="CA10EE8A634641B5B55C2BE0C1CBDFE6"/>
  </w:style>
  <w:style w:type="paragraph" w:customStyle="1" w:styleId="D0CFC34CFDF244D582FAB97D829AFE74">
    <w:name w:val="D0CFC34CFDF244D582FAB97D829AFE74"/>
  </w:style>
  <w:style w:type="paragraph" w:customStyle="1" w:styleId="04F49F7A8FDE4B63ACAEE747F43A17ED">
    <w:name w:val="04F49F7A8FDE4B63ACAEE747F43A17ED"/>
  </w:style>
  <w:style w:type="paragraph" w:customStyle="1" w:styleId="C51EC029B9694C9684C1809E08DF5FDC">
    <w:name w:val="C51EC029B9694C9684C1809E08DF5FDC"/>
  </w:style>
  <w:style w:type="paragraph" w:customStyle="1" w:styleId="846D71D3DC1D4AFC98FA48A56ECA0985">
    <w:name w:val="846D71D3DC1D4AFC98FA48A56ECA0985"/>
  </w:style>
  <w:style w:type="paragraph" w:customStyle="1" w:styleId="5C51B51B2A45499EA98D659D140240A0">
    <w:name w:val="5C51B51B2A45499EA98D659D140240A0"/>
  </w:style>
  <w:style w:type="paragraph" w:customStyle="1" w:styleId="6F5F9CAD00EC4377B711EA493AA6097F">
    <w:name w:val="6F5F9CAD00EC4377B711EA493AA6097F"/>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CE38DF2C8F37402398B508FBFCEFA539">
    <w:name w:val="CE38DF2C8F37402398B508FBFCEFA539"/>
  </w:style>
  <w:style w:type="paragraph" w:customStyle="1" w:styleId="1FAD5DA29BA1430F890BAB6D73367B80">
    <w:name w:val="1FAD5DA29BA1430F890BAB6D73367B8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B3D95399B20E43E39B9BCA6230602838">
    <w:name w:val="B3D95399B20E43E39B9BCA6230602838"/>
  </w:style>
  <w:style w:type="paragraph" w:customStyle="1" w:styleId="7497073C5F0442B6BAECF7D0237FE8C2">
    <w:name w:val="7497073C5F0442B6BAECF7D0237FE8C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5CC757006D4B435A8DEDAB0791FEE576">
    <w:name w:val="5CC757006D4B435A8DEDAB0791FEE576"/>
  </w:style>
  <w:style w:type="paragraph" w:customStyle="1" w:styleId="5121A2D0565C4D4EAC8167E995F370C4">
    <w:name w:val="5121A2D0565C4D4EAC8167E995F370C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E5992FB98183465993F1EE09DF922B08">
    <w:name w:val="E5992FB98183465993F1EE09DF922B08"/>
  </w:style>
  <w:style w:type="paragraph" w:customStyle="1" w:styleId="55DBADFD22104207AC14B83E613DF7A2">
    <w:name w:val="55DBADFD22104207AC14B83E613DF7A2"/>
  </w:style>
  <w:style w:type="paragraph" w:customStyle="1" w:styleId="216AA08D817949D0A33F422EB44DD91C">
    <w:name w:val="216AA08D817949D0A33F422EB44DD91C"/>
  </w:style>
  <w:style w:type="paragraph" w:customStyle="1" w:styleId="D958A098AFFC42E5902104D2B2849123">
    <w:name w:val="D958A098AFFC42E5902104D2B2849123"/>
  </w:style>
  <w:style w:type="paragraph" w:customStyle="1" w:styleId="F3EABC9FDF84442F87026D06EEE3B854">
    <w:name w:val="F3EABC9FDF84442F87026D06EEE3B854"/>
  </w:style>
  <w:style w:type="paragraph" w:customStyle="1" w:styleId="563A07C002EC49C88F86A71170B0181D">
    <w:name w:val="563A07C002EC49C88F86A71170B0181D"/>
  </w:style>
  <w:style w:type="paragraph" w:customStyle="1" w:styleId="F5F78EE82E184B929770E76F7CC72259">
    <w:name w:val="F5F78EE82E184B929770E76F7CC72259"/>
  </w:style>
  <w:style w:type="paragraph" w:customStyle="1" w:styleId="2A03094FC1CD46E796BB8668128BA4A6">
    <w:name w:val="2A03094FC1CD46E796BB8668128BA4A6"/>
  </w:style>
  <w:style w:type="paragraph" w:customStyle="1" w:styleId="CDBF73EAD6144434B006F4408E2DC278">
    <w:name w:val="CDBF73EAD6144434B006F4408E2DC278"/>
  </w:style>
  <w:style w:type="paragraph" w:customStyle="1" w:styleId="DC89F76444884289BADDC4E97E279228">
    <w:name w:val="DC89F76444884289BADDC4E97E279228"/>
  </w:style>
  <w:style w:type="paragraph" w:customStyle="1" w:styleId="942389E29CBE4E48B88F86EBCF1C1B5C">
    <w:name w:val="942389E29CBE4E48B88F86EBCF1C1B5C"/>
  </w:style>
  <w:style w:type="paragraph" w:customStyle="1" w:styleId="2DD5D88192A7487BAF9779B58759DFA5">
    <w:name w:val="2DD5D88192A7487BAF9779B58759DFA5"/>
  </w:style>
  <w:style w:type="paragraph" w:customStyle="1" w:styleId="68D48B3A44664D1C95A15ECCA412EEEE">
    <w:name w:val="68D48B3A44664D1C95A15ECCA412EEEE"/>
  </w:style>
  <w:style w:type="paragraph" w:customStyle="1" w:styleId="90FA6C7F7D6448BD862AF765D322D612">
    <w:name w:val="90FA6C7F7D6448BD862AF765D322D612"/>
  </w:style>
  <w:style w:type="paragraph" w:customStyle="1" w:styleId="A9A2DA63B70B413E870455E669B61A54">
    <w:name w:val="A9A2DA63B70B413E870455E669B61A54"/>
  </w:style>
  <w:style w:type="paragraph" w:customStyle="1" w:styleId="DB45D8BB7983480FAF04A97999F4A0E7">
    <w:name w:val="DB45D8BB7983480FAF04A97999F4A0E7"/>
  </w:style>
  <w:style w:type="paragraph" w:customStyle="1" w:styleId="968FA3BA18EC46C1A7777F85C1EF26BD">
    <w:name w:val="968FA3BA18EC46C1A7777F85C1EF26BD"/>
  </w:style>
  <w:style w:type="paragraph" w:customStyle="1" w:styleId="07114D8B962749D88E1191B74668B8D1">
    <w:name w:val="07114D8B962749D88E1191B74668B8D1"/>
  </w:style>
  <w:style w:type="paragraph" w:customStyle="1" w:styleId="7D4F340708334B0FA6F5593792E1203A">
    <w:name w:val="7D4F340708334B0FA6F5593792E1203A"/>
  </w:style>
  <w:style w:type="paragraph" w:customStyle="1" w:styleId="502C3833393D45B1B09DFFF9640BDBC8">
    <w:name w:val="502C3833393D45B1B09DFFF9640BDBC8"/>
  </w:style>
  <w:style w:type="paragraph" w:customStyle="1" w:styleId="8FEC8A412846475D98ACC3F6F7E9CEDC">
    <w:name w:val="8FEC8A412846475D98ACC3F6F7E9CEDC"/>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4BAA6543B57D4194BFBA222D16B9F4EA">
    <w:name w:val="4BAA6543B57D4194BFBA222D16B9F4EA"/>
  </w:style>
  <w:style w:type="paragraph" w:customStyle="1" w:styleId="96C9850A95224A92AB13FC20578BD826">
    <w:name w:val="96C9850A95224A92AB13FC20578BD826"/>
  </w:style>
  <w:style w:type="paragraph" w:customStyle="1" w:styleId="A108CCA2F1E1457085A7DE1F27FBA73F">
    <w:name w:val="A108CCA2F1E1457085A7DE1F27FBA73F"/>
  </w:style>
  <w:style w:type="paragraph" w:customStyle="1" w:styleId="55A2D92672164FB69343AE3380B0DD51">
    <w:name w:val="55A2D92672164FB69343AE3380B0DD51"/>
  </w:style>
  <w:style w:type="paragraph" w:customStyle="1" w:styleId="FCC49C15CD5E42E2BB8A52BC5B244B02">
    <w:name w:val="FCC49C15CD5E42E2BB8A52BC5B244B02"/>
  </w:style>
  <w:style w:type="paragraph" w:customStyle="1" w:styleId="40428445A7C64422A3684AE3525321B2">
    <w:name w:val="40428445A7C64422A3684AE3525321B2"/>
  </w:style>
  <w:style w:type="paragraph" w:customStyle="1" w:styleId="DC4A6C0581914D76AE2DDF9E1C62C7F6">
    <w:name w:val="DC4A6C0581914D76AE2DDF9E1C62C7F6"/>
  </w:style>
  <w:style w:type="paragraph" w:customStyle="1" w:styleId="959DC0684BC9425899000CD907E2F138">
    <w:name w:val="959DC0684BC9425899000CD907E2F138"/>
  </w:style>
  <w:style w:type="paragraph" w:customStyle="1" w:styleId="2DE70153A5CC4730B85BE95D605C7914">
    <w:name w:val="2DE70153A5CC4730B85BE95D605C7914"/>
  </w:style>
  <w:style w:type="paragraph" w:customStyle="1" w:styleId="1F27DF3D68E04A8E83EA6870DFFB4FEA">
    <w:name w:val="1F27DF3D68E04A8E83EA6870DFFB4FEA"/>
  </w:style>
  <w:style w:type="paragraph" w:customStyle="1" w:styleId="4B8FC1C10E0041049356CE0897D78C2D">
    <w:name w:val="4B8FC1C10E0041049356CE0897D78C2D"/>
  </w:style>
  <w:style w:type="paragraph" w:customStyle="1" w:styleId="8BB886C81BBE4CE6A324DCBE738A38D0">
    <w:name w:val="8BB886C81BBE4CE6A324DCBE738A38D0"/>
  </w:style>
  <w:style w:type="paragraph" w:customStyle="1" w:styleId="A3A5B25F3CB34ACCB0EE5589E4E20DE9">
    <w:name w:val="A3A5B25F3CB34ACCB0EE5589E4E20DE9"/>
  </w:style>
  <w:style w:type="paragraph" w:customStyle="1" w:styleId="D9AA0D47E85E459CA13BA3610C34C7AA">
    <w:name w:val="D9AA0D47E85E459CA13BA3610C34C7AA"/>
  </w:style>
  <w:style w:type="paragraph" w:customStyle="1" w:styleId="C38C57883B6C42A894B6A9754755F25E">
    <w:name w:val="C38C57883B6C42A894B6A9754755F25E"/>
  </w:style>
  <w:style w:type="paragraph" w:customStyle="1" w:styleId="B5767326E6EC4996B1732E36D93D1375">
    <w:name w:val="B5767326E6EC4996B1732E36D93D1375"/>
  </w:style>
  <w:style w:type="paragraph" w:customStyle="1" w:styleId="CB71A710273E4AA89FD478F630C8FA5A">
    <w:name w:val="CB71A710273E4AA89FD478F630C8FA5A"/>
  </w:style>
  <w:style w:type="paragraph" w:customStyle="1" w:styleId="86E649E553C54FB29D28F1349DD0F02B">
    <w:name w:val="86E649E553C54FB29D28F1349DD0F02B"/>
  </w:style>
  <w:style w:type="paragraph" w:customStyle="1" w:styleId="275130FD0C7D41189FD062280F3815B6">
    <w:name w:val="275130FD0C7D41189FD062280F3815B6"/>
  </w:style>
  <w:style w:type="paragraph" w:customStyle="1" w:styleId="DF8D8A171DDC4C93967B62A13B660C0F">
    <w:name w:val="DF8D8A171DDC4C93967B62A13B660C0F"/>
  </w:style>
  <w:style w:type="paragraph" w:customStyle="1" w:styleId="2907C4BA09A14625B0986A4139B7EF47">
    <w:name w:val="2907C4BA09A14625B0986A4139B7EF47"/>
  </w:style>
  <w:style w:type="paragraph" w:customStyle="1" w:styleId="5189B7EA75CF46868E30750FB2C0149D">
    <w:name w:val="5189B7EA75CF46868E30750FB2C0149D"/>
  </w:style>
  <w:style w:type="paragraph" w:customStyle="1" w:styleId="A9059AE810BB4E90B76A4FCD2937C94B">
    <w:name w:val="A9059AE810BB4E90B76A4FCD2937C94B"/>
  </w:style>
  <w:style w:type="paragraph" w:customStyle="1" w:styleId="5665AA3D1150494C8D382008F4595A54">
    <w:name w:val="5665AA3D1150494C8D382008F4595A54"/>
  </w:style>
  <w:style w:type="paragraph" w:customStyle="1" w:styleId="022766C4B2D14943AFAC8EF8176DC241">
    <w:name w:val="022766C4B2D14943AFAC8EF8176DC241"/>
  </w:style>
  <w:style w:type="paragraph" w:customStyle="1" w:styleId="5B38E1BB6A9F4BC5ABE15B7D5D94C8F4">
    <w:name w:val="5B38E1BB6A9F4BC5ABE15B7D5D94C8F4"/>
  </w:style>
  <w:style w:type="paragraph" w:customStyle="1" w:styleId="5F24E083D0BF454B951B7A14F9DF0C05">
    <w:name w:val="5F24E083D0BF454B951B7A14F9DF0C05"/>
  </w:style>
  <w:style w:type="paragraph" w:customStyle="1" w:styleId="EBE7FE5FE1E4460FBD1B84C950A4139D">
    <w:name w:val="EBE7FE5FE1E4460FBD1B84C950A4139D"/>
  </w:style>
  <w:style w:type="paragraph" w:customStyle="1" w:styleId="B6178971BA5E455FA56FAE31990E1654">
    <w:name w:val="B6178971BA5E455FA56FAE31990E1654"/>
  </w:style>
  <w:style w:type="paragraph" w:customStyle="1" w:styleId="2AFE56C22B5447A8B35B0E0179AD9BA5">
    <w:name w:val="2AFE56C22B5447A8B35B0E0179AD9BA5"/>
  </w:style>
  <w:style w:type="paragraph" w:customStyle="1" w:styleId="0884A3E5EF774FFC8461495EBE5E2D55">
    <w:name w:val="0884A3E5EF774FFC8461495EBE5E2D55"/>
  </w:style>
  <w:style w:type="paragraph" w:customStyle="1" w:styleId="92787CF2BAE2432D94063A783417724F">
    <w:name w:val="92787CF2BAE2432D94063A783417724F"/>
  </w:style>
  <w:style w:type="paragraph" w:customStyle="1" w:styleId="67D445C5A0AB4458B6644A8F6024A8CE">
    <w:name w:val="67D445C5A0AB4458B6644A8F6024A8CE"/>
  </w:style>
  <w:style w:type="paragraph" w:customStyle="1" w:styleId="57179D40E1604D75A79483F545BFD07D">
    <w:name w:val="57179D40E1604D75A79483F545BFD07D"/>
  </w:style>
  <w:style w:type="paragraph" w:customStyle="1" w:styleId="6AAEBCE6C73D4D4E92464035F3E80E7E">
    <w:name w:val="6AAEBCE6C73D4D4E92464035F3E80E7E"/>
  </w:style>
  <w:style w:type="paragraph" w:customStyle="1" w:styleId="9B1CAF28D362479BAEBF2F6F3DB812EC">
    <w:name w:val="9B1CAF28D362479BAEBF2F6F3DB812EC"/>
  </w:style>
  <w:style w:type="paragraph" w:customStyle="1" w:styleId="DA4045ABCE784FB190885E6ADCE4E5F4">
    <w:name w:val="DA4045ABCE784FB190885E6ADCE4E5F4"/>
  </w:style>
  <w:style w:type="paragraph" w:customStyle="1" w:styleId="91FE3F4480A34D82B147AFD7F88A25C9">
    <w:name w:val="91FE3F4480A34D82B147AFD7F88A25C9"/>
  </w:style>
  <w:style w:type="paragraph" w:customStyle="1" w:styleId="FC6683CEE1DA4C5E8679C3BBAF9415A7">
    <w:name w:val="FC6683CEE1DA4C5E8679C3BBAF9415A7"/>
  </w:style>
  <w:style w:type="paragraph" w:customStyle="1" w:styleId="34AC85FE787E41FC8E22000AD5D227AD">
    <w:name w:val="34AC85FE787E41FC8E22000AD5D227AD"/>
  </w:style>
  <w:style w:type="paragraph" w:customStyle="1" w:styleId="E32E7C620A6D4B94B4CDC71F5D255AB3">
    <w:name w:val="E32E7C620A6D4B94B4CDC71F5D255AB3"/>
  </w:style>
  <w:style w:type="paragraph" w:customStyle="1" w:styleId="B8C5222C207F40B48414D7A75BC8B4B7">
    <w:name w:val="B8C5222C207F40B48414D7A75BC8B4B7"/>
  </w:style>
  <w:style w:type="paragraph" w:customStyle="1" w:styleId="E5DA60F7D57B48EC99F8E240738397F0">
    <w:name w:val="E5DA60F7D57B48EC99F8E240738397F0"/>
  </w:style>
  <w:style w:type="paragraph" w:customStyle="1" w:styleId="0D15280DF55542AC81F15CDBCD1B92FA">
    <w:name w:val="0D15280DF55542AC81F15CDBCD1B92FA"/>
  </w:style>
  <w:style w:type="paragraph" w:customStyle="1" w:styleId="94B597B4685C4AAAAE53074A65ADDA2F">
    <w:name w:val="94B597B4685C4AAAAE53074A65ADDA2F"/>
  </w:style>
  <w:style w:type="paragraph" w:customStyle="1" w:styleId="5F3D2F1668C6479EB2544F2868FD8C0B">
    <w:name w:val="5F3D2F1668C6479EB2544F2868FD8C0B"/>
  </w:style>
  <w:style w:type="paragraph" w:customStyle="1" w:styleId="2D2D1D77774541408ABCDD7EB1018B4D">
    <w:name w:val="2D2D1D77774541408ABCDD7EB1018B4D"/>
  </w:style>
  <w:style w:type="paragraph" w:customStyle="1" w:styleId="78F37BB08ACF41A1BC994BF198CC6CDF">
    <w:name w:val="78F37BB08ACF41A1BC994BF198CC6CDF"/>
  </w:style>
  <w:style w:type="paragraph" w:customStyle="1" w:styleId="D5A56DF1290945D1A26D25E053A5DC88">
    <w:name w:val="D5A56DF1290945D1A26D25E053A5DC88"/>
  </w:style>
  <w:style w:type="paragraph" w:customStyle="1" w:styleId="A756864A0BCF4F1197E245D9AD0F757F">
    <w:name w:val="A756864A0BCF4F1197E245D9AD0F757F"/>
  </w:style>
  <w:style w:type="paragraph" w:customStyle="1" w:styleId="D8EFD968C73849C9AAD1D8FD7A7E0C56">
    <w:name w:val="D8EFD968C73849C9AAD1D8FD7A7E0C56"/>
  </w:style>
  <w:style w:type="paragraph" w:customStyle="1" w:styleId="29EC59B0034B4E24ABD1CCFDCAC8C29A">
    <w:name w:val="29EC59B0034B4E24ABD1CCFDCAC8C29A"/>
  </w:style>
  <w:style w:type="paragraph" w:customStyle="1" w:styleId="4CBE535097B8438980025EDAABF4C7AE">
    <w:name w:val="4CBE535097B8438980025EDAABF4C7AE"/>
  </w:style>
  <w:style w:type="paragraph" w:customStyle="1" w:styleId="640D32334E6C4A2297724159BC503D47">
    <w:name w:val="640D32334E6C4A2297724159BC503D47"/>
  </w:style>
  <w:style w:type="paragraph" w:customStyle="1" w:styleId="94F02E6A2E1844968BDA818C2C716E26">
    <w:name w:val="94F02E6A2E1844968BDA818C2C716E26"/>
  </w:style>
  <w:style w:type="paragraph" w:customStyle="1" w:styleId="028CBA89E832459585F9CBE2504EDA17">
    <w:name w:val="028CBA89E832459585F9CBE2504EDA17"/>
  </w:style>
  <w:style w:type="paragraph" w:customStyle="1" w:styleId="6DCA233F2C5F49929F1B8483E6922D89">
    <w:name w:val="6DCA233F2C5F49929F1B8483E6922D89"/>
  </w:style>
  <w:style w:type="paragraph" w:customStyle="1" w:styleId="B8A305FC3AF84AAAAA5BFF8901871B3E">
    <w:name w:val="B8A305FC3AF84AAAAA5BFF8901871B3E"/>
  </w:style>
  <w:style w:type="paragraph" w:customStyle="1" w:styleId="3FADDF53588A418180F2C69811DB3BEC">
    <w:name w:val="3FADDF53588A418180F2C69811DB3BEC"/>
  </w:style>
  <w:style w:type="paragraph" w:customStyle="1" w:styleId="D5DD5B24F9894F839B61AC30F6D518DC">
    <w:name w:val="D5DD5B24F9894F839B61AC30F6D518DC"/>
  </w:style>
  <w:style w:type="paragraph" w:customStyle="1" w:styleId="DF019A43DDEC46419707A172D4204548">
    <w:name w:val="DF019A43DDEC46419707A172D4204548"/>
  </w:style>
  <w:style w:type="paragraph" w:customStyle="1" w:styleId="D35780351A534F459AAD2681481DCAFD">
    <w:name w:val="D35780351A534F459AAD2681481DCAFD"/>
  </w:style>
  <w:style w:type="paragraph" w:customStyle="1" w:styleId="64E4AC745D3641E29A99BCA32AB7DF21">
    <w:name w:val="64E4AC745D3641E29A99BCA32AB7DF21"/>
  </w:style>
  <w:style w:type="paragraph" w:customStyle="1" w:styleId="FD5F644D271941D589DE774F2FDEA039">
    <w:name w:val="FD5F644D271941D589DE774F2FDEA039"/>
  </w:style>
  <w:style w:type="paragraph" w:customStyle="1" w:styleId="46C2CB5FC79D4596889CC89CAFE1D884">
    <w:name w:val="46C2CB5FC79D4596889CC89CAFE1D884"/>
  </w:style>
  <w:style w:type="paragraph" w:customStyle="1" w:styleId="4B3C889790C54C1B9D1E5D1A496D0E67">
    <w:name w:val="4B3C889790C54C1B9D1E5D1A496D0E67"/>
  </w:style>
  <w:style w:type="paragraph" w:customStyle="1" w:styleId="1A87B4DF0D3D47F1A47546E4F5B9F377">
    <w:name w:val="1A87B4DF0D3D47F1A47546E4F5B9F377"/>
  </w:style>
  <w:style w:type="paragraph" w:customStyle="1" w:styleId="6BDA86552E3B4B2E9ABA7F19C052AD9C">
    <w:name w:val="6BDA86552E3B4B2E9ABA7F19C052AD9C"/>
  </w:style>
  <w:style w:type="paragraph" w:customStyle="1" w:styleId="90F4629C975F4A26989CE5905FD44889">
    <w:name w:val="90F4629C975F4A26989CE5905FD44889"/>
  </w:style>
  <w:style w:type="paragraph" w:customStyle="1" w:styleId="EA4ECCD1C8B343DD815D189A245104FF">
    <w:name w:val="EA4ECCD1C8B343DD815D189A245104FF"/>
  </w:style>
  <w:style w:type="paragraph" w:customStyle="1" w:styleId="02DD5690A67947B8991F91F731935F78">
    <w:name w:val="02DD5690A67947B8991F91F731935F78"/>
  </w:style>
  <w:style w:type="paragraph" w:customStyle="1" w:styleId="CBA6C044270148C6B9535BF973183018">
    <w:name w:val="CBA6C044270148C6B9535BF973183018"/>
  </w:style>
  <w:style w:type="paragraph" w:customStyle="1" w:styleId="30ABCD45C5CF4580B4ACA1864F15F740">
    <w:name w:val="30ABCD45C5CF4580B4ACA1864F15F740"/>
  </w:style>
  <w:style w:type="paragraph" w:customStyle="1" w:styleId="56B5274A6E7741448C1045697C9953B8">
    <w:name w:val="56B5274A6E7741448C1045697C9953B8"/>
  </w:style>
  <w:style w:type="paragraph" w:customStyle="1" w:styleId="65A9165801064545AF2979B2932D57BE">
    <w:name w:val="65A9165801064545AF2979B2932D57BE"/>
  </w:style>
  <w:style w:type="paragraph" w:customStyle="1" w:styleId="5F0488A83DF24334AE942A5068D4C743">
    <w:name w:val="5F0488A83DF24334AE942A5068D4C743"/>
  </w:style>
  <w:style w:type="paragraph" w:customStyle="1" w:styleId="921A4112C2C7410B92A0B78965649CC8">
    <w:name w:val="921A4112C2C7410B92A0B78965649CC8"/>
  </w:style>
  <w:style w:type="paragraph" w:customStyle="1" w:styleId="E896CE72D3684DAEA472BFDC18C02D4D">
    <w:name w:val="E896CE72D3684DAEA472BFDC18C02D4D"/>
  </w:style>
  <w:style w:type="paragraph" w:customStyle="1" w:styleId="A6A4D40C4AAD46C18C3E29A5EF198E89">
    <w:name w:val="A6A4D40C4AAD46C18C3E29A5EF198E89"/>
  </w:style>
  <w:style w:type="paragraph" w:customStyle="1" w:styleId="CCC44E0EABF6489CB057CE9C6406C6E9">
    <w:name w:val="CCC44E0EABF6489CB057CE9C6406C6E9"/>
  </w:style>
  <w:style w:type="paragraph" w:customStyle="1" w:styleId="BAAAE5DC0CA249A487CB353AA91686F7">
    <w:name w:val="BAAAE5DC0CA249A487CB353AA91686F7"/>
  </w:style>
  <w:style w:type="paragraph" w:customStyle="1" w:styleId="D7EA37C99EDD4A69936B79222CC98C4B">
    <w:name w:val="D7EA37C99EDD4A69936B79222CC98C4B"/>
  </w:style>
  <w:style w:type="paragraph" w:customStyle="1" w:styleId="C82E008E19304D1CBD50AD7227446435">
    <w:name w:val="C82E008E19304D1CBD50AD7227446435"/>
  </w:style>
  <w:style w:type="paragraph" w:customStyle="1" w:styleId="8201CAEBCF2C4F21A2B86841BB2B11A9">
    <w:name w:val="8201CAEBCF2C4F21A2B86841BB2B11A9"/>
  </w:style>
  <w:style w:type="paragraph" w:customStyle="1" w:styleId="2C3FADE95EAF4098A92D11557120A700">
    <w:name w:val="2C3FADE95EAF4098A92D11557120A700"/>
  </w:style>
  <w:style w:type="paragraph" w:customStyle="1" w:styleId="D0CAD3606C8F4D19B594D23643BD51F5">
    <w:name w:val="D0CAD3606C8F4D19B594D23643BD51F5"/>
  </w:style>
  <w:style w:type="paragraph" w:customStyle="1" w:styleId="8E44DC12433341FCB4FC9C2C6E33D72C">
    <w:name w:val="8E44DC12433341FCB4FC9C2C6E33D72C"/>
  </w:style>
  <w:style w:type="paragraph" w:customStyle="1" w:styleId="EBD2FFF0B8614644A22F9EF54A3E4F83">
    <w:name w:val="EBD2FFF0B8614644A22F9EF54A3E4F83"/>
  </w:style>
  <w:style w:type="paragraph" w:customStyle="1" w:styleId="BCD2D9A6AB0942248AAF5A5B5865A4E1">
    <w:name w:val="BCD2D9A6AB0942248AAF5A5B5865A4E1"/>
  </w:style>
  <w:style w:type="paragraph" w:customStyle="1" w:styleId="E2738D3AD18B41C39529B599553633F6">
    <w:name w:val="E2738D3AD18B41C39529B599553633F6"/>
  </w:style>
  <w:style w:type="paragraph" w:customStyle="1" w:styleId="1E7558889FAE4D3BB8DB9D11E5ED1260">
    <w:name w:val="1E7558889FAE4D3BB8DB9D11E5ED1260"/>
  </w:style>
  <w:style w:type="paragraph" w:customStyle="1" w:styleId="FFA34EC626E84F2888653A955F413DF4">
    <w:name w:val="FFA34EC626E84F2888653A955F413DF4"/>
  </w:style>
  <w:style w:type="paragraph" w:customStyle="1" w:styleId="A66724B7A80049BB9924FBF4037E0D51">
    <w:name w:val="A66724B7A80049BB9924FBF4037E0D51"/>
  </w:style>
  <w:style w:type="paragraph" w:customStyle="1" w:styleId="125D67C9EE914EA1BD95BE562A81CC72">
    <w:name w:val="125D67C9EE914EA1BD95BE562A81CC72"/>
  </w:style>
  <w:style w:type="paragraph" w:customStyle="1" w:styleId="6141038014FC4879834F3B0DBD172A3B">
    <w:name w:val="6141038014FC4879834F3B0DBD172A3B"/>
  </w:style>
  <w:style w:type="paragraph" w:customStyle="1" w:styleId="9E1B7C625DB5467A891D1ECA14B051F4">
    <w:name w:val="9E1B7C625DB5467A891D1ECA14B051F4"/>
  </w:style>
  <w:style w:type="paragraph" w:customStyle="1" w:styleId="7EB053F2F79747E9B4F8DDF26550331E">
    <w:name w:val="7EB053F2F79747E9B4F8DDF26550331E"/>
  </w:style>
  <w:style w:type="paragraph" w:customStyle="1" w:styleId="FBE5A4FFDB1A4E2380DB20C0041D52C4">
    <w:name w:val="FBE5A4FFDB1A4E2380DB20C0041D52C4"/>
  </w:style>
  <w:style w:type="paragraph" w:customStyle="1" w:styleId="6F92A9CD7A0A4415B790296C1A3F389A">
    <w:name w:val="6F92A9CD7A0A4415B790296C1A3F389A"/>
  </w:style>
  <w:style w:type="paragraph" w:customStyle="1" w:styleId="15E91F9823B44DF6B9151BCB497E29E4">
    <w:name w:val="15E91F9823B44DF6B9151BCB497E29E4"/>
  </w:style>
  <w:style w:type="paragraph" w:customStyle="1" w:styleId="493806A0951B40FC8B9680144EE7DBDC">
    <w:name w:val="493806A0951B40FC8B9680144EE7DBDC"/>
  </w:style>
  <w:style w:type="paragraph" w:customStyle="1" w:styleId="F8C606BE5CEE42688E4F451FFD3B6422">
    <w:name w:val="F8C606BE5CEE42688E4F451FFD3B6422"/>
  </w:style>
  <w:style w:type="paragraph" w:customStyle="1" w:styleId="DAFDA3BD9BD8402385C5A049F41D03A1">
    <w:name w:val="DAFDA3BD9BD8402385C5A049F41D03A1"/>
  </w:style>
  <w:style w:type="paragraph" w:customStyle="1" w:styleId="AA0449F705EA4365B1897D855EEBFD88">
    <w:name w:val="AA0449F705EA4365B1897D855EEBFD88"/>
  </w:style>
  <w:style w:type="paragraph" w:customStyle="1" w:styleId="DA2DD5A033034EC487B9EF6AC26C6313">
    <w:name w:val="DA2DD5A033034EC487B9EF6AC26C6313"/>
  </w:style>
  <w:style w:type="paragraph" w:customStyle="1" w:styleId="6B3568BF018D402CA0A25DCDD8CC3C18">
    <w:name w:val="6B3568BF018D402CA0A25DCDD8CC3C18"/>
  </w:style>
  <w:style w:type="paragraph" w:customStyle="1" w:styleId="74A27322615C4D1B8D169A18FB61E686">
    <w:name w:val="74A27322615C4D1B8D169A18FB61E686"/>
  </w:style>
  <w:style w:type="paragraph" w:customStyle="1" w:styleId="C84E5180D6784927B9BCB5FDEEF7C66F">
    <w:name w:val="C84E5180D6784927B9BCB5FDEEF7C66F"/>
  </w:style>
  <w:style w:type="paragraph" w:customStyle="1" w:styleId="A04EAB40967F44DEA20EB090A679F5D8">
    <w:name w:val="A04EAB40967F44DEA20EB090A679F5D8"/>
  </w:style>
  <w:style w:type="paragraph" w:customStyle="1" w:styleId="9F8FDB35DB3949EDA86B498622C306FA">
    <w:name w:val="9F8FDB35DB3949EDA86B498622C306FA"/>
  </w:style>
  <w:style w:type="paragraph" w:customStyle="1" w:styleId="8C5F3BCF90A9405B92F1CC9D313362C4">
    <w:name w:val="8C5F3BCF90A9405B92F1CC9D313362C4"/>
  </w:style>
  <w:style w:type="paragraph" w:customStyle="1" w:styleId="F60BF1C0FC4C408C83ED7B663BD6BF0B">
    <w:name w:val="F60BF1C0FC4C408C83ED7B663BD6BF0B"/>
  </w:style>
  <w:style w:type="paragraph" w:customStyle="1" w:styleId="F2B7F78BD5BC43839F62250DE60E1822">
    <w:name w:val="F2B7F78BD5BC43839F62250DE60E1822"/>
  </w:style>
  <w:style w:type="paragraph" w:customStyle="1" w:styleId="76B7B39B3C2042818E955ED27A2A5C53">
    <w:name w:val="76B7B39B3C2042818E955ED27A2A5C53"/>
  </w:style>
  <w:style w:type="paragraph" w:customStyle="1" w:styleId="A3004F6DEAB84ADCA776C2F5CC9BC051">
    <w:name w:val="A3004F6DEAB84ADCA776C2F5CC9BC051"/>
  </w:style>
  <w:style w:type="paragraph" w:customStyle="1" w:styleId="63D1E9BCB6704C36A55FAD9E389E39CF">
    <w:name w:val="63D1E9BCB6704C36A55FAD9E389E39CF"/>
  </w:style>
  <w:style w:type="paragraph" w:customStyle="1" w:styleId="7C2AC468BC06471BB5C81D765FB6BE8A">
    <w:name w:val="7C2AC468BC06471BB5C81D765FB6BE8A"/>
  </w:style>
  <w:style w:type="paragraph" w:customStyle="1" w:styleId="934105DBBD274482BB4095BC2046D5CA">
    <w:name w:val="934105DBBD274482BB4095BC2046D5CA"/>
  </w:style>
  <w:style w:type="paragraph" w:customStyle="1" w:styleId="7FD9709967E2481688F7838ADE74D6B6">
    <w:name w:val="7FD9709967E2481688F7838ADE74D6B6"/>
  </w:style>
  <w:style w:type="paragraph" w:customStyle="1" w:styleId="E6206332566C4CA781EAA5537443FF06">
    <w:name w:val="E6206332566C4CA781EAA5537443FF06"/>
  </w:style>
  <w:style w:type="paragraph" w:customStyle="1" w:styleId="E71A4C66637C4863BD9DED4C9EACB21E">
    <w:name w:val="E71A4C66637C4863BD9DED4C9EACB21E"/>
  </w:style>
  <w:style w:type="paragraph" w:customStyle="1" w:styleId="523EF41E14BE4E9AA034F6B8566622F8">
    <w:name w:val="523EF41E14BE4E9AA034F6B8566622F8"/>
  </w:style>
  <w:style w:type="paragraph" w:customStyle="1" w:styleId="04BB5229DB824AB79DC5D26ED31AC9CA">
    <w:name w:val="04BB5229DB824AB79DC5D26ED31AC9CA"/>
  </w:style>
  <w:style w:type="paragraph" w:customStyle="1" w:styleId="C30539AB325E4DBA8F9D8136633AC242">
    <w:name w:val="C30539AB325E4DBA8F9D8136633AC242"/>
  </w:style>
  <w:style w:type="paragraph" w:customStyle="1" w:styleId="68906C8BA6AB416CBC3347D8459C7ECD">
    <w:name w:val="68906C8BA6AB416CBC3347D8459C7ECD"/>
  </w:style>
  <w:style w:type="paragraph" w:customStyle="1" w:styleId="11F95BB6C0A84F37BF82914C0A4AC964">
    <w:name w:val="11F95BB6C0A84F37BF82914C0A4AC964"/>
  </w:style>
  <w:style w:type="paragraph" w:customStyle="1" w:styleId="22641DF6DADD4C8DB0C3F11E76341912">
    <w:name w:val="22641DF6DADD4C8DB0C3F11E76341912"/>
  </w:style>
  <w:style w:type="paragraph" w:customStyle="1" w:styleId="943D0BCCE8094CE58792FC90496262B8">
    <w:name w:val="943D0BCCE8094CE58792FC90496262B8"/>
  </w:style>
  <w:style w:type="paragraph" w:customStyle="1" w:styleId="F88E4C714022453F9ADEEDC395502AE3">
    <w:name w:val="F88E4C714022453F9ADEEDC395502AE3"/>
  </w:style>
  <w:style w:type="paragraph" w:customStyle="1" w:styleId="26A27A6E5C624E468CD11A0921651857">
    <w:name w:val="26A27A6E5C624E468CD11A0921651857"/>
  </w:style>
  <w:style w:type="paragraph" w:customStyle="1" w:styleId="CC42041693E047AABF0DC0EAD480DF29">
    <w:name w:val="CC42041693E047AABF0DC0EAD480DF29"/>
  </w:style>
  <w:style w:type="paragraph" w:customStyle="1" w:styleId="24D6760526454C7C80BD24700CB8AA94">
    <w:name w:val="24D6760526454C7C80BD24700CB8AA94"/>
  </w:style>
  <w:style w:type="paragraph" w:customStyle="1" w:styleId="BD2462C3B2F94514ADFDA0575BC17BA6">
    <w:name w:val="BD2462C3B2F94514ADFDA0575BC17BA6"/>
  </w:style>
  <w:style w:type="paragraph" w:customStyle="1" w:styleId="000E2D1932CD4372BF2D909EBBB9B306">
    <w:name w:val="000E2D1932CD4372BF2D909EBBB9B306"/>
  </w:style>
  <w:style w:type="paragraph" w:customStyle="1" w:styleId="D3B8ED7444F243E793D6B0971EA14627">
    <w:name w:val="D3B8ED7444F243E793D6B0971EA14627"/>
  </w:style>
  <w:style w:type="paragraph" w:customStyle="1" w:styleId="E349248A8A8D4790B4347E85DEB1FEC9">
    <w:name w:val="E349248A8A8D4790B4347E85DEB1FEC9"/>
  </w:style>
  <w:style w:type="paragraph" w:customStyle="1" w:styleId="06D174FC93AD44B1A95CD859BEA05B3A">
    <w:name w:val="06D174FC93AD44B1A95CD859BEA05B3A"/>
  </w:style>
  <w:style w:type="paragraph" w:customStyle="1" w:styleId="2C6D8DF7C57F45D4A5B3192499D5C962">
    <w:name w:val="2C6D8DF7C57F45D4A5B3192499D5C962"/>
  </w:style>
  <w:style w:type="paragraph" w:customStyle="1" w:styleId="C322E80157EB4293BDF1959FD28B4809">
    <w:name w:val="C322E80157EB4293BDF1959FD28B4809"/>
  </w:style>
  <w:style w:type="paragraph" w:customStyle="1" w:styleId="69E4DBE6F087453DBC618F1DA2DE6372">
    <w:name w:val="69E4DBE6F087453DBC618F1DA2DE6372"/>
  </w:style>
  <w:style w:type="paragraph" w:customStyle="1" w:styleId="C7252CE774DA4919A64DF68D20EAF2B0">
    <w:name w:val="C7252CE774DA4919A64DF68D20EAF2B0"/>
  </w:style>
  <w:style w:type="paragraph" w:customStyle="1" w:styleId="D7252488C5774D6396410256827A345D">
    <w:name w:val="D7252488C5774D6396410256827A345D"/>
  </w:style>
  <w:style w:type="paragraph" w:customStyle="1" w:styleId="EE7EA7D79A444D5CAD35D967CE8722EE">
    <w:name w:val="EE7EA7D79A444D5CAD35D967CE8722EE"/>
  </w:style>
  <w:style w:type="paragraph" w:customStyle="1" w:styleId="D0906344ECD64AA99D8794B5A6A26C5E">
    <w:name w:val="D0906344ECD64AA99D8794B5A6A26C5E"/>
  </w:style>
  <w:style w:type="paragraph" w:customStyle="1" w:styleId="279B285B4E3F407FAC58D5C046FE8D0F">
    <w:name w:val="279B285B4E3F407FAC58D5C046FE8D0F"/>
  </w:style>
  <w:style w:type="paragraph" w:customStyle="1" w:styleId="E6D00243F4394E02A17514144B082AD3">
    <w:name w:val="E6D00243F4394E02A17514144B082AD3"/>
  </w:style>
  <w:style w:type="paragraph" w:customStyle="1" w:styleId="B0858155C65D4C368435F53C346D2158">
    <w:name w:val="B0858155C65D4C368435F53C346D2158"/>
  </w:style>
  <w:style w:type="paragraph" w:customStyle="1" w:styleId="C380A20A7BE04BD7B5830EF136BE9153">
    <w:name w:val="C380A20A7BE04BD7B5830EF136BE9153"/>
  </w:style>
  <w:style w:type="paragraph" w:customStyle="1" w:styleId="8019B087802B4000BC28F982547936BA">
    <w:name w:val="8019B087802B4000BC28F982547936BA"/>
  </w:style>
  <w:style w:type="paragraph" w:customStyle="1" w:styleId="184FB1BBB04140AC89B8958C14636D39">
    <w:name w:val="184FB1BBB04140AC89B8958C14636D39"/>
  </w:style>
  <w:style w:type="paragraph" w:customStyle="1" w:styleId="394B67AA0E0342258008AE8D70FB814D">
    <w:name w:val="394B67AA0E0342258008AE8D70FB814D"/>
  </w:style>
  <w:style w:type="paragraph" w:customStyle="1" w:styleId="F2971A2644374395B9CE121D17D4DF00">
    <w:name w:val="F2971A2644374395B9CE121D17D4DF00"/>
  </w:style>
  <w:style w:type="paragraph" w:customStyle="1" w:styleId="7A7C084D955F4E0EB51D6B804F15557D">
    <w:name w:val="7A7C084D955F4E0EB51D6B804F15557D"/>
  </w:style>
  <w:style w:type="paragraph" w:customStyle="1" w:styleId="F69EC7FF3BBF47BF812BE05449CF038D">
    <w:name w:val="F69EC7FF3BBF47BF812BE05449CF038D"/>
  </w:style>
  <w:style w:type="paragraph" w:customStyle="1" w:styleId="A7A6E8A892AF43D3A434EFA3A7EE7CAE">
    <w:name w:val="A7A6E8A892AF43D3A434EFA3A7EE7CAE"/>
  </w:style>
  <w:style w:type="paragraph" w:customStyle="1" w:styleId="6FE95F2736D54E6A88805AB52109F2D1">
    <w:name w:val="6FE95F2736D54E6A88805AB52109F2D1"/>
  </w:style>
  <w:style w:type="paragraph" w:customStyle="1" w:styleId="827E4D08AFE6445DAAA2025E4486DC81">
    <w:name w:val="827E4D08AFE6445DAAA2025E4486DC81"/>
  </w:style>
  <w:style w:type="paragraph" w:customStyle="1" w:styleId="039CF3DD352D45D5BE3F004F66A5A038">
    <w:name w:val="039CF3DD352D45D5BE3F004F66A5A038"/>
  </w:style>
  <w:style w:type="paragraph" w:customStyle="1" w:styleId="B8ABEC82F6C94273940569DBA346B073">
    <w:name w:val="B8ABEC82F6C94273940569DBA346B073"/>
  </w:style>
  <w:style w:type="paragraph" w:customStyle="1" w:styleId="96AE05FBC0AD472EADC2678538A28181">
    <w:name w:val="96AE05FBC0AD472EADC2678538A28181"/>
  </w:style>
  <w:style w:type="paragraph" w:customStyle="1" w:styleId="16D8328279354F2D85EB4170BFEC65CA">
    <w:name w:val="16D8328279354F2D85EB4170BFEC65CA"/>
  </w:style>
  <w:style w:type="paragraph" w:customStyle="1" w:styleId="D1305981AFB54408A6DE2671C7A0B2B3">
    <w:name w:val="D1305981AFB54408A6DE2671C7A0B2B3"/>
  </w:style>
  <w:style w:type="paragraph" w:customStyle="1" w:styleId="0E30D0BE94BC4BEE888E06F4971A7EDE">
    <w:name w:val="0E30D0BE94BC4BEE888E06F4971A7EDE"/>
  </w:style>
  <w:style w:type="paragraph" w:customStyle="1" w:styleId="6B4E43859AA0428DB8C02A20CDCB44AC">
    <w:name w:val="6B4E43859AA0428DB8C02A20CDCB44AC"/>
  </w:style>
  <w:style w:type="paragraph" w:customStyle="1" w:styleId="1A95901F89D04520B341809F8335652C">
    <w:name w:val="1A95901F89D04520B341809F8335652C"/>
  </w:style>
  <w:style w:type="paragraph" w:customStyle="1" w:styleId="BEB05929FCAD41DD8FCAE662321097CC">
    <w:name w:val="BEB05929FCAD41DD8FCAE662321097CC"/>
  </w:style>
  <w:style w:type="paragraph" w:customStyle="1" w:styleId="3A5464C6E695495681130C83AD7B7E02">
    <w:name w:val="3A5464C6E695495681130C83AD7B7E02"/>
  </w:style>
  <w:style w:type="paragraph" w:customStyle="1" w:styleId="575518773A1143149101096321BB856B">
    <w:name w:val="575518773A1143149101096321BB856B"/>
  </w:style>
  <w:style w:type="paragraph" w:customStyle="1" w:styleId="883877A3D5AF435492D619B8B3A3B1DC">
    <w:name w:val="883877A3D5AF435492D619B8B3A3B1DC"/>
  </w:style>
  <w:style w:type="paragraph" w:customStyle="1" w:styleId="0FC0A8D3183E40738C8071E78E0401D2">
    <w:name w:val="0FC0A8D3183E40738C8071E78E0401D2"/>
  </w:style>
  <w:style w:type="paragraph" w:customStyle="1" w:styleId="5EE4C3B81B444CCC884A30813B3C354F">
    <w:name w:val="5EE4C3B81B444CCC884A30813B3C354F"/>
  </w:style>
  <w:style w:type="paragraph" w:customStyle="1" w:styleId="84E8658242E448FF98C0B2975D77E827">
    <w:name w:val="84E8658242E448FF98C0B2975D77E827"/>
  </w:style>
  <w:style w:type="paragraph" w:customStyle="1" w:styleId="197E4A2B76774146A05C91ED98E9CA19">
    <w:name w:val="197E4A2B76774146A05C91ED98E9CA19"/>
  </w:style>
  <w:style w:type="paragraph" w:customStyle="1" w:styleId="2D594B05BF1C4720817C76DD4ACF1D6F">
    <w:name w:val="2D594B05BF1C4720817C76DD4ACF1D6F"/>
  </w:style>
  <w:style w:type="paragraph" w:customStyle="1" w:styleId="389A43661AB94491AFC0B3B544F5D022">
    <w:name w:val="389A43661AB94491AFC0B3B544F5D022"/>
  </w:style>
  <w:style w:type="paragraph" w:customStyle="1" w:styleId="E7973F78C041445B90EF7373588AB6B4">
    <w:name w:val="E7973F78C041445B90EF7373588AB6B4"/>
  </w:style>
  <w:style w:type="paragraph" w:customStyle="1" w:styleId="51D51930650141599410330476CFBB94">
    <w:name w:val="51D51930650141599410330476CFBB94"/>
  </w:style>
  <w:style w:type="paragraph" w:customStyle="1" w:styleId="47E6A2DA00F74D7AB0C73A0D6EDDCF03">
    <w:name w:val="47E6A2DA00F74D7AB0C73A0D6EDDCF03"/>
  </w:style>
  <w:style w:type="paragraph" w:customStyle="1" w:styleId="65BB99E435D943AEB95F1881E3C29989">
    <w:name w:val="65BB99E435D943AEB95F1881E3C29989"/>
  </w:style>
  <w:style w:type="paragraph" w:customStyle="1" w:styleId="A4A8FFC10F8E408EBFA85416CEA5B001">
    <w:name w:val="A4A8FFC10F8E408EBFA85416CEA5B001"/>
  </w:style>
  <w:style w:type="paragraph" w:customStyle="1" w:styleId="129EA8EF61EA46929B7BCB975647D39E">
    <w:name w:val="129EA8EF61EA46929B7BCB975647D39E"/>
  </w:style>
  <w:style w:type="paragraph" w:customStyle="1" w:styleId="8FCE500512DC4D32BAA1FD16D6493A76">
    <w:name w:val="8FCE500512DC4D32BAA1FD16D6493A76"/>
  </w:style>
  <w:style w:type="paragraph" w:customStyle="1" w:styleId="8DF1754C7B994A38A0990EAF79129451">
    <w:name w:val="8DF1754C7B994A38A0990EAF79129451"/>
  </w:style>
  <w:style w:type="paragraph" w:customStyle="1" w:styleId="C177F63FAF6D4B9F9D83557BB4FE0B85">
    <w:name w:val="C177F63FAF6D4B9F9D83557BB4FE0B85"/>
  </w:style>
  <w:style w:type="paragraph" w:customStyle="1" w:styleId="B0DE650CAF2142139395677E3BB6A0FD">
    <w:name w:val="B0DE650CAF2142139395677E3BB6A0FD"/>
  </w:style>
  <w:style w:type="paragraph" w:customStyle="1" w:styleId="83A4BA6131454F0596BD24418EA63950">
    <w:name w:val="83A4BA6131454F0596BD24418EA63950"/>
  </w:style>
  <w:style w:type="paragraph" w:customStyle="1" w:styleId="D3AABBE3EA3C4BD1AB844658B0B3C194">
    <w:name w:val="D3AABBE3EA3C4BD1AB844658B0B3C194"/>
  </w:style>
  <w:style w:type="paragraph" w:customStyle="1" w:styleId="0306DA1506B244369B26A91F17D7B453">
    <w:name w:val="0306DA1506B244369B26A91F17D7B453"/>
  </w:style>
  <w:style w:type="paragraph" w:customStyle="1" w:styleId="025113F9E58B4CC2881F2C13C7C402FD">
    <w:name w:val="025113F9E58B4CC2881F2C13C7C402FD"/>
  </w:style>
  <w:style w:type="paragraph" w:customStyle="1" w:styleId="E647A4C5FE1D4A6280E96C13E55C7A33">
    <w:name w:val="E647A4C5FE1D4A6280E96C13E55C7A33"/>
  </w:style>
  <w:style w:type="paragraph" w:customStyle="1" w:styleId="646E5F4F003C4CCD9238AE2D6255474D">
    <w:name w:val="646E5F4F003C4CCD9238AE2D6255474D"/>
  </w:style>
  <w:style w:type="paragraph" w:customStyle="1" w:styleId="4632060F7B48427381E1F3576C923506">
    <w:name w:val="4632060F7B48427381E1F3576C923506"/>
  </w:style>
  <w:style w:type="paragraph" w:customStyle="1" w:styleId="2265B1595916446FA66C782818C2C57F">
    <w:name w:val="2265B1595916446FA66C782818C2C57F"/>
  </w:style>
  <w:style w:type="paragraph" w:customStyle="1" w:styleId="DA8D623A776049B4BA59B7AC7459B049">
    <w:name w:val="DA8D623A776049B4BA59B7AC7459B049"/>
  </w:style>
  <w:style w:type="paragraph" w:customStyle="1" w:styleId="940CFB1E1B154DE287544AB700DF560C">
    <w:name w:val="940CFB1E1B154DE287544AB700DF560C"/>
  </w:style>
  <w:style w:type="paragraph" w:customStyle="1" w:styleId="95BF5DDB8DC04EE3A436CA6585C99E17">
    <w:name w:val="95BF5DDB8DC04EE3A436CA6585C99E17"/>
  </w:style>
  <w:style w:type="paragraph" w:customStyle="1" w:styleId="EEF90F45F5CF4DA8821A8218F11907A8">
    <w:name w:val="EEF90F45F5CF4DA8821A8218F11907A8"/>
  </w:style>
  <w:style w:type="paragraph" w:customStyle="1" w:styleId="506E6D12D7C44F0083C0749C73B2516F">
    <w:name w:val="506E6D12D7C44F0083C0749C73B2516F"/>
  </w:style>
  <w:style w:type="paragraph" w:customStyle="1" w:styleId="12ABBE1E48C24610BEE728957107A271">
    <w:name w:val="12ABBE1E48C24610BEE728957107A271"/>
  </w:style>
  <w:style w:type="paragraph" w:customStyle="1" w:styleId="199F026BDB01467B98CDEFA99E91E5F5">
    <w:name w:val="199F026BDB01467B98CDEFA99E91E5F5"/>
  </w:style>
  <w:style w:type="paragraph" w:customStyle="1" w:styleId="F43A2D8AAE1A43D0ACCF88DB07178B27">
    <w:name w:val="F43A2D8AAE1A43D0ACCF88DB07178B27"/>
  </w:style>
  <w:style w:type="paragraph" w:customStyle="1" w:styleId="CCC58FAC02FD4EC697AB86DB7E06E7EE">
    <w:name w:val="CCC58FAC02FD4EC697AB86DB7E06E7EE"/>
  </w:style>
  <w:style w:type="paragraph" w:customStyle="1" w:styleId="C3C0D84A72D34075A5C843296DD69D38">
    <w:name w:val="C3C0D84A72D34075A5C843296DD69D38"/>
  </w:style>
  <w:style w:type="paragraph" w:customStyle="1" w:styleId="87ED3DDDAFE349A8890DEB3374B34519">
    <w:name w:val="87ED3DDDAFE349A8890DEB3374B34519"/>
  </w:style>
  <w:style w:type="paragraph" w:customStyle="1" w:styleId="B271EDB2D84A4714B49F527374C255D5">
    <w:name w:val="B271EDB2D84A4714B49F527374C255D5"/>
  </w:style>
  <w:style w:type="paragraph" w:customStyle="1" w:styleId="E2822A873AF246DF9FD193FFFECA8CCC">
    <w:name w:val="E2822A873AF246DF9FD193FFFECA8CCC"/>
  </w:style>
  <w:style w:type="paragraph" w:customStyle="1" w:styleId="2147EF739845433C85CEECD807F13AAA">
    <w:name w:val="2147EF739845433C85CEECD807F13AAA"/>
  </w:style>
  <w:style w:type="paragraph" w:customStyle="1" w:styleId="8B925DA8FD6341BB951F131D93FE19B7">
    <w:name w:val="8B925DA8FD6341BB951F131D93FE19B7"/>
  </w:style>
  <w:style w:type="paragraph" w:customStyle="1" w:styleId="3AA29962582C4A3C9CA78A4C3F3CF8F3">
    <w:name w:val="3AA29962582C4A3C9CA78A4C3F3CF8F3"/>
  </w:style>
  <w:style w:type="paragraph" w:customStyle="1" w:styleId="E5B1DFA873C84B1FA15469D2FAFB06D7">
    <w:name w:val="E5B1DFA873C84B1FA15469D2FAFB06D7"/>
  </w:style>
  <w:style w:type="paragraph" w:customStyle="1" w:styleId="82541BA6C9A147BC86A6B9EB601509B6">
    <w:name w:val="82541BA6C9A147BC86A6B9EB601509B6"/>
  </w:style>
  <w:style w:type="paragraph" w:customStyle="1" w:styleId="4BC0488D9E0E4E388E51EC71F88B8CFE">
    <w:name w:val="4BC0488D9E0E4E388E51EC71F88B8CFE"/>
  </w:style>
  <w:style w:type="paragraph" w:customStyle="1" w:styleId="6F62E27953254159B8416B3767E3B646">
    <w:name w:val="6F62E27953254159B8416B3767E3B646"/>
  </w:style>
  <w:style w:type="paragraph" w:customStyle="1" w:styleId="7B26BE7D1BE2436B9CB8604A27AEB26B">
    <w:name w:val="7B26BE7D1BE2436B9CB8604A27AEB26B"/>
  </w:style>
  <w:style w:type="paragraph" w:customStyle="1" w:styleId="6DAAFAA2052946A8BEC3C437E52475E8">
    <w:name w:val="6DAAFAA2052946A8BEC3C437E52475E8"/>
  </w:style>
  <w:style w:type="paragraph" w:customStyle="1" w:styleId="3B07699A725C47C0A122399829D0A35D">
    <w:name w:val="3B07699A725C47C0A122399829D0A35D"/>
  </w:style>
  <w:style w:type="paragraph" w:customStyle="1" w:styleId="2A0A256DF3B347BAB8F47C26356E7631">
    <w:name w:val="2A0A256DF3B347BAB8F47C26356E7631"/>
  </w:style>
  <w:style w:type="paragraph" w:customStyle="1" w:styleId="CE803CCA6D634C5088527386E82698CB">
    <w:name w:val="CE803CCA6D634C5088527386E82698CB"/>
  </w:style>
  <w:style w:type="paragraph" w:customStyle="1" w:styleId="022AE9A0AEEC404C90F3C6B9DFE12F18">
    <w:name w:val="022AE9A0AEEC404C90F3C6B9DFE12F18"/>
  </w:style>
  <w:style w:type="paragraph" w:customStyle="1" w:styleId="2E491A77F07D43BDBEB51C5E60DAB85D">
    <w:name w:val="2E491A77F07D43BDBEB51C5E60DAB85D"/>
  </w:style>
  <w:style w:type="paragraph" w:customStyle="1" w:styleId="FBF019527551428093FE786A31174926">
    <w:name w:val="FBF019527551428093FE786A31174926"/>
  </w:style>
  <w:style w:type="paragraph" w:customStyle="1" w:styleId="248A9B076E8945029EB23F9A0DE40A06">
    <w:name w:val="248A9B076E8945029EB23F9A0DE40A06"/>
  </w:style>
  <w:style w:type="paragraph" w:customStyle="1" w:styleId="814034B488E5489D979B63FB304CA7AE">
    <w:name w:val="814034B488E5489D979B63FB304CA7AE"/>
  </w:style>
  <w:style w:type="paragraph" w:customStyle="1" w:styleId="64CA0BCD477746B1849A2A7AA52036A8">
    <w:name w:val="64CA0BCD477746B1849A2A7AA52036A8"/>
  </w:style>
  <w:style w:type="paragraph" w:customStyle="1" w:styleId="064CBA73916A463391E1D63B2D90C4A8">
    <w:name w:val="064CBA73916A463391E1D63B2D90C4A8"/>
  </w:style>
  <w:style w:type="paragraph" w:customStyle="1" w:styleId="63E283F40E534D798C299865BC97C285">
    <w:name w:val="63E283F40E534D798C299865BC97C285"/>
  </w:style>
  <w:style w:type="paragraph" w:customStyle="1" w:styleId="1B3F8C75D0F04CFCB1FD42708D7F3D5D">
    <w:name w:val="1B3F8C75D0F04CFCB1FD42708D7F3D5D"/>
  </w:style>
  <w:style w:type="paragraph" w:customStyle="1" w:styleId="70D32ABD4E984BA2BBF2D0DE737E554B">
    <w:name w:val="70D32ABD4E984BA2BBF2D0DE737E554B"/>
  </w:style>
  <w:style w:type="paragraph" w:customStyle="1" w:styleId="E0DB0C90442D463D9F3263D664EF1C3F">
    <w:name w:val="E0DB0C90442D463D9F3263D664EF1C3F"/>
  </w:style>
  <w:style w:type="paragraph" w:customStyle="1" w:styleId="5D22B5ECDD504654B83D7CA592C9ABD6">
    <w:name w:val="5D22B5ECDD504654B83D7CA592C9ABD6"/>
  </w:style>
  <w:style w:type="paragraph" w:customStyle="1" w:styleId="EF90D1ADEDDF4D7281484FA314DFF437">
    <w:name w:val="EF90D1ADEDDF4D7281484FA314DFF437"/>
  </w:style>
  <w:style w:type="paragraph" w:customStyle="1" w:styleId="2F49AF12BA6F41C0B1ED369EC90CEAFE">
    <w:name w:val="2F49AF12BA6F41C0B1ED369EC90CEAFE"/>
  </w:style>
  <w:style w:type="paragraph" w:customStyle="1" w:styleId="7BB3A5E2F40E477ABA6C73894511BC33">
    <w:name w:val="7BB3A5E2F40E477ABA6C73894511BC33"/>
  </w:style>
  <w:style w:type="paragraph" w:customStyle="1" w:styleId="38353D5F8BB94DBD9B8113DBDA0351D1">
    <w:name w:val="38353D5F8BB94DBD9B8113DBDA0351D1"/>
  </w:style>
  <w:style w:type="paragraph" w:customStyle="1" w:styleId="5D4C1BA50BEF4FD9A01DDC4BBC07E2C8">
    <w:name w:val="5D4C1BA50BEF4FD9A01DDC4BBC07E2C8"/>
  </w:style>
  <w:style w:type="paragraph" w:customStyle="1" w:styleId="F50D3E8D90B248929CF48EFCC56CE899">
    <w:name w:val="F50D3E8D90B248929CF48EFCC56CE899"/>
  </w:style>
  <w:style w:type="paragraph" w:customStyle="1" w:styleId="3B71B5E3DC124C96A2288E3D830D1202">
    <w:name w:val="3B71B5E3DC124C96A2288E3D830D1202"/>
  </w:style>
  <w:style w:type="paragraph" w:customStyle="1" w:styleId="0B8674CE3DF54F77AB587296545ACE1D">
    <w:name w:val="0B8674CE3DF54F77AB587296545ACE1D"/>
  </w:style>
  <w:style w:type="paragraph" w:customStyle="1" w:styleId="F5760DCA83BF4E98826C6CDC690081CF">
    <w:name w:val="F5760DCA83BF4E98826C6CDC690081CF"/>
  </w:style>
  <w:style w:type="paragraph" w:customStyle="1" w:styleId="34E8175E50A640D6A427358482F4C063">
    <w:name w:val="34E8175E50A640D6A427358482F4C063"/>
  </w:style>
  <w:style w:type="paragraph" w:customStyle="1" w:styleId="9AAD1399C4D24ADE9F9E9EC0A44787E0">
    <w:name w:val="9AAD1399C4D24ADE9F9E9EC0A44787E0"/>
  </w:style>
  <w:style w:type="paragraph" w:customStyle="1" w:styleId="430434AB8E0540419E17A1135CD5AC23">
    <w:name w:val="430434AB8E0540419E17A1135CD5AC23"/>
  </w:style>
  <w:style w:type="paragraph" w:customStyle="1" w:styleId="3D15C3069E804891AD48F56D8052BA2F">
    <w:name w:val="3D15C3069E804891AD48F56D8052BA2F"/>
  </w:style>
  <w:style w:type="paragraph" w:customStyle="1" w:styleId="0374D3C63EC140D1A8B5682A5D630BDD">
    <w:name w:val="0374D3C63EC140D1A8B5682A5D630BDD"/>
  </w:style>
  <w:style w:type="paragraph" w:customStyle="1" w:styleId="28AEB4A4582E4977840F1521286D95AA">
    <w:name w:val="28AEB4A4582E4977840F1521286D95AA"/>
  </w:style>
  <w:style w:type="paragraph" w:customStyle="1" w:styleId="382B8EE02BD84C7687B52D3BE2B7841A">
    <w:name w:val="382B8EE02BD84C7687B52D3BE2B7841A"/>
  </w:style>
  <w:style w:type="paragraph" w:customStyle="1" w:styleId="1417955664FA4404AA9310F51465606C">
    <w:name w:val="1417955664FA4404AA9310F51465606C"/>
  </w:style>
  <w:style w:type="paragraph" w:customStyle="1" w:styleId="AC5719B473C14B2DA0E908047863FD2D">
    <w:name w:val="AC5719B473C14B2DA0E908047863FD2D"/>
  </w:style>
  <w:style w:type="paragraph" w:customStyle="1" w:styleId="483F000E2EA942C8A81607AC3141CD7E">
    <w:name w:val="483F000E2EA942C8A81607AC3141CD7E"/>
  </w:style>
  <w:style w:type="paragraph" w:customStyle="1" w:styleId="343A7D2518E04F1A85734934F4C79417">
    <w:name w:val="343A7D2518E04F1A85734934F4C79417"/>
  </w:style>
  <w:style w:type="paragraph" w:customStyle="1" w:styleId="7E6702D0FE9D49D9BA565310A6A02F6C">
    <w:name w:val="7E6702D0FE9D49D9BA565310A6A02F6C"/>
  </w:style>
  <w:style w:type="paragraph" w:customStyle="1" w:styleId="4C80BDCB9BFE402887BCF4470561A784">
    <w:name w:val="4C80BDCB9BFE402887BCF4470561A784"/>
  </w:style>
  <w:style w:type="paragraph" w:customStyle="1" w:styleId="9E2D55E7D49C4D40AB2531E01384E27F">
    <w:name w:val="9E2D55E7D49C4D40AB2531E01384E27F"/>
  </w:style>
  <w:style w:type="paragraph" w:customStyle="1" w:styleId="445B91737ED84D7ABE539E1C232EA85E">
    <w:name w:val="445B91737ED84D7ABE539E1C232EA85E"/>
  </w:style>
  <w:style w:type="paragraph" w:customStyle="1" w:styleId="85FCE62C3FAD46AFAB9C98F80032078B">
    <w:name w:val="85FCE62C3FAD46AFAB9C98F80032078B"/>
  </w:style>
  <w:style w:type="paragraph" w:customStyle="1" w:styleId="42D145F663D34788B6BB3DDE82018101">
    <w:name w:val="42D145F663D34788B6BB3DDE82018101"/>
  </w:style>
  <w:style w:type="paragraph" w:customStyle="1" w:styleId="3032E3DD1A7D4B47BE5C4B6008EC615A">
    <w:name w:val="3032E3DD1A7D4B47BE5C4B6008EC615A"/>
  </w:style>
  <w:style w:type="paragraph" w:customStyle="1" w:styleId="EB9C1CA8D7A140B6A16BB6AFEB2DB8DE">
    <w:name w:val="EB9C1CA8D7A140B6A16BB6AFEB2DB8DE"/>
  </w:style>
  <w:style w:type="paragraph" w:customStyle="1" w:styleId="2547FF5711524208831EAB0205C66BA9">
    <w:name w:val="2547FF5711524208831EAB0205C66BA9"/>
  </w:style>
  <w:style w:type="paragraph" w:customStyle="1" w:styleId="7392BDF645CC43C49EF776D2E1132F9B">
    <w:name w:val="7392BDF645CC43C49EF776D2E1132F9B"/>
  </w:style>
  <w:style w:type="paragraph" w:customStyle="1" w:styleId="950A5499D00243E58458A30A0C2CED07">
    <w:name w:val="950A5499D00243E58458A30A0C2CED07"/>
  </w:style>
  <w:style w:type="paragraph" w:customStyle="1" w:styleId="D5A9BAB7789D4E9A9CFD1590B0095844">
    <w:name w:val="D5A9BAB7789D4E9A9CFD1590B0095844"/>
  </w:style>
  <w:style w:type="paragraph" w:customStyle="1" w:styleId="D2D61AA8AA6C4C7599F3C72AE33D1400">
    <w:name w:val="D2D61AA8AA6C4C7599F3C72AE33D1400"/>
  </w:style>
  <w:style w:type="paragraph" w:customStyle="1" w:styleId="9ACD94F1C5B54DFEB52AEEDD4D37D54A">
    <w:name w:val="9ACD94F1C5B54DFEB52AEEDD4D37D54A"/>
  </w:style>
  <w:style w:type="paragraph" w:customStyle="1" w:styleId="D1403BCBE66545DB99BB071BBABB7EDB">
    <w:name w:val="D1403BCBE66545DB99BB071BBABB7EDB"/>
  </w:style>
  <w:style w:type="paragraph" w:customStyle="1" w:styleId="C01E004B819B487D99BB657F87150253">
    <w:name w:val="C01E004B819B487D99BB657F87150253"/>
  </w:style>
  <w:style w:type="paragraph" w:customStyle="1" w:styleId="E7CD36D752114E69BE70B6204D79AAC4">
    <w:name w:val="E7CD36D752114E69BE70B6204D79AAC4"/>
  </w:style>
  <w:style w:type="paragraph" w:customStyle="1" w:styleId="ADB6F089E2C14263975A6E99067CF330">
    <w:name w:val="ADB6F089E2C14263975A6E99067CF330"/>
  </w:style>
  <w:style w:type="paragraph" w:customStyle="1" w:styleId="765BBEB787EC4C96B57BE5A78BF2D111">
    <w:name w:val="765BBEB787EC4C96B57BE5A78BF2D111"/>
  </w:style>
  <w:style w:type="paragraph" w:customStyle="1" w:styleId="D113D0D272794ACC844125FA27C6DC99">
    <w:name w:val="D113D0D272794ACC844125FA27C6DC99"/>
  </w:style>
  <w:style w:type="paragraph" w:customStyle="1" w:styleId="E3925F1853B946EE83CB86B1140DC338">
    <w:name w:val="E3925F1853B946EE83CB86B1140DC338"/>
  </w:style>
  <w:style w:type="paragraph" w:customStyle="1" w:styleId="721751D2122D470BB954FA563BC707A2">
    <w:name w:val="721751D2122D470BB954FA563BC707A2"/>
  </w:style>
  <w:style w:type="paragraph" w:customStyle="1" w:styleId="A8F5330FAC8F422EB6039FC7AFCDC491">
    <w:name w:val="A8F5330FAC8F422EB6039FC7AFCDC491"/>
  </w:style>
  <w:style w:type="paragraph" w:customStyle="1" w:styleId="F109C1DBDA474EA59EC26321179C942E">
    <w:name w:val="F109C1DBDA474EA59EC26321179C942E"/>
  </w:style>
  <w:style w:type="paragraph" w:customStyle="1" w:styleId="4E0D721A94B24D78911F387383C3D192">
    <w:name w:val="4E0D721A94B24D78911F387383C3D192"/>
  </w:style>
  <w:style w:type="paragraph" w:customStyle="1" w:styleId="2D871BFE309448D587638D57EBE089FE">
    <w:name w:val="2D871BFE309448D587638D57EBE089FE"/>
  </w:style>
  <w:style w:type="paragraph" w:customStyle="1" w:styleId="0E118D3B1BA1468CA1AE01284A7C028F">
    <w:name w:val="0E118D3B1BA1468CA1AE01284A7C028F"/>
  </w:style>
  <w:style w:type="paragraph" w:customStyle="1" w:styleId="289543ECD9794EF58422C0EC1235DBB6">
    <w:name w:val="289543ECD9794EF58422C0EC1235DBB6"/>
  </w:style>
  <w:style w:type="paragraph" w:customStyle="1" w:styleId="5D0BF3609FED43269CB061BAB411C618">
    <w:name w:val="5D0BF3609FED43269CB061BAB411C618"/>
  </w:style>
  <w:style w:type="paragraph" w:customStyle="1" w:styleId="6FFAFEAE8C3240F3A0389277CF0F7297">
    <w:name w:val="6FFAFEAE8C3240F3A0389277CF0F7297"/>
  </w:style>
  <w:style w:type="paragraph" w:customStyle="1" w:styleId="CB08EB6B20944BD785AEB4CFE5AA4841">
    <w:name w:val="CB08EB6B20944BD785AEB4CFE5AA4841"/>
  </w:style>
  <w:style w:type="paragraph" w:customStyle="1" w:styleId="22466E934BC84EF89095915F2AE261E1">
    <w:name w:val="22466E934BC84EF89095915F2AE261E1"/>
  </w:style>
  <w:style w:type="paragraph" w:customStyle="1" w:styleId="F76568BDEE184FD6A78382FD8AB1488C">
    <w:name w:val="F76568BDEE184FD6A78382FD8AB1488C"/>
  </w:style>
  <w:style w:type="paragraph" w:customStyle="1" w:styleId="D9B0F8363CB841FDB6C5AF93129CD27B">
    <w:name w:val="D9B0F8363CB841FDB6C5AF93129CD27B"/>
  </w:style>
  <w:style w:type="paragraph" w:customStyle="1" w:styleId="71AD7324896D4CE0A9E48B0D365CDE6E">
    <w:name w:val="71AD7324896D4CE0A9E48B0D365CDE6E"/>
  </w:style>
  <w:style w:type="paragraph" w:customStyle="1" w:styleId="7C356C49E079420BB6FAE564BCDE7E5A">
    <w:name w:val="7C356C49E079420BB6FAE564BCDE7E5A"/>
  </w:style>
  <w:style w:type="paragraph" w:customStyle="1" w:styleId="95F56053163F4E2A9D28786D2A40FC3C">
    <w:name w:val="95F56053163F4E2A9D28786D2A40FC3C"/>
  </w:style>
  <w:style w:type="paragraph" w:customStyle="1" w:styleId="C562DC431C1241FFBE2D221E48270ACC">
    <w:name w:val="C562DC431C1241FFBE2D221E48270ACC"/>
  </w:style>
  <w:style w:type="paragraph" w:customStyle="1" w:styleId="E028D1A71ADD4ED585A0928FE247EA81">
    <w:name w:val="E028D1A71ADD4ED585A0928FE247EA81"/>
  </w:style>
  <w:style w:type="paragraph" w:customStyle="1" w:styleId="914A4A3A9DD7463596CAE48E56E585A4">
    <w:name w:val="914A4A3A9DD7463596CAE48E56E585A4"/>
  </w:style>
  <w:style w:type="paragraph" w:customStyle="1" w:styleId="01D51E3C09E341BFBDBF7773909D489B">
    <w:name w:val="01D51E3C09E341BFBDBF7773909D489B"/>
  </w:style>
  <w:style w:type="paragraph" w:customStyle="1" w:styleId="DEB077B891BE4941B4ED94B45F131985">
    <w:name w:val="DEB077B891BE4941B4ED94B45F131985"/>
  </w:style>
  <w:style w:type="paragraph" w:customStyle="1" w:styleId="9142E564317E45A4909A968E59C93B91">
    <w:name w:val="9142E564317E45A4909A968E59C93B91"/>
  </w:style>
  <w:style w:type="paragraph" w:customStyle="1" w:styleId="8E212E92C6054977900D5A63CF62CC45">
    <w:name w:val="8E212E92C6054977900D5A63CF62CC45"/>
  </w:style>
  <w:style w:type="paragraph" w:customStyle="1" w:styleId="1620BC24EA1F40A9AD37AC7CC4FA4590">
    <w:name w:val="1620BC24EA1F40A9AD37AC7CC4FA4590"/>
  </w:style>
  <w:style w:type="paragraph" w:customStyle="1" w:styleId="89A6E8A11C91442883D9C626306FEBCE">
    <w:name w:val="89A6E8A11C91442883D9C626306FEBCE"/>
  </w:style>
  <w:style w:type="paragraph" w:customStyle="1" w:styleId="F674CBCF713E411CB8AC5C7072A99070">
    <w:name w:val="F674CBCF713E411CB8AC5C7072A99070"/>
  </w:style>
  <w:style w:type="paragraph" w:customStyle="1" w:styleId="F76DD187CEFF43E98FBEE0629E569CE4">
    <w:name w:val="F76DD187CEFF43E98FBEE0629E569CE4"/>
  </w:style>
  <w:style w:type="paragraph" w:customStyle="1" w:styleId="33BE6A8065F1411ABC8F0E3CD53859ED">
    <w:name w:val="33BE6A8065F1411ABC8F0E3CD53859ED"/>
  </w:style>
  <w:style w:type="paragraph" w:customStyle="1" w:styleId="609A0B0F740A4F348CC68BADD9C3FAC5">
    <w:name w:val="609A0B0F740A4F348CC68BADD9C3FAC5"/>
  </w:style>
  <w:style w:type="paragraph" w:customStyle="1" w:styleId="0B8D7AC998A446D28DB68E08E95AACF4">
    <w:name w:val="0B8D7AC998A446D28DB68E08E95AACF4"/>
  </w:style>
  <w:style w:type="paragraph" w:customStyle="1" w:styleId="DACA94AA9BF44DB984C0E0038CE74A34">
    <w:name w:val="DACA94AA9BF44DB984C0E0038CE74A34"/>
  </w:style>
  <w:style w:type="paragraph" w:customStyle="1" w:styleId="8AA304C94E43495388BFB7333C9DD162">
    <w:name w:val="8AA304C94E43495388BFB7333C9DD162"/>
  </w:style>
  <w:style w:type="paragraph" w:customStyle="1" w:styleId="170FACB0412D44B2BFF19C447BF51340">
    <w:name w:val="170FACB0412D44B2BFF19C447BF51340"/>
  </w:style>
  <w:style w:type="paragraph" w:customStyle="1" w:styleId="DDEF62139D6648379466DAB75ABE1DC7">
    <w:name w:val="DDEF62139D6648379466DAB75ABE1DC7"/>
  </w:style>
  <w:style w:type="paragraph" w:customStyle="1" w:styleId="E4C4967FB0F84E98BF8CED5131CE3692">
    <w:name w:val="E4C4967FB0F84E98BF8CED5131CE3692"/>
  </w:style>
  <w:style w:type="paragraph" w:customStyle="1" w:styleId="C5FFEA55D8684773A2113816F31AB5AB">
    <w:name w:val="C5FFEA55D8684773A2113816F31AB5AB"/>
  </w:style>
  <w:style w:type="paragraph" w:customStyle="1" w:styleId="E6F6E1621EDB473AB87DB4906B35BD8D">
    <w:name w:val="E6F6E1621EDB473AB87DB4906B35BD8D"/>
  </w:style>
  <w:style w:type="paragraph" w:customStyle="1" w:styleId="5805B82DF1544CFFA25B135694FB4D31">
    <w:name w:val="5805B82DF1544CFFA25B135694FB4D31"/>
  </w:style>
  <w:style w:type="paragraph" w:customStyle="1" w:styleId="9D925F2A5508497DA3631CA951C18E2D">
    <w:name w:val="9D925F2A5508497DA3631CA951C18E2D"/>
  </w:style>
  <w:style w:type="paragraph" w:customStyle="1" w:styleId="CBD00526FD8A431F82542CD34DE92A2B">
    <w:name w:val="CBD00526FD8A431F82542CD34DE92A2B"/>
  </w:style>
  <w:style w:type="paragraph" w:customStyle="1" w:styleId="1571370F2BD94E059D11DB4B9285123E">
    <w:name w:val="1571370F2BD94E059D11DB4B9285123E"/>
  </w:style>
  <w:style w:type="paragraph" w:customStyle="1" w:styleId="A2DC7C1FCC8E4B5D92DEC9956BAF5F19">
    <w:name w:val="A2DC7C1FCC8E4B5D92DEC9956BAF5F19"/>
  </w:style>
  <w:style w:type="paragraph" w:customStyle="1" w:styleId="DB12F208553F4996870B7030E9306415">
    <w:name w:val="DB12F208553F4996870B7030E9306415"/>
  </w:style>
  <w:style w:type="paragraph" w:customStyle="1" w:styleId="1D1B2D763E27450EAEF6D7EA4DC42DD4">
    <w:name w:val="1D1B2D763E27450EAEF6D7EA4DC42DD4"/>
  </w:style>
  <w:style w:type="paragraph" w:customStyle="1" w:styleId="B4C0A612D3814F899ADED4B34EF069AE">
    <w:name w:val="B4C0A612D3814F899ADED4B34EF069AE"/>
  </w:style>
  <w:style w:type="paragraph" w:customStyle="1" w:styleId="BFDD19BF82924BA08B5F4CF0E12674CE">
    <w:name w:val="BFDD19BF82924BA08B5F4CF0E12674CE"/>
  </w:style>
  <w:style w:type="paragraph" w:customStyle="1" w:styleId="720F0C8EB58B4EFEB74CB70E4F57B816">
    <w:name w:val="720F0C8EB58B4EFEB74CB70E4F57B816"/>
  </w:style>
  <w:style w:type="paragraph" w:customStyle="1" w:styleId="E60C714749A24D06B1750BC246472A2F">
    <w:name w:val="E60C714749A24D06B1750BC246472A2F"/>
  </w:style>
  <w:style w:type="paragraph" w:customStyle="1" w:styleId="D7E9AAD350C946FABB85CFA9F4704E90">
    <w:name w:val="D7E9AAD350C946FABB85CFA9F4704E90"/>
  </w:style>
  <w:style w:type="paragraph" w:customStyle="1" w:styleId="18E3B8407F3E4B34BDE9FDDAEE8A1DE7">
    <w:name w:val="18E3B8407F3E4B34BDE9FDDAEE8A1DE7"/>
  </w:style>
  <w:style w:type="paragraph" w:customStyle="1" w:styleId="A367BE1E4E2145468A4DE6811E6D31CA">
    <w:name w:val="A367BE1E4E2145468A4DE6811E6D31CA"/>
  </w:style>
  <w:style w:type="paragraph" w:customStyle="1" w:styleId="AE5C5885E1924916A7FB6087EBDC3B5F">
    <w:name w:val="AE5C5885E1924916A7FB6087EBDC3B5F"/>
  </w:style>
  <w:style w:type="paragraph" w:customStyle="1" w:styleId="D14D293BAE91457BAED5E4327CFD3E9A">
    <w:name w:val="D14D293BAE91457BAED5E4327CFD3E9A"/>
  </w:style>
  <w:style w:type="paragraph" w:customStyle="1" w:styleId="3A8204C429E649DDB846D47409BEF326">
    <w:name w:val="3A8204C429E649DDB846D47409BEF326"/>
  </w:style>
  <w:style w:type="paragraph" w:customStyle="1" w:styleId="B15CE03696254398AFB2E251A0AA39E0">
    <w:name w:val="B15CE03696254398AFB2E251A0AA39E0"/>
  </w:style>
  <w:style w:type="paragraph" w:customStyle="1" w:styleId="6DDE55D075BA447CA68584390A81C4BA">
    <w:name w:val="6DDE55D075BA447CA68584390A81C4BA"/>
  </w:style>
  <w:style w:type="paragraph" w:customStyle="1" w:styleId="2FD45BC6234B47EC877316079E0356AC">
    <w:name w:val="2FD45BC6234B47EC877316079E0356AC"/>
  </w:style>
  <w:style w:type="paragraph" w:customStyle="1" w:styleId="60982D490D3949EBB4F0390AE864888D">
    <w:name w:val="60982D490D3949EBB4F0390AE864888D"/>
  </w:style>
  <w:style w:type="paragraph" w:customStyle="1" w:styleId="9D231E1963264886A31E632FB711E8F6">
    <w:name w:val="9D231E1963264886A31E632FB711E8F6"/>
  </w:style>
  <w:style w:type="paragraph" w:customStyle="1" w:styleId="AC9F72525C7F412F8F3D8A27D0B77F9F">
    <w:name w:val="AC9F72525C7F412F8F3D8A27D0B77F9F"/>
  </w:style>
  <w:style w:type="paragraph" w:customStyle="1" w:styleId="9285BF7103E64007B119429C88B31BB1">
    <w:name w:val="9285BF7103E64007B119429C88B31BB1"/>
  </w:style>
  <w:style w:type="paragraph" w:customStyle="1" w:styleId="BFDE58B8F3A5484EAB9BEC5894C4523C">
    <w:name w:val="BFDE58B8F3A5484EAB9BEC5894C4523C"/>
  </w:style>
  <w:style w:type="paragraph" w:customStyle="1" w:styleId="4CC16D2F07E542969997849EE04A6EBC">
    <w:name w:val="4CC16D2F07E542969997849EE04A6EBC"/>
  </w:style>
  <w:style w:type="paragraph" w:customStyle="1" w:styleId="D7298BA2459A4B32AC426210CF41B61C">
    <w:name w:val="D7298BA2459A4B32AC426210CF41B61C"/>
  </w:style>
  <w:style w:type="paragraph" w:customStyle="1" w:styleId="EB7163E292B34AD18EB651E7CA25E7C0">
    <w:name w:val="EB7163E292B34AD18EB651E7CA25E7C0"/>
  </w:style>
  <w:style w:type="paragraph" w:customStyle="1" w:styleId="5696770C198A4228A45A7A445403AD60">
    <w:name w:val="5696770C198A4228A45A7A445403AD60"/>
  </w:style>
  <w:style w:type="paragraph" w:customStyle="1" w:styleId="3B08C2A59F2944FAB53063F55B2B14DC">
    <w:name w:val="3B08C2A59F2944FAB53063F55B2B14DC"/>
  </w:style>
  <w:style w:type="paragraph" w:customStyle="1" w:styleId="242CD3F87B7C431089CA39233244A812">
    <w:name w:val="242CD3F87B7C431089CA39233244A812"/>
  </w:style>
  <w:style w:type="paragraph" w:customStyle="1" w:styleId="2B9B49E43281427BAD63BEA120B4EB87">
    <w:name w:val="2B9B49E43281427BAD63BEA120B4EB87"/>
  </w:style>
  <w:style w:type="paragraph" w:customStyle="1" w:styleId="F9CCA7386E7D4A52B6E7F3ADCB68445D">
    <w:name w:val="F9CCA7386E7D4A52B6E7F3ADCB68445D"/>
  </w:style>
  <w:style w:type="paragraph" w:customStyle="1" w:styleId="420A638F69B8467B9E09AB4D53EB9E4B">
    <w:name w:val="420A638F69B8467B9E09AB4D53EB9E4B"/>
  </w:style>
  <w:style w:type="paragraph" w:customStyle="1" w:styleId="05693A90D97E4FF3A7CE34ED3DA6A488">
    <w:name w:val="05693A90D97E4FF3A7CE34ED3DA6A488"/>
  </w:style>
  <w:style w:type="paragraph" w:customStyle="1" w:styleId="901D37C98B4C4332AE43AFD32C248DBB">
    <w:name w:val="901D37C98B4C4332AE43AFD32C248DBB"/>
  </w:style>
  <w:style w:type="paragraph" w:customStyle="1" w:styleId="6007F836AF5241AAB2D19F0FB865CEA0">
    <w:name w:val="6007F836AF5241AAB2D19F0FB865CEA0"/>
  </w:style>
  <w:style w:type="paragraph" w:customStyle="1" w:styleId="702C2C6BF3AD4C368425214691C6977A">
    <w:name w:val="702C2C6BF3AD4C368425214691C6977A"/>
  </w:style>
  <w:style w:type="paragraph" w:customStyle="1" w:styleId="524845A29AEF411797792F4D4BB36B38">
    <w:name w:val="524845A29AEF411797792F4D4BB36B38"/>
  </w:style>
  <w:style w:type="paragraph" w:customStyle="1" w:styleId="EB6CF07C33474FAFA756EB0C88AF9D82">
    <w:name w:val="EB6CF07C33474FAFA756EB0C88AF9D82"/>
  </w:style>
  <w:style w:type="paragraph" w:customStyle="1" w:styleId="0C99E4382789433FB86CC827C90ED3C7">
    <w:name w:val="0C99E4382789433FB86CC827C90ED3C7"/>
  </w:style>
  <w:style w:type="paragraph" w:customStyle="1" w:styleId="BA87B52D3731409289CA31FCEF8DF9B2">
    <w:name w:val="BA87B52D3731409289CA31FCEF8DF9B2"/>
  </w:style>
  <w:style w:type="paragraph" w:customStyle="1" w:styleId="89591EDCDA074253BD3F7AE25FDAB7CA">
    <w:name w:val="89591EDCDA074253BD3F7AE25FDAB7CA"/>
  </w:style>
  <w:style w:type="paragraph" w:customStyle="1" w:styleId="ED0217CD94894A93AFCC81F856E7F18F">
    <w:name w:val="ED0217CD94894A93AFCC81F856E7F18F"/>
  </w:style>
  <w:style w:type="paragraph" w:customStyle="1" w:styleId="C3F4FD7BEE95461FAF4371780218A2BE">
    <w:name w:val="C3F4FD7BEE95461FAF4371780218A2BE"/>
  </w:style>
  <w:style w:type="paragraph" w:customStyle="1" w:styleId="B4C0F48BD18149CAB4038F7DFB5D96BD">
    <w:name w:val="B4C0F48BD18149CAB4038F7DFB5D96BD"/>
  </w:style>
  <w:style w:type="paragraph" w:customStyle="1" w:styleId="8D9D4D008D284BF0B9C9F509183C4E04">
    <w:name w:val="8D9D4D008D284BF0B9C9F509183C4E04"/>
  </w:style>
  <w:style w:type="paragraph" w:customStyle="1" w:styleId="3DE75CD7C0924E2B9EC75615B6D18876">
    <w:name w:val="3DE75CD7C0924E2B9EC75615B6D18876"/>
  </w:style>
  <w:style w:type="paragraph" w:customStyle="1" w:styleId="1DCAAF0E4CE341BFAEC0160E8E594CC3">
    <w:name w:val="1DCAAF0E4CE341BFAEC0160E8E594CC3"/>
  </w:style>
  <w:style w:type="paragraph" w:customStyle="1" w:styleId="2EC244B367924AA699E863D820B210BC">
    <w:name w:val="2EC244B367924AA699E863D820B210BC"/>
  </w:style>
  <w:style w:type="paragraph" w:customStyle="1" w:styleId="9D1DCB3B44A74E5EA2E0A30DB1D0F4B8">
    <w:name w:val="9D1DCB3B44A74E5EA2E0A30DB1D0F4B8"/>
  </w:style>
  <w:style w:type="paragraph" w:customStyle="1" w:styleId="E8F18030C070420DBACB6D1DA370BB36">
    <w:name w:val="E8F18030C070420DBACB6D1DA370BB36"/>
  </w:style>
  <w:style w:type="paragraph" w:customStyle="1" w:styleId="AB8C15B4540C4630ACE4A14D32AD1E88">
    <w:name w:val="AB8C15B4540C4630ACE4A14D32AD1E88"/>
  </w:style>
  <w:style w:type="paragraph" w:customStyle="1" w:styleId="FE8E9A3D799844CCB45A655923EFE151">
    <w:name w:val="FE8E9A3D799844CCB45A655923EFE151"/>
  </w:style>
  <w:style w:type="paragraph" w:customStyle="1" w:styleId="FF2ECB25432741C29BEEBDD007E9D429">
    <w:name w:val="FF2ECB25432741C29BEEBDD007E9D429"/>
  </w:style>
  <w:style w:type="paragraph" w:customStyle="1" w:styleId="6756BAE327364C38B73EE0BE62FB8E67">
    <w:name w:val="6756BAE327364C38B73EE0BE62FB8E67"/>
  </w:style>
  <w:style w:type="paragraph" w:customStyle="1" w:styleId="0F1F3B9375C04A9CB973D72FC296250D">
    <w:name w:val="0F1F3B9375C04A9CB973D72FC296250D"/>
  </w:style>
  <w:style w:type="paragraph" w:customStyle="1" w:styleId="D6794084EC8642F39DA13A90549514DE">
    <w:name w:val="D6794084EC8642F39DA13A90549514DE"/>
  </w:style>
  <w:style w:type="paragraph" w:customStyle="1" w:styleId="61CD4E0F20F64B13B22E6275F43A6AE8">
    <w:name w:val="61CD4E0F20F64B13B22E6275F43A6AE8"/>
  </w:style>
  <w:style w:type="paragraph" w:customStyle="1" w:styleId="A02E3DA31B4D461198861080EE9C633B">
    <w:name w:val="A02E3DA31B4D461198861080EE9C633B"/>
  </w:style>
  <w:style w:type="paragraph" w:customStyle="1" w:styleId="7EB36B431EA34A9F89C34BDAD18D642B">
    <w:name w:val="7EB36B431EA34A9F89C34BDAD18D642B"/>
  </w:style>
  <w:style w:type="paragraph" w:customStyle="1" w:styleId="AF6EB8A622574412A33458F6989D0D30">
    <w:name w:val="AF6EB8A622574412A33458F6989D0D30"/>
  </w:style>
  <w:style w:type="paragraph" w:customStyle="1" w:styleId="B4023256238E4853BABC91E926B18775">
    <w:name w:val="B4023256238E4853BABC91E926B18775"/>
  </w:style>
  <w:style w:type="paragraph" w:customStyle="1" w:styleId="9CC690811977458899734169A116E6DB">
    <w:name w:val="9CC690811977458899734169A116E6DB"/>
  </w:style>
  <w:style w:type="paragraph" w:customStyle="1" w:styleId="491E9C4752124F9C82B424DC958F8FC3">
    <w:name w:val="491E9C4752124F9C82B424DC958F8FC3"/>
  </w:style>
  <w:style w:type="paragraph" w:customStyle="1" w:styleId="2E0280182F0A4F7E8A01F30FEA01BEFD">
    <w:name w:val="2E0280182F0A4F7E8A01F30FEA01BEFD"/>
  </w:style>
  <w:style w:type="paragraph" w:customStyle="1" w:styleId="041AEEBB394F4D659E9B09A9A7072D32">
    <w:name w:val="041AEEBB394F4D659E9B09A9A7072D32"/>
  </w:style>
  <w:style w:type="paragraph" w:customStyle="1" w:styleId="0BDB45CC1A214DE9932943CEF42F3CEE">
    <w:name w:val="0BDB45CC1A214DE9932943CEF42F3CEE"/>
  </w:style>
  <w:style w:type="paragraph" w:customStyle="1" w:styleId="4AED83E7503A447C93511F8BB7D3708E">
    <w:name w:val="4AED83E7503A447C93511F8BB7D3708E"/>
  </w:style>
  <w:style w:type="paragraph" w:customStyle="1" w:styleId="0C1C774765584D12B8714B510E36F2CC">
    <w:name w:val="0C1C774765584D12B8714B510E36F2CC"/>
  </w:style>
  <w:style w:type="paragraph" w:customStyle="1" w:styleId="9E34803AD6A14A75A703C8F6BCDE9BDC">
    <w:name w:val="9E34803AD6A14A75A703C8F6BCDE9BDC"/>
  </w:style>
  <w:style w:type="paragraph" w:customStyle="1" w:styleId="A254B56FEF9246F699060C1309152FE0">
    <w:name w:val="A254B56FEF9246F699060C1309152FE0"/>
  </w:style>
  <w:style w:type="paragraph" w:customStyle="1" w:styleId="D10264CC24E4469F8CFE88652B4B29DF">
    <w:name w:val="D10264CC24E4469F8CFE88652B4B29DF"/>
  </w:style>
  <w:style w:type="paragraph" w:customStyle="1" w:styleId="2AB039F9A7104496929FFEC85FD948DC">
    <w:name w:val="2AB039F9A7104496929FFEC85FD948DC"/>
  </w:style>
  <w:style w:type="paragraph" w:customStyle="1" w:styleId="93454EB5D6A24E0AA2019A81DEAA8B46">
    <w:name w:val="93454EB5D6A24E0AA2019A81DEAA8B46"/>
  </w:style>
  <w:style w:type="paragraph" w:customStyle="1" w:styleId="B1C85C4824B04ADA99B1274295FAE336">
    <w:name w:val="B1C85C4824B04ADA99B1274295FAE336"/>
  </w:style>
  <w:style w:type="paragraph" w:customStyle="1" w:styleId="257C7CDAB4AC43418C585E0D4F2EBDF0">
    <w:name w:val="257C7CDAB4AC43418C585E0D4F2EBDF0"/>
  </w:style>
  <w:style w:type="paragraph" w:customStyle="1" w:styleId="EF3B8B74DA9F478B92B5364A7CDDB587">
    <w:name w:val="EF3B8B74DA9F478B92B5364A7CDDB587"/>
  </w:style>
  <w:style w:type="paragraph" w:customStyle="1" w:styleId="C6976F4ED3F348D8A47D7C1CED6D46AF">
    <w:name w:val="C6976F4ED3F348D8A47D7C1CED6D46AF"/>
  </w:style>
  <w:style w:type="paragraph" w:customStyle="1" w:styleId="19DC3F6708C94EB4847B34F92EB0DF97">
    <w:name w:val="19DC3F6708C94EB4847B34F92EB0DF97"/>
  </w:style>
  <w:style w:type="paragraph" w:customStyle="1" w:styleId="98DCBC5C3D6B424E946EA8BF2780C85F">
    <w:name w:val="98DCBC5C3D6B424E946EA8BF2780C85F"/>
  </w:style>
  <w:style w:type="paragraph" w:customStyle="1" w:styleId="66F4DD31373643EDB624CAE869AC7BE2">
    <w:name w:val="66F4DD31373643EDB624CAE869AC7BE2"/>
  </w:style>
  <w:style w:type="paragraph" w:customStyle="1" w:styleId="8F4E5B958A9F432F889BCB23F82DC044">
    <w:name w:val="8F4E5B958A9F432F889BCB23F82DC044"/>
  </w:style>
  <w:style w:type="paragraph" w:customStyle="1" w:styleId="36ECB709E6B44F97995479F53D4339EF">
    <w:name w:val="36ECB709E6B44F97995479F53D4339EF"/>
  </w:style>
  <w:style w:type="paragraph" w:customStyle="1" w:styleId="D2A759F0343C4E50B7F3A43BE8201720">
    <w:name w:val="D2A759F0343C4E50B7F3A43BE8201720"/>
  </w:style>
  <w:style w:type="paragraph" w:customStyle="1" w:styleId="41974D5B84AB48FF92D70C871E8B0418">
    <w:name w:val="41974D5B84AB48FF92D70C871E8B0418"/>
  </w:style>
  <w:style w:type="paragraph" w:customStyle="1" w:styleId="5481F7910167495C8DA93935936F69DE">
    <w:name w:val="5481F7910167495C8DA93935936F69DE"/>
  </w:style>
  <w:style w:type="paragraph" w:customStyle="1" w:styleId="B9D53952672E433EAD90DAA389776327">
    <w:name w:val="B9D53952672E433EAD90DAA389776327"/>
  </w:style>
  <w:style w:type="paragraph" w:customStyle="1" w:styleId="11A6984CBE7F470588B0D5214D5D886D">
    <w:name w:val="11A6984CBE7F470588B0D5214D5D886D"/>
  </w:style>
  <w:style w:type="paragraph" w:customStyle="1" w:styleId="55F42658BCD94B609B552CC336DA24B6">
    <w:name w:val="55F42658BCD94B609B552CC336DA24B6"/>
  </w:style>
  <w:style w:type="paragraph" w:customStyle="1" w:styleId="C4870A5F55FB433B8BDED7F526E022A0">
    <w:name w:val="C4870A5F55FB433B8BDED7F526E022A0"/>
  </w:style>
  <w:style w:type="paragraph" w:customStyle="1" w:styleId="87261D15DC8E4EB2851F995FEBA3D49F">
    <w:name w:val="87261D15DC8E4EB2851F995FEBA3D49F"/>
  </w:style>
  <w:style w:type="paragraph" w:customStyle="1" w:styleId="AF518E4014124E65A24B640417F0AB26">
    <w:name w:val="AF518E4014124E65A24B640417F0AB26"/>
  </w:style>
  <w:style w:type="paragraph" w:customStyle="1" w:styleId="8C0107DF7FA14A73BBACCEDB050E5CA0">
    <w:name w:val="8C0107DF7FA14A73BBACCEDB050E5CA0"/>
  </w:style>
  <w:style w:type="paragraph" w:customStyle="1" w:styleId="9835CD470FA14FCCB5DF690C81BE2E13">
    <w:name w:val="9835CD470FA14FCCB5DF690C81BE2E13"/>
  </w:style>
  <w:style w:type="paragraph" w:customStyle="1" w:styleId="AEA042F2D5F0437486199CAF90AD438E">
    <w:name w:val="AEA042F2D5F0437486199CAF90AD438E"/>
  </w:style>
  <w:style w:type="paragraph" w:customStyle="1" w:styleId="C3F889DC8F42490286014093A4BCF163">
    <w:name w:val="C3F889DC8F42490286014093A4BCF163"/>
  </w:style>
  <w:style w:type="paragraph" w:customStyle="1" w:styleId="56E44FEE6B2B470D8B5FBEDEA88B9F4C">
    <w:name w:val="56E44FEE6B2B470D8B5FBEDEA88B9F4C"/>
  </w:style>
  <w:style w:type="paragraph" w:customStyle="1" w:styleId="0EE43C05DE8247CAA29B0E4A493FB097">
    <w:name w:val="0EE43C05DE8247CAA29B0E4A493FB097"/>
  </w:style>
  <w:style w:type="paragraph" w:customStyle="1" w:styleId="AAAE26B1E0524C689A804BA4925F3E9C">
    <w:name w:val="AAAE26B1E0524C689A804BA4925F3E9C"/>
  </w:style>
  <w:style w:type="paragraph" w:customStyle="1" w:styleId="3BCA7A1FD5A54ECD980C0F8C5EE7B81C">
    <w:name w:val="3BCA7A1FD5A54ECD980C0F8C5EE7B81C"/>
  </w:style>
  <w:style w:type="paragraph" w:customStyle="1" w:styleId="BB9EA2D335B54745A805DBD68C25B534">
    <w:name w:val="BB9EA2D335B54745A805DBD68C25B534"/>
  </w:style>
  <w:style w:type="paragraph" w:customStyle="1" w:styleId="6D08B1D6E804407681C08108D593B68F">
    <w:name w:val="6D08B1D6E804407681C08108D593B68F"/>
  </w:style>
  <w:style w:type="paragraph" w:customStyle="1" w:styleId="E899C0404D4245DA9C18379467A71528">
    <w:name w:val="E899C0404D4245DA9C18379467A71528"/>
  </w:style>
  <w:style w:type="paragraph" w:customStyle="1" w:styleId="78232D3DDF4B4972AFC8B7F6592EE251">
    <w:name w:val="78232D3DDF4B4972AFC8B7F6592EE251"/>
  </w:style>
  <w:style w:type="paragraph" w:customStyle="1" w:styleId="286A9CBBEEC14D488151F47262B91B2D">
    <w:name w:val="286A9CBBEEC14D488151F47262B91B2D"/>
  </w:style>
  <w:style w:type="paragraph" w:customStyle="1" w:styleId="13F1420C3E8C4BC08CEA97188584F3CF">
    <w:name w:val="13F1420C3E8C4BC08CEA97188584F3CF"/>
  </w:style>
  <w:style w:type="paragraph" w:customStyle="1" w:styleId="44FE3823E09840D4B7E9394E5368F6E1">
    <w:name w:val="44FE3823E09840D4B7E9394E5368F6E1"/>
  </w:style>
  <w:style w:type="paragraph" w:customStyle="1" w:styleId="2F9A02F9A0EE43C793B9872C6496EA8E">
    <w:name w:val="2F9A02F9A0EE43C793B9872C6496EA8E"/>
  </w:style>
  <w:style w:type="paragraph" w:customStyle="1" w:styleId="91831707FD5E4C8E9B13D26FEC0B8BE8">
    <w:name w:val="91831707FD5E4C8E9B13D26FEC0B8BE8"/>
  </w:style>
  <w:style w:type="paragraph" w:customStyle="1" w:styleId="E784C71CF0DA4BFA9D0CF693F7DEEBFA">
    <w:name w:val="E784C71CF0DA4BFA9D0CF693F7DEEBFA"/>
  </w:style>
  <w:style w:type="paragraph" w:customStyle="1" w:styleId="3F66122F104B4AAB95DA67D8242018BC">
    <w:name w:val="3F66122F104B4AAB95DA67D8242018BC"/>
  </w:style>
  <w:style w:type="paragraph" w:customStyle="1" w:styleId="2F206188217042DDBEAFC5E51E7AC47B">
    <w:name w:val="2F206188217042DDBEAFC5E51E7AC47B"/>
  </w:style>
  <w:style w:type="paragraph" w:customStyle="1" w:styleId="4A1AC4A1855B4E79A56DB82C1200910D">
    <w:name w:val="4A1AC4A1855B4E79A56DB82C1200910D"/>
  </w:style>
  <w:style w:type="paragraph" w:customStyle="1" w:styleId="89B53DA8CBCB4F5BB84310F55B37DB93">
    <w:name w:val="89B53DA8CBCB4F5BB84310F55B37DB93"/>
  </w:style>
  <w:style w:type="paragraph" w:customStyle="1" w:styleId="AA1F16338B024C0BB88730C9B1F0A36A">
    <w:name w:val="AA1F16338B024C0BB88730C9B1F0A36A"/>
  </w:style>
  <w:style w:type="paragraph" w:customStyle="1" w:styleId="12C5360A57CE4FC3B401D423712D4F63">
    <w:name w:val="12C5360A57CE4FC3B401D423712D4F63"/>
  </w:style>
  <w:style w:type="paragraph" w:customStyle="1" w:styleId="8FA91C0F24934BECBF61823F841D23A5">
    <w:name w:val="8FA91C0F24934BECBF61823F841D23A5"/>
  </w:style>
  <w:style w:type="paragraph" w:customStyle="1" w:styleId="434D23AF9E454427A70762F9FC79E9B1">
    <w:name w:val="434D23AF9E454427A70762F9FC79E9B1"/>
  </w:style>
  <w:style w:type="paragraph" w:customStyle="1" w:styleId="BC3A327A60854E85B84FCDDED45722AC">
    <w:name w:val="BC3A327A60854E85B84FCDDED45722AC"/>
  </w:style>
  <w:style w:type="paragraph" w:customStyle="1" w:styleId="97690E74C6504344B2A22C2B8FA41076">
    <w:name w:val="97690E74C6504344B2A22C2B8FA41076"/>
  </w:style>
  <w:style w:type="paragraph" w:customStyle="1" w:styleId="1F09B0497AA34412BFE52D45FE584A70">
    <w:name w:val="1F09B0497AA34412BFE52D45FE584A70"/>
  </w:style>
  <w:style w:type="paragraph" w:customStyle="1" w:styleId="C4EFD11007AB4B78A48CFC67015CDCB7">
    <w:name w:val="C4EFD11007AB4B78A48CFC67015CDCB7"/>
  </w:style>
  <w:style w:type="paragraph" w:customStyle="1" w:styleId="9C0BB49EC8154639973C47AEC965E7EB">
    <w:name w:val="9C0BB49EC8154639973C47AEC965E7EB"/>
  </w:style>
  <w:style w:type="paragraph" w:customStyle="1" w:styleId="5F3F6E82DBEB43B6AD6EBA8294768AD2">
    <w:name w:val="5F3F6E82DBEB43B6AD6EBA8294768AD2"/>
  </w:style>
  <w:style w:type="paragraph" w:customStyle="1" w:styleId="3C098B3A87DF4E7BB66FB5ED77FB566F">
    <w:name w:val="3C098B3A87DF4E7BB66FB5ED77FB566F"/>
  </w:style>
  <w:style w:type="paragraph" w:customStyle="1" w:styleId="7B4C4592B76245ECB73F34E91E30D735">
    <w:name w:val="7B4C4592B76245ECB73F34E91E30D735"/>
  </w:style>
  <w:style w:type="paragraph" w:customStyle="1" w:styleId="265D04ACF44A4481B091A918E0A20C62">
    <w:name w:val="265D04ACF44A4481B091A918E0A20C62"/>
  </w:style>
  <w:style w:type="paragraph" w:customStyle="1" w:styleId="D97A0D7E0B244ABD993ACBB235B4E9DE">
    <w:name w:val="D97A0D7E0B244ABD993ACBB235B4E9DE"/>
  </w:style>
  <w:style w:type="paragraph" w:customStyle="1" w:styleId="D19FBC3766744506B3D72715E11F6810">
    <w:name w:val="D19FBC3766744506B3D72715E11F6810"/>
  </w:style>
  <w:style w:type="paragraph" w:customStyle="1" w:styleId="795AD007B5BC451AAE2B66C9F3F1CED7">
    <w:name w:val="795AD007B5BC451AAE2B66C9F3F1CED7"/>
  </w:style>
  <w:style w:type="paragraph" w:customStyle="1" w:styleId="113BE70DEEF4401397C881F86AD1A2D5">
    <w:name w:val="113BE70DEEF4401397C881F86AD1A2D5"/>
  </w:style>
  <w:style w:type="paragraph" w:customStyle="1" w:styleId="6EDDCFD6D34941D88C079E62AC52B3F5">
    <w:name w:val="6EDDCFD6D34941D88C079E62AC52B3F5"/>
  </w:style>
  <w:style w:type="paragraph" w:customStyle="1" w:styleId="53098C26E37D45E69EF68D95DA8F230B">
    <w:name w:val="53098C26E37D45E69EF68D95DA8F230B"/>
  </w:style>
  <w:style w:type="paragraph" w:customStyle="1" w:styleId="7C126AF03FFD4213BEAADCEE638E7FBE">
    <w:name w:val="7C126AF03FFD4213BEAADCEE638E7FBE"/>
  </w:style>
  <w:style w:type="paragraph" w:customStyle="1" w:styleId="44FC584AEA384995BBD3E9E0AEF24684">
    <w:name w:val="44FC584AEA384995BBD3E9E0AEF24684"/>
  </w:style>
  <w:style w:type="paragraph" w:customStyle="1" w:styleId="3EEC20AA80F44B21BB1BD3E49B5A1445">
    <w:name w:val="3EEC20AA80F44B21BB1BD3E49B5A1445"/>
  </w:style>
  <w:style w:type="paragraph" w:customStyle="1" w:styleId="4D187C9269F849BDAD343277813171EF">
    <w:name w:val="4D187C9269F849BDAD343277813171EF"/>
  </w:style>
  <w:style w:type="paragraph" w:customStyle="1" w:styleId="CB7E699A520446CCB7E91157B8E07EB6">
    <w:name w:val="CB7E699A520446CCB7E91157B8E07EB6"/>
  </w:style>
  <w:style w:type="paragraph" w:customStyle="1" w:styleId="EAA80AA1AC474A068AA7309511B6F995">
    <w:name w:val="EAA80AA1AC474A068AA7309511B6F995"/>
  </w:style>
  <w:style w:type="paragraph" w:customStyle="1" w:styleId="440203F192C14A02A5A58599806F7196">
    <w:name w:val="440203F192C14A02A5A58599806F7196"/>
  </w:style>
  <w:style w:type="paragraph" w:customStyle="1" w:styleId="EFD61EB2EBDF4807B0712C48CBCC1763">
    <w:name w:val="EFD61EB2EBDF4807B0712C48CBCC1763"/>
  </w:style>
  <w:style w:type="paragraph" w:customStyle="1" w:styleId="5E9275CBDF1D48929654F2D2840B2E78">
    <w:name w:val="5E9275CBDF1D48929654F2D2840B2E78"/>
  </w:style>
  <w:style w:type="paragraph" w:customStyle="1" w:styleId="31B5E709EF964BF784C6A171868C5D09">
    <w:name w:val="31B5E709EF964BF784C6A171868C5D09"/>
  </w:style>
  <w:style w:type="paragraph" w:customStyle="1" w:styleId="94704CBAE5484E3E8BC50CBE3633B8AE">
    <w:name w:val="94704CBAE5484E3E8BC50CBE3633B8AE"/>
  </w:style>
  <w:style w:type="paragraph" w:customStyle="1" w:styleId="E8729383275C4EFF8453FB3698EB5173">
    <w:name w:val="E8729383275C4EFF8453FB3698EB5173"/>
  </w:style>
  <w:style w:type="paragraph" w:customStyle="1" w:styleId="69E0681004AF49A1A230C8D207501AA6">
    <w:name w:val="69E0681004AF49A1A230C8D207501AA6"/>
  </w:style>
  <w:style w:type="paragraph" w:customStyle="1" w:styleId="3BE3AF47642C499093582376D4AD8562">
    <w:name w:val="3BE3AF47642C499093582376D4AD8562"/>
  </w:style>
  <w:style w:type="paragraph" w:customStyle="1" w:styleId="596FEE05307A495BA245E499BC548301">
    <w:name w:val="596FEE05307A495BA245E499BC548301"/>
  </w:style>
  <w:style w:type="paragraph" w:customStyle="1" w:styleId="5A5F625CA1C347A2BDDDE1F255260EC7">
    <w:name w:val="5A5F625CA1C347A2BDDDE1F255260EC7"/>
  </w:style>
  <w:style w:type="paragraph" w:customStyle="1" w:styleId="6C73A19E1E0141498A204C74F642D9AB">
    <w:name w:val="6C73A19E1E0141498A204C74F642D9AB"/>
  </w:style>
  <w:style w:type="paragraph" w:customStyle="1" w:styleId="9FFD7987895D4896B09132BD74BD6436">
    <w:name w:val="9FFD7987895D4896B09132BD74BD6436"/>
  </w:style>
  <w:style w:type="paragraph" w:customStyle="1" w:styleId="E3F23EC91CFF43B9BBCD2A24B0D6E8E0">
    <w:name w:val="E3F23EC91CFF43B9BBCD2A24B0D6E8E0"/>
  </w:style>
  <w:style w:type="paragraph" w:customStyle="1" w:styleId="7580D2E5454F496DA2F2C9D46D2C915D">
    <w:name w:val="7580D2E5454F496DA2F2C9D46D2C915D"/>
  </w:style>
  <w:style w:type="paragraph" w:customStyle="1" w:styleId="AD2DA26B1B794B8C8525FFBBF78BC284">
    <w:name w:val="AD2DA26B1B794B8C8525FFBBF78BC284"/>
  </w:style>
  <w:style w:type="paragraph" w:customStyle="1" w:styleId="0DDB2C7160DD4B4A82CA0DA8148C4216">
    <w:name w:val="0DDB2C7160DD4B4A82CA0DA8148C4216"/>
  </w:style>
  <w:style w:type="paragraph" w:customStyle="1" w:styleId="EC22E6C36FC94716A43082E550C95EB2">
    <w:name w:val="EC22E6C36FC94716A43082E550C95EB2"/>
  </w:style>
  <w:style w:type="paragraph" w:customStyle="1" w:styleId="FB6C49DFFAB84E20BDB3E0735F89CB9B">
    <w:name w:val="FB6C49DFFAB84E20BDB3E0735F89CB9B"/>
  </w:style>
  <w:style w:type="paragraph" w:customStyle="1" w:styleId="6ACE3FE2D8AE4BC3B524D082EE3CFA9B">
    <w:name w:val="6ACE3FE2D8AE4BC3B524D082EE3CFA9B"/>
  </w:style>
  <w:style w:type="paragraph" w:customStyle="1" w:styleId="5AC8FD517E4E449C9E6584055DE697A4">
    <w:name w:val="5AC8FD517E4E449C9E6584055DE697A4"/>
  </w:style>
  <w:style w:type="paragraph" w:customStyle="1" w:styleId="00C59CE516BF4173876369D9552B4CCF">
    <w:name w:val="00C59CE516BF4173876369D9552B4CCF"/>
  </w:style>
  <w:style w:type="paragraph" w:customStyle="1" w:styleId="F9CA9A157D6D44BD89914E29BB2CF743">
    <w:name w:val="F9CA9A157D6D44BD89914E29BB2CF743"/>
  </w:style>
  <w:style w:type="paragraph" w:customStyle="1" w:styleId="FC8B48AECA9E48A48FFB1B2D46302845">
    <w:name w:val="FC8B48AECA9E48A48FFB1B2D46302845"/>
  </w:style>
  <w:style w:type="paragraph" w:customStyle="1" w:styleId="A718711AD3EC49AFBB01E0DCC8D01230">
    <w:name w:val="A718711AD3EC49AFBB01E0DCC8D01230"/>
  </w:style>
  <w:style w:type="paragraph" w:customStyle="1" w:styleId="6D1DE04394FC46DCA6050B7FBECB53D4">
    <w:name w:val="6D1DE04394FC46DCA6050B7FBECB53D4"/>
  </w:style>
  <w:style w:type="paragraph" w:customStyle="1" w:styleId="F70638A09D5F487C9107AC33472B93F9">
    <w:name w:val="F70638A09D5F487C9107AC33472B93F9"/>
  </w:style>
  <w:style w:type="paragraph" w:customStyle="1" w:styleId="D9A4FB212BF24B5E81D070F3A9F1EF98">
    <w:name w:val="D9A4FB212BF24B5E81D070F3A9F1EF98"/>
  </w:style>
  <w:style w:type="paragraph" w:customStyle="1" w:styleId="A53FFC5B47B44C3E90355B0B6BA33923">
    <w:name w:val="A53FFC5B47B44C3E90355B0B6BA33923"/>
  </w:style>
  <w:style w:type="paragraph" w:customStyle="1" w:styleId="DEA6C96098104CF98E71EAFB5EBA1237">
    <w:name w:val="DEA6C96098104CF98E71EAFB5EBA1237"/>
  </w:style>
  <w:style w:type="paragraph" w:customStyle="1" w:styleId="CE876AD5D9CD4D4CB304BB357BA47D63">
    <w:name w:val="CE876AD5D9CD4D4CB304BB357BA47D63"/>
  </w:style>
  <w:style w:type="paragraph" w:customStyle="1" w:styleId="776C905BE0BB432EAD21AE34B1E21A05">
    <w:name w:val="776C905BE0BB432EAD21AE34B1E21A05"/>
  </w:style>
  <w:style w:type="paragraph" w:customStyle="1" w:styleId="6C4FC20A15C54DB687FEB9019AA03171">
    <w:name w:val="6C4FC20A15C54DB687FEB9019AA03171"/>
  </w:style>
  <w:style w:type="paragraph" w:customStyle="1" w:styleId="0563D22FBD1A40BF880648026C7A4FE9">
    <w:name w:val="0563D22FBD1A40BF880648026C7A4FE9"/>
  </w:style>
  <w:style w:type="paragraph" w:customStyle="1" w:styleId="19FF40AB23B74468A08EDC5A5AC75FF1">
    <w:name w:val="19FF40AB23B74468A08EDC5A5AC75FF1"/>
  </w:style>
  <w:style w:type="paragraph" w:customStyle="1" w:styleId="31CB7B7E63454A0385BA701EC5948AD6">
    <w:name w:val="31CB7B7E63454A0385BA701EC5948AD6"/>
  </w:style>
  <w:style w:type="paragraph" w:customStyle="1" w:styleId="40F954D3B97246499A2FA8E319AC0AEB">
    <w:name w:val="40F954D3B97246499A2FA8E319AC0AEB"/>
  </w:style>
  <w:style w:type="paragraph" w:customStyle="1" w:styleId="17E226A813B04E3A8714CCC596EAF2FF">
    <w:name w:val="17E226A813B04E3A8714CCC596EAF2FF"/>
  </w:style>
  <w:style w:type="paragraph" w:customStyle="1" w:styleId="0708895277BD49F1B04553881E743A52">
    <w:name w:val="0708895277BD49F1B04553881E743A52"/>
  </w:style>
  <w:style w:type="paragraph" w:customStyle="1" w:styleId="A4FEBEBEB4C94D6A905B819A49F5740A">
    <w:name w:val="A4FEBEBEB4C94D6A905B819A49F5740A"/>
  </w:style>
  <w:style w:type="paragraph" w:customStyle="1" w:styleId="18BB49887E2F4C5C98172953438F062D">
    <w:name w:val="18BB49887E2F4C5C98172953438F062D"/>
  </w:style>
  <w:style w:type="paragraph" w:customStyle="1" w:styleId="0ED637604392451F9033C10FEA760925">
    <w:name w:val="0ED637604392451F9033C10FEA760925"/>
  </w:style>
  <w:style w:type="paragraph" w:customStyle="1" w:styleId="3A48E3E3D7AD4A279B3E2EABAE48C872">
    <w:name w:val="3A48E3E3D7AD4A279B3E2EABAE48C872"/>
  </w:style>
  <w:style w:type="paragraph" w:customStyle="1" w:styleId="3A266446DD7448FB84900EC86CAD49F0">
    <w:name w:val="3A266446DD7448FB84900EC86CAD49F0"/>
  </w:style>
  <w:style w:type="paragraph" w:customStyle="1" w:styleId="0F536244340545BA831A76B5118A5A91">
    <w:name w:val="0F536244340545BA831A76B5118A5A91"/>
  </w:style>
  <w:style w:type="paragraph" w:customStyle="1" w:styleId="16253185D23D4F4CA0E194E8EE066F1E">
    <w:name w:val="16253185D23D4F4CA0E194E8EE066F1E"/>
  </w:style>
  <w:style w:type="paragraph" w:customStyle="1" w:styleId="E571865710FD4E6A956F29532B2168E5">
    <w:name w:val="E571865710FD4E6A956F29532B2168E5"/>
  </w:style>
  <w:style w:type="paragraph" w:customStyle="1" w:styleId="655D2A99E8D74128BD20DE42E5EBD067">
    <w:name w:val="655D2A99E8D74128BD20DE42E5EBD067"/>
  </w:style>
  <w:style w:type="paragraph" w:customStyle="1" w:styleId="EDCB4E463CD04EC3A6ADE5051A670BA4">
    <w:name w:val="EDCB4E463CD04EC3A6ADE5051A670BA4"/>
  </w:style>
  <w:style w:type="paragraph" w:customStyle="1" w:styleId="128391F6387B47A291D867AA587B0C3A">
    <w:name w:val="128391F6387B47A291D867AA587B0C3A"/>
  </w:style>
  <w:style w:type="paragraph" w:customStyle="1" w:styleId="F5CD76F0CED64F5F8578E41DF1D3C602">
    <w:name w:val="F5CD76F0CED64F5F8578E41DF1D3C602"/>
  </w:style>
  <w:style w:type="paragraph" w:customStyle="1" w:styleId="ECEBE932E8D7407298D4862FB1E954BA">
    <w:name w:val="ECEBE932E8D7407298D4862FB1E954BA"/>
  </w:style>
  <w:style w:type="paragraph" w:customStyle="1" w:styleId="5039828A58F545EA96C0784C3DC296B4">
    <w:name w:val="5039828A58F545EA96C0784C3DC296B4"/>
  </w:style>
  <w:style w:type="paragraph" w:customStyle="1" w:styleId="1A47BC63AD224CB78F1ED8A8CA3E7A9A">
    <w:name w:val="1A47BC63AD224CB78F1ED8A8CA3E7A9A"/>
  </w:style>
  <w:style w:type="paragraph" w:customStyle="1" w:styleId="C0CB87B44FA8428D8011A5D7ED0CA429">
    <w:name w:val="C0CB87B44FA8428D8011A5D7ED0CA429"/>
  </w:style>
  <w:style w:type="paragraph" w:customStyle="1" w:styleId="BFA47753474641A9BCE18AEF15B310F7">
    <w:name w:val="BFA47753474641A9BCE18AEF15B310F7"/>
  </w:style>
  <w:style w:type="paragraph" w:customStyle="1" w:styleId="ABCD34F2A706423D8B9C4A0B3BD7D145">
    <w:name w:val="ABCD34F2A706423D8B9C4A0B3BD7D145"/>
  </w:style>
  <w:style w:type="paragraph" w:customStyle="1" w:styleId="10D69E49506F48E79CC7B698AA81C2EF">
    <w:name w:val="10D69E49506F48E79CC7B698AA81C2EF"/>
  </w:style>
  <w:style w:type="paragraph" w:customStyle="1" w:styleId="2D8EE8FF53C649CB802CE62D1980CD9B">
    <w:name w:val="2D8EE8FF53C649CB802CE62D1980CD9B"/>
  </w:style>
  <w:style w:type="paragraph" w:customStyle="1" w:styleId="3CF5926EC6C6479784F429E59C7BB506">
    <w:name w:val="3CF5926EC6C6479784F429E59C7BB506"/>
  </w:style>
  <w:style w:type="paragraph" w:customStyle="1" w:styleId="BA75D4330F2C49189E205324F3921187">
    <w:name w:val="BA75D4330F2C49189E205324F3921187"/>
  </w:style>
  <w:style w:type="paragraph" w:customStyle="1" w:styleId="F6E3E88FB8D84D7B880D5D38F4E0EDFD">
    <w:name w:val="F6E3E88FB8D84D7B880D5D38F4E0EDFD"/>
  </w:style>
  <w:style w:type="paragraph" w:customStyle="1" w:styleId="4A5B4459A0E04796BC6C1B92960F4441">
    <w:name w:val="4A5B4459A0E04796BC6C1B92960F4441"/>
  </w:style>
  <w:style w:type="paragraph" w:customStyle="1" w:styleId="1112463913704E8F947F97E5B36E043A">
    <w:name w:val="1112463913704E8F947F97E5B36E043A"/>
  </w:style>
  <w:style w:type="paragraph" w:customStyle="1" w:styleId="C874022E805942D2AD773FD006946426">
    <w:name w:val="C874022E805942D2AD773FD006946426"/>
  </w:style>
  <w:style w:type="paragraph" w:customStyle="1" w:styleId="617E064CD4C941228AEF799C3F88EAE5">
    <w:name w:val="617E064CD4C941228AEF799C3F88EAE5"/>
  </w:style>
  <w:style w:type="paragraph" w:customStyle="1" w:styleId="E153F7ED1768497A8141C47828209963">
    <w:name w:val="E153F7ED1768497A8141C47828209963"/>
  </w:style>
  <w:style w:type="paragraph" w:customStyle="1" w:styleId="530AD0A639CF46C2A4479E272C35B4D7">
    <w:name w:val="530AD0A639CF46C2A4479E272C35B4D7"/>
  </w:style>
  <w:style w:type="paragraph" w:customStyle="1" w:styleId="E3E1CDF5018F4441AD9A7EDCEB84E58A">
    <w:name w:val="E3E1CDF5018F4441AD9A7EDCEB84E58A"/>
  </w:style>
  <w:style w:type="paragraph" w:customStyle="1" w:styleId="059602126BB9441F9D0734D9D07B93D5">
    <w:name w:val="059602126BB9441F9D0734D9D07B93D5"/>
  </w:style>
  <w:style w:type="paragraph" w:customStyle="1" w:styleId="01976B5A768A49B0AB0408F2144AFB4E">
    <w:name w:val="01976B5A768A49B0AB0408F2144AFB4E"/>
  </w:style>
  <w:style w:type="paragraph" w:customStyle="1" w:styleId="1B0FFCEEA0864AB4BDD38EE77EEA050A">
    <w:name w:val="1B0FFCEEA0864AB4BDD38EE77EEA050A"/>
  </w:style>
  <w:style w:type="paragraph" w:customStyle="1" w:styleId="1EE04B8B314346098F487B8BE8191626">
    <w:name w:val="1EE04B8B314346098F487B8BE8191626"/>
  </w:style>
  <w:style w:type="paragraph" w:customStyle="1" w:styleId="E93AA9AE99E54A7BB01AB0646364BA6A">
    <w:name w:val="E93AA9AE99E54A7BB01AB0646364BA6A"/>
  </w:style>
  <w:style w:type="paragraph" w:customStyle="1" w:styleId="23CD682003D042C3850550693504440B">
    <w:name w:val="23CD682003D042C3850550693504440B"/>
  </w:style>
  <w:style w:type="paragraph" w:customStyle="1" w:styleId="C880F27E9DC24FE5AAB93130B49294E8">
    <w:name w:val="C880F27E9DC24FE5AAB93130B49294E8"/>
  </w:style>
  <w:style w:type="paragraph" w:customStyle="1" w:styleId="EFE4F826CF244CBAA2650EED425B3FBF">
    <w:name w:val="EFE4F826CF244CBAA2650EED425B3FBF"/>
  </w:style>
  <w:style w:type="paragraph" w:customStyle="1" w:styleId="05ECA905D5ED4187B002852A2EE36100">
    <w:name w:val="05ECA905D5ED4187B002852A2EE36100"/>
  </w:style>
  <w:style w:type="paragraph" w:customStyle="1" w:styleId="BBCFDF1694774529BA16E1DB09A2561C">
    <w:name w:val="BBCFDF1694774529BA16E1DB09A2561C"/>
  </w:style>
  <w:style w:type="paragraph" w:customStyle="1" w:styleId="DC0ED17BEFBD4AD088B4573DE7F063A6">
    <w:name w:val="DC0ED17BEFBD4AD088B4573DE7F063A6"/>
  </w:style>
  <w:style w:type="paragraph" w:customStyle="1" w:styleId="997A96A3D1F0410182453FFE4ACE9273">
    <w:name w:val="997A96A3D1F0410182453FFE4ACE9273"/>
  </w:style>
  <w:style w:type="paragraph" w:customStyle="1" w:styleId="05A1D61872844EBEBB2596C1276AEEAD">
    <w:name w:val="05A1D61872844EBEBB2596C1276AEEAD"/>
  </w:style>
  <w:style w:type="paragraph" w:customStyle="1" w:styleId="C1F6277486024E8CB229A57668419932">
    <w:name w:val="C1F6277486024E8CB229A57668419932"/>
  </w:style>
  <w:style w:type="paragraph" w:customStyle="1" w:styleId="29F00323277747849316B3621319780D">
    <w:name w:val="29F00323277747849316B3621319780D"/>
  </w:style>
  <w:style w:type="paragraph" w:customStyle="1" w:styleId="9FA6BCB447F74C4896E71177BE59DECA">
    <w:name w:val="9FA6BCB447F74C4896E71177BE59DECA"/>
  </w:style>
  <w:style w:type="paragraph" w:customStyle="1" w:styleId="C7F9110107664083A730F59515BDDC07">
    <w:name w:val="C7F9110107664083A730F59515BDDC07"/>
  </w:style>
  <w:style w:type="paragraph" w:customStyle="1" w:styleId="B774BED5F6514EC7B34136D6F1D3E318">
    <w:name w:val="B774BED5F6514EC7B34136D6F1D3E318"/>
  </w:style>
  <w:style w:type="paragraph" w:customStyle="1" w:styleId="CCD1E06ED7AF48BFAA1CB7FC7148D3B6">
    <w:name w:val="CCD1E06ED7AF48BFAA1CB7FC7148D3B6"/>
  </w:style>
  <w:style w:type="paragraph" w:customStyle="1" w:styleId="E901785B82DE43BC92CC4A5F2355EF44">
    <w:name w:val="E901785B82DE43BC92CC4A5F2355EF44"/>
  </w:style>
  <w:style w:type="paragraph" w:customStyle="1" w:styleId="E12710930B2847889EFB6FD4F851C8CC">
    <w:name w:val="E12710930B2847889EFB6FD4F851C8CC"/>
  </w:style>
  <w:style w:type="paragraph" w:customStyle="1" w:styleId="BFF7BF900BF04E26ABE5CA7620FF8702">
    <w:name w:val="BFF7BF900BF04E26ABE5CA7620FF8702"/>
  </w:style>
  <w:style w:type="paragraph" w:customStyle="1" w:styleId="F3824C4CF2DD49D0B309389AF5CAF498">
    <w:name w:val="F3824C4CF2DD49D0B309389AF5CAF498"/>
  </w:style>
  <w:style w:type="paragraph" w:customStyle="1" w:styleId="B0A8290E88CF4A3699ADB88E704F9888">
    <w:name w:val="B0A8290E88CF4A3699ADB88E704F9888"/>
  </w:style>
  <w:style w:type="paragraph" w:customStyle="1" w:styleId="7E3AA6B60EB34EB1862B6AD4E77D2709">
    <w:name w:val="7E3AA6B60EB34EB1862B6AD4E77D2709"/>
  </w:style>
  <w:style w:type="paragraph" w:customStyle="1" w:styleId="A26B6C1EF4344D64B458CBE5E564B45E">
    <w:name w:val="A26B6C1EF4344D64B458CBE5E564B45E"/>
  </w:style>
  <w:style w:type="paragraph" w:customStyle="1" w:styleId="AFC7340EEBF048F9A194E34EA104D263">
    <w:name w:val="AFC7340EEBF048F9A194E34EA104D263"/>
  </w:style>
  <w:style w:type="paragraph" w:customStyle="1" w:styleId="C6C670A09E2F49B78919C5C44F71E2BC">
    <w:name w:val="C6C670A09E2F49B78919C5C44F71E2BC"/>
  </w:style>
  <w:style w:type="paragraph" w:customStyle="1" w:styleId="B91372AD227440D083A6B5E913963B7C">
    <w:name w:val="B91372AD227440D083A6B5E913963B7C"/>
  </w:style>
  <w:style w:type="paragraph" w:customStyle="1" w:styleId="ED0DC6F5A3E24C1B978048E337C58646">
    <w:name w:val="ED0DC6F5A3E24C1B978048E337C58646"/>
  </w:style>
  <w:style w:type="paragraph" w:customStyle="1" w:styleId="20AE7E6A2BA0411D84CB75F173E1FFDB">
    <w:name w:val="20AE7E6A2BA0411D84CB75F173E1FFDB"/>
  </w:style>
  <w:style w:type="paragraph" w:customStyle="1" w:styleId="E72B6C4CFD7B433E970F4105AE2AC910">
    <w:name w:val="E72B6C4CFD7B433E970F4105AE2AC910"/>
  </w:style>
  <w:style w:type="paragraph" w:customStyle="1" w:styleId="1886213F41CA4E7A96EB1AFB21133D10">
    <w:name w:val="1886213F41CA4E7A96EB1AFB21133D10"/>
  </w:style>
  <w:style w:type="paragraph" w:customStyle="1" w:styleId="C408036525C7417AB193DC18A87A5286">
    <w:name w:val="C408036525C7417AB193DC18A87A5286"/>
  </w:style>
  <w:style w:type="paragraph" w:customStyle="1" w:styleId="4DA3947AFCFE4227AE6AA1136DA92FBA">
    <w:name w:val="4DA3947AFCFE4227AE6AA1136DA92FBA"/>
  </w:style>
  <w:style w:type="paragraph" w:customStyle="1" w:styleId="CA6F5B3454D8426DACC6F941B344F6EA">
    <w:name w:val="CA6F5B3454D8426DACC6F941B344F6EA"/>
  </w:style>
  <w:style w:type="paragraph" w:customStyle="1" w:styleId="F9397F3B7A19405F87E82EAF228B2233">
    <w:name w:val="F9397F3B7A19405F87E82EAF228B2233"/>
  </w:style>
  <w:style w:type="paragraph" w:customStyle="1" w:styleId="DC9B6298D6BB4DA48F640E24A09ABDDF">
    <w:name w:val="DC9B6298D6BB4DA48F640E24A09ABDDF"/>
  </w:style>
  <w:style w:type="paragraph" w:customStyle="1" w:styleId="BAEEBAEFC03244D08BE2EBF60D487585">
    <w:name w:val="BAEEBAEFC03244D08BE2EBF60D487585"/>
  </w:style>
  <w:style w:type="paragraph" w:customStyle="1" w:styleId="9D7DC9DAB5134416B65721E8927B7431">
    <w:name w:val="9D7DC9DAB5134416B65721E8927B7431"/>
  </w:style>
  <w:style w:type="paragraph" w:customStyle="1" w:styleId="EEA2328579004522A86CB1C2F380555B">
    <w:name w:val="EEA2328579004522A86CB1C2F380555B"/>
  </w:style>
  <w:style w:type="paragraph" w:customStyle="1" w:styleId="CC88340E760C4ADC91C2D0A0F736AFF4">
    <w:name w:val="CC88340E760C4ADC91C2D0A0F736AFF4"/>
  </w:style>
  <w:style w:type="paragraph" w:customStyle="1" w:styleId="C76FA7FDCB8E414895C36B7C01334A5B">
    <w:name w:val="C76FA7FDCB8E414895C36B7C01334A5B"/>
  </w:style>
  <w:style w:type="paragraph" w:customStyle="1" w:styleId="85FBD34A05E647D8BADB87F4B6B90E3C">
    <w:name w:val="85FBD34A05E647D8BADB87F4B6B90E3C"/>
  </w:style>
  <w:style w:type="paragraph" w:customStyle="1" w:styleId="823337146250424DA6823194F86B8667">
    <w:name w:val="823337146250424DA6823194F86B8667"/>
  </w:style>
  <w:style w:type="paragraph" w:customStyle="1" w:styleId="C1130796D5974438955ED7B0E989CF3F">
    <w:name w:val="C1130796D5974438955ED7B0E989CF3F"/>
  </w:style>
  <w:style w:type="paragraph" w:customStyle="1" w:styleId="D22F7601406C4A4FBCB5980F42197FC4">
    <w:name w:val="D22F7601406C4A4FBCB5980F42197FC4"/>
  </w:style>
  <w:style w:type="paragraph" w:customStyle="1" w:styleId="7BDB8EAE628742C9AA28570E8E8467C5">
    <w:name w:val="7BDB8EAE628742C9AA28570E8E8467C5"/>
  </w:style>
  <w:style w:type="paragraph" w:customStyle="1" w:styleId="146DD3199DEC4CCC9AD094668B84DFF0">
    <w:name w:val="146DD3199DEC4CCC9AD094668B84DFF0"/>
  </w:style>
  <w:style w:type="paragraph" w:customStyle="1" w:styleId="29FE576B72A940EBB56B67439A24CD29">
    <w:name w:val="29FE576B72A940EBB56B67439A24CD29"/>
  </w:style>
  <w:style w:type="paragraph" w:customStyle="1" w:styleId="A13BE16B420C45B389859635BAB0CDE6">
    <w:name w:val="A13BE16B420C45B389859635BAB0CDE6"/>
  </w:style>
  <w:style w:type="paragraph" w:customStyle="1" w:styleId="9BAF3F1D0BF5470D897877181A965A5F">
    <w:name w:val="9BAF3F1D0BF5470D897877181A965A5F"/>
  </w:style>
  <w:style w:type="paragraph" w:customStyle="1" w:styleId="D778965E744543B1A47EF7A9FC578C40">
    <w:name w:val="D778965E744543B1A47EF7A9FC578C40"/>
  </w:style>
  <w:style w:type="paragraph" w:customStyle="1" w:styleId="8FA002341D2448E991F115904484F7A7">
    <w:name w:val="8FA002341D2448E991F115904484F7A7"/>
  </w:style>
  <w:style w:type="paragraph" w:customStyle="1" w:styleId="BD1344BB9D0C41A8BB14DAB6BAA8C1E2">
    <w:name w:val="BD1344BB9D0C41A8BB14DAB6BAA8C1E2"/>
  </w:style>
  <w:style w:type="paragraph" w:customStyle="1" w:styleId="E4D4C5E449654D8BBB79B0747AA2F6B6">
    <w:name w:val="E4D4C5E449654D8BBB79B0747AA2F6B6"/>
  </w:style>
  <w:style w:type="paragraph" w:customStyle="1" w:styleId="89732EB50DEC4C5683FB5112979BB597">
    <w:name w:val="89732EB50DEC4C5683FB5112979BB597"/>
  </w:style>
  <w:style w:type="paragraph" w:customStyle="1" w:styleId="C36375CBC6734D309BEB998A2734F108">
    <w:name w:val="C36375CBC6734D309BEB998A2734F108"/>
  </w:style>
  <w:style w:type="paragraph" w:customStyle="1" w:styleId="AE418FAF8704425D86467024B01B180A">
    <w:name w:val="AE418FAF8704425D86467024B01B180A"/>
  </w:style>
  <w:style w:type="paragraph" w:customStyle="1" w:styleId="557BC7DBCB0E417CBE79A171790AB640">
    <w:name w:val="557BC7DBCB0E417CBE79A171790AB640"/>
  </w:style>
  <w:style w:type="paragraph" w:customStyle="1" w:styleId="174C0D82B6B8462FA5620ABD46C235DB">
    <w:name w:val="174C0D82B6B8462FA5620ABD46C235DB"/>
  </w:style>
  <w:style w:type="paragraph" w:customStyle="1" w:styleId="8F3CCAE5EF6D43E2A40D7DA0A5192E92">
    <w:name w:val="8F3CCAE5EF6D43E2A40D7DA0A5192E92"/>
  </w:style>
  <w:style w:type="paragraph" w:customStyle="1" w:styleId="94528303B56C4B139E6305E36C090EB6">
    <w:name w:val="94528303B56C4B139E6305E36C090EB6"/>
  </w:style>
  <w:style w:type="paragraph" w:customStyle="1" w:styleId="FE793AE4B0FF46BB86D5A752B5BBD916">
    <w:name w:val="FE793AE4B0FF46BB86D5A752B5BBD916"/>
  </w:style>
  <w:style w:type="paragraph" w:customStyle="1" w:styleId="D3B626F8E4A7447BBC80E9423D745322">
    <w:name w:val="D3B626F8E4A7447BBC80E9423D745322"/>
  </w:style>
  <w:style w:type="paragraph" w:customStyle="1" w:styleId="0E0DD64D492341C3944A28B6ED0B8628">
    <w:name w:val="0E0DD64D492341C3944A28B6ED0B8628"/>
    <w:rsid w:val="00264998"/>
  </w:style>
  <w:style w:type="paragraph" w:customStyle="1" w:styleId="7C6C6D21E7DA4D6B847DD2B477E6BC6E">
    <w:name w:val="7C6C6D21E7DA4D6B847DD2B477E6BC6E"/>
    <w:rsid w:val="00264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F42F9AE-81DF-4AD8-85E1-900F3A1E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Template>
  <TotalTime>0</TotalTime>
  <Pages>21</Pages>
  <Words>4420</Words>
  <Characters>25199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BUKU PETUNJUK</vt:lpstr>
    </vt:vector>
  </TitlesOfParts>
  <Company/>
  <LinksUpToDate>false</LinksUpToDate>
  <CharactersWithSpaces>29560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PETUNJUK</dc:title>
  <dc:subject/>
  <dc:creator/>
  <cp:keywords/>
  <dc:description/>
  <cp:lastModifiedBy/>
  <cp:revision>1</cp:revision>
  <dcterms:created xsi:type="dcterms:W3CDTF">2020-02-27T07:58:00Z</dcterms:created>
  <dcterms:modified xsi:type="dcterms:W3CDTF">2020-02-28T04:18:00Z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