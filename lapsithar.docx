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BFAA3" w14:textId="77777777" w:rsidR="001A5429" w:rsidRPr="00E237E8" w:rsidRDefault="001A5429" w:rsidP="001E1E58"/>
    <w:tbl>
      <w:tblPr>
        <w:tblW w:w="0" w:type="auto"/>
        <w:tblLook w:val="0600" w:firstRow="0" w:lastRow="0" w:firstColumn="0" w:lastColumn="0" w:noHBand="1" w:noVBand="1"/>
      </w:tblPr>
      <w:tblGrid>
        <w:gridCol w:w="1276"/>
        <w:gridCol w:w="164"/>
        <w:gridCol w:w="6840"/>
        <w:gridCol w:w="509"/>
        <w:gridCol w:w="561"/>
      </w:tblGrid>
      <w:tr w:rsidR="0092125E" w:rsidRPr="00E237E8" w14:paraId="775D148F" w14:textId="77777777" w:rsidTr="0092125E">
        <w:tc>
          <w:tcPr>
            <w:tcW w:w="9350" w:type="dxa"/>
            <w:gridSpan w:val="5"/>
            <w:vAlign w:val="center"/>
          </w:tcPr>
          <w:p w14:paraId="5D1B3214" w14:textId="77777777" w:rsidR="0092125E" w:rsidRPr="00E237E8" w:rsidRDefault="009E7EA5" w:rsidP="001846E1">
            <w:pPr>
              <w:pStyle w:val="Title"/>
            </w:pPr>
            <w:sdt>
              <w:sdtPr>
                <w:alias w:val="Title"/>
                <w:tag w:val=""/>
                <w:id w:val="2016188051"/>
                <w:placeholder>
                  <w:docPart w:val="DEE4FF9BEB364C90B30A560F1F89874A"/>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1846E1">
                  <w:t>BUKU PETUNJUK</w:t>
                </w:r>
              </w:sdtContent>
            </w:sdt>
          </w:p>
        </w:tc>
      </w:tr>
      <w:tr w:rsidR="0092125E" w:rsidRPr="00E237E8" w14:paraId="6F0E23C1" w14:textId="77777777" w:rsidTr="0092125E">
        <w:trPr>
          <w:trHeight w:val="144"/>
        </w:trPr>
        <w:tc>
          <w:tcPr>
            <w:tcW w:w="1440" w:type="dxa"/>
            <w:gridSpan w:val="2"/>
            <w:shd w:val="clear" w:color="auto" w:fill="auto"/>
          </w:tcPr>
          <w:p w14:paraId="48EAB659" w14:textId="77777777" w:rsidR="0092125E" w:rsidRPr="00E237E8" w:rsidRDefault="0092125E" w:rsidP="0092125E">
            <w:pPr>
              <w:spacing w:before="0" w:after="0"/>
              <w:rPr>
                <w:sz w:val="10"/>
                <w:szCs w:val="10"/>
              </w:rPr>
            </w:pPr>
          </w:p>
        </w:tc>
        <w:tc>
          <w:tcPr>
            <w:tcW w:w="6840" w:type="dxa"/>
            <w:shd w:val="clear" w:color="auto" w:fill="F0CDA1" w:themeFill="accent1"/>
            <w:vAlign w:val="center"/>
          </w:tcPr>
          <w:p w14:paraId="6F624CAB" w14:textId="77777777" w:rsidR="0092125E" w:rsidRPr="00E237E8" w:rsidRDefault="0092125E" w:rsidP="0092125E">
            <w:pPr>
              <w:spacing w:before="0" w:after="0"/>
              <w:rPr>
                <w:sz w:val="10"/>
                <w:szCs w:val="10"/>
              </w:rPr>
            </w:pPr>
          </w:p>
        </w:tc>
        <w:tc>
          <w:tcPr>
            <w:tcW w:w="1070" w:type="dxa"/>
            <w:gridSpan w:val="2"/>
            <w:shd w:val="clear" w:color="auto" w:fill="auto"/>
          </w:tcPr>
          <w:p w14:paraId="2924423F" w14:textId="77777777" w:rsidR="0092125E" w:rsidRPr="00E237E8" w:rsidRDefault="0092125E" w:rsidP="0092125E">
            <w:pPr>
              <w:spacing w:before="0" w:after="0"/>
              <w:rPr>
                <w:sz w:val="10"/>
                <w:szCs w:val="10"/>
              </w:rPr>
            </w:pPr>
          </w:p>
        </w:tc>
      </w:tr>
      <w:tr w:rsidR="0092125E" w:rsidRPr="00E237E8" w14:paraId="7085D52B" w14:textId="77777777" w:rsidTr="0092125E">
        <w:tc>
          <w:tcPr>
            <w:tcW w:w="9350" w:type="dxa"/>
            <w:gridSpan w:val="5"/>
            <w:vAlign w:val="center"/>
          </w:tcPr>
          <w:p w14:paraId="0C7E9E26" w14:textId="77777777" w:rsidR="0092125E" w:rsidRPr="00E237E8" w:rsidRDefault="001846E1" w:rsidP="001846E1">
            <w:pPr>
              <w:pStyle w:val="Title"/>
            </w:pPr>
            <w:r>
              <w:t>APLIKASI LAPSITHAR</w:t>
            </w:r>
          </w:p>
        </w:tc>
      </w:tr>
      <w:tr w:rsidR="0092125E" w:rsidRPr="00E237E8" w14:paraId="18C526B8" w14:textId="77777777" w:rsidTr="001846E1">
        <w:trPr>
          <w:trHeight w:val="1368"/>
        </w:trPr>
        <w:tc>
          <w:tcPr>
            <w:tcW w:w="1276" w:type="dxa"/>
          </w:tcPr>
          <w:p w14:paraId="594FC9C2" w14:textId="77777777" w:rsidR="0092125E" w:rsidRPr="00E237E8" w:rsidRDefault="0092125E" w:rsidP="001E1E58"/>
        </w:tc>
        <w:tc>
          <w:tcPr>
            <w:tcW w:w="7513" w:type="dxa"/>
            <w:gridSpan w:val="3"/>
            <w:shd w:val="clear" w:color="auto" w:fill="F0CDA1" w:themeFill="accent1"/>
            <w:vAlign w:val="center"/>
          </w:tcPr>
          <w:p w14:paraId="64FBEA1F" w14:textId="77777777" w:rsidR="0092125E" w:rsidRDefault="001846E1" w:rsidP="0092125E">
            <w:pPr>
              <w:pStyle w:val="Subtitle"/>
            </w:pPr>
            <w:proofErr w:type="spellStart"/>
            <w:r>
              <w:t>Laporan</w:t>
            </w:r>
            <w:proofErr w:type="spellEnd"/>
            <w:r>
              <w:t xml:space="preserve"> </w:t>
            </w:r>
            <w:proofErr w:type="spellStart"/>
            <w:r>
              <w:t>Situasi</w:t>
            </w:r>
            <w:proofErr w:type="spellEnd"/>
            <w:r>
              <w:t xml:space="preserve"> </w:t>
            </w:r>
            <w:proofErr w:type="spellStart"/>
            <w:r>
              <w:t>Harian</w:t>
            </w:r>
            <w:proofErr w:type="spellEnd"/>
          </w:p>
          <w:p w14:paraId="2F518E84" w14:textId="77777777" w:rsidR="00230407" w:rsidRPr="00230407" w:rsidRDefault="001846E1" w:rsidP="00230407">
            <w:pPr>
              <w:jc w:val="center"/>
            </w:pPr>
            <w:r>
              <w:t xml:space="preserve">Badan </w:t>
            </w:r>
            <w:proofErr w:type="spellStart"/>
            <w:r>
              <w:t>Kesatuan</w:t>
            </w:r>
            <w:proofErr w:type="spellEnd"/>
            <w:r>
              <w:t xml:space="preserve"> </w:t>
            </w:r>
            <w:proofErr w:type="spellStart"/>
            <w:r>
              <w:t>Bangsa</w:t>
            </w:r>
            <w:proofErr w:type="spellEnd"/>
            <w:r>
              <w:t xml:space="preserve"> dan </w:t>
            </w:r>
            <w:proofErr w:type="spellStart"/>
            <w:r>
              <w:t>Politik</w:t>
            </w:r>
            <w:proofErr w:type="spellEnd"/>
            <w:r>
              <w:t xml:space="preserve"> </w:t>
            </w:r>
            <w:proofErr w:type="spellStart"/>
            <w:r>
              <w:t>Kab</w:t>
            </w:r>
            <w:proofErr w:type="spellEnd"/>
            <w:r>
              <w:t xml:space="preserve">. </w:t>
            </w:r>
            <w:proofErr w:type="spellStart"/>
            <w:r>
              <w:t>Bintan</w:t>
            </w:r>
            <w:proofErr w:type="spellEnd"/>
          </w:p>
        </w:tc>
        <w:tc>
          <w:tcPr>
            <w:tcW w:w="561" w:type="dxa"/>
          </w:tcPr>
          <w:p w14:paraId="66D51CF7" w14:textId="77777777" w:rsidR="0092125E" w:rsidRPr="00E237E8" w:rsidRDefault="0092125E" w:rsidP="001E1E58"/>
        </w:tc>
      </w:tr>
    </w:tbl>
    <w:p w14:paraId="5E6B2567" w14:textId="77777777" w:rsidR="00066DE2" w:rsidRPr="00E237E8" w:rsidRDefault="001A5429" w:rsidP="0092125E">
      <w:r w:rsidRPr="00E237E8">
        <w:t xml:space="preserve"> </w:t>
      </w:r>
    </w:p>
    <w:p w14:paraId="4F86C1F9" w14:textId="77777777" w:rsidR="00066DE2" w:rsidRPr="00E237E8" w:rsidRDefault="00066DE2" w:rsidP="00066DE2">
      <w:pPr>
        <w:sectPr w:rsidR="00066DE2" w:rsidRPr="00E237E8"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7FCC5A53" w14:textId="77777777" w:rsidR="001E1E58" w:rsidRPr="00E237E8" w:rsidRDefault="00230407" w:rsidP="003F13B0">
          <w:pPr>
            <w:pStyle w:val="TOCHeading"/>
          </w:pPr>
          <w:r>
            <w:t>Daftar Isi</w:t>
          </w:r>
        </w:p>
        <w:p w14:paraId="5DB21F6E" w14:textId="77777777" w:rsidR="00D5362C" w:rsidRDefault="001E1E58">
          <w:pPr>
            <w:pStyle w:val="TOC1"/>
            <w:tabs>
              <w:tab w:val="right" w:leader="dot" w:pos="5030"/>
            </w:tabs>
            <w:rPr>
              <w:rFonts w:eastAsiaTheme="minorEastAsia"/>
              <w:noProof/>
              <w:color w:val="auto"/>
              <w:sz w:val="22"/>
              <w:lang w:val="en-ID" w:eastAsia="en-ID"/>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33733925" w:history="1">
            <w:r w:rsidR="00D5362C" w:rsidRPr="00AB6E99">
              <w:rPr>
                <w:rStyle w:val="Hyperlink"/>
                <w:noProof/>
              </w:rPr>
              <w:t>Pendahuluan</w:t>
            </w:r>
            <w:r w:rsidR="00D5362C">
              <w:rPr>
                <w:noProof/>
                <w:webHidden/>
              </w:rPr>
              <w:tab/>
            </w:r>
            <w:r w:rsidR="00D5362C">
              <w:rPr>
                <w:noProof/>
                <w:webHidden/>
              </w:rPr>
              <w:fldChar w:fldCharType="begin"/>
            </w:r>
            <w:r w:rsidR="00D5362C">
              <w:rPr>
                <w:noProof/>
                <w:webHidden/>
              </w:rPr>
              <w:instrText xml:space="preserve"> PAGEREF _Toc33733925 \h </w:instrText>
            </w:r>
            <w:r w:rsidR="00D5362C">
              <w:rPr>
                <w:noProof/>
                <w:webHidden/>
              </w:rPr>
            </w:r>
            <w:r w:rsidR="00D5362C">
              <w:rPr>
                <w:noProof/>
                <w:webHidden/>
              </w:rPr>
              <w:fldChar w:fldCharType="separate"/>
            </w:r>
            <w:r w:rsidR="00D5362C">
              <w:rPr>
                <w:noProof/>
                <w:webHidden/>
              </w:rPr>
              <w:t>3</w:t>
            </w:r>
            <w:r w:rsidR="00D5362C">
              <w:rPr>
                <w:noProof/>
                <w:webHidden/>
              </w:rPr>
              <w:fldChar w:fldCharType="end"/>
            </w:r>
          </w:hyperlink>
        </w:p>
        <w:p w14:paraId="156CB3C7" w14:textId="77777777" w:rsidR="00D5362C" w:rsidRDefault="009E7EA5">
          <w:pPr>
            <w:pStyle w:val="TOC2"/>
            <w:rPr>
              <w:rFonts w:eastAsiaTheme="minorEastAsia"/>
              <w:noProof/>
              <w:color w:val="auto"/>
              <w:sz w:val="22"/>
              <w:lang w:val="en-ID" w:eastAsia="en-ID"/>
            </w:rPr>
          </w:pPr>
          <w:hyperlink w:anchor="_Toc33733926" w:history="1">
            <w:r w:rsidR="00D5362C" w:rsidRPr="00AB6E99">
              <w:rPr>
                <w:rStyle w:val="Hyperlink"/>
                <w:noProof/>
              </w:rPr>
              <w:t>STRUKTUR APLIKASI LAPSITHAR</w:t>
            </w:r>
            <w:r w:rsidR="00D5362C">
              <w:rPr>
                <w:noProof/>
                <w:webHidden/>
              </w:rPr>
              <w:tab/>
            </w:r>
            <w:r w:rsidR="00D5362C">
              <w:rPr>
                <w:noProof/>
                <w:webHidden/>
              </w:rPr>
              <w:fldChar w:fldCharType="begin"/>
            </w:r>
            <w:r w:rsidR="00D5362C">
              <w:rPr>
                <w:noProof/>
                <w:webHidden/>
              </w:rPr>
              <w:instrText xml:space="preserve"> PAGEREF _Toc33733926 \h </w:instrText>
            </w:r>
            <w:r w:rsidR="00D5362C">
              <w:rPr>
                <w:noProof/>
                <w:webHidden/>
              </w:rPr>
            </w:r>
            <w:r w:rsidR="00D5362C">
              <w:rPr>
                <w:noProof/>
                <w:webHidden/>
              </w:rPr>
              <w:fldChar w:fldCharType="separate"/>
            </w:r>
            <w:r w:rsidR="00D5362C">
              <w:rPr>
                <w:noProof/>
                <w:webHidden/>
              </w:rPr>
              <w:t>3</w:t>
            </w:r>
            <w:r w:rsidR="00D5362C">
              <w:rPr>
                <w:noProof/>
                <w:webHidden/>
              </w:rPr>
              <w:fldChar w:fldCharType="end"/>
            </w:r>
          </w:hyperlink>
        </w:p>
        <w:p w14:paraId="06399397" w14:textId="77777777" w:rsidR="00D5362C" w:rsidRDefault="009E7EA5">
          <w:pPr>
            <w:pStyle w:val="TOC1"/>
            <w:tabs>
              <w:tab w:val="left" w:pos="440"/>
              <w:tab w:val="right" w:leader="dot" w:pos="5030"/>
            </w:tabs>
            <w:rPr>
              <w:rFonts w:eastAsiaTheme="minorEastAsia"/>
              <w:noProof/>
              <w:color w:val="auto"/>
              <w:sz w:val="22"/>
              <w:lang w:val="en-ID" w:eastAsia="en-ID"/>
            </w:rPr>
          </w:pPr>
          <w:hyperlink w:anchor="_Toc33733927" w:history="1">
            <w:r w:rsidR="00D5362C" w:rsidRPr="00AB6E99">
              <w:rPr>
                <w:rStyle w:val="Hyperlink"/>
                <w:noProof/>
              </w:rPr>
              <w:t>1.</w:t>
            </w:r>
            <w:r w:rsidR="00D5362C">
              <w:rPr>
                <w:rFonts w:eastAsiaTheme="minorEastAsia"/>
                <w:noProof/>
                <w:color w:val="auto"/>
                <w:sz w:val="22"/>
                <w:lang w:val="en-ID" w:eastAsia="en-ID"/>
              </w:rPr>
              <w:tab/>
            </w:r>
            <w:r w:rsidR="00D5362C" w:rsidRPr="00AB6E99">
              <w:rPr>
                <w:rStyle w:val="Hyperlink"/>
                <w:noProof/>
              </w:rPr>
              <w:t>Executive Summary</w:t>
            </w:r>
            <w:r w:rsidR="00D5362C">
              <w:rPr>
                <w:noProof/>
                <w:webHidden/>
              </w:rPr>
              <w:tab/>
            </w:r>
            <w:r w:rsidR="00D5362C">
              <w:rPr>
                <w:noProof/>
                <w:webHidden/>
              </w:rPr>
              <w:fldChar w:fldCharType="begin"/>
            </w:r>
            <w:r w:rsidR="00D5362C">
              <w:rPr>
                <w:noProof/>
                <w:webHidden/>
              </w:rPr>
              <w:instrText xml:space="preserve"> PAGEREF _Toc33733927 \h </w:instrText>
            </w:r>
            <w:r w:rsidR="00D5362C">
              <w:rPr>
                <w:noProof/>
                <w:webHidden/>
              </w:rPr>
            </w:r>
            <w:r w:rsidR="00D5362C">
              <w:rPr>
                <w:noProof/>
                <w:webHidden/>
              </w:rPr>
              <w:fldChar w:fldCharType="separate"/>
            </w:r>
            <w:r w:rsidR="00D5362C">
              <w:rPr>
                <w:noProof/>
                <w:webHidden/>
              </w:rPr>
              <w:t>4</w:t>
            </w:r>
            <w:r w:rsidR="00D5362C">
              <w:rPr>
                <w:noProof/>
                <w:webHidden/>
              </w:rPr>
              <w:fldChar w:fldCharType="end"/>
            </w:r>
          </w:hyperlink>
        </w:p>
        <w:p w14:paraId="69DFC778" w14:textId="77777777" w:rsidR="00D5362C" w:rsidRDefault="009E7EA5">
          <w:pPr>
            <w:pStyle w:val="TOC1"/>
            <w:tabs>
              <w:tab w:val="left" w:pos="440"/>
              <w:tab w:val="right" w:leader="dot" w:pos="5030"/>
            </w:tabs>
            <w:rPr>
              <w:rFonts w:eastAsiaTheme="minorEastAsia"/>
              <w:noProof/>
              <w:color w:val="auto"/>
              <w:sz w:val="22"/>
              <w:lang w:val="en-ID" w:eastAsia="en-ID"/>
            </w:rPr>
          </w:pPr>
          <w:hyperlink w:anchor="_Toc33733928" w:history="1">
            <w:r w:rsidR="00D5362C" w:rsidRPr="00AB6E99">
              <w:rPr>
                <w:rStyle w:val="Hyperlink"/>
                <w:noProof/>
              </w:rPr>
              <w:t>2.</w:t>
            </w:r>
            <w:r w:rsidR="00D5362C">
              <w:rPr>
                <w:rFonts w:eastAsiaTheme="minorEastAsia"/>
                <w:noProof/>
                <w:color w:val="auto"/>
                <w:sz w:val="22"/>
                <w:lang w:val="en-ID" w:eastAsia="en-ID"/>
              </w:rPr>
              <w:tab/>
            </w:r>
            <w:r w:rsidR="00D5362C" w:rsidRPr="00AB6E99">
              <w:rPr>
                <w:rStyle w:val="Hyperlink"/>
                <w:noProof/>
              </w:rPr>
              <w:t>Company Overview</w:t>
            </w:r>
            <w:r w:rsidR="00D5362C">
              <w:rPr>
                <w:noProof/>
                <w:webHidden/>
              </w:rPr>
              <w:tab/>
            </w:r>
            <w:r w:rsidR="00D5362C">
              <w:rPr>
                <w:noProof/>
                <w:webHidden/>
              </w:rPr>
              <w:fldChar w:fldCharType="begin"/>
            </w:r>
            <w:r w:rsidR="00D5362C">
              <w:rPr>
                <w:noProof/>
                <w:webHidden/>
              </w:rPr>
              <w:instrText xml:space="preserve"> PAGEREF _Toc33733928 \h </w:instrText>
            </w:r>
            <w:r w:rsidR="00D5362C">
              <w:rPr>
                <w:noProof/>
                <w:webHidden/>
              </w:rPr>
            </w:r>
            <w:r w:rsidR="00D5362C">
              <w:rPr>
                <w:noProof/>
                <w:webHidden/>
              </w:rPr>
              <w:fldChar w:fldCharType="separate"/>
            </w:r>
            <w:r w:rsidR="00D5362C">
              <w:rPr>
                <w:noProof/>
                <w:webHidden/>
              </w:rPr>
              <w:t>5</w:t>
            </w:r>
            <w:r w:rsidR="00D5362C">
              <w:rPr>
                <w:noProof/>
                <w:webHidden/>
              </w:rPr>
              <w:fldChar w:fldCharType="end"/>
            </w:r>
          </w:hyperlink>
        </w:p>
        <w:p w14:paraId="48F4289A" w14:textId="77777777" w:rsidR="00D5362C" w:rsidRDefault="009E7EA5">
          <w:pPr>
            <w:pStyle w:val="TOC1"/>
            <w:tabs>
              <w:tab w:val="left" w:pos="440"/>
              <w:tab w:val="right" w:leader="dot" w:pos="5030"/>
            </w:tabs>
            <w:rPr>
              <w:rFonts w:eastAsiaTheme="minorEastAsia"/>
              <w:noProof/>
              <w:color w:val="auto"/>
              <w:sz w:val="22"/>
              <w:lang w:val="en-ID" w:eastAsia="en-ID"/>
            </w:rPr>
          </w:pPr>
          <w:hyperlink w:anchor="_Toc33733929" w:history="1">
            <w:r w:rsidR="00D5362C" w:rsidRPr="00AB6E99">
              <w:rPr>
                <w:rStyle w:val="Hyperlink"/>
                <w:noProof/>
              </w:rPr>
              <w:t>3.</w:t>
            </w:r>
            <w:r w:rsidR="00D5362C">
              <w:rPr>
                <w:rFonts w:eastAsiaTheme="minorEastAsia"/>
                <w:noProof/>
                <w:color w:val="auto"/>
                <w:sz w:val="22"/>
                <w:lang w:val="en-ID" w:eastAsia="en-ID"/>
              </w:rPr>
              <w:tab/>
            </w:r>
            <w:r w:rsidR="00D5362C" w:rsidRPr="00AB6E99">
              <w:rPr>
                <w:rStyle w:val="Hyperlink"/>
                <w:noProof/>
              </w:rPr>
              <w:t>Business Description</w:t>
            </w:r>
            <w:r w:rsidR="00D5362C">
              <w:rPr>
                <w:noProof/>
                <w:webHidden/>
              </w:rPr>
              <w:tab/>
            </w:r>
            <w:r w:rsidR="00D5362C">
              <w:rPr>
                <w:noProof/>
                <w:webHidden/>
              </w:rPr>
              <w:fldChar w:fldCharType="begin"/>
            </w:r>
            <w:r w:rsidR="00D5362C">
              <w:rPr>
                <w:noProof/>
                <w:webHidden/>
              </w:rPr>
              <w:instrText xml:space="preserve"> PAGEREF _Toc33733929 \h </w:instrText>
            </w:r>
            <w:r w:rsidR="00D5362C">
              <w:rPr>
                <w:noProof/>
                <w:webHidden/>
              </w:rPr>
            </w:r>
            <w:r w:rsidR="00D5362C">
              <w:rPr>
                <w:noProof/>
                <w:webHidden/>
              </w:rPr>
              <w:fldChar w:fldCharType="separate"/>
            </w:r>
            <w:r w:rsidR="00D5362C">
              <w:rPr>
                <w:noProof/>
                <w:webHidden/>
              </w:rPr>
              <w:t>6</w:t>
            </w:r>
            <w:r w:rsidR="00D5362C">
              <w:rPr>
                <w:noProof/>
                <w:webHidden/>
              </w:rPr>
              <w:fldChar w:fldCharType="end"/>
            </w:r>
          </w:hyperlink>
        </w:p>
        <w:p w14:paraId="59C665E6" w14:textId="77777777" w:rsidR="00D5362C" w:rsidRDefault="009E7EA5">
          <w:pPr>
            <w:pStyle w:val="TOC1"/>
            <w:tabs>
              <w:tab w:val="left" w:pos="440"/>
              <w:tab w:val="right" w:leader="dot" w:pos="5030"/>
            </w:tabs>
            <w:rPr>
              <w:rFonts w:eastAsiaTheme="minorEastAsia"/>
              <w:noProof/>
              <w:color w:val="auto"/>
              <w:sz w:val="22"/>
              <w:lang w:val="en-ID" w:eastAsia="en-ID"/>
            </w:rPr>
          </w:pPr>
          <w:hyperlink w:anchor="_Toc33733930" w:history="1">
            <w:r w:rsidR="00D5362C" w:rsidRPr="00AB6E99">
              <w:rPr>
                <w:rStyle w:val="Hyperlink"/>
                <w:noProof/>
              </w:rPr>
              <w:t>4.</w:t>
            </w:r>
            <w:r w:rsidR="00D5362C">
              <w:rPr>
                <w:rFonts w:eastAsiaTheme="minorEastAsia"/>
                <w:noProof/>
                <w:color w:val="auto"/>
                <w:sz w:val="22"/>
                <w:lang w:val="en-ID" w:eastAsia="en-ID"/>
              </w:rPr>
              <w:tab/>
            </w:r>
            <w:r w:rsidR="00D5362C" w:rsidRPr="00AB6E99">
              <w:rPr>
                <w:rStyle w:val="Hyperlink"/>
                <w:noProof/>
              </w:rPr>
              <w:t>Market Analysis</w:t>
            </w:r>
            <w:r w:rsidR="00D5362C">
              <w:rPr>
                <w:noProof/>
                <w:webHidden/>
              </w:rPr>
              <w:tab/>
            </w:r>
            <w:r w:rsidR="00D5362C">
              <w:rPr>
                <w:noProof/>
                <w:webHidden/>
              </w:rPr>
              <w:fldChar w:fldCharType="begin"/>
            </w:r>
            <w:r w:rsidR="00D5362C">
              <w:rPr>
                <w:noProof/>
                <w:webHidden/>
              </w:rPr>
              <w:instrText xml:space="preserve"> PAGEREF _Toc33733930 \h </w:instrText>
            </w:r>
            <w:r w:rsidR="00D5362C">
              <w:rPr>
                <w:noProof/>
                <w:webHidden/>
              </w:rPr>
            </w:r>
            <w:r w:rsidR="00D5362C">
              <w:rPr>
                <w:noProof/>
                <w:webHidden/>
              </w:rPr>
              <w:fldChar w:fldCharType="separate"/>
            </w:r>
            <w:r w:rsidR="00D5362C">
              <w:rPr>
                <w:noProof/>
                <w:webHidden/>
              </w:rPr>
              <w:t>8</w:t>
            </w:r>
            <w:r w:rsidR="00D5362C">
              <w:rPr>
                <w:noProof/>
                <w:webHidden/>
              </w:rPr>
              <w:fldChar w:fldCharType="end"/>
            </w:r>
          </w:hyperlink>
        </w:p>
        <w:p w14:paraId="2B400D1C" w14:textId="77777777" w:rsidR="00D5362C" w:rsidRDefault="009E7EA5">
          <w:pPr>
            <w:pStyle w:val="TOC1"/>
            <w:tabs>
              <w:tab w:val="left" w:pos="440"/>
              <w:tab w:val="right" w:leader="dot" w:pos="5030"/>
            </w:tabs>
            <w:rPr>
              <w:rFonts w:eastAsiaTheme="minorEastAsia"/>
              <w:noProof/>
              <w:color w:val="auto"/>
              <w:sz w:val="22"/>
              <w:lang w:val="en-ID" w:eastAsia="en-ID"/>
            </w:rPr>
          </w:pPr>
          <w:hyperlink w:anchor="_Toc33733931" w:history="1">
            <w:r w:rsidR="00D5362C" w:rsidRPr="00AB6E99">
              <w:rPr>
                <w:rStyle w:val="Hyperlink"/>
                <w:noProof/>
              </w:rPr>
              <w:t>5.</w:t>
            </w:r>
            <w:r w:rsidR="00D5362C">
              <w:rPr>
                <w:rFonts w:eastAsiaTheme="minorEastAsia"/>
                <w:noProof/>
                <w:color w:val="auto"/>
                <w:sz w:val="22"/>
                <w:lang w:val="en-ID" w:eastAsia="en-ID"/>
              </w:rPr>
              <w:tab/>
            </w:r>
            <w:r w:rsidR="00D5362C" w:rsidRPr="00AB6E99">
              <w:rPr>
                <w:rStyle w:val="Hyperlink"/>
                <w:noProof/>
              </w:rPr>
              <w:t>Operating Plan</w:t>
            </w:r>
            <w:r w:rsidR="00D5362C">
              <w:rPr>
                <w:noProof/>
                <w:webHidden/>
              </w:rPr>
              <w:tab/>
            </w:r>
            <w:r w:rsidR="00D5362C">
              <w:rPr>
                <w:noProof/>
                <w:webHidden/>
              </w:rPr>
              <w:fldChar w:fldCharType="begin"/>
            </w:r>
            <w:r w:rsidR="00D5362C">
              <w:rPr>
                <w:noProof/>
                <w:webHidden/>
              </w:rPr>
              <w:instrText xml:space="preserve"> PAGEREF _Toc33733931 \h </w:instrText>
            </w:r>
            <w:r w:rsidR="00D5362C">
              <w:rPr>
                <w:noProof/>
                <w:webHidden/>
              </w:rPr>
            </w:r>
            <w:r w:rsidR="00D5362C">
              <w:rPr>
                <w:noProof/>
                <w:webHidden/>
              </w:rPr>
              <w:fldChar w:fldCharType="separate"/>
            </w:r>
            <w:r w:rsidR="00D5362C">
              <w:rPr>
                <w:noProof/>
                <w:webHidden/>
              </w:rPr>
              <w:t>10</w:t>
            </w:r>
            <w:r w:rsidR="00D5362C">
              <w:rPr>
                <w:noProof/>
                <w:webHidden/>
              </w:rPr>
              <w:fldChar w:fldCharType="end"/>
            </w:r>
          </w:hyperlink>
        </w:p>
        <w:p w14:paraId="5343BBDE" w14:textId="77777777" w:rsidR="00D5362C" w:rsidRDefault="009E7EA5">
          <w:pPr>
            <w:pStyle w:val="TOC1"/>
            <w:tabs>
              <w:tab w:val="left" w:pos="440"/>
              <w:tab w:val="right" w:leader="dot" w:pos="5030"/>
            </w:tabs>
            <w:rPr>
              <w:rFonts w:eastAsiaTheme="minorEastAsia"/>
              <w:noProof/>
              <w:color w:val="auto"/>
              <w:sz w:val="22"/>
              <w:lang w:val="en-ID" w:eastAsia="en-ID"/>
            </w:rPr>
          </w:pPr>
          <w:hyperlink w:anchor="_Toc33733932" w:history="1">
            <w:r w:rsidR="00D5362C" w:rsidRPr="00AB6E99">
              <w:rPr>
                <w:rStyle w:val="Hyperlink"/>
                <w:noProof/>
              </w:rPr>
              <w:t>6.</w:t>
            </w:r>
            <w:r w:rsidR="00D5362C">
              <w:rPr>
                <w:rFonts w:eastAsiaTheme="minorEastAsia"/>
                <w:noProof/>
                <w:color w:val="auto"/>
                <w:sz w:val="22"/>
                <w:lang w:val="en-ID" w:eastAsia="en-ID"/>
              </w:rPr>
              <w:tab/>
            </w:r>
            <w:r w:rsidR="00D5362C" w:rsidRPr="00AB6E99">
              <w:rPr>
                <w:rStyle w:val="Hyperlink"/>
                <w:noProof/>
              </w:rPr>
              <w:t>Marketing and Sales Plan</w:t>
            </w:r>
            <w:r w:rsidR="00D5362C">
              <w:rPr>
                <w:noProof/>
                <w:webHidden/>
              </w:rPr>
              <w:tab/>
            </w:r>
            <w:r w:rsidR="00D5362C">
              <w:rPr>
                <w:noProof/>
                <w:webHidden/>
              </w:rPr>
              <w:fldChar w:fldCharType="begin"/>
            </w:r>
            <w:r w:rsidR="00D5362C">
              <w:rPr>
                <w:noProof/>
                <w:webHidden/>
              </w:rPr>
              <w:instrText xml:space="preserve"> PAGEREF _Toc33733932 \h </w:instrText>
            </w:r>
            <w:r w:rsidR="00D5362C">
              <w:rPr>
                <w:noProof/>
                <w:webHidden/>
              </w:rPr>
            </w:r>
            <w:r w:rsidR="00D5362C">
              <w:rPr>
                <w:noProof/>
                <w:webHidden/>
              </w:rPr>
              <w:fldChar w:fldCharType="separate"/>
            </w:r>
            <w:r w:rsidR="00D5362C">
              <w:rPr>
                <w:noProof/>
                <w:webHidden/>
              </w:rPr>
              <w:t>11</w:t>
            </w:r>
            <w:r w:rsidR="00D5362C">
              <w:rPr>
                <w:noProof/>
                <w:webHidden/>
              </w:rPr>
              <w:fldChar w:fldCharType="end"/>
            </w:r>
          </w:hyperlink>
        </w:p>
        <w:p w14:paraId="688B258A" w14:textId="77777777" w:rsidR="00D5362C" w:rsidRDefault="009E7EA5">
          <w:pPr>
            <w:pStyle w:val="TOC1"/>
            <w:tabs>
              <w:tab w:val="left" w:pos="440"/>
              <w:tab w:val="right" w:leader="dot" w:pos="5030"/>
            </w:tabs>
            <w:rPr>
              <w:rFonts w:eastAsiaTheme="minorEastAsia"/>
              <w:noProof/>
              <w:color w:val="auto"/>
              <w:sz w:val="22"/>
              <w:lang w:val="en-ID" w:eastAsia="en-ID"/>
            </w:rPr>
          </w:pPr>
          <w:hyperlink w:anchor="_Toc33733933" w:history="1">
            <w:r w:rsidR="00D5362C" w:rsidRPr="00AB6E99">
              <w:rPr>
                <w:rStyle w:val="Hyperlink"/>
                <w:noProof/>
              </w:rPr>
              <w:t>7.</w:t>
            </w:r>
            <w:r w:rsidR="00D5362C">
              <w:rPr>
                <w:rFonts w:eastAsiaTheme="minorEastAsia"/>
                <w:noProof/>
                <w:color w:val="auto"/>
                <w:sz w:val="22"/>
                <w:lang w:val="en-ID" w:eastAsia="en-ID"/>
              </w:rPr>
              <w:tab/>
            </w:r>
            <w:r w:rsidR="00D5362C" w:rsidRPr="00AB6E99">
              <w:rPr>
                <w:rStyle w:val="Hyperlink"/>
                <w:noProof/>
              </w:rPr>
              <w:t>Financial Plan</w:t>
            </w:r>
            <w:r w:rsidR="00D5362C">
              <w:rPr>
                <w:noProof/>
                <w:webHidden/>
              </w:rPr>
              <w:tab/>
            </w:r>
            <w:r w:rsidR="00D5362C">
              <w:rPr>
                <w:noProof/>
                <w:webHidden/>
              </w:rPr>
              <w:fldChar w:fldCharType="begin"/>
            </w:r>
            <w:r w:rsidR="00D5362C">
              <w:rPr>
                <w:noProof/>
                <w:webHidden/>
              </w:rPr>
              <w:instrText xml:space="preserve"> PAGEREF _Toc33733933 \h </w:instrText>
            </w:r>
            <w:r w:rsidR="00D5362C">
              <w:rPr>
                <w:noProof/>
                <w:webHidden/>
              </w:rPr>
            </w:r>
            <w:r w:rsidR="00D5362C">
              <w:rPr>
                <w:noProof/>
                <w:webHidden/>
              </w:rPr>
              <w:fldChar w:fldCharType="separate"/>
            </w:r>
            <w:r w:rsidR="00D5362C">
              <w:rPr>
                <w:noProof/>
                <w:webHidden/>
              </w:rPr>
              <w:t>13</w:t>
            </w:r>
            <w:r w:rsidR="00D5362C">
              <w:rPr>
                <w:noProof/>
                <w:webHidden/>
              </w:rPr>
              <w:fldChar w:fldCharType="end"/>
            </w:r>
          </w:hyperlink>
        </w:p>
        <w:p w14:paraId="3D2BFC92" w14:textId="77777777" w:rsidR="00D5362C" w:rsidRDefault="009E7EA5">
          <w:pPr>
            <w:pStyle w:val="TOC1"/>
            <w:tabs>
              <w:tab w:val="right" w:leader="dot" w:pos="5030"/>
            </w:tabs>
            <w:rPr>
              <w:rFonts w:eastAsiaTheme="minorEastAsia"/>
              <w:noProof/>
              <w:color w:val="auto"/>
              <w:sz w:val="22"/>
              <w:lang w:val="en-ID" w:eastAsia="en-ID"/>
            </w:rPr>
          </w:pPr>
          <w:hyperlink w:anchor="_Toc33733934" w:history="1">
            <w:r w:rsidR="00D5362C" w:rsidRPr="00AB6E99">
              <w:rPr>
                <w:rStyle w:val="Hyperlink"/>
                <w:noProof/>
              </w:rPr>
              <w:t>Appendix</w:t>
            </w:r>
            <w:r w:rsidR="00D5362C">
              <w:rPr>
                <w:noProof/>
                <w:webHidden/>
              </w:rPr>
              <w:tab/>
            </w:r>
            <w:r w:rsidR="00D5362C">
              <w:rPr>
                <w:noProof/>
                <w:webHidden/>
              </w:rPr>
              <w:fldChar w:fldCharType="begin"/>
            </w:r>
            <w:r w:rsidR="00D5362C">
              <w:rPr>
                <w:noProof/>
                <w:webHidden/>
              </w:rPr>
              <w:instrText xml:space="preserve"> PAGEREF _Toc33733934 \h </w:instrText>
            </w:r>
            <w:r w:rsidR="00D5362C">
              <w:rPr>
                <w:noProof/>
                <w:webHidden/>
              </w:rPr>
            </w:r>
            <w:r w:rsidR="00D5362C">
              <w:rPr>
                <w:noProof/>
                <w:webHidden/>
              </w:rPr>
              <w:fldChar w:fldCharType="separate"/>
            </w:r>
            <w:r w:rsidR="00D5362C">
              <w:rPr>
                <w:noProof/>
                <w:webHidden/>
              </w:rPr>
              <w:t>16</w:t>
            </w:r>
            <w:r w:rsidR="00D5362C">
              <w:rPr>
                <w:noProof/>
                <w:webHidden/>
              </w:rPr>
              <w:fldChar w:fldCharType="end"/>
            </w:r>
          </w:hyperlink>
        </w:p>
        <w:p w14:paraId="5B8533EB" w14:textId="77777777" w:rsidR="00D5362C" w:rsidRDefault="009E7EA5">
          <w:pPr>
            <w:pStyle w:val="TOC2"/>
            <w:rPr>
              <w:rFonts w:eastAsiaTheme="minorEastAsia"/>
              <w:noProof/>
              <w:color w:val="auto"/>
              <w:sz w:val="22"/>
              <w:lang w:val="en-ID" w:eastAsia="en-ID"/>
            </w:rPr>
          </w:pPr>
          <w:hyperlink w:anchor="_Toc33733935" w:history="1">
            <w:r w:rsidR="00D5362C" w:rsidRPr="00AB6E99">
              <w:rPr>
                <w:rStyle w:val="Hyperlink"/>
                <w:noProof/>
              </w:rPr>
              <w:t>Instructions for Getting Started with Estimated Start-Up Costs</w:t>
            </w:r>
            <w:r w:rsidR="00D5362C">
              <w:rPr>
                <w:noProof/>
                <w:webHidden/>
              </w:rPr>
              <w:tab/>
            </w:r>
            <w:r w:rsidR="00D5362C">
              <w:rPr>
                <w:noProof/>
                <w:webHidden/>
              </w:rPr>
              <w:fldChar w:fldCharType="begin"/>
            </w:r>
            <w:r w:rsidR="00D5362C">
              <w:rPr>
                <w:noProof/>
                <w:webHidden/>
              </w:rPr>
              <w:instrText xml:space="preserve"> PAGEREF _Toc33733935 \h </w:instrText>
            </w:r>
            <w:r w:rsidR="00D5362C">
              <w:rPr>
                <w:noProof/>
                <w:webHidden/>
              </w:rPr>
            </w:r>
            <w:r w:rsidR="00D5362C">
              <w:rPr>
                <w:noProof/>
                <w:webHidden/>
              </w:rPr>
              <w:fldChar w:fldCharType="separate"/>
            </w:r>
            <w:r w:rsidR="00D5362C">
              <w:rPr>
                <w:noProof/>
                <w:webHidden/>
              </w:rPr>
              <w:t>17</w:t>
            </w:r>
            <w:r w:rsidR="00D5362C">
              <w:rPr>
                <w:noProof/>
                <w:webHidden/>
              </w:rPr>
              <w:fldChar w:fldCharType="end"/>
            </w:r>
          </w:hyperlink>
        </w:p>
        <w:p w14:paraId="2025B822" w14:textId="77777777" w:rsidR="00D5362C" w:rsidRDefault="009E7EA5">
          <w:pPr>
            <w:pStyle w:val="TOC2"/>
            <w:rPr>
              <w:rFonts w:eastAsiaTheme="minorEastAsia"/>
              <w:noProof/>
              <w:color w:val="auto"/>
              <w:sz w:val="22"/>
              <w:lang w:val="en-ID" w:eastAsia="en-ID"/>
            </w:rPr>
          </w:pPr>
          <w:hyperlink w:anchor="_Toc33733936" w:history="1">
            <w:r w:rsidR="00D5362C" w:rsidRPr="00AB6E99">
              <w:rPr>
                <w:rStyle w:val="Hyperlink"/>
                <w:noProof/>
              </w:rPr>
              <w:t>Instructions for Getting Started on Profit &amp; Loss Projections</w:t>
            </w:r>
            <w:r w:rsidR="00D5362C">
              <w:rPr>
                <w:noProof/>
                <w:webHidden/>
              </w:rPr>
              <w:tab/>
            </w:r>
            <w:r w:rsidR="00D5362C">
              <w:rPr>
                <w:noProof/>
                <w:webHidden/>
              </w:rPr>
              <w:fldChar w:fldCharType="begin"/>
            </w:r>
            <w:r w:rsidR="00D5362C">
              <w:rPr>
                <w:noProof/>
                <w:webHidden/>
              </w:rPr>
              <w:instrText xml:space="preserve"> PAGEREF _Toc33733936 \h </w:instrText>
            </w:r>
            <w:r w:rsidR="00D5362C">
              <w:rPr>
                <w:noProof/>
                <w:webHidden/>
              </w:rPr>
            </w:r>
            <w:r w:rsidR="00D5362C">
              <w:rPr>
                <w:noProof/>
                <w:webHidden/>
              </w:rPr>
              <w:fldChar w:fldCharType="separate"/>
            </w:r>
            <w:r w:rsidR="00D5362C">
              <w:rPr>
                <w:noProof/>
                <w:webHidden/>
              </w:rPr>
              <w:t>19</w:t>
            </w:r>
            <w:r w:rsidR="00D5362C">
              <w:rPr>
                <w:noProof/>
                <w:webHidden/>
              </w:rPr>
              <w:fldChar w:fldCharType="end"/>
            </w:r>
          </w:hyperlink>
        </w:p>
        <w:p w14:paraId="6215AA32" w14:textId="77777777" w:rsidR="001E1E58" w:rsidRPr="00E237E8" w:rsidRDefault="001E1E58" w:rsidP="00974BF8">
          <w:pPr>
            <w:tabs>
              <w:tab w:val="left" w:pos="5670"/>
            </w:tabs>
            <w:ind w:left="5103"/>
          </w:pPr>
          <w:r w:rsidRPr="00E237E8">
            <w:rPr>
              <w:b/>
              <w:bCs/>
              <w:noProof/>
            </w:rPr>
            <w:fldChar w:fldCharType="end"/>
          </w:r>
        </w:p>
      </w:sdtContent>
    </w:sdt>
    <w:p w14:paraId="742F22B1" w14:textId="77777777" w:rsidR="000A7626" w:rsidRPr="00E237E8" w:rsidRDefault="000A7626" w:rsidP="000A7626"/>
    <w:p w14:paraId="4F52DB08"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38A9B020" w14:textId="77777777" w:rsidR="001E1E58" w:rsidRPr="00E237E8" w:rsidRDefault="00230407" w:rsidP="0003123C">
      <w:pPr>
        <w:pStyle w:val="Heading1"/>
      </w:pPr>
      <w:bookmarkStart w:id="0" w:name="_Toc33733925"/>
      <w:r>
        <w:lastRenderedPageBreak/>
        <w:t>Pendahuluan</w:t>
      </w:r>
      <w:bookmarkEnd w:id="0"/>
    </w:p>
    <w:p w14:paraId="60D69CE1" w14:textId="77777777" w:rsidR="001E1E58" w:rsidRDefault="001846E1" w:rsidP="00C979CA">
      <w:pPr>
        <w:ind w:firstLine="720"/>
        <w:jc w:val="both"/>
      </w:pPr>
      <w:proofErr w:type="spellStart"/>
      <w:r>
        <w:t>Aplikasi</w:t>
      </w:r>
      <w:proofErr w:type="spellEnd"/>
      <w:r>
        <w:t xml:space="preserve"> </w:t>
      </w:r>
      <w:proofErr w:type="spellStart"/>
      <w:r>
        <w:t>Lapsithar</w:t>
      </w:r>
      <w:proofErr w:type="spellEnd"/>
      <w:r>
        <w:t xml:space="preserve"> </w:t>
      </w:r>
      <w:proofErr w:type="spellStart"/>
      <w:r>
        <w:t>merupakan</w:t>
      </w:r>
      <w:proofErr w:type="spellEnd"/>
      <w:r>
        <w:t xml:space="preserve"> </w:t>
      </w:r>
      <w:r>
        <w:rPr>
          <w:i/>
        </w:rPr>
        <w:t>website</w:t>
      </w:r>
      <w:r>
        <w:t xml:space="preserve"> yang </w:t>
      </w:r>
      <w:proofErr w:type="spellStart"/>
      <w:r>
        <w:t>memuat</w:t>
      </w:r>
      <w:proofErr w:type="spellEnd"/>
      <w:r>
        <w:t xml:space="preserve"> </w:t>
      </w:r>
      <w:proofErr w:type="spellStart"/>
      <w:r>
        <w:t>informasi-informasi</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laporan</w:t>
      </w:r>
      <w:proofErr w:type="spellEnd"/>
      <w:r>
        <w:t xml:space="preserve"> </w:t>
      </w:r>
      <w:proofErr w:type="spellStart"/>
      <w:r>
        <w:t>situasi</w:t>
      </w:r>
      <w:proofErr w:type="spellEnd"/>
      <w:r>
        <w:t xml:space="preserve"> </w:t>
      </w:r>
      <w:proofErr w:type="spellStart"/>
      <w:r>
        <w:t>harian</w:t>
      </w:r>
      <w:proofErr w:type="spellEnd"/>
      <w:r>
        <w:t xml:space="preserve"> yang </w:t>
      </w:r>
      <w:proofErr w:type="spellStart"/>
      <w:r>
        <w:t>terjadi</w:t>
      </w:r>
      <w:proofErr w:type="spellEnd"/>
      <w:r>
        <w:t xml:space="preserve"> di </w:t>
      </w:r>
      <w:proofErr w:type="spellStart"/>
      <w:r>
        <w:t>ruang</w:t>
      </w:r>
      <w:proofErr w:type="spellEnd"/>
      <w:r>
        <w:t xml:space="preserve"> </w:t>
      </w:r>
      <w:proofErr w:type="spellStart"/>
      <w:r>
        <w:t>lingkup</w:t>
      </w:r>
      <w:proofErr w:type="spellEnd"/>
      <w:r>
        <w:t xml:space="preserve"> </w:t>
      </w:r>
      <w:proofErr w:type="spellStart"/>
      <w:r>
        <w:t>Kabupaten</w:t>
      </w:r>
      <w:proofErr w:type="spellEnd"/>
      <w:r>
        <w:t xml:space="preserve"> </w:t>
      </w:r>
      <w:proofErr w:type="spellStart"/>
      <w:r>
        <w:t>Bintan</w:t>
      </w:r>
      <w:proofErr w:type="spellEnd"/>
      <w:r>
        <w:t>.</w:t>
      </w:r>
      <w:r w:rsidR="00EF3AA3">
        <w:t xml:space="preserve"> Badan </w:t>
      </w:r>
      <w:proofErr w:type="spellStart"/>
      <w:r w:rsidR="00EF3AA3">
        <w:t>Kesatuan</w:t>
      </w:r>
      <w:proofErr w:type="spellEnd"/>
      <w:r w:rsidR="00EF3AA3">
        <w:t xml:space="preserve"> </w:t>
      </w:r>
      <w:proofErr w:type="spellStart"/>
      <w:r w:rsidR="00EF3AA3">
        <w:t>Bangsa</w:t>
      </w:r>
      <w:proofErr w:type="spellEnd"/>
      <w:r w:rsidR="00EF3AA3">
        <w:t xml:space="preserve"> dan </w:t>
      </w:r>
      <w:proofErr w:type="spellStart"/>
      <w:r w:rsidR="00EF3AA3">
        <w:t>Politik</w:t>
      </w:r>
      <w:proofErr w:type="spellEnd"/>
      <w:r w:rsidR="00EF3AA3">
        <w:t xml:space="preserve"> </w:t>
      </w:r>
      <w:proofErr w:type="spellStart"/>
      <w:r w:rsidR="00EF3AA3">
        <w:t>sebagai</w:t>
      </w:r>
      <w:proofErr w:type="spellEnd"/>
      <w:r w:rsidR="00EF3AA3">
        <w:t xml:space="preserve"> </w:t>
      </w:r>
      <w:proofErr w:type="gramStart"/>
      <w:r w:rsidR="00EF3AA3">
        <w:t xml:space="preserve">Admin </w:t>
      </w:r>
      <w:r>
        <w:t xml:space="preserve"> </w:t>
      </w:r>
      <w:proofErr w:type="spellStart"/>
      <w:r w:rsidR="00394981">
        <w:t>Layanan</w:t>
      </w:r>
      <w:proofErr w:type="spellEnd"/>
      <w:proofErr w:type="gramEnd"/>
      <w:r w:rsidR="00394981">
        <w:t xml:space="preserve"> yang </w:t>
      </w:r>
      <w:proofErr w:type="spellStart"/>
      <w:r w:rsidR="00394981">
        <w:t>disediakan</w:t>
      </w:r>
      <w:proofErr w:type="spellEnd"/>
      <w:r w:rsidR="00394981">
        <w:t xml:space="preserve"> </w:t>
      </w:r>
      <w:proofErr w:type="spellStart"/>
      <w:r w:rsidR="00394981">
        <w:t>berupa</w:t>
      </w:r>
      <w:proofErr w:type="spellEnd"/>
      <w:r w:rsidR="00394981">
        <w:t xml:space="preserve"> </w:t>
      </w:r>
      <w:proofErr w:type="spellStart"/>
      <w:r w:rsidR="00394981">
        <w:t>cetak</w:t>
      </w:r>
      <w:proofErr w:type="spellEnd"/>
      <w:r w:rsidR="00394981">
        <w:t xml:space="preserve"> </w:t>
      </w:r>
      <w:proofErr w:type="spellStart"/>
      <w:r w:rsidR="00394981">
        <w:t>laporan</w:t>
      </w:r>
      <w:proofErr w:type="spellEnd"/>
      <w:r w:rsidR="00394981">
        <w:t xml:space="preserve"> </w:t>
      </w:r>
      <w:proofErr w:type="spellStart"/>
      <w:r w:rsidR="00394981">
        <w:t>harian</w:t>
      </w:r>
      <w:proofErr w:type="spellEnd"/>
      <w:r w:rsidR="00394981">
        <w:t xml:space="preserve"> </w:t>
      </w:r>
      <w:proofErr w:type="spellStart"/>
      <w:r w:rsidR="00394981">
        <w:t>dalam</w:t>
      </w:r>
      <w:proofErr w:type="spellEnd"/>
      <w:r w:rsidR="00394981">
        <w:t xml:space="preserve"> </w:t>
      </w:r>
      <w:proofErr w:type="spellStart"/>
      <w:r w:rsidR="00394981">
        <w:t>bentuk</w:t>
      </w:r>
      <w:proofErr w:type="spellEnd"/>
      <w:r w:rsidR="00394981">
        <w:t xml:space="preserve"> excel </w:t>
      </w:r>
      <w:proofErr w:type="spellStart"/>
      <w:r w:rsidR="00394981">
        <w:t>atau</w:t>
      </w:r>
      <w:proofErr w:type="spellEnd"/>
      <w:r w:rsidR="00394981">
        <w:t xml:space="preserve"> pdf, </w:t>
      </w:r>
      <w:proofErr w:type="spellStart"/>
      <w:r w:rsidR="00394981">
        <w:t>serta</w:t>
      </w:r>
      <w:proofErr w:type="spellEnd"/>
      <w:r w:rsidR="00394981">
        <w:t xml:space="preserve"> </w:t>
      </w:r>
      <w:proofErr w:type="spellStart"/>
      <w:r w:rsidR="00394981">
        <w:t>unduhan</w:t>
      </w:r>
      <w:proofErr w:type="spellEnd"/>
      <w:r w:rsidR="00394981">
        <w:t xml:space="preserve"> file yang </w:t>
      </w:r>
      <w:proofErr w:type="spellStart"/>
      <w:r w:rsidR="00394981">
        <w:t>be</w:t>
      </w:r>
      <w:r w:rsidR="00C979CA">
        <w:t>rhubungan</w:t>
      </w:r>
      <w:proofErr w:type="spellEnd"/>
      <w:r w:rsidR="00C979CA">
        <w:t xml:space="preserve"> </w:t>
      </w:r>
      <w:proofErr w:type="spellStart"/>
      <w:r w:rsidR="00C979CA">
        <w:t>dengan</w:t>
      </w:r>
      <w:proofErr w:type="spellEnd"/>
      <w:r w:rsidR="00C979CA">
        <w:t xml:space="preserve"> </w:t>
      </w:r>
      <w:proofErr w:type="spellStart"/>
      <w:r w:rsidR="00C979CA">
        <w:t>laporan</w:t>
      </w:r>
      <w:proofErr w:type="spellEnd"/>
      <w:r w:rsidR="00C979CA">
        <w:t xml:space="preserve"> </w:t>
      </w:r>
      <w:proofErr w:type="spellStart"/>
      <w:r w:rsidR="00C979CA">
        <w:t>harian</w:t>
      </w:r>
      <w:proofErr w:type="spellEnd"/>
      <w:r w:rsidR="00C979CA">
        <w:t xml:space="preserve"> yang </w:t>
      </w:r>
      <w:proofErr w:type="spellStart"/>
      <w:r w:rsidR="00C979CA">
        <w:t>dibuat</w:t>
      </w:r>
      <w:proofErr w:type="spellEnd"/>
      <w:r w:rsidR="00C979CA">
        <w:t xml:space="preserve"> oleh </w:t>
      </w:r>
      <w:proofErr w:type="spellStart"/>
      <w:r w:rsidR="00C979CA">
        <w:t>setiap</w:t>
      </w:r>
      <w:proofErr w:type="spellEnd"/>
      <w:r w:rsidR="00C979CA">
        <w:t xml:space="preserve"> user.</w:t>
      </w:r>
    </w:p>
    <w:p w14:paraId="244D5B1A" w14:textId="77777777" w:rsidR="00C979CA" w:rsidRDefault="00C979CA" w:rsidP="00C979CA">
      <w:pPr>
        <w:ind w:firstLine="720"/>
        <w:jc w:val="both"/>
      </w:pPr>
    </w:p>
    <w:p w14:paraId="46ACB57C" w14:textId="77777777" w:rsidR="00D805FE" w:rsidRDefault="00C979CA" w:rsidP="00D805FE">
      <w:pPr>
        <w:pStyle w:val="Heading2"/>
      </w:pPr>
      <w:bookmarkStart w:id="1" w:name="_Toc33733926"/>
      <w:r>
        <w:t>STRUKTUR APLIKASI LAPSITHAR</w:t>
      </w:r>
      <w:bookmarkEnd w:id="1"/>
    </w:p>
    <w:p w14:paraId="6ABB22FF" w14:textId="216788C6" w:rsidR="00D805FE" w:rsidRDefault="00D805FE" w:rsidP="00D805FE">
      <w:pPr>
        <w:ind w:firstLine="720"/>
      </w:pPr>
      <w:proofErr w:type="spellStart"/>
      <w:r>
        <w:t>Aplikasi</w:t>
      </w:r>
      <w:proofErr w:type="spellEnd"/>
      <w:r>
        <w:t xml:space="preserve"> </w:t>
      </w:r>
      <w:proofErr w:type="spellStart"/>
      <w:r>
        <w:t>Lapsithar</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dua</w:t>
      </w:r>
      <w:proofErr w:type="spellEnd"/>
      <w:r>
        <w:t xml:space="preserve"> </w:t>
      </w:r>
      <w:proofErr w:type="spellStart"/>
      <w:r>
        <w:t>akses</w:t>
      </w:r>
      <w:proofErr w:type="spellEnd"/>
      <w:r>
        <w:t xml:space="preserve"> level </w:t>
      </w:r>
      <w:proofErr w:type="spellStart"/>
      <w:r>
        <w:t>yaitu</w:t>
      </w:r>
      <w:proofErr w:type="spellEnd"/>
      <w:r>
        <w:t>:</w:t>
      </w:r>
    </w:p>
    <w:p w14:paraId="1BF6C828" w14:textId="77777777" w:rsidR="001C1F79" w:rsidRDefault="001C1F79" w:rsidP="00D805FE">
      <w:pPr>
        <w:ind w:firstLine="720"/>
      </w:pPr>
    </w:p>
    <w:p w14:paraId="1300D291" w14:textId="219ABD8C" w:rsidR="00B57DDA" w:rsidRDefault="00D805FE" w:rsidP="00B57DDA">
      <w:pPr>
        <w:pStyle w:val="Graphheading2"/>
      </w:pPr>
      <w:proofErr w:type="spellStart"/>
      <w:r w:rsidRPr="00B57DDA">
        <w:rPr>
          <w:sz w:val="28"/>
          <w:szCs w:val="24"/>
        </w:rPr>
        <w:t>Halaman</w:t>
      </w:r>
      <w:proofErr w:type="spellEnd"/>
      <w:r w:rsidRPr="00D805FE">
        <w:t xml:space="preserve"> </w:t>
      </w:r>
      <w:r>
        <w:t>Admin</w:t>
      </w:r>
    </w:p>
    <w:p w14:paraId="50188937" w14:textId="48667887" w:rsidR="00B57DDA" w:rsidRPr="00B57DDA" w:rsidRDefault="00B57DDA" w:rsidP="00B57DDA">
      <w:pPr>
        <w:pStyle w:val="Graphheading3"/>
      </w:pPr>
      <w:r>
        <w:t>Dashboard</w:t>
      </w:r>
    </w:p>
    <w:p w14:paraId="673597E8" w14:textId="48195711" w:rsidR="00476B8B" w:rsidRDefault="00D805FE" w:rsidP="00D805FE">
      <w:pPr>
        <w:ind w:left="284"/>
      </w:pPr>
      <w:proofErr w:type="spellStart"/>
      <w:r>
        <w:t>Jika</w:t>
      </w:r>
      <w:proofErr w:type="spellEnd"/>
      <w:r>
        <w:t xml:space="preserve"> </w:t>
      </w:r>
      <w:proofErr w:type="spellStart"/>
      <w:r>
        <w:t>kita</w:t>
      </w:r>
      <w:proofErr w:type="spellEnd"/>
      <w:r>
        <w:t xml:space="preserve"> </w:t>
      </w:r>
      <w:r w:rsidRPr="00D805FE">
        <w:rPr>
          <w:i/>
        </w:rPr>
        <w:t>login</w:t>
      </w:r>
      <w:r>
        <w:t xml:space="preserve"> </w:t>
      </w:r>
      <w:proofErr w:type="spellStart"/>
      <w:r>
        <w:t>sebagai</w:t>
      </w:r>
      <w:proofErr w:type="spellEnd"/>
      <w:r>
        <w:t xml:space="preserve"> </w:t>
      </w:r>
      <w:r>
        <w:rPr>
          <w:i/>
        </w:rPr>
        <w:t xml:space="preserve">admin </w:t>
      </w:r>
      <w:r>
        <w:t xml:space="preserve">pada </w:t>
      </w:r>
      <w:proofErr w:type="spellStart"/>
      <w:r>
        <w:t>Aplikasi</w:t>
      </w:r>
      <w:proofErr w:type="spellEnd"/>
      <w:r>
        <w:t xml:space="preserve"> </w:t>
      </w:r>
      <w:proofErr w:type="spellStart"/>
      <w:r>
        <w:t>Lapsithar</w:t>
      </w:r>
      <w:proofErr w:type="spellEnd"/>
      <w:r>
        <w:rPr>
          <w:i/>
        </w:rPr>
        <w:t xml:space="preserve">, </w:t>
      </w:r>
      <w:proofErr w:type="spellStart"/>
      <w:r>
        <w:t>maka</w:t>
      </w:r>
      <w:proofErr w:type="spellEnd"/>
      <w:r>
        <w:t xml:space="preserve"> </w:t>
      </w:r>
      <w:proofErr w:type="spellStart"/>
      <w:r>
        <w:t>terdapat</w:t>
      </w:r>
      <w:proofErr w:type="spellEnd"/>
      <w:r>
        <w:t xml:space="preserve"> menu dashboard, </w:t>
      </w:r>
      <w:r w:rsidR="00476B8B">
        <w:t xml:space="preserve">menu users, menu </w:t>
      </w:r>
      <w:proofErr w:type="spellStart"/>
      <w:r w:rsidR="00476B8B">
        <w:t>opd</w:t>
      </w:r>
      <w:proofErr w:type="spellEnd"/>
      <w:r w:rsidR="00476B8B">
        <w:t xml:space="preserve">, menu </w:t>
      </w:r>
      <w:proofErr w:type="spellStart"/>
      <w:r w:rsidR="00476B8B">
        <w:t>bidang</w:t>
      </w:r>
      <w:proofErr w:type="spellEnd"/>
      <w:r w:rsidR="00476B8B">
        <w:t xml:space="preserve">, dan menu </w:t>
      </w:r>
      <w:proofErr w:type="spellStart"/>
      <w:r w:rsidR="00476B8B">
        <w:t>riwayat</w:t>
      </w:r>
      <w:proofErr w:type="spellEnd"/>
      <w:r w:rsidR="009E7EA5">
        <w:t>.</w:t>
      </w:r>
    </w:p>
    <w:p w14:paraId="410008B6" w14:textId="4D2A193C" w:rsidR="009E7EA5" w:rsidRDefault="001C1F79" w:rsidP="001C1F79">
      <w:pPr>
        <w:ind w:left="284"/>
        <w:jc w:val="center"/>
      </w:pPr>
      <w:r>
        <w:rPr>
          <w:noProof/>
        </w:rPr>
        <mc:AlternateContent>
          <mc:Choice Requires="wps">
            <w:drawing>
              <wp:anchor distT="45720" distB="45720" distL="114300" distR="114300" simplePos="0" relativeHeight="251674624" behindDoc="0" locked="0" layoutInCell="1" allowOverlap="1" wp14:anchorId="2895739D" wp14:editId="4A6721CB">
                <wp:simplePos x="0" y="0"/>
                <wp:positionH relativeFrom="column">
                  <wp:posOffset>2860243</wp:posOffset>
                </wp:positionH>
                <wp:positionV relativeFrom="paragraph">
                  <wp:posOffset>65354</wp:posOffset>
                </wp:positionV>
                <wp:extent cx="248285" cy="46037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460375"/>
                        </a:xfrm>
                        <a:prstGeom prst="rect">
                          <a:avLst/>
                        </a:prstGeom>
                        <a:noFill/>
                        <a:ln w="9525">
                          <a:noFill/>
                          <a:miter lim="800000"/>
                          <a:headEnd/>
                          <a:tailEnd/>
                        </a:ln>
                      </wps:spPr>
                      <wps:txbx>
                        <w:txbxContent>
                          <w:p w14:paraId="75BFEA87" w14:textId="01DA16E2" w:rsidR="001C1F79" w:rsidRPr="001C1F79" w:rsidRDefault="001C1F79" w:rsidP="001C1F79">
                            <w:pPr>
                              <w:rPr>
                                <w:color w:val="F99927" w:themeColor="accent5"/>
                                <w:sz w:val="20"/>
                                <w:szCs w:val="20"/>
                              </w:rPr>
                            </w:pPr>
                            <w:r>
                              <w:rPr>
                                <w:color w:val="F99927" w:themeColor="accent5"/>
                                <w:sz w:val="20"/>
                                <w:szCs w:val="2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95739D" id="_x0000_t202" coordsize="21600,21600" o:spt="202" path="m,l,21600r21600,l21600,xe">
                <v:stroke joinstyle="miter"/>
                <v:path gradientshapeok="t" o:connecttype="rect"/>
              </v:shapetype>
              <v:shape id="Text Box 2" o:spid="_x0000_s1026" type="#_x0000_t202" style="position:absolute;left:0;text-align:left;margin-left:225.2pt;margin-top:5.15pt;width:19.55pt;height:36.2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" filled="f" stroked="f">
                <v:textbox>
                  <w:txbxContent>
                    <w:p w14:paraId="75BFEA87" w14:textId="01DA16E2" w:rsidR="001C1F79" w:rsidRPr="001C1F79" w:rsidRDefault="001C1F79" w:rsidP="001C1F79">
                      <w:pPr>
                        <w:rPr>
                          <w:color w:val="F99927" w:themeColor="accent5"/>
                          <w:sz w:val="20"/>
                          <w:szCs w:val="20"/>
                        </w:rPr>
                      </w:pPr>
                      <w:r>
                        <w:rPr>
                          <w:color w:val="F99927" w:themeColor="accent5"/>
                          <w:sz w:val="20"/>
                          <w:szCs w:val="20"/>
                        </w:rPr>
                        <w:t>5</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875B39B" wp14:editId="42B70045">
                <wp:simplePos x="0" y="0"/>
                <wp:positionH relativeFrom="column">
                  <wp:posOffset>5179415</wp:posOffset>
                </wp:positionH>
                <wp:positionV relativeFrom="paragraph">
                  <wp:posOffset>2318309</wp:posOffset>
                </wp:positionV>
                <wp:extent cx="112369" cy="232562"/>
                <wp:effectExtent l="0" t="38100" r="59690" b="15240"/>
                <wp:wrapNone/>
                <wp:docPr id="10" name="Straight Arrow Connector 10"/>
                <wp:cNvGraphicFramePr/>
                <a:graphic xmlns:a="http://schemas.openxmlformats.org/drawingml/2006/main">
                  <a:graphicData uri="http://schemas.microsoft.com/office/word/2010/wordprocessingShape">
                    <wps:wsp>
                      <wps:cNvCnPr/>
                      <wps:spPr>
                        <a:xfrm flipV="1">
                          <a:off x="0" y="0"/>
                          <a:ext cx="112369" cy="23256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AE11E6" id="_x0000_t32" coordsize="21600,21600" o:spt="32" o:oned="t" path="m,l21600,21600e" filled="f">
                <v:path arrowok="t" fillok="f" o:connecttype="none"/>
                <o:lock v:ext="edit" shapetype="t"/>
              </v:shapetype>
              <v:shape id="Straight Arrow Connector 10" o:spid="_x0000_s1026" type="#_x0000_t32" style="position:absolute;margin-left:407.85pt;margin-top:182.55pt;width:8.85pt;height:18.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" strokecolor="#f99927 [3208]"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236CEAE" wp14:editId="0369C77F">
                <wp:simplePos x="0" y="0"/>
                <wp:positionH relativeFrom="column">
                  <wp:posOffset>5615610</wp:posOffset>
                </wp:positionH>
                <wp:positionV relativeFrom="paragraph">
                  <wp:posOffset>2302510</wp:posOffset>
                </wp:positionV>
                <wp:extent cx="212090" cy="86995"/>
                <wp:effectExtent l="38100" t="38100" r="16510" b="27305"/>
                <wp:wrapNone/>
                <wp:docPr id="11" name="Straight Arrow Connector 11"/>
                <wp:cNvGraphicFramePr/>
                <a:graphic xmlns:a="http://schemas.openxmlformats.org/drawingml/2006/main">
                  <a:graphicData uri="http://schemas.microsoft.com/office/word/2010/wordprocessingShape">
                    <wps:wsp>
                      <wps:cNvCnPr/>
                      <wps:spPr>
                        <a:xfrm flipH="1" flipV="1">
                          <a:off x="0" y="0"/>
                          <a:ext cx="212090" cy="8699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668F501" id="Straight Arrow Connector 11" o:spid="_x0000_s1026" type="#_x0000_t32" style="position:absolute;margin-left:442.15pt;margin-top:181.3pt;width:16.7pt;height:6.8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" strokecolor="#f99927 [3208]"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4CCF20D4" wp14:editId="031DD4D7">
                <wp:simplePos x="0" y="0"/>
                <wp:positionH relativeFrom="column">
                  <wp:posOffset>4594530</wp:posOffset>
                </wp:positionH>
                <wp:positionV relativeFrom="paragraph">
                  <wp:posOffset>1541145</wp:posOffset>
                </wp:positionV>
                <wp:extent cx="489585" cy="862965"/>
                <wp:effectExtent l="0" t="38100" r="62865" b="32385"/>
                <wp:wrapNone/>
                <wp:docPr id="4" name="Straight Arrow Connector 4"/>
                <wp:cNvGraphicFramePr/>
                <a:graphic xmlns:a="http://schemas.openxmlformats.org/drawingml/2006/main">
                  <a:graphicData uri="http://schemas.microsoft.com/office/word/2010/wordprocessingShape">
                    <wps:wsp>
                      <wps:cNvCnPr/>
                      <wps:spPr>
                        <a:xfrm flipV="1">
                          <a:off x="0" y="0"/>
                          <a:ext cx="489585" cy="86296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3B5EC67" id="Straight Arrow Connector 4" o:spid="_x0000_s1026" type="#_x0000_t32" style="position:absolute;margin-left:361.75pt;margin-top:121.35pt;width:38.55pt;height:67.9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" strokecolor="#f99927 [3208]"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21238A0D" wp14:editId="76471827">
                <wp:simplePos x="0" y="0"/>
                <wp:positionH relativeFrom="column">
                  <wp:posOffset>4639005</wp:posOffset>
                </wp:positionH>
                <wp:positionV relativeFrom="paragraph">
                  <wp:posOffset>802005</wp:posOffset>
                </wp:positionV>
                <wp:extent cx="539750" cy="0"/>
                <wp:effectExtent l="0" t="76200" r="12700" b="95250"/>
                <wp:wrapNone/>
                <wp:docPr id="3" name="Straight Arrow Connector 3"/>
                <wp:cNvGraphicFramePr/>
                <a:graphic xmlns:a="http://schemas.openxmlformats.org/drawingml/2006/main">
                  <a:graphicData uri="http://schemas.microsoft.com/office/word/2010/wordprocessingShape">
                    <wps:wsp>
                      <wps:cNvCnPr/>
                      <wps:spPr>
                        <a:xfrm>
                          <a:off x="0" y="0"/>
                          <a:ext cx="53975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anchor>
            </w:drawing>
          </mc:Choice>
          <mc:Fallback>
            <w:pict>
              <v:shape w14:anchorId="7ECDF7F3" id="Straight Arrow Connector 3" o:spid="_x0000_s1026" type="#_x0000_t32" style="position:absolute;margin-left:365.3pt;margin-top:63.15pt;width:42.5pt;height: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" strokecolor="#f99927 [3208]"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6F2873B4" wp14:editId="4BD0B0D5">
                <wp:simplePos x="0" y="0"/>
                <wp:positionH relativeFrom="column">
                  <wp:posOffset>2039950</wp:posOffset>
                </wp:positionH>
                <wp:positionV relativeFrom="paragraph">
                  <wp:posOffset>260985</wp:posOffset>
                </wp:positionV>
                <wp:extent cx="912876" cy="218871"/>
                <wp:effectExtent l="38100" t="0" r="20955" b="67310"/>
                <wp:wrapNone/>
                <wp:docPr id="12" name="Straight Arrow Connector 12"/>
                <wp:cNvGraphicFramePr/>
                <a:graphic xmlns:a="http://schemas.openxmlformats.org/drawingml/2006/main">
                  <a:graphicData uri="http://schemas.microsoft.com/office/word/2010/wordprocessingShape">
                    <wps:wsp>
                      <wps:cNvCnPr/>
                      <wps:spPr>
                        <a:xfrm flipH="1">
                          <a:off x="0" y="0"/>
                          <a:ext cx="912876" cy="21887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95FA16" id="Straight Arrow Connector 12" o:spid="_x0000_s1026" type="#_x0000_t32" style="position:absolute;margin-left:160.65pt;margin-top:20.55pt;width:71.9pt;height:17.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" strokecolor="#f99927 [3208]" strokeweight=".5pt">
                <v:stroke endarrow="block" joinstyle="miter"/>
              </v:shape>
            </w:pict>
          </mc:Fallback>
        </mc:AlternateContent>
      </w:r>
      <w:r>
        <w:rPr>
          <w:noProof/>
        </w:rPr>
        <w:drawing>
          <wp:anchor distT="0" distB="0" distL="114300" distR="114300" simplePos="0" relativeHeight="251664384" behindDoc="1" locked="0" layoutInCell="1" allowOverlap="1" wp14:anchorId="1C305CE5" wp14:editId="0E5CA459">
            <wp:simplePos x="0" y="0"/>
            <wp:positionH relativeFrom="column">
              <wp:posOffset>447675</wp:posOffset>
            </wp:positionH>
            <wp:positionV relativeFrom="paragraph">
              <wp:posOffset>-2540</wp:posOffset>
            </wp:positionV>
            <wp:extent cx="5685790" cy="3196590"/>
            <wp:effectExtent l="0" t="0" r="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 Admin.jpg"/>
                    <pic:cNvPicPr/>
                  </pic:nvPicPr>
                  <pic:blipFill>
                    <a:blip r:embed="rId15">
                      <a:extLst>
                        <a:ext uri="{28A0092B-C50C-407E-A947-70E740481C1C}">
                          <a14:useLocalDpi xmlns:a14="http://schemas.microsoft.com/office/drawing/2010/main" val="0"/>
                        </a:ext>
                      </a:extLst>
                    </a:blip>
                    <a:stretch>
                      <a:fillRect/>
                    </a:stretch>
                  </pic:blipFill>
                  <pic:spPr>
                    <a:xfrm>
                      <a:off x="0" y="0"/>
                      <a:ext cx="5685790" cy="3196590"/>
                    </a:xfrm>
                    <a:prstGeom prst="rect">
                      <a:avLst/>
                    </a:prstGeom>
                  </pic:spPr>
                </pic:pic>
              </a:graphicData>
            </a:graphic>
          </wp:anchor>
        </w:drawing>
      </w:r>
    </w:p>
    <w:p w14:paraId="0E11A029" w14:textId="57DC9F17" w:rsidR="00D805FE" w:rsidRPr="00D805FE" w:rsidRDefault="00D805FE" w:rsidP="00D805FE">
      <w:pPr>
        <w:ind w:left="284"/>
      </w:pPr>
      <w:r>
        <w:t xml:space="preserve"> </w:t>
      </w:r>
    </w:p>
    <w:p w14:paraId="553A088E" w14:textId="43985931" w:rsidR="00C979CA" w:rsidRDefault="001C1F79" w:rsidP="00C979CA">
      <w:pPr>
        <w:ind w:firstLine="720"/>
        <w:jc w:val="both"/>
      </w:pPr>
      <w:r>
        <w:rPr>
          <w:noProof/>
        </w:rPr>
        <mc:AlternateContent>
          <mc:Choice Requires="wps">
            <w:drawing>
              <wp:anchor distT="45720" distB="45720" distL="114300" distR="114300" simplePos="0" relativeHeight="251666432" behindDoc="0" locked="0" layoutInCell="1" allowOverlap="1" wp14:anchorId="4B66D7C1" wp14:editId="04D8ECA8">
                <wp:simplePos x="0" y="0"/>
                <wp:positionH relativeFrom="column">
                  <wp:posOffset>4453890</wp:posOffset>
                </wp:positionH>
                <wp:positionV relativeFrom="paragraph">
                  <wp:posOffset>37160</wp:posOffset>
                </wp:positionV>
                <wp:extent cx="248285" cy="46037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460375"/>
                        </a:xfrm>
                        <a:prstGeom prst="rect">
                          <a:avLst/>
                        </a:prstGeom>
                        <a:noFill/>
                        <a:ln w="9525">
                          <a:noFill/>
                          <a:miter lim="800000"/>
                          <a:headEnd/>
                          <a:tailEnd/>
                        </a:ln>
                      </wps:spPr>
                      <wps:txbx>
                        <w:txbxContent>
                          <w:p w14:paraId="064C8EF1" w14:textId="043F5727" w:rsidR="001C1F79" w:rsidRPr="001C1F79" w:rsidRDefault="001C1F79">
                            <w:pPr>
                              <w:rPr>
                                <w:color w:val="F99927" w:themeColor="accent5"/>
                                <w:sz w:val="20"/>
                                <w:szCs w:val="20"/>
                              </w:rPr>
                            </w:pPr>
                            <w:r w:rsidRPr="001C1F79">
                              <w:rPr>
                                <w:color w:val="F99927" w:themeColor="accent5"/>
                                <w:sz w:val="20"/>
                                <w:szCs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6D7C1" id="_x0000_s1027" type="#_x0000_t202" style="position:absolute;left:0;text-align:left;margin-left:350.7pt;margin-top:2.95pt;width:19.55pt;height:36.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" filled="f" stroked="f">
                <v:textbox>
                  <w:txbxContent>
                    <w:p w14:paraId="064C8EF1" w14:textId="043F5727" w:rsidR="001C1F79" w:rsidRPr="001C1F79" w:rsidRDefault="001C1F79">
                      <w:pPr>
                        <w:rPr>
                          <w:color w:val="F99927" w:themeColor="accent5"/>
                          <w:sz w:val="20"/>
                          <w:szCs w:val="20"/>
                        </w:rPr>
                      </w:pPr>
                      <w:r w:rsidRPr="001C1F79">
                        <w:rPr>
                          <w:color w:val="F99927" w:themeColor="accent5"/>
                          <w:sz w:val="20"/>
                          <w:szCs w:val="20"/>
                        </w:rPr>
                        <w:t>1</w:t>
                      </w:r>
                    </w:p>
                  </w:txbxContent>
                </v:textbox>
              </v:shape>
            </w:pict>
          </mc:Fallback>
        </mc:AlternateContent>
      </w:r>
    </w:p>
    <w:p w14:paraId="2E670A40" w14:textId="6F10A15E" w:rsidR="00C979CA" w:rsidRPr="001846E1" w:rsidRDefault="00C979CA" w:rsidP="00C979CA">
      <w:pPr>
        <w:ind w:firstLine="720"/>
        <w:jc w:val="both"/>
      </w:pPr>
    </w:p>
    <w:p w14:paraId="42010AD9" w14:textId="676C9F59" w:rsidR="0003123C" w:rsidRPr="00E237E8" w:rsidRDefault="0003123C" w:rsidP="00394981">
      <w:pPr>
        <w:pStyle w:val="Graphbullet"/>
        <w:numPr>
          <w:ilvl w:val="0"/>
          <w:numId w:val="0"/>
        </w:numPr>
        <w:ind w:left="284"/>
      </w:pPr>
    </w:p>
    <w:p w14:paraId="3D09F941" w14:textId="62147763" w:rsidR="001E1E58" w:rsidRPr="00E237E8" w:rsidRDefault="001E1E58" w:rsidP="00C979CA"/>
    <w:p w14:paraId="42AC04F6" w14:textId="2B376F13" w:rsidR="001E1E58" w:rsidRPr="00E237E8" w:rsidRDefault="001E1E58" w:rsidP="00C979CA"/>
    <w:p w14:paraId="5C471CBE" w14:textId="1229E15C" w:rsidR="0003123C" w:rsidRPr="00E237E8" w:rsidRDefault="0003123C" w:rsidP="00974DD3">
      <w:pPr>
        <w:spacing w:before="0" w:after="0"/>
      </w:pPr>
    </w:p>
    <w:p w14:paraId="06FAB5C5" w14:textId="35B366CB" w:rsidR="0003123C" w:rsidRDefault="001C1F79" w:rsidP="00974DD3">
      <w:pPr>
        <w:spacing w:before="0" w:after="0"/>
      </w:pPr>
      <w:r>
        <w:rPr>
          <w:noProof/>
        </w:rPr>
        <mc:AlternateContent>
          <mc:Choice Requires="wps">
            <w:drawing>
              <wp:anchor distT="45720" distB="45720" distL="114300" distR="114300" simplePos="0" relativeHeight="251672576" behindDoc="0" locked="0" layoutInCell="1" allowOverlap="1" wp14:anchorId="41598070" wp14:editId="7EC03EC0">
                <wp:simplePos x="0" y="0"/>
                <wp:positionH relativeFrom="column">
                  <wp:posOffset>5727802</wp:posOffset>
                </wp:positionH>
                <wp:positionV relativeFrom="paragraph">
                  <wp:posOffset>123596</wp:posOffset>
                </wp:positionV>
                <wp:extent cx="248285" cy="46037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460375"/>
                        </a:xfrm>
                        <a:prstGeom prst="rect">
                          <a:avLst/>
                        </a:prstGeom>
                        <a:noFill/>
                        <a:ln w="9525">
                          <a:noFill/>
                          <a:miter lim="800000"/>
                          <a:headEnd/>
                          <a:tailEnd/>
                        </a:ln>
                      </wps:spPr>
                      <wps:txbx>
                        <w:txbxContent>
                          <w:p w14:paraId="6727FA41" w14:textId="1A1D6BDE" w:rsidR="001C1F79" w:rsidRPr="001C1F79" w:rsidRDefault="001C1F79" w:rsidP="001C1F79">
                            <w:pPr>
                              <w:rPr>
                                <w:color w:val="F99927" w:themeColor="accent5"/>
                                <w:sz w:val="20"/>
                                <w:szCs w:val="20"/>
                              </w:rPr>
                            </w:pPr>
                            <w:r>
                              <w:rPr>
                                <w:color w:val="F99927" w:themeColor="accent5"/>
                                <w:sz w:val="20"/>
                                <w:szCs w:val="20"/>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98070" id="_x0000_s1028" type="#_x0000_t202" style="position:absolute;margin-left:451pt;margin-top:9.75pt;width:19.55pt;height:36.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" filled="f" stroked="f">
                <v:textbox>
                  <w:txbxContent>
                    <w:p w14:paraId="6727FA41" w14:textId="1A1D6BDE" w:rsidR="001C1F79" w:rsidRPr="001C1F79" w:rsidRDefault="001C1F79" w:rsidP="001C1F79">
                      <w:pPr>
                        <w:rPr>
                          <w:color w:val="F99927" w:themeColor="accent5"/>
                          <w:sz w:val="20"/>
                          <w:szCs w:val="20"/>
                        </w:rPr>
                      </w:pPr>
                      <w:r>
                        <w:rPr>
                          <w:color w:val="F99927" w:themeColor="accent5"/>
                          <w:sz w:val="20"/>
                          <w:szCs w:val="20"/>
                        </w:rPr>
                        <w:t>4</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20A959C3" wp14:editId="4BFE8AE0">
                <wp:simplePos x="0" y="0"/>
                <wp:positionH relativeFrom="column">
                  <wp:posOffset>4397121</wp:posOffset>
                </wp:positionH>
                <wp:positionV relativeFrom="paragraph">
                  <wp:posOffset>119431</wp:posOffset>
                </wp:positionV>
                <wp:extent cx="248285" cy="46037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460375"/>
                        </a:xfrm>
                        <a:prstGeom prst="rect">
                          <a:avLst/>
                        </a:prstGeom>
                        <a:noFill/>
                        <a:ln w="9525">
                          <a:noFill/>
                          <a:miter lim="800000"/>
                          <a:headEnd/>
                          <a:tailEnd/>
                        </a:ln>
                      </wps:spPr>
                      <wps:txbx>
                        <w:txbxContent>
                          <w:p w14:paraId="5D79CA1C" w14:textId="15103DB5" w:rsidR="001C1F79" w:rsidRPr="001C1F79" w:rsidRDefault="001C1F79" w:rsidP="001C1F79">
                            <w:pPr>
                              <w:rPr>
                                <w:color w:val="F99927" w:themeColor="accent5"/>
                                <w:sz w:val="20"/>
                                <w:szCs w:val="20"/>
                              </w:rPr>
                            </w:pPr>
                            <w:r>
                              <w:rPr>
                                <w:color w:val="F99927" w:themeColor="accent5"/>
                                <w:sz w:val="20"/>
                                <w:szCs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959C3" id="_x0000_s1029" type="#_x0000_t202" style="position:absolute;margin-left:346.25pt;margin-top:9.4pt;width:19.55pt;height:36.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" filled="f" stroked="f">
                <v:textbox>
                  <w:txbxContent>
                    <w:p w14:paraId="5D79CA1C" w14:textId="15103DB5" w:rsidR="001C1F79" w:rsidRPr="001C1F79" w:rsidRDefault="001C1F79" w:rsidP="001C1F79">
                      <w:pPr>
                        <w:rPr>
                          <w:color w:val="F99927" w:themeColor="accent5"/>
                          <w:sz w:val="20"/>
                          <w:szCs w:val="20"/>
                        </w:rPr>
                      </w:pPr>
                      <w:r>
                        <w:rPr>
                          <w:color w:val="F99927" w:themeColor="accent5"/>
                          <w:sz w:val="20"/>
                          <w:szCs w:val="20"/>
                        </w:rPr>
                        <w:t>2</w:t>
                      </w:r>
                    </w:p>
                  </w:txbxContent>
                </v:textbox>
              </v:shape>
            </w:pict>
          </mc:Fallback>
        </mc:AlternateContent>
      </w:r>
    </w:p>
    <w:p w14:paraId="55EDC135" w14:textId="04185CF9" w:rsidR="009E7EA5" w:rsidRDefault="001C1F79" w:rsidP="00974DD3">
      <w:pPr>
        <w:spacing w:before="0" w:after="0"/>
      </w:pPr>
      <w:r>
        <w:rPr>
          <w:noProof/>
        </w:rPr>
        <mc:AlternateContent>
          <mc:Choice Requires="wps">
            <w:drawing>
              <wp:anchor distT="45720" distB="45720" distL="114300" distR="114300" simplePos="0" relativeHeight="251670528" behindDoc="0" locked="0" layoutInCell="1" allowOverlap="1" wp14:anchorId="769EF4B2" wp14:editId="567EF13D">
                <wp:simplePos x="0" y="0"/>
                <wp:positionH relativeFrom="column">
                  <wp:posOffset>4996282</wp:posOffset>
                </wp:positionH>
                <wp:positionV relativeFrom="paragraph">
                  <wp:posOffset>42418</wp:posOffset>
                </wp:positionV>
                <wp:extent cx="248285" cy="46037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460375"/>
                        </a:xfrm>
                        <a:prstGeom prst="rect">
                          <a:avLst/>
                        </a:prstGeom>
                        <a:noFill/>
                        <a:ln w="9525">
                          <a:noFill/>
                          <a:miter lim="800000"/>
                          <a:headEnd/>
                          <a:tailEnd/>
                        </a:ln>
                      </wps:spPr>
                      <wps:txbx>
                        <w:txbxContent>
                          <w:p w14:paraId="2B1C0393" w14:textId="3DBBC2AB" w:rsidR="001C1F79" w:rsidRPr="001C1F79" w:rsidRDefault="001C1F79" w:rsidP="001C1F79">
                            <w:pPr>
                              <w:rPr>
                                <w:color w:val="F99927" w:themeColor="accent5"/>
                                <w:sz w:val="20"/>
                                <w:szCs w:val="20"/>
                              </w:rPr>
                            </w:pPr>
                            <w:r>
                              <w:rPr>
                                <w:color w:val="F99927" w:themeColor="accent5"/>
                                <w:sz w:val="20"/>
                                <w:szCs w:val="2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9EF4B2" id="_x0000_s1030" type="#_x0000_t202" style="position:absolute;margin-left:393.4pt;margin-top:3.35pt;width:19.55pt;height:36.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" filled="f" stroked="f">
                <v:textbox>
                  <w:txbxContent>
                    <w:p w14:paraId="2B1C0393" w14:textId="3DBBC2AB" w:rsidR="001C1F79" w:rsidRPr="001C1F79" w:rsidRDefault="001C1F79" w:rsidP="001C1F79">
                      <w:pPr>
                        <w:rPr>
                          <w:color w:val="F99927" w:themeColor="accent5"/>
                          <w:sz w:val="20"/>
                          <w:szCs w:val="20"/>
                        </w:rPr>
                      </w:pPr>
                      <w:r>
                        <w:rPr>
                          <w:color w:val="F99927" w:themeColor="accent5"/>
                          <w:sz w:val="20"/>
                          <w:szCs w:val="20"/>
                        </w:rPr>
                        <w:t>3</w:t>
                      </w:r>
                    </w:p>
                  </w:txbxContent>
                </v:textbox>
              </v:shape>
            </w:pict>
          </mc:Fallback>
        </mc:AlternateContent>
      </w:r>
    </w:p>
    <w:p w14:paraId="05DE32E9" w14:textId="77777777" w:rsidR="009E7EA5" w:rsidRDefault="009E7EA5" w:rsidP="00974DD3">
      <w:pPr>
        <w:spacing w:before="0" w:after="0"/>
      </w:pPr>
    </w:p>
    <w:p w14:paraId="03984343" w14:textId="77777777" w:rsidR="009E7EA5" w:rsidRDefault="009E7EA5" w:rsidP="00974DD3">
      <w:pPr>
        <w:spacing w:before="0" w:after="0"/>
      </w:pPr>
    </w:p>
    <w:p w14:paraId="0B80679A" w14:textId="26AC8277" w:rsidR="009E7EA5" w:rsidRDefault="009E7EA5" w:rsidP="00974DD3">
      <w:pPr>
        <w:spacing w:before="0" w:after="0"/>
      </w:pPr>
    </w:p>
    <w:p w14:paraId="4315E912" w14:textId="3A9B4037" w:rsidR="001C1F79" w:rsidRDefault="001C1F79" w:rsidP="00974DD3">
      <w:pPr>
        <w:spacing w:before="0" w:after="0"/>
      </w:pPr>
    </w:p>
    <w:p w14:paraId="70FB4E4D" w14:textId="2248BB0A" w:rsidR="001C1F79" w:rsidRDefault="001C1F79" w:rsidP="001C1F79">
      <w:pPr>
        <w:pStyle w:val="ListParagraph"/>
        <w:numPr>
          <w:ilvl w:val="0"/>
          <w:numId w:val="40"/>
        </w:numPr>
        <w:spacing w:before="0" w:after="0"/>
      </w:pPr>
      <w:proofErr w:type="spellStart"/>
      <w:r>
        <w:t>Tombol</w:t>
      </w:r>
      <w:proofErr w:type="spellEnd"/>
      <w:r>
        <w:t xml:space="preserve"> “</w:t>
      </w:r>
      <w:proofErr w:type="spellStart"/>
      <w:r>
        <w:t>Tambah</w:t>
      </w:r>
      <w:proofErr w:type="spellEnd"/>
      <w:r>
        <w:t xml:space="preserve"> </w:t>
      </w:r>
      <w:proofErr w:type="spellStart"/>
      <w:r>
        <w:t>Laporan</w:t>
      </w:r>
      <w:proofErr w:type="spellEnd"/>
      <w:r>
        <w:t xml:space="preserve">” </w:t>
      </w:r>
      <w:proofErr w:type="spellStart"/>
      <w:r>
        <w:t>untuk</w:t>
      </w:r>
      <w:proofErr w:type="spellEnd"/>
      <w:r>
        <w:t xml:space="preserve"> </w:t>
      </w:r>
      <w:proofErr w:type="spellStart"/>
      <w:r>
        <w:t>menambahkan</w:t>
      </w:r>
      <w:proofErr w:type="spellEnd"/>
      <w:r>
        <w:t xml:space="preserve"> </w:t>
      </w:r>
      <w:proofErr w:type="spellStart"/>
      <w:r>
        <w:t>laporan</w:t>
      </w:r>
      <w:proofErr w:type="spellEnd"/>
      <w:r>
        <w:t>.</w:t>
      </w:r>
    </w:p>
    <w:p w14:paraId="39AFCBA9" w14:textId="786FCAE3" w:rsidR="001C1F79" w:rsidRDefault="001C1F79" w:rsidP="001C1F79">
      <w:pPr>
        <w:pStyle w:val="ListParagraph"/>
        <w:numPr>
          <w:ilvl w:val="0"/>
          <w:numId w:val="40"/>
        </w:numPr>
        <w:spacing w:before="0" w:after="0"/>
      </w:pPr>
      <w:proofErr w:type="spellStart"/>
      <w:r>
        <w:t>Tombol</w:t>
      </w:r>
      <w:proofErr w:type="spellEnd"/>
      <w:r>
        <w:t xml:space="preserve"> “Detail” </w:t>
      </w:r>
      <w:proofErr w:type="spellStart"/>
      <w:r>
        <w:t>untuk</w:t>
      </w:r>
      <w:proofErr w:type="spellEnd"/>
      <w:r>
        <w:t xml:space="preserve"> </w:t>
      </w:r>
      <w:proofErr w:type="spellStart"/>
      <w:r>
        <w:t>melihat</w:t>
      </w:r>
      <w:proofErr w:type="spellEnd"/>
      <w:r>
        <w:t xml:space="preserve"> detail </w:t>
      </w:r>
      <w:proofErr w:type="spellStart"/>
      <w:r>
        <w:t>masing-masing</w:t>
      </w:r>
      <w:proofErr w:type="spellEnd"/>
      <w:r>
        <w:t xml:space="preserve"> </w:t>
      </w:r>
      <w:proofErr w:type="spellStart"/>
      <w:r>
        <w:t>laporan</w:t>
      </w:r>
      <w:proofErr w:type="spellEnd"/>
      <w:r>
        <w:t>.</w:t>
      </w:r>
    </w:p>
    <w:p w14:paraId="73C74D30" w14:textId="519720F1" w:rsidR="001C1F79" w:rsidRDefault="001C1F79" w:rsidP="001C1F79">
      <w:pPr>
        <w:pStyle w:val="ListParagraph"/>
        <w:numPr>
          <w:ilvl w:val="0"/>
          <w:numId w:val="40"/>
        </w:numPr>
        <w:spacing w:before="0" w:after="0"/>
      </w:pPr>
      <w:proofErr w:type="spellStart"/>
      <w:r>
        <w:t>Tombol</w:t>
      </w:r>
      <w:proofErr w:type="spellEnd"/>
      <w:r>
        <w:t xml:space="preserve"> “</w:t>
      </w:r>
      <w:proofErr w:type="spellStart"/>
      <w:r>
        <w:t>Ubah</w:t>
      </w:r>
      <w:proofErr w:type="spellEnd"/>
      <w:r>
        <w:t xml:space="preserve">” </w:t>
      </w:r>
      <w:proofErr w:type="spellStart"/>
      <w:r>
        <w:t>untuk</w:t>
      </w:r>
      <w:proofErr w:type="spellEnd"/>
      <w:r>
        <w:t xml:space="preserve"> </w:t>
      </w:r>
      <w:proofErr w:type="spellStart"/>
      <w:r>
        <w:t>mengubah</w:t>
      </w:r>
      <w:proofErr w:type="spellEnd"/>
      <w:r>
        <w:t xml:space="preserve"> </w:t>
      </w:r>
      <w:proofErr w:type="spellStart"/>
      <w:r>
        <w:t>laporan</w:t>
      </w:r>
      <w:proofErr w:type="spellEnd"/>
      <w:r>
        <w:t xml:space="preserve"> yang </w:t>
      </w:r>
      <w:proofErr w:type="spellStart"/>
      <w:r>
        <w:t>telah</w:t>
      </w:r>
      <w:proofErr w:type="spellEnd"/>
      <w:r>
        <w:t xml:space="preserve"> </w:t>
      </w:r>
      <w:proofErr w:type="spellStart"/>
      <w:r>
        <w:t>di</w:t>
      </w:r>
      <w:r w:rsidRPr="001C1F79">
        <w:rPr>
          <w:i/>
          <w:iCs/>
        </w:rPr>
        <w:t>input</w:t>
      </w:r>
      <w:proofErr w:type="spellEnd"/>
      <w:r>
        <w:t>.</w:t>
      </w:r>
    </w:p>
    <w:p w14:paraId="2F3ACEC3" w14:textId="11AC55B6" w:rsidR="00876D31" w:rsidRDefault="001C1F79" w:rsidP="001C1F79">
      <w:pPr>
        <w:pStyle w:val="ListParagraph"/>
        <w:numPr>
          <w:ilvl w:val="0"/>
          <w:numId w:val="40"/>
        </w:numPr>
        <w:spacing w:before="0" w:after="0"/>
      </w:pPr>
      <w:proofErr w:type="spellStart"/>
      <w:r>
        <w:lastRenderedPageBreak/>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laporan</w:t>
      </w:r>
      <w:proofErr w:type="spellEnd"/>
      <w:r>
        <w:t xml:space="preserve">. </w:t>
      </w:r>
      <w:proofErr w:type="spellStart"/>
      <w:r>
        <w:t>Jika</w:t>
      </w:r>
      <w:proofErr w:type="spellEnd"/>
      <w:r>
        <w:t xml:space="preserve"> </w:t>
      </w:r>
      <w:proofErr w:type="spellStart"/>
      <w:r>
        <w:t>tombol</w:t>
      </w:r>
      <w:proofErr w:type="spellEnd"/>
      <w:r>
        <w:t xml:space="preserve"> </w:t>
      </w:r>
      <w:proofErr w:type="spellStart"/>
      <w:r>
        <w:t>tersebut</w:t>
      </w:r>
      <w:proofErr w:type="spellEnd"/>
      <w:r>
        <w:t xml:space="preserve"> di </w:t>
      </w:r>
      <w:proofErr w:type="spellStart"/>
      <w:r>
        <w:t>klik</w:t>
      </w:r>
      <w:proofErr w:type="spellEnd"/>
      <w:r>
        <w:t xml:space="preserve">, </w:t>
      </w:r>
      <w:proofErr w:type="spellStart"/>
      <w:r>
        <w:t>akan</w:t>
      </w:r>
      <w:proofErr w:type="spellEnd"/>
      <w:r>
        <w:t xml:space="preserve"> </w:t>
      </w:r>
      <w:proofErr w:type="spellStart"/>
      <w:r>
        <w:t>muncul</w:t>
      </w:r>
      <w:proofErr w:type="spellEnd"/>
      <w:r>
        <w:t xml:space="preserve"> </w:t>
      </w:r>
      <w:proofErr w:type="spellStart"/>
      <w:r>
        <w:t>pesan</w:t>
      </w:r>
      <w:proofErr w:type="spellEnd"/>
      <w:r>
        <w:t xml:space="preserve"> </w:t>
      </w:r>
      <w:proofErr w:type="spellStart"/>
      <w:r>
        <w:t>konfirmasi</w:t>
      </w:r>
      <w:proofErr w:type="spellEnd"/>
      <w:r>
        <w:t xml:space="preserve"> </w:t>
      </w:r>
      <w:proofErr w:type="spellStart"/>
      <w:r w:rsidR="00876D31">
        <w:t>seperti</w:t>
      </w:r>
      <w:proofErr w:type="spellEnd"/>
      <w:r w:rsidR="00876D31">
        <w:t xml:space="preserve"> </w:t>
      </w:r>
      <w:proofErr w:type="spellStart"/>
      <w:proofErr w:type="gramStart"/>
      <w:r w:rsidR="00876D31">
        <w:t>berikut</w:t>
      </w:r>
      <w:proofErr w:type="spellEnd"/>
      <w:r w:rsidR="00876D31">
        <w:t xml:space="preserve"> :</w:t>
      </w:r>
      <w:proofErr w:type="gramEnd"/>
    </w:p>
    <w:p w14:paraId="22BD7AA7" w14:textId="6CBD94A3" w:rsidR="00876D31" w:rsidRDefault="00876D31" w:rsidP="00876D31">
      <w:pPr>
        <w:pStyle w:val="ListParagraph"/>
        <w:spacing w:before="0" w:after="0"/>
        <w:jc w:val="center"/>
      </w:pPr>
      <w:r>
        <w:rPr>
          <w:noProof/>
        </w:rPr>
        <w:drawing>
          <wp:anchor distT="0" distB="0" distL="114300" distR="114300" simplePos="0" relativeHeight="251675648" behindDoc="0" locked="0" layoutInCell="1" allowOverlap="1" wp14:anchorId="56E27B94" wp14:editId="453AD312">
            <wp:simplePos x="0" y="0"/>
            <wp:positionH relativeFrom="column">
              <wp:posOffset>535331</wp:posOffset>
            </wp:positionH>
            <wp:positionV relativeFrom="paragraph">
              <wp:posOffset>70485</wp:posOffset>
            </wp:positionV>
            <wp:extent cx="1638300" cy="110236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board Delete Confirmation.jpg"/>
                    <pic:cNvPicPr/>
                  </pic:nvPicPr>
                  <pic:blipFill>
                    <a:blip r:embed="rId16">
                      <a:extLst>
                        <a:ext uri="{28A0092B-C50C-407E-A947-70E740481C1C}">
                          <a14:useLocalDpi xmlns:a14="http://schemas.microsoft.com/office/drawing/2010/main" val="0"/>
                        </a:ext>
                      </a:extLst>
                    </a:blip>
                    <a:stretch>
                      <a:fillRect/>
                    </a:stretch>
                  </pic:blipFill>
                  <pic:spPr>
                    <a:xfrm>
                      <a:off x="0" y="0"/>
                      <a:ext cx="1638300" cy="1102360"/>
                    </a:xfrm>
                    <a:prstGeom prst="rect">
                      <a:avLst/>
                    </a:prstGeom>
                  </pic:spPr>
                </pic:pic>
              </a:graphicData>
            </a:graphic>
            <wp14:sizeRelH relativeFrom="margin">
              <wp14:pctWidth>0</wp14:pctWidth>
            </wp14:sizeRelH>
            <wp14:sizeRelV relativeFrom="margin">
              <wp14:pctHeight>0</wp14:pctHeight>
            </wp14:sizeRelV>
          </wp:anchor>
        </w:drawing>
      </w:r>
    </w:p>
    <w:p w14:paraId="688F8D11" w14:textId="035D7E22" w:rsidR="00876D31" w:rsidRDefault="00876D31" w:rsidP="00876D31">
      <w:pPr>
        <w:pStyle w:val="ListParagraph"/>
        <w:spacing w:before="0" w:after="0"/>
        <w:jc w:val="center"/>
      </w:pPr>
    </w:p>
    <w:p w14:paraId="0D8A7455" w14:textId="56664F4C" w:rsidR="00876D31" w:rsidRDefault="00876D31" w:rsidP="00876D31">
      <w:pPr>
        <w:pStyle w:val="ListParagraph"/>
        <w:spacing w:before="0" w:after="0"/>
        <w:jc w:val="center"/>
      </w:pPr>
    </w:p>
    <w:p w14:paraId="32A6E51A" w14:textId="47AFF5D4" w:rsidR="00876D31" w:rsidRDefault="00876D31" w:rsidP="00876D31">
      <w:pPr>
        <w:pStyle w:val="ListParagraph"/>
        <w:spacing w:before="0" w:after="0"/>
        <w:jc w:val="center"/>
      </w:pPr>
    </w:p>
    <w:p w14:paraId="4476A89F" w14:textId="172FB71A" w:rsidR="00876D31" w:rsidRDefault="00876D31" w:rsidP="00876D31">
      <w:pPr>
        <w:pStyle w:val="ListParagraph"/>
        <w:spacing w:before="0" w:after="0"/>
        <w:jc w:val="center"/>
      </w:pPr>
    </w:p>
    <w:p w14:paraId="1C902408" w14:textId="1D8B805D" w:rsidR="00876D31" w:rsidRDefault="00876D31" w:rsidP="00876D31">
      <w:pPr>
        <w:pStyle w:val="ListParagraph"/>
        <w:spacing w:before="0" w:after="0"/>
        <w:jc w:val="center"/>
      </w:pPr>
    </w:p>
    <w:p w14:paraId="37E05BAA" w14:textId="61486099" w:rsidR="00876D31" w:rsidRDefault="00876D31" w:rsidP="00876D31">
      <w:pPr>
        <w:pStyle w:val="ListParagraph"/>
        <w:spacing w:before="0" w:after="0"/>
        <w:jc w:val="both"/>
      </w:pPr>
      <w:proofErr w:type="spellStart"/>
      <w:r>
        <w:t>Jika</w:t>
      </w:r>
      <w:proofErr w:type="spellEnd"/>
      <w:r>
        <w:t xml:space="preserve"> </w:t>
      </w:r>
      <w:proofErr w:type="spellStart"/>
      <w:r>
        <w:t>memilih</w:t>
      </w:r>
      <w:proofErr w:type="spellEnd"/>
      <w:r>
        <w:t xml:space="preserve"> “</w:t>
      </w:r>
      <w:proofErr w:type="spellStart"/>
      <w:r>
        <w:t>Ya</w:t>
      </w:r>
      <w:proofErr w:type="spellEnd"/>
      <w:r>
        <w:t xml:space="preserve">, </w:t>
      </w:r>
      <w:proofErr w:type="spellStart"/>
      <w:r>
        <w:t>Hapus</w:t>
      </w:r>
      <w:proofErr w:type="spellEnd"/>
      <w:r>
        <w:t xml:space="preserve">”, </w:t>
      </w:r>
      <w:proofErr w:type="spellStart"/>
      <w:r>
        <w:t>maka</w:t>
      </w:r>
      <w:proofErr w:type="spellEnd"/>
      <w:r>
        <w:t xml:space="preserve"> </w:t>
      </w:r>
      <w:proofErr w:type="spellStart"/>
      <w:r>
        <w:t>laporan</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dihapus</w:t>
      </w:r>
      <w:proofErr w:type="spellEnd"/>
      <w:r>
        <w:t>.</w:t>
      </w:r>
    </w:p>
    <w:p w14:paraId="125F2297" w14:textId="1883BF2A" w:rsidR="00876D31" w:rsidRDefault="00876D31" w:rsidP="00876D31">
      <w:pPr>
        <w:pStyle w:val="ListParagraph"/>
        <w:spacing w:before="0" w:after="0"/>
        <w:jc w:val="both"/>
      </w:pPr>
      <w:proofErr w:type="spellStart"/>
      <w:r>
        <w:t>Jika</w:t>
      </w:r>
      <w:proofErr w:type="spellEnd"/>
      <w:r>
        <w:t xml:space="preserve"> </w:t>
      </w:r>
      <w:proofErr w:type="spellStart"/>
      <w:r>
        <w:t>memilih</w:t>
      </w:r>
      <w:proofErr w:type="spellEnd"/>
      <w:r>
        <w:t xml:space="preserve"> “</w:t>
      </w:r>
      <w:proofErr w:type="spellStart"/>
      <w:r>
        <w:t>Batalkan</w:t>
      </w:r>
      <w:proofErr w:type="spellEnd"/>
      <w:r>
        <w:t xml:space="preserve">”, </w:t>
      </w:r>
      <w:proofErr w:type="spellStart"/>
      <w:r>
        <w:t>makan</w:t>
      </w:r>
      <w:proofErr w:type="spellEnd"/>
      <w:r>
        <w:t xml:space="preserve"> </w:t>
      </w:r>
      <w:proofErr w:type="spellStart"/>
      <w:r>
        <w:t>pesan</w:t>
      </w:r>
      <w:proofErr w:type="spellEnd"/>
      <w:r>
        <w:t xml:space="preserve"> </w:t>
      </w:r>
      <w:proofErr w:type="spellStart"/>
      <w:r>
        <w:t>konfirmasi</w:t>
      </w:r>
      <w:proofErr w:type="spellEnd"/>
      <w:r>
        <w:t xml:space="preserve"> </w:t>
      </w:r>
      <w:proofErr w:type="spellStart"/>
      <w:r>
        <w:t>akan</w:t>
      </w:r>
      <w:proofErr w:type="spellEnd"/>
      <w:r>
        <w:t xml:space="preserve"> </w:t>
      </w:r>
      <w:proofErr w:type="spellStart"/>
      <w:r>
        <w:t>ditutup</w:t>
      </w:r>
      <w:proofErr w:type="spellEnd"/>
      <w:r>
        <w:t xml:space="preserve"> dan data </w:t>
      </w:r>
      <w:proofErr w:type="spellStart"/>
      <w:r>
        <w:t>tidak</w:t>
      </w:r>
      <w:proofErr w:type="spellEnd"/>
      <w:r>
        <w:t xml:space="preserve"> </w:t>
      </w:r>
      <w:proofErr w:type="spellStart"/>
      <w:r>
        <w:t>akan</w:t>
      </w:r>
      <w:proofErr w:type="spellEnd"/>
      <w:r>
        <w:t xml:space="preserve"> </w:t>
      </w:r>
      <w:proofErr w:type="spellStart"/>
      <w:r>
        <w:t>dihapus</w:t>
      </w:r>
      <w:proofErr w:type="spellEnd"/>
      <w:r>
        <w:t>.</w:t>
      </w:r>
    </w:p>
    <w:p w14:paraId="783E3A53" w14:textId="18451722" w:rsidR="00876D31" w:rsidRDefault="00876D31" w:rsidP="00876D31">
      <w:pPr>
        <w:pStyle w:val="ListParagraph"/>
        <w:numPr>
          <w:ilvl w:val="0"/>
          <w:numId w:val="40"/>
        </w:numPr>
        <w:spacing w:before="0" w:after="0"/>
      </w:pPr>
      <w:proofErr w:type="spellStart"/>
      <w:r>
        <w:t>Jika</w:t>
      </w:r>
      <w:proofErr w:type="spellEnd"/>
      <w:r>
        <w:t xml:space="preserve"> Filter data di </w:t>
      </w:r>
      <w:proofErr w:type="spellStart"/>
      <w:r>
        <w:t>klik</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menampilkan</w:t>
      </w:r>
      <w:proofErr w:type="spellEnd"/>
      <w:r>
        <w:t xml:space="preserve"> form </w:t>
      </w:r>
      <w:proofErr w:type="spellStart"/>
      <w:r>
        <w:t>untuk</w:t>
      </w:r>
      <w:proofErr w:type="spellEnd"/>
      <w:r>
        <w:t xml:space="preserve"> </w:t>
      </w:r>
      <w:proofErr w:type="spellStart"/>
      <w:r>
        <w:t>melakukan</w:t>
      </w:r>
      <w:proofErr w:type="spellEnd"/>
      <w:r>
        <w:t xml:space="preserve"> filter </w:t>
      </w:r>
      <w:proofErr w:type="spellStart"/>
      <w:r>
        <w:t>atau</w:t>
      </w:r>
      <w:proofErr w:type="spellEnd"/>
      <w:r>
        <w:t xml:space="preserve"> </w:t>
      </w:r>
      <w:proofErr w:type="spellStart"/>
      <w:r>
        <w:t>penyaringan</w:t>
      </w:r>
      <w:proofErr w:type="spellEnd"/>
      <w:r>
        <w:t xml:space="preserve"> pada </w:t>
      </w:r>
      <w:proofErr w:type="spellStart"/>
      <w:r>
        <w:t>laporan</w:t>
      </w:r>
      <w:proofErr w:type="spellEnd"/>
      <w:r>
        <w:t>.</w:t>
      </w:r>
    </w:p>
    <w:p w14:paraId="1CD1E1EB" w14:textId="37308E89" w:rsidR="00876D31" w:rsidRDefault="00876D31" w:rsidP="00876D31">
      <w:pPr>
        <w:spacing w:before="0" w:after="0"/>
      </w:pPr>
      <w:r>
        <w:rPr>
          <w:noProof/>
        </w:rPr>
        <w:drawing>
          <wp:anchor distT="0" distB="0" distL="114300" distR="114300" simplePos="0" relativeHeight="251676672" behindDoc="0" locked="0" layoutInCell="1" allowOverlap="1" wp14:anchorId="3F942FD8" wp14:editId="06E59849">
            <wp:simplePos x="0" y="0"/>
            <wp:positionH relativeFrom="column">
              <wp:posOffset>754279</wp:posOffset>
            </wp:positionH>
            <wp:positionV relativeFrom="paragraph">
              <wp:posOffset>20116</wp:posOffset>
            </wp:positionV>
            <wp:extent cx="4213556" cy="120387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shboard - Filter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3556" cy="1203873"/>
                    </a:xfrm>
                    <a:prstGeom prst="rect">
                      <a:avLst/>
                    </a:prstGeom>
                  </pic:spPr>
                </pic:pic>
              </a:graphicData>
            </a:graphic>
            <wp14:sizeRelH relativeFrom="margin">
              <wp14:pctWidth>0</wp14:pctWidth>
            </wp14:sizeRelH>
            <wp14:sizeRelV relativeFrom="margin">
              <wp14:pctHeight>0</wp14:pctHeight>
            </wp14:sizeRelV>
          </wp:anchor>
        </w:drawing>
      </w:r>
    </w:p>
    <w:p w14:paraId="1852D663" w14:textId="5B54C334" w:rsidR="00876D31" w:rsidRDefault="00876D31" w:rsidP="00876D31">
      <w:pPr>
        <w:spacing w:before="0" w:after="0"/>
      </w:pPr>
    </w:p>
    <w:p w14:paraId="79CF39EE" w14:textId="034DEC9D" w:rsidR="00876D31" w:rsidRDefault="00876D31" w:rsidP="00876D31">
      <w:pPr>
        <w:spacing w:before="0" w:after="0"/>
      </w:pPr>
    </w:p>
    <w:p w14:paraId="5AB98705" w14:textId="66F87D06" w:rsidR="00876D31" w:rsidRDefault="00876D31" w:rsidP="00876D31">
      <w:pPr>
        <w:spacing w:before="0" w:after="0"/>
      </w:pPr>
    </w:p>
    <w:p w14:paraId="22B643A9" w14:textId="65B3B40F" w:rsidR="00876D31" w:rsidRDefault="00876D31" w:rsidP="00876D31">
      <w:pPr>
        <w:spacing w:before="0" w:after="0"/>
      </w:pPr>
    </w:p>
    <w:p w14:paraId="0FB54BA2" w14:textId="26642818" w:rsidR="00876D31" w:rsidRDefault="00876D31" w:rsidP="00876D31">
      <w:pPr>
        <w:spacing w:before="0" w:after="0"/>
      </w:pPr>
    </w:p>
    <w:p w14:paraId="27668973" w14:textId="082460B4" w:rsidR="00876D31" w:rsidRDefault="00876D31" w:rsidP="00876D31">
      <w:pPr>
        <w:spacing w:before="0" w:after="0"/>
        <w:ind w:left="709"/>
      </w:pPr>
      <w:r>
        <w:t xml:space="preserve">Admin </w:t>
      </w:r>
      <w:proofErr w:type="spellStart"/>
      <w:r>
        <w:t>dapat</w:t>
      </w:r>
      <w:proofErr w:type="spellEnd"/>
      <w:r>
        <w:t xml:space="preserve"> </w:t>
      </w:r>
      <w:proofErr w:type="spellStart"/>
      <w:r>
        <w:t>menyaring</w:t>
      </w:r>
      <w:proofErr w:type="spellEnd"/>
      <w:r>
        <w:t xml:space="preserve"> </w:t>
      </w:r>
      <w:proofErr w:type="spellStart"/>
      <w:r>
        <w:t>laporan</w:t>
      </w:r>
      <w:proofErr w:type="spellEnd"/>
      <w:r>
        <w:t xml:space="preserve"> </w:t>
      </w:r>
      <w:proofErr w:type="spellStart"/>
      <w:r>
        <w:t>berdasarkan</w:t>
      </w:r>
      <w:proofErr w:type="spellEnd"/>
      <w:r>
        <w:t xml:space="preserve"> </w:t>
      </w:r>
      <w:proofErr w:type="spellStart"/>
      <w:r>
        <w:t>Tanggal</w:t>
      </w:r>
      <w:proofErr w:type="spellEnd"/>
      <w:r>
        <w:t xml:space="preserve">, </w:t>
      </w:r>
      <w:proofErr w:type="spellStart"/>
      <w:r>
        <w:t>Keterangan</w:t>
      </w:r>
      <w:proofErr w:type="spellEnd"/>
      <w:r>
        <w:t xml:space="preserve">, </w:t>
      </w:r>
      <w:proofErr w:type="spellStart"/>
      <w:r>
        <w:t>Bidang</w:t>
      </w:r>
      <w:proofErr w:type="spellEnd"/>
      <w:r>
        <w:t xml:space="preserve">, dan OPD yang </w:t>
      </w:r>
      <w:proofErr w:type="spellStart"/>
      <w:r>
        <w:t>melapor</w:t>
      </w:r>
      <w:proofErr w:type="spellEnd"/>
      <w:r>
        <w:t>.</w:t>
      </w:r>
    </w:p>
    <w:p w14:paraId="7370EBAE" w14:textId="31326A50" w:rsidR="009E7EA5" w:rsidRDefault="009E7EA5" w:rsidP="00974DD3">
      <w:pPr>
        <w:spacing w:before="0" w:after="0"/>
      </w:pPr>
    </w:p>
    <w:p w14:paraId="192BB692" w14:textId="77777777" w:rsidR="009E7EA5" w:rsidRDefault="009E7EA5" w:rsidP="00974DD3">
      <w:pPr>
        <w:spacing w:before="0" w:after="0"/>
      </w:pPr>
    </w:p>
    <w:p w14:paraId="526EB3D0" w14:textId="77777777" w:rsidR="009E7EA5" w:rsidRDefault="009E7EA5" w:rsidP="00974DD3">
      <w:pPr>
        <w:spacing w:before="0" w:after="0"/>
      </w:pPr>
    </w:p>
    <w:p w14:paraId="247A6E0A" w14:textId="41B2575D" w:rsidR="00B57DDA" w:rsidRDefault="00B57DDA" w:rsidP="00B57DDA">
      <w:pPr>
        <w:pStyle w:val="Graphheading3"/>
      </w:pPr>
      <w:r>
        <w:t>Users</w:t>
      </w:r>
    </w:p>
    <w:p w14:paraId="291B4F8E" w14:textId="59E3B0BD" w:rsidR="00B57DDA" w:rsidRDefault="00B57DDA" w:rsidP="00B57DDA">
      <w:pPr>
        <w:pStyle w:val="Graphheading3"/>
        <w:spacing w:before="0" w:after="0"/>
      </w:pPr>
    </w:p>
    <w:p w14:paraId="4B846FAA" w14:textId="18411B00" w:rsidR="00B57DDA" w:rsidRDefault="00B57DDA" w:rsidP="00B57DDA">
      <w:pPr>
        <w:spacing w:before="0" w:after="0"/>
      </w:pPr>
      <w:r>
        <w:rPr>
          <w:noProof/>
        </w:rPr>
        <w:drawing>
          <wp:anchor distT="0" distB="0" distL="114300" distR="114300" simplePos="0" relativeHeight="251677696" behindDoc="0" locked="0" layoutInCell="1" allowOverlap="1" wp14:anchorId="448D3699" wp14:editId="0CBB11D2">
            <wp:simplePos x="0" y="0"/>
            <wp:positionH relativeFrom="column">
              <wp:posOffset>1054684</wp:posOffset>
            </wp:positionH>
            <wp:positionV relativeFrom="paragraph">
              <wp:posOffset>372745</wp:posOffset>
            </wp:positionV>
            <wp:extent cx="4089197" cy="2298957"/>
            <wp:effectExtent l="0" t="0" r="6985"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9197" cy="2298957"/>
                    </a:xfrm>
                    <a:prstGeom prst="rect">
                      <a:avLst/>
                    </a:prstGeom>
                  </pic:spPr>
                </pic:pic>
              </a:graphicData>
            </a:graphic>
            <wp14:sizeRelH relativeFrom="margin">
              <wp14:pctWidth>0</wp14:pctWidth>
            </wp14:sizeRelH>
            <wp14:sizeRelV relativeFrom="margin">
              <wp14:pctHeight>0</wp14:pctHeight>
            </wp14:sizeRelV>
          </wp:anchor>
        </w:drawing>
      </w:r>
      <w:proofErr w:type="spellStart"/>
      <w:r>
        <w:t>Halaman</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halaman</w:t>
      </w:r>
      <w:proofErr w:type="spellEnd"/>
      <w:r>
        <w:t xml:space="preserve"> </w:t>
      </w:r>
      <w:proofErr w:type="spellStart"/>
      <w:r>
        <w:t>dimana</w:t>
      </w:r>
      <w:proofErr w:type="spellEnd"/>
      <w:r>
        <w:t xml:space="preserve"> </w:t>
      </w:r>
      <w:proofErr w:type="spellStart"/>
      <w:r>
        <w:t>seluruh</w:t>
      </w:r>
      <w:proofErr w:type="spellEnd"/>
      <w:r>
        <w:t xml:space="preserve"> user yang </w:t>
      </w:r>
      <w:proofErr w:type="spellStart"/>
      <w:r>
        <w:t>terdaftar</w:t>
      </w:r>
      <w:proofErr w:type="spellEnd"/>
      <w:r>
        <w:t xml:space="preserve"> pada system </w:t>
      </w:r>
      <w:proofErr w:type="spellStart"/>
      <w:r>
        <w:t>ditampilkan</w:t>
      </w:r>
      <w:proofErr w:type="spellEnd"/>
      <w:r>
        <w:t xml:space="preserve">. </w:t>
      </w:r>
    </w:p>
    <w:p w14:paraId="0C32F788" w14:textId="18411B00" w:rsidR="00B57DDA" w:rsidRDefault="00B57DDA" w:rsidP="00B57DDA">
      <w:pPr>
        <w:spacing w:before="0" w:after="0"/>
      </w:pPr>
      <w:r>
        <w:rPr>
          <w:noProof/>
        </w:rPr>
        <mc:AlternateContent>
          <mc:Choice Requires="wps">
            <w:drawing>
              <wp:anchor distT="45720" distB="45720" distL="114300" distR="114300" simplePos="0" relativeHeight="251684864" behindDoc="0" locked="0" layoutInCell="1" allowOverlap="1" wp14:anchorId="05C54E29" wp14:editId="41B097BA">
                <wp:simplePos x="0" y="0"/>
                <wp:positionH relativeFrom="column">
                  <wp:posOffset>4389120</wp:posOffset>
                </wp:positionH>
                <wp:positionV relativeFrom="paragraph">
                  <wp:posOffset>1454328</wp:posOffset>
                </wp:positionV>
                <wp:extent cx="248285" cy="46037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460375"/>
                        </a:xfrm>
                        <a:prstGeom prst="rect">
                          <a:avLst/>
                        </a:prstGeom>
                        <a:noFill/>
                        <a:ln w="9525">
                          <a:noFill/>
                          <a:miter lim="800000"/>
                          <a:headEnd/>
                          <a:tailEnd/>
                        </a:ln>
                      </wps:spPr>
                      <wps:txbx>
                        <w:txbxContent>
                          <w:p w14:paraId="723A80FD" w14:textId="60ED7BDB" w:rsidR="00B57DDA" w:rsidRPr="001C1F79" w:rsidRDefault="00B57DDA" w:rsidP="00B57DDA">
                            <w:pPr>
                              <w:rPr>
                                <w:color w:val="F99927" w:themeColor="accent5"/>
                                <w:sz w:val="20"/>
                                <w:szCs w:val="20"/>
                              </w:rPr>
                            </w:pPr>
                            <w:r>
                              <w:rPr>
                                <w:color w:val="F99927" w:themeColor="accent5"/>
                                <w:sz w:val="20"/>
                                <w:szCs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54E29" id="_x0000_s1031" type="#_x0000_t202" style="position:absolute;margin-left:345.6pt;margin-top:114.5pt;width:19.55pt;height:36.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" filled="f" stroked="f">
                <v:textbox>
                  <w:txbxContent>
                    <w:p w14:paraId="723A80FD" w14:textId="60ED7BDB" w:rsidR="00B57DDA" w:rsidRPr="001C1F79" w:rsidRDefault="00B57DDA" w:rsidP="00B57DDA">
                      <w:pPr>
                        <w:rPr>
                          <w:color w:val="F99927" w:themeColor="accent5"/>
                          <w:sz w:val="20"/>
                          <w:szCs w:val="20"/>
                        </w:rPr>
                      </w:pPr>
                      <w:r>
                        <w:rPr>
                          <w:color w:val="F99927" w:themeColor="accent5"/>
                          <w:sz w:val="20"/>
                          <w:szCs w:val="20"/>
                        </w:rPr>
                        <w:t>2</w:t>
                      </w:r>
                    </w:p>
                  </w:txbxContent>
                </v:textbox>
              </v:shape>
            </w:pict>
          </mc:Fallback>
        </mc:AlternateContent>
      </w:r>
      <w:r>
        <w:rPr>
          <w:noProof/>
        </w:rPr>
        <mc:AlternateContent>
          <mc:Choice Requires="wps">
            <w:drawing>
              <wp:anchor distT="45720" distB="45720" distL="114300" distR="114300" simplePos="0" relativeHeight="251682816" behindDoc="0" locked="0" layoutInCell="1" allowOverlap="1" wp14:anchorId="17231D04" wp14:editId="63DD81CF">
                <wp:simplePos x="0" y="0"/>
                <wp:positionH relativeFrom="column">
                  <wp:posOffset>3972154</wp:posOffset>
                </wp:positionH>
                <wp:positionV relativeFrom="paragraph">
                  <wp:posOffset>199339</wp:posOffset>
                </wp:positionV>
                <wp:extent cx="248285" cy="46037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460375"/>
                        </a:xfrm>
                        <a:prstGeom prst="rect">
                          <a:avLst/>
                        </a:prstGeom>
                        <a:noFill/>
                        <a:ln w="9525">
                          <a:noFill/>
                          <a:miter lim="800000"/>
                          <a:headEnd/>
                          <a:tailEnd/>
                        </a:ln>
                      </wps:spPr>
                      <wps:txbx>
                        <w:txbxContent>
                          <w:p w14:paraId="4EE149B8" w14:textId="748D77D1" w:rsidR="00B57DDA" w:rsidRPr="001C1F79" w:rsidRDefault="00B57DDA" w:rsidP="00B57DDA">
                            <w:pPr>
                              <w:rPr>
                                <w:color w:val="F99927" w:themeColor="accent5"/>
                                <w:sz w:val="20"/>
                                <w:szCs w:val="20"/>
                              </w:rPr>
                            </w:pPr>
                            <w:r>
                              <w:rPr>
                                <w:color w:val="F99927" w:themeColor="accent5"/>
                                <w:sz w:val="20"/>
                                <w:szCs w:val="2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31D04" id="_x0000_s1032" type="#_x0000_t202" style="position:absolute;margin-left:312.75pt;margin-top:15.7pt;width:19.55pt;height:36.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" filled="f" stroked="f">
                <v:textbox>
                  <w:txbxContent>
                    <w:p w14:paraId="4EE149B8" w14:textId="748D77D1" w:rsidR="00B57DDA" w:rsidRPr="001C1F79" w:rsidRDefault="00B57DDA" w:rsidP="00B57DDA">
                      <w:pPr>
                        <w:rPr>
                          <w:color w:val="F99927" w:themeColor="accent5"/>
                          <w:sz w:val="20"/>
                          <w:szCs w:val="20"/>
                        </w:rPr>
                      </w:pPr>
                      <w:r>
                        <w:rPr>
                          <w:color w:val="F99927" w:themeColor="accent5"/>
                          <w:sz w:val="20"/>
                          <w:szCs w:val="20"/>
                        </w:rPr>
                        <w:t>1</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8CBF660" wp14:editId="2572CFE0">
                <wp:simplePos x="0" y="0"/>
                <wp:positionH relativeFrom="column">
                  <wp:posOffset>4523105</wp:posOffset>
                </wp:positionH>
                <wp:positionV relativeFrom="paragraph">
                  <wp:posOffset>1334770</wp:posOffset>
                </wp:positionV>
                <wp:extent cx="44450" cy="241300"/>
                <wp:effectExtent l="38100" t="38100" r="50800" b="25400"/>
                <wp:wrapNone/>
                <wp:docPr id="22" name="Straight Arrow Connector 22"/>
                <wp:cNvGraphicFramePr/>
                <a:graphic xmlns:a="http://schemas.openxmlformats.org/drawingml/2006/main">
                  <a:graphicData uri="http://schemas.microsoft.com/office/word/2010/wordprocessingShape">
                    <wps:wsp>
                      <wps:cNvCnPr/>
                      <wps:spPr>
                        <a:xfrm flipV="1">
                          <a:off x="0" y="0"/>
                          <a:ext cx="44450" cy="24130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242F11BD" id="Straight Arrow Connector 22" o:spid="_x0000_s1026" type="#_x0000_t32" style="position:absolute;margin-left:356.15pt;margin-top:105.1pt;width:3.5pt;height:19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" strokecolor="#f99927 [3208]"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605362C5" wp14:editId="54282837">
                <wp:simplePos x="0" y="0"/>
                <wp:positionH relativeFrom="column">
                  <wp:posOffset>4829861</wp:posOffset>
                </wp:positionH>
                <wp:positionV relativeFrom="paragraph">
                  <wp:posOffset>1335481</wp:posOffset>
                </wp:positionV>
                <wp:extent cx="138658" cy="95098"/>
                <wp:effectExtent l="38100" t="38100" r="33020" b="19685"/>
                <wp:wrapNone/>
                <wp:docPr id="23" name="Straight Arrow Connector 23"/>
                <wp:cNvGraphicFramePr/>
                <a:graphic xmlns:a="http://schemas.openxmlformats.org/drawingml/2006/main">
                  <a:graphicData uri="http://schemas.microsoft.com/office/word/2010/wordprocessingShape">
                    <wps:wsp>
                      <wps:cNvCnPr/>
                      <wps:spPr>
                        <a:xfrm flipH="1" flipV="1">
                          <a:off x="0" y="0"/>
                          <a:ext cx="138658" cy="95098"/>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E1EC765" id="Straight Arrow Connector 23" o:spid="_x0000_s1026" type="#_x0000_t32" style="position:absolute;margin-left:380.3pt;margin-top:105.15pt;width:10.9pt;height:7.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" strokecolor="#f99927 [3208]"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1CE47CFB" wp14:editId="7433B9F0">
                <wp:simplePos x="0" y="0"/>
                <wp:positionH relativeFrom="column">
                  <wp:posOffset>4164178</wp:posOffset>
                </wp:positionH>
                <wp:positionV relativeFrom="paragraph">
                  <wp:posOffset>399136</wp:posOffset>
                </wp:positionV>
                <wp:extent cx="336499" cy="0"/>
                <wp:effectExtent l="0" t="76200" r="26035" b="95250"/>
                <wp:wrapNone/>
                <wp:docPr id="21" name="Straight Arrow Connector 21"/>
                <wp:cNvGraphicFramePr/>
                <a:graphic xmlns:a="http://schemas.openxmlformats.org/drawingml/2006/main">
                  <a:graphicData uri="http://schemas.microsoft.com/office/word/2010/wordprocessingShape">
                    <wps:wsp>
                      <wps:cNvCnPr/>
                      <wps:spPr>
                        <a:xfrm>
                          <a:off x="0" y="0"/>
                          <a:ext cx="336499"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CCFBCED" id="Straight Arrow Connector 21" o:spid="_x0000_s1026" type="#_x0000_t32" style="position:absolute;margin-left:327.9pt;margin-top:31.45pt;width:26.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" strokecolor="#f99927 [3208]" strokeweight=".5pt">
                <v:stroke endarrow="block" joinstyle="miter"/>
              </v:shape>
            </w:pict>
          </mc:Fallback>
        </mc:AlternateContent>
      </w:r>
    </w:p>
    <w:p w14:paraId="108AC768" w14:textId="77777777" w:rsidR="00B57DDA" w:rsidRDefault="00B57DDA" w:rsidP="00B57DDA">
      <w:pPr>
        <w:spacing w:before="0" w:after="0"/>
      </w:pPr>
      <w:r>
        <w:rPr>
          <w:noProof/>
        </w:rPr>
        <mc:AlternateContent>
          <mc:Choice Requires="wps">
            <w:drawing>
              <wp:anchor distT="45720" distB="45720" distL="114300" distR="114300" simplePos="0" relativeHeight="251686912" behindDoc="0" locked="0" layoutInCell="1" allowOverlap="1" wp14:anchorId="4B4CF1E4" wp14:editId="1C4EF8BA">
                <wp:simplePos x="0" y="0"/>
                <wp:positionH relativeFrom="column">
                  <wp:posOffset>4829556</wp:posOffset>
                </wp:positionH>
                <wp:positionV relativeFrom="paragraph">
                  <wp:posOffset>1105002</wp:posOffset>
                </wp:positionV>
                <wp:extent cx="248285" cy="46037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 cy="460375"/>
                        </a:xfrm>
                        <a:prstGeom prst="rect">
                          <a:avLst/>
                        </a:prstGeom>
                        <a:noFill/>
                        <a:ln w="9525">
                          <a:noFill/>
                          <a:miter lim="800000"/>
                          <a:headEnd/>
                          <a:tailEnd/>
                        </a:ln>
                      </wps:spPr>
                      <wps:txbx>
                        <w:txbxContent>
                          <w:p w14:paraId="11B56857" w14:textId="0EF2EECF" w:rsidR="00B57DDA" w:rsidRPr="001C1F79" w:rsidRDefault="00B57DDA" w:rsidP="00B57DDA">
                            <w:pPr>
                              <w:rPr>
                                <w:color w:val="F99927" w:themeColor="accent5"/>
                                <w:sz w:val="20"/>
                                <w:szCs w:val="20"/>
                              </w:rPr>
                            </w:pPr>
                            <w:r>
                              <w:rPr>
                                <w:color w:val="F99927" w:themeColor="accent5"/>
                                <w:sz w:val="20"/>
                                <w:szCs w:val="2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CF1E4" id="_x0000_s1033" type="#_x0000_t202" style="position:absolute;margin-left:380.3pt;margin-top:87pt;width:19.55pt;height:36.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" filled="f" stroked="f">
                <v:textbox>
                  <w:txbxContent>
                    <w:p w14:paraId="11B56857" w14:textId="0EF2EECF" w:rsidR="00B57DDA" w:rsidRPr="001C1F79" w:rsidRDefault="00B57DDA" w:rsidP="00B57DDA">
                      <w:pPr>
                        <w:rPr>
                          <w:color w:val="F99927" w:themeColor="accent5"/>
                          <w:sz w:val="20"/>
                          <w:szCs w:val="20"/>
                        </w:rPr>
                      </w:pPr>
                      <w:r>
                        <w:rPr>
                          <w:color w:val="F99927" w:themeColor="accent5"/>
                          <w:sz w:val="20"/>
                          <w:szCs w:val="20"/>
                        </w:rPr>
                        <w:t>3</w:t>
                      </w:r>
                    </w:p>
                  </w:txbxContent>
                </v:textbox>
              </v:shape>
            </w:pict>
          </mc:Fallback>
        </mc:AlternateContent>
      </w:r>
    </w:p>
    <w:p w14:paraId="15B7CFC0" w14:textId="77777777" w:rsidR="00B57DDA" w:rsidRPr="00B57DDA" w:rsidRDefault="00B57DDA" w:rsidP="00B57DDA"/>
    <w:p w14:paraId="544F3296" w14:textId="77777777" w:rsidR="00B57DDA" w:rsidRPr="00B57DDA" w:rsidRDefault="00B57DDA" w:rsidP="00B57DDA"/>
    <w:p w14:paraId="21B97780" w14:textId="77777777" w:rsidR="00B57DDA" w:rsidRDefault="00B57DDA" w:rsidP="00B57DDA"/>
    <w:p w14:paraId="74A4111B" w14:textId="4535BEB2" w:rsidR="00B57DDA" w:rsidRDefault="00B57DDA" w:rsidP="00B57DDA"/>
    <w:p w14:paraId="39E17F51" w14:textId="43359E6F" w:rsidR="00B57DDA" w:rsidRDefault="00B57DDA" w:rsidP="00B57DDA"/>
    <w:p w14:paraId="7B0BDA11" w14:textId="10B9C4E6" w:rsidR="00B57DDA" w:rsidRDefault="00B57DDA" w:rsidP="00B57DDA"/>
    <w:p w14:paraId="41C375CF" w14:textId="122333E7" w:rsidR="00B57DDA" w:rsidRDefault="00B57DDA" w:rsidP="00B57DDA">
      <w:proofErr w:type="spellStart"/>
      <w:r>
        <w:lastRenderedPageBreak/>
        <w:t>Penjelasan</w:t>
      </w:r>
      <w:proofErr w:type="spellEnd"/>
      <w:r>
        <w:t>:</w:t>
      </w:r>
    </w:p>
    <w:p w14:paraId="6B8ADE29" w14:textId="403F7724" w:rsidR="00B57DDA" w:rsidRDefault="00B57DDA" w:rsidP="00B57DDA">
      <w:pPr>
        <w:pStyle w:val="ListParagraph"/>
        <w:numPr>
          <w:ilvl w:val="0"/>
          <w:numId w:val="42"/>
        </w:numPr>
      </w:pPr>
      <w:proofErr w:type="spellStart"/>
      <w:r>
        <w:t>Tombol</w:t>
      </w:r>
      <w:proofErr w:type="spellEnd"/>
      <w:r>
        <w:t xml:space="preserve"> “</w:t>
      </w:r>
      <w:proofErr w:type="spellStart"/>
      <w:r>
        <w:t>Tambah</w:t>
      </w:r>
      <w:proofErr w:type="spellEnd"/>
      <w:r>
        <w:t xml:space="preserve"> User” </w:t>
      </w:r>
      <w:proofErr w:type="spellStart"/>
      <w:r>
        <w:t>untuk</w:t>
      </w:r>
      <w:proofErr w:type="spellEnd"/>
      <w:r>
        <w:t xml:space="preserve"> </w:t>
      </w:r>
      <w:proofErr w:type="spellStart"/>
      <w:r>
        <w:t>menambah</w:t>
      </w:r>
      <w:proofErr w:type="spellEnd"/>
      <w:r>
        <w:t xml:space="preserve"> user. </w:t>
      </w:r>
      <w:proofErr w:type="spellStart"/>
      <w:r>
        <w:t>Jika</w:t>
      </w:r>
      <w:proofErr w:type="spellEnd"/>
      <w:r>
        <w:t xml:space="preserve"> di </w:t>
      </w:r>
      <w:proofErr w:type="spellStart"/>
      <w:r>
        <w:t>klik</w:t>
      </w:r>
      <w:proofErr w:type="spellEnd"/>
      <w:r>
        <w:t xml:space="preserve">, </w:t>
      </w:r>
      <w:proofErr w:type="spellStart"/>
      <w:r>
        <w:t>akan</w:t>
      </w:r>
      <w:proofErr w:type="spellEnd"/>
      <w:r>
        <w:t xml:space="preserve"> </w:t>
      </w:r>
      <w:proofErr w:type="spellStart"/>
      <w:r>
        <w:t>memunculkan</w:t>
      </w:r>
      <w:proofErr w:type="spellEnd"/>
      <w:r>
        <w:t xml:space="preserve"> form </w:t>
      </w:r>
      <w:proofErr w:type="spellStart"/>
      <w:r>
        <w:t>tambah</w:t>
      </w:r>
      <w:proofErr w:type="spellEnd"/>
      <w:r>
        <w:t xml:space="preserve"> user </w:t>
      </w:r>
      <w:proofErr w:type="spellStart"/>
      <w:r>
        <w:t>seperti</w:t>
      </w:r>
      <w:proofErr w:type="spellEnd"/>
      <w:r>
        <w:t xml:space="preserve"> </w:t>
      </w:r>
      <w:proofErr w:type="spellStart"/>
      <w:r>
        <w:t>berikut</w:t>
      </w:r>
      <w:proofErr w:type="spellEnd"/>
      <w:r>
        <w:t>.</w:t>
      </w:r>
    </w:p>
    <w:p w14:paraId="5DCA695B" w14:textId="77777777" w:rsidR="00916527" w:rsidRDefault="00916527" w:rsidP="00916527">
      <w:pPr>
        <w:pStyle w:val="ListParagraph"/>
      </w:pPr>
    </w:p>
    <w:p w14:paraId="4DB9513E" w14:textId="3938BAA0" w:rsidR="00B57DDA" w:rsidRDefault="00B57DDA" w:rsidP="00B57DDA">
      <w:pPr>
        <w:pStyle w:val="ListParagraph"/>
        <w:jc w:val="center"/>
      </w:pPr>
      <w:r>
        <w:rPr>
          <w:noProof/>
        </w:rPr>
        <w:drawing>
          <wp:inline distT="0" distB="0" distL="0" distR="0" wp14:anchorId="3997067B" wp14:editId="14DF7C06">
            <wp:extent cx="2755075" cy="2453149"/>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rs - Tambah User1.jpg"/>
                    <pic:cNvPicPr/>
                  </pic:nvPicPr>
                  <pic:blipFill>
                    <a:blip r:embed="rId19">
                      <a:extLst>
                        <a:ext uri="{28A0092B-C50C-407E-A947-70E740481C1C}">
                          <a14:useLocalDpi xmlns:a14="http://schemas.microsoft.com/office/drawing/2010/main" val="0"/>
                        </a:ext>
                      </a:extLst>
                    </a:blip>
                    <a:stretch>
                      <a:fillRect/>
                    </a:stretch>
                  </pic:blipFill>
                  <pic:spPr>
                    <a:xfrm>
                      <a:off x="0" y="0"/>
                      <a:ext cx="2763381" cy="2460545"/>
                    </a:xfrm>
                    <a:prstGeom prst="rect">
                      <a:avLst/>
                    </a:prstGeom>
                  </pic:spPr>
                </pic:pic>
              </a:graphicData>
            </a:graphic>
          </wp:inline>
        </w:drawing>
      </w:r>
    </w:p>
    <w:p w14:paraId="505C5B8C" w14:textId="77777777" w:rsidR="00916527" w:rsidRDefault="00916527" w:rsidP="00916527">
      <w:pPr>
        <w:pStyle w:val="ListParagraph"/>
      </w:pPr>
    </w:p>
    <w:p w14:paraId="16DDB067" w14:textId="24E1935D" w:rsidR="00B57DDA" w:rsidRDefault="00B57DDA" w:rsidP="00B57DDA">
      <w:pPr>
        <w:pStyle w:val="ListParagraph"/>
        <w:jc w:val="both"/>
      </w:pPr>
      <w:r>
        <w:t>“</w:t>
      </w:r>
      <w:r w:rsidRPr="00B57DDA">
        <w:rPr>
          <w:b/>
          <w:bCs/>
        </w:rPr>
        <w:t xml:space="preserve">OPD / </w:t>
      </w:r>
      <w:proofErr w:type="spellStart"/>
      <w:r w:rsidRPr="00B57DDA">
        <w:rPr>
          <w:b/>
          <w:bCs/>
        </w:rPr>
        <w:t>Kecamatan</w:t>
      </w:r>
      <w:proofErr w:type="spellEnd"/>
      <w:r>
        <w:t>”</w:t>
      </w:r>
      <w:r>
        <w:t xml:space="preserve"> </w:t>
      </w:r>
      <w:proofErr w:type="spellStart"/>
      <w:r>
        <w:t>merupakan</w:t>
      </w:r>
      <w:proofErr w:type="spellEnd"/>
      <w:r>
        <w:t xml:space="preserve"> </w:t>
      </w:r>
      <w:proofErr w:type="spellStart"/>
      <w:r>
        <w:t>darimana</w:t>
      </w:r>
      <w:proofErr w:type="spellEnd"/>
      <w:r>
        <w:t xml:space="preserve"> user </w:t>
      </w:r>
      <w:proofErr w:type="spellStart"/>
      <w:r>
        <w:t>tersebut</w:t>
      </w:r>
      <w:proofErr w:type="spellEnd"/>
      <w:r>
        <w:t xml:space="preserve"> </w:t>
      </w:r>
      <w:proofErr w:type="spellStart"/>
      <w:r>
        <w:t>berasal</w:t>
      </w:r>
      <w:proofErr w:type="spellEnd"/>
      <w:r>
        <w:t>, “</w:t>
      </w:r>
      <w:r w:rsidRPr="00916527">
        <w:rPr>
          <w:b/>
          <w:bCs/>
        </w:rPr>
        <w:t>Nama</w:t>
      </w:r>
      <w:r>
        <w:t>”</w:t>
      </w:r>
      <w:r w:rsidR="00916527">
        <w:t xml:space="preserve"> </w:t>
      </w:r>
      <w:proofErr w:type="spellStart"/>
      <w:r w:rsidR="00916527">
        <w:t>merupakan</w:t>
      </w:r>
      <w:proofErr w:type="spellEnd"/>
      <w:r w:rsidR="00916527">
        <w:t xml:space="preserve"> </w:t>
      </w:r>
      <w:proofErr w:type="spellStart"/>
      <w:r w:rsidR="00916527">
        <w:t>nama</w:t>
      </w:r>
      <w:proofErr w:type="spellEnd"/>
      <w:r w:rsidR="00916527">
        <w:t xml:space="preserve"> </w:t>
      </w:r>
      <w:proofErr w:type="spellStart"/>
      <w:r w:rsidR="00916527">
        <w:t>dari</w:t>
      </w:r>
      <w:proofErr w:type="spellEnd"/>
      <w:r w:rsidR="00916527">
        <w:t xml:space="preserve"> user, “</w:t>
      </w:r>
      <w:r w:rsidR="00916527" w:rsidRPr="00916527">
        <w:rPr>
          <w:b/>
          <w:bCs/>
        </w:rPr>
        <w:t>Username</w:t>
      </w:r>
      <w:r w:rsidR="00916527">
        <w:t xml:space="preserve">” </w:t>
      </w:r>
      <w:proofErr w:type="spellStart"/>
      <w:r w:rsidR="00916527">
        <w:t>merupakan</w:t>
      </w:r>
      <w:proofErr w:type="spellEnd"/>
      <w:r w:rsidR="00916527">
        <w:t xml:space="preserve"> </w:t>
      </w:r>
      <w:proofErr w:type="spellStart"/>
      <w:r w:rsidR="00916527">
        <w:t>nama</w:t>
      </w:r>
      <w:proofErr w:type="spellEnd"/>
      <w:r w:rsidR="00916527">
        <w:t xml:space="preserve"> </w:t>
      </w:r>
      <w:proofErr w:type="spellStart"/>
      <w:r w:rsidR="00916527">
        <w:t>pengguna</w:t>
      </w:r>
      <w:proofErr w:type="spellEnd"/>
      <w:r w:rsidR="00916527">
        <w:t xml:space="preserve"> user yang </w:t>
      </w:r>
      <w:proofErr w:type="spellStart"/>
      <w:r w:rsidR="00916527">
        <w:t>akan</w:t>
      </w:r>
      <w:proofErr w:type="spellEnd"/>
      <w:r w:rsidR="00916527">
        <w:t xml:space="preserve"> </w:t>
      </w:r>
      <w:proofErr w:type="spellStart"/>
      <w:r w:rsidR="00916527">
        <w:t>digunakan</w:t>
      </w:r>
      <w:proofErr w:type="spellEnd"/>
      <w:r w:rsidR="00916527">
        <w:t xml:space="preserve"> </w:t>
      </w:r>
      <w:proofErr w:type="spellStart"/>
      <w:r w:rsidR="00916527">
        <w:t>untuk</w:t>
      </w:r>
      <w:proofErr w:type="spellEnd"/>
      <w:r w:rsidR="00916527">
        <w:t xml:space="preserve"> login, “</w:t>
      </w:r>
      <w:r w:rsidR="00916527" w:rsidRPr="00916527">
        <w:rPr>
          <w:b/>
          <w:bCs/>
        </w:rPr>
        <w:t>Password</w:t>
      </w:r>
      <w:r w:rsidR="00916527">
        <w:t xml:space="preserve">” </w:t>
      </w:r>
      <w:proofErr w:type="spellStart"/>
      <w:r w:rsidR="00916527">
        <w:t>merupakan</w:t>
      </w:r>
      <w:proofErr w:type="spellEnd"/>
      <w:r w:rsidR="00916527">
        <w:t xml:space="preserve"> password yang </w:t>
      </w:r>
      <w:proofErr w:type="spellStart"/>
      <w:r w:rsidR="00916527">
        <w:t>akan</w:t>
      </w:r>
      <w:proofErr w:type="spellEnd"/>
      <w:r w:rsidR="00916527">
        <w:t xml:space="preserve"> </w:t>
      </w:r>
      <w:proofErr w:type="spellStart"/>
      <w:r w:rsidR="00916527">
        <w:t>digunakan</w:t>
      </w:r>
      <w:bookmarkStart w:id="2" w:name="_GoBack"/>
      <w:bookmarkEnd w:id="2"/>
      <w:proofErr w:type="spellEnd"/>
      <w:r w:rsidR="00916527">
        <w:t xml:space="preserve"> </w:t>
      </w:r>
      <w:proofErr w:type="spellStart"/>
      <w:r w:rsidR="00916527">
        <w:t>untuk</w:t>
      </w:r>
      <w:proofErr w:type="spellEnd"/>
      <w:r w:rsidR="00916527">
        <w:t xml:space="preserve"> login, dan “</w:t>
      </w:r>
      <w:r w:rsidR="00916527" w:rsidRPr="00916527">
        <w:rPr>
          <w:b/>
          <w:bCs/>
        </w:rPr>
        <w:t>Level</w:t>
      </w:r>
      <w:r w:rsidR="00916527">
        <w:t xml:space="preserve">” </w:t>
      </w:r>
      <w:proofErr w:type="spellStart"/>
      <w:r w:rsidR="00916527">
        <w:t>merupakan</w:t>
      </w:r>
      <w:proofErr w:type="spellEnd"/>
      <w:r w:rsidR="00916527">
        <w:t xml:space="preserve"> level user. </w:t>
      </w:r>
      <w:proofErr w:type="spellStart"/>
      <w:r w:rsidR="00916527">
        <w:t>Terdapat</w:t>
      </w:r>
      <w:proofErr w:type="spellEnd"/>
      <w:r w:rsidR="00916527">
        <w:t xml:space="preserve"> 2 level, </w:t>
      </w:r>
      <w:proofErr w:type="spellStart"/>
      <w:r w:rsidR="00916527">
        <w:t>yaitu</w:t>
      </w:r>
      <w:proofErr w:type="spellEnd"/>
      <w:r w:rsidR="00916527">
        <w:t xml:space="preserve"> Admin dan User.</w:t>
      </w:r>
    </w:p>
    <w:p w14:paraId="19257E21" w14:textId="208F9B24" w:rsidR="00916527" w:rsidRDefault="00B57DDA" w:rsidP="00916527">
      <w:pPr>
        <w:pStyle w:val="ListParagraph"/>
        <w:numPr>
          <w:ilvl w:val="0"/>
          <w:numId w:val="42"/>
        </w:numPr>
      </w:pPr>
      <w:proofErr w:type="spellStart"/>
      <w:r>
        <w:t>Tombol</w:t>
      </w:r>
      <w:proofErr w:type="spellEnd"/>
      <w:r>
        <w:t xml:space="preserve"> “</w:t>
      </w:r>
      <w:proofErr w:type="spellStart"/>
      <w:r>
        <w:t>Ubah</w:t>
      </w:r>
      <w:proofErr w:type="spellEnd"/>
      <w:r>
        <w:t xml:space="preserve">” </w:t>
      </w:r>
      <w:proofErr w:type="spellStart"/>
      <w:r>
        <w:t>untuk</w:t>
      </w:r>
      <w:proofErr w:type="spellEnd"/>
      <w:r>
        <w:t xml:space="preserve"> </w:t>
      </w:r>
      <w:proofErr w:type="spellStart"/>
      <w:r>
        <w:t>mengubah</w:t>
      </w:r>
      <w:proofErr w:type="spellEnd"/>
      <w:r>
        <w:t xml:space="preserve"> data user.</w:t>
      </w:r>
    </w:p>
    <w:p w14:paraId="6BB02EB7" w14:textId="25DE2E81" w:rsidR="00B57DDA" w:rsidRDefault="00B57DDA" w:rsidP="00B57DDA">
      <w:pPr>
        <w:pStyle w:val="ListParagraph"/>
        <w:numPr>
          <w:ilvl w:val="0"/>
          <w:numId w:val="42"/>
        </w:numPr>
      </w:pPr>
      <w:proofErr w:type="spellStart"/>
      <w:r>
        <w:t>Tombol</w:t>
      </w:r>
      <w:proofErr w:type="spellEnd"/>
      <w:r>
        <w:t xml:space="preserve"> “</w:t>
      </w:r>
      <w:proofErr w:type="spellStart"/>
      <w:r>
        <w:t>Hapus</w:t>
      </w:r>
      <w:proofErr w:type="spellEnd"/>
      <w:r>
        <w:t xml:space="preserve">” </w:t>
      </w:r>
      <w:proofErr w:type="spellStart"/>
      <w:r>
        <w:t>untuk</w:t>
      </w:r>
      <w:proofErr w:type="spellEnd"/>
      <w:r>
        <w:t xml:space="preserve"> </w:t>
      </w:r>
      <w:proofErr w:type="spellStart"/>
      <w:r>
        <w:t>menghapus</w:t>
      </w:r>
      <w:proofErr w:type="spellEnd"/>
      <w:r>
        <w:t xml:space="preserve"> user.</w:t>
      </w:r>
    </w:p>
    <w:p w14:paraId="167C61AE" w14:textId="77777777" w:rsidR="00B57DDA" w:rsidRDefault="00B57DDA" w:rsidP="00B57DDA"/>
    <w:p w14:paraId="2F269AE3" w14:textId="62F9714C" w:rsidR="00B57DDA" w:rsidRPr="00B57DDA" w:rsidRDefault="00B57DDA" w:rsidP="00B57DDA">
      <w:pPr>
        <w:sectPr w:rsidR="00B57DDA" w:rsidRPr="00B57DDA" w:rsidSect="00AC4859">
          <w:headerReference w:type="default" r:id="rId20"/>
          <w:footerReference w:type="default" r:id="rId21"/>
          <w:headerReference w:type="first" r:id="rId22"/>
          <w:footerReference w:type="first" r:id="rId23"/>
          <w:pgSz w:w="12240" w:h="15840" w:code="1"/>
          <w:pgMar w:top="2160" w:right="1080" w:bottom="720" w:left="1080" w:header="648" w:footer="432" w:gutter="0"/>
          <w:cols w:space="708"/>
          <w:docGrid w:linePitch="360"/>
        </w:sectPr>
      </w:pPr>
    </w:p>
    <w:bookmarkStart w:id="3" w:name="_Toc33733927" w:displacedByCustomXml="next"/>
    <w:sdt>
      <w:sdtPr>
        <w:id w:val="20062368"/>
        <w:placeholder>
          <w:docPart w:val="CCC833C30224497B8414609AE485879A"/>
        </w:placeholder>
        <w:temporary/>
        <w:showingPlcHdr/>
        <w15:appearance w15:val="hidden"/>
      </w:sdtPr>
      <w:sdtContent>
        <w:p w14:paraId="7710C596" w14:textId="77777777" w:rsidR="0003123C" w:rsidRPr="00E237E8" w:rsidRDefault="00347AF5" w:rsidP="00BA31C4">
          <w:pPr>
            <w:pStyle w:val="Heading1"/>
            <w:numPr>
              <w:ilvl w:val="0"/>
              <w:numId w:val="18"/>
            </w:numPr>
            <w:tabs>
              <w:tab w:val="left" w:pos="284"/>
            </w:tabs>
            <w:ind w:left="0" w:firstLine="0"/>
          </w:pPr>
          <w:r w:rsidRPr="00E237E8">
            <w:t>Executive Summary</w:t>
          </w:r>
        </w:p>
      </w:sdtContent>
    </w:sdt>
    <w:bookmarkEnd w:id="3" w:displacedByCustomXml="prev"/>
    <w:p w14:paraId="59790480" w14:textId="77777777" w:rsidR="00BA31C4" w:rsidRPr="00E237E8" w:rsidRDefault="009E7EA5" w:rsidP="00BA31C4">
      <w:sdt>
        <w:sdtPr>
          <w:rPr>
            <w:rStyle w:val="Bold"/>
          </w:rPr>
          <w:id w:val="247938707"/>
          <w:placeholder>
            <w:docPart w:val="FFE56F2C2F634599A62C057EF2264344"/>
          </w:placeholder>
          <w:temporary/>
          <w:showingPlcHdr/>
          <w15:appearance w15:val="hidden"/>
        </w:sdtPr>
        <w:sdtContent>
          <w:r w:rsidR="00BA31C4" w:rsidRPr="00E237E8">
            <w:rPr>
              <w:rStyle w:val="Bold"/>
            </w:rPr>
            <w:t>The Executive Summary should be written last</w:t>
          </w:r>
        </w:sdtContent>
      </w:sdt>
      <w:r w:rsidR="00BA31C4" w:rsidRPr="00E237E8">
        <w:rPr>
          <w:rStyle w:val="Bold"/>
        </w:rPr>
        <w:t xml:space="preserve"> </w:t>
      </w:r>
      <w:sdt>
        <w:sdtPr>
          <w:id w:val="1945417390"/>
          <w:placeholder>
            <w:docPart w:val="ECDCDBD4602043DCA2C2D695E72B19D9"/>
          </w:placeholder>
          <w:temporary/>
          <w:showingPlcHdr/>
          <w15:appearance w15:val="hidden"/>
        </w:sdtPr>
        <w:sdtContent>
          <w:r w:rsidR="00CC2DA1"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sdtContent>
      </w:sdt>
    </w:p>
    <w:sdt>
      <w:sdtPr>
        <w:id w:val="-436677409"/>
        <w:placeholder>
          <w:docPart w:val="70F9EC9CF28344DEBEB1C1C73279198F"/>
        </w:placeholder>
        <w:temporary/>
        <w:showingPlcHdr/>
        <w15:appearance w15:val="hidden"/>
      </w:sdtPr>
      <w:sdtEndPr>
        <w:rPr>
          <w:rStyle w:val="Strong"/>
          <w:b/>
          <w:bCs/>
        </w:rPr>
      </w:sdtEndPr>
      <w:sdtContent>
        <w:p w14:paraId="12AE89D4" w14:textId="77777777" w:rsidR="00CC2DA1" w:rsidRPr="00E237E8" w:rsidRDefault="00CC2DA1" w:rsidP="00CC2DA1">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14:paraId="4CEA5000" w14:textId="77777777" w:rsidR="00BA31C4" w:rsidRPr="00E237E8" w:rsidRDefault="00CC2DA1" w:rsidP="00CC2DA1">
          <w:pPr>
            <w:rPr>
              <w:rStyle w:val="Strong"/>
            </w:rPr>
          </w:pPr>
          <w:r w:rsidRPr="00E237E8">
            <w:t xml:space="preserve">Suggested headings to organize this business plan include the following.  </w:t>
          </w:r>
        </w:p>
      </w:sdtContent>
    </w:sdt>
    <w:p w14:paraId="540BDC80" w14:textId="77777777" w:rsidR="00BA31C4" w:rsidRPr="00E237E8" w:rsidRDefault="009E7EA5" w:rsidP="00BA31C4">
      <w:pPr>
        <w:pStyle w:val="ListBullet"/>
        <w:rPr>
          <w:rStyle w:val="Strong"/>
        </w:rPr>
      </w:pPr>
      <w:sdt>
        <w:sdtPr>
          <w:rPr>
            <w:rStyle w:val="Bold"/>
          </w:rPr>
          <w:id w:val="-1250499627"/>
          <w:placeholder>
            <w:docPart w:val="A90F8FA994284F97AA379B3043215C80"/>
          </w:placeholder>
          <w:temporary/>
          <w:showingPlcHdr/>
          <w15:appearance w15:val="hidden"/>
        </w:sdtPr>
        <w:sdtContent>
          <w:r w:rsidR="00BA31C4" w:rsidRPr="00E237E8">
            <w:rPr>
              <w:rStyle w:val="Bold"/>
            </w:rPr>
            <w:t>Opportunity:</w:t>
          </w:r>
        </w:sdtContent>
      </w:sdt>
      <w:r w:rsidR="00BA31C4" w:rsidRPr="00E237E8">
        <w:rPr>
          <w:rStyle w:val="Strong"/>
        </w:rPr>
        <w:t xml:space="preserve"> </w:t>
      </w:r>
      <w:sdt>
        <w:sdtPr>
          <w:id w:val="-1833910979"/>
          <w:placeholder>
            <w:docPart w:val="F5F512D9E81A43F18FA875E074BA4D58"/>
          </w:placeholder>
          <w:temporary/>
          <w:showingPlcHdr/>
          <w15:appearance w15:val="hidden"/>
        </w:sdtPr>
        <w:sdtEndPr>
          <w:rPr>
            <w:rStyle w:val="Strong"/>
            <w:b/>
            <w:bCs/>
          </w:rPr>
        </w:sdtEndPr>
        <w:sdtContent>
          <w:r w:rsidR="00CC2DA1" w:rsidRPr="00E237E8">
            <w:t>What problem will the business solve?</w:t>
          </w:r>
        </w:sdtContent>
      </w:sdt>
    </w:p>
    <w:p w14:paraId="661705CC" w14:textId="77777777" w:rsidR="00BA31C4" w:rsidRPr="00E237E8" w:rsidRDefault="009E7EA5" w:rsidP="00BA31C4">
      <w:pPr>
        <w:pStyle w:val="ListBullet"/>
        <w:rPr>
          <w:rStyle w:val="Strong"/>
        </w:rPr>
      </w:pPr>
      <w:sdt>
        <w:sdtPr>
          <w:rPr>
            <w:rStyle w:val="Bold"/>
          </w:rPr>
          <w:id w:val="-1653444154"/>
          <w:placeholder>
            <w:docPart w:val="1553CC01BEDB43A9BB021C3F3F8ADB83"/>
          </w:placeholder>
          <w:temporary/>
          <w:showingPlcHdr/>
          <w15:appearance w15:val="hidden"/>
        </w:sdtPr>
        <w:sdtContent>
          <w:r w:rsidR="00BA31C4" w:rsidRPr="00E237E8">
            <w:rPr>
              <w:rStyle w:val="Bold"/>
            </w:rPr>
            <w:t>Mission:</w:t>
          </w:r>
        </w:sdtContent>
      </w:sdt>
      <w:r w:rsidR="00BA31C4" w:rsidRPr="00E237E8">
        <w:rPr>
          <w:rStyle w:val="Bold"/>
        </w:rPr>
        <w:t xml:space="preserve"> </w:t>
      </w:r>
      <w:sdt>
        <w:sdtPr>
          <w:id w:val="-251050521"/>
          <w:placeholder>
            <w:docPart w:val="65AE02917A67411C82FD27BEADA35435"/>
          </w:placeholder>
          <w:temporary/>
          <w:showingPlcHdr/>
          <w15:appearance w15:val="hidden"/>
        </w:sdtPr>
        <w:sdtEndPr>
          <w:rPr>
            <w:rStyle w:val="Strong"/>
            <w:b/>
            <w:bCs/>
          </w:rPr>
        </w:sdtEndPr>
        <w:sdtContent>
          <w:r w:rsidR="00CC2DA1" w:rsidRPr="00E237E8">
            <w:t>What problem will the business solve?</w:t>
          </w:r>
        </w:sdtContent>
      </w:sdt>
    </w:p>
    <w:p w14:paraId="1C464126" w14:textId="77777777" w:rsidR="00BA31C4" w:rsidRPr="00E237E8" w:rsidRDefault="009E7EA5" w:rsidP="00BA31C4">
      <w:pPr>
        <w:pStyle w:val="ListBullet"/>
      </w:pPr>
      <w:sdt>
        <w:sdtPr>
          <w:rPr>
            <w:rStyle w:val="Bold"/>
          </w:rPr>
          <w:id w:val="-291824174"/>
          <w:placeholder>
            <w:docPart w:val="A523DE4E147547088D2E54EEFE197F9A"/>
          </w:placeholder>
          <w:temporary/>
          <w:showingPlcHdr/>
          <w15:appearance w15:val="hidden"/>
        </w:sdtPr>
        <w:sdtContent>
          <w:r w:rsidR="00BA31C4" w:rsidRPr="00E237E8">
            <w:rPr>
              <w:rStyle w:val="Bold"/>
            </w:rPr>
            <w:t>Solution:</w:t>
          </w:r>
        </w:sdtContent>
      </w:sdt>
      <w:r w:rsidR="00BA31C4" w:rsidRPr="00E237E8">
        <w:t xml:space="preserve"> </w:t>
      </w:r>
      <w:sdt>
        <w:sdtPr>
          <w:id w:val="192892433"/>
          <w:placeholder>
            <w:docPart w:val="0069885004C143F5B71A94A134B2994B"/>
          </w:placeholder>
          <w:temporary/>
          <w:showingPlcHdr/>
          <w15:appearance w15:val="hidden"/>
        </w:sdtPr>
        <w:sdtEndPr>
          <w:rPr>
            <w:b/>
            <w:bCs/>
          </w:rPr>
        </w:sdtEndPr>
        <w:sdtContent>
          <w:r w:rsidR="00CC2DA1" w:rsidRPr="00E237E8">
            <w:t>How will the service uniquely solve the problem identified?</w:t>
          </w:r>
        </w:sdtContent>
      </w:sdt>
    </w:p>
    <w:p w14:paraId="4E3E00B5" w14:textId="77777777" w:rsidR="00BA31C4" w:rsidRPr="00E237E8" w:rsidRDefault="009E7EA5" w:rsidP="00BA31C4">
      <w:pPr>
        <w:pStyle w:val="ListBullet"/>
      </w:pPr>
      <w:sdt>
        <w:sdtPr>
          <w:rPr>
            <w:rStyle w:val="Bold"/>
          </w:rPr>
          <w:id w:val="1016813044"/>
          <w:placeholder>
            <w:docPart w:val="1993E5F3A33E4C988459F2FFC40EA45B"/>
          </w:placeholder>
          <w:temporary/>
          <w:showingPlcHdr/>
          <w15:appearance w15:val="hidden"/>
        </w:sdtPr>
        <w:sdtContent>
          <w:r w:rsidR="00BA31C4" w:rsidRPr="00E237E8">
            <w:rPr>
              <w:rStyle w:val="Bold"/>
            </w:rPr>
            <w:t>Market focus:</w:t>
          </w:r>
        </w:sdtContent>
      </w:sdt>
      <w:r w:rsidR="00BA31C4" w:rsidRPr="00E237E8">
        <w:t xml:space="preserve"> </w:t>
      </w:r>
      <w:sdt>
        <w:sdtPr>
          <w:id w:val="754706308"/>
          <w:placeholder>
            <w:docPart w:val="88F37849D131455C88F498ED5BEC754B"/>
          </w:placeholder>
          <w:temporary/>
          <w:showingPlcHdr/>
          <w15:appearance w15:val="hidden"/>
        </w:sdtPr>
        <w:sdtEndPr>
          <w:rPr>
            <w:b/>
            <w:bCs/>
          </w:rPr>
        </w:sdtEndPr>
        <w:sdtContent>
          <w:r w:rsidR="00CC2DA1" w:rsidRPr="00E237E8">
            <w:t>What market and ideal customers will the business target?</w:t>
          </w:r>
        </w:sdtContent>
      </w:sdt>
    </w:p>
    <w:p w14:paraId="3BADF88B" w14:textId="77777777" w:rsidR="00BA31C4" w:rsidRPr="00E237E8" w:rsidRDefault="009E7EA5" w:rsidP="00BA31C4">
      <w:pPr>
        <w:pStyle w:val="ListBullet"/>
      </w:pPr>
      <w:sdt>
        <w:sdtPr>
          <w:rPr>
            <w:rStyle w:val="Bold"/>
          </w:rPr>
          <w:id w:val="185252181"/>
          <w:placeholder>
            <w:docPart w:val="9EF1D6F1DA784B6891CC915B5C77FEE6"/>
          </w:placeholder>
          <w:temporary/>
          <w:showingPlcHdr/>
          <w15:appearance w15:val="hidden"/>
        </w:sdtPr>
        <w:sdtContent>
          <w:r w:rsidR="00BA31C4" w:rsidRPr="00E237E8">
            <w:rPr>
              <w:rStyle w:val="Bold"/>
            </w:rPr>
            <w:t>Competitive advantage:</w:t>
          </w:r>
        </w:sdtContent>
      </w:sdt>
      <w:r w:rsidR="00BA31C4" w:rsidRPr="00E237E8">
        <w:rPr>
          <w:rStyle w:val="Bold"/>
        </w:rPr>
        <w:t xml:space="preserve"> </w:t>
      </w:r>
      <w:sdt>
        <w:sdtPr>
          <w:id w:val="95229510"/>
          <w:placeholder>
            <w:docPart w:val="6B20C3E651EA4568A6A8D3D6BD9720EE"/>
          </w:placeholder>
          <w:temporary/>
          <w:showingPlcHdr/>
          <w15:appearance w15:val="hidden"/>
        </w:sdtPr>
        <w:sdtEndPr>
          <w:rPr>
            <w:b/>
            <w:bCs/>
          </w:rPr>
        </w:sdtEndPr>
        <w:sdtContent>
          <w:r w:rsidR="00CC2DA1" w:rsidRPr="00E237E8">
            <w:t>How does the business intend to succeed against its competitors?</w:t>
          </w:r>
        </w:sdtContent>
      </w:sdt>
    </w:p>
    <w:p w14:paraId="1C24CFB4" w14:textId="77777777" w:rsidR="00BA31C4" w:rsidRPr="00E237E8" w:rsidRDefault="009E7EA5" w:rsidP="00BA31C4">
      <w:pPr>
        <w:pStyle w:val="ListBullet"/>
      </w:pPr>
      <w:sdt>
        <w:sdtPr>
          <w:rPr>
            <w:rStyle w:val="Bold"/>
          </w:rPr>
          <w:id w:val="2077160757"/>
          <w:placeholder>
            <w:docPart w:val="20F76EE77F584206903C8156B6F0610F"/>
          </w:placeholder>
          <w:temporary/>
          <w:showingPlcHdr/>
          <w15:appearance w15:val="hidden"/>
        </w:sdtPr>
        <w:sdtContent>
          <w:r w:rsidR="00BA31C4" w:rsidRPr="00E237E8">
            <w:rPr>
              <w:rStyle w:val="Bold"/>
            </w:rPr>
            <w:t>Ownership:</w:t>
          </w:r>
        </w:sdtContent>
      </w:sdt>
      <w:r w:rsidR="00BA31C4" w:rsidRPr="00E237E8">
        <w:rPr>
          <w:rStyle w:val="Bold"/>
        </w:rPr>
        <w:t xml:space="preserve"> </w:t>
      </w:r>
      <w:sdt>
        <w:sdtPr>
          <w:id w:val="1468001627"/>
          <w:placeholder>
            <w:docPart w:val="2BDF9717971842B88B2D49C33D47EF83"/>
          </w:placeholder>
          <w:temporary/>
          <w:showingPlcHdr/>
          <w15:appearance w15:val="hidden"/>
        </w:sdtPr>
        <w:sdtEndPr>
          <w:rPr>
            <w:b/>
            <w:bCs/>
          </w:rPr>
        </w:sdtEndPr>
        <w:sdtContent>
          <w:r w:rsidR="00CC2DA1" w:rsidRPr="00E237E8">
            <w:t>Who are the major stakeholders in the company?</w:t>
          </w:r>
        </w:sdtContent>
      </w:sdt>
    </w:p>
    <w:p w14:paraId="4B40F2BF" w14:textId="77777777" w:rsidR="00BA31C4" w:rsidRPr="00E237E8" w:rsidRDefault="009E7EA5" w:rsidP="00BA31C4">
      <w:pPr>
        <w:pStyle w:val="ListBullet"/>
      </w:pPr>
      <w:sdt>
        <w:sdtPr>
          <w:rPr>
            <w:rStyle w:val="Bold"/>
          </w:rPr>
          <w:id w:val="-1171486283"/>
          <w:placeholder>
            <w:docPart w:val="A0B8E7BD250E4108AEFB6F4E7A8E4FF1"/>
          </w:placeholder>
          <w:temporary/>
          <w:showingPlcHdr/>
          <w15:appearance w15:val="hidden"/>
        </w:sdtPr>
        <w:sdtContent>
          <w:r w:rsidR="00BA31C4" w:rsidRPr="00E237E8">
            <w:rPr>
              <w:rStyle w:val="Bold"/>
            </w:rPr>
            <w:t>Expected returns:</w:t>
          </w:r>
        </w:sdtContent>
      </w:sdt>
      <w:r w:rsidR="00BA31C4" w:rsidRPr="00E237E8">
        <w:rPr>
          <w:rStyle w:val="Bold"/>
        </w:rPr>
        <w:t xml:space="preserve"> </w:t>
      </w:r>
      <w:sdt>
        <w:sdtPr>
          <w:id w:val="-844786403"/>
          <w:placeholder>
            <w:docPart w:val="BCF2F6CDA4ED420BB1C2D11B85365819"/>
          </w:placeholder>
          <w:temporary/>
          <w:showingPlcHdr/>
          <w15:appearance w15:val="hidden"/>
        </w:sdtPr>
        <w:sdtContent>
          <w:r w:rsidR="00CC2DA1" w:rsidRPr="00E237E8">
            <w:t>What are the key milestones for revenue, profits, growth, and customers?</w:t>
          </w:r>
        </w:sdtContent>
      </w:sdt>
    </w:p>
    <w:p w14:paraId="15AD78BC" w14:textId="77777777" w:rsidR="00BA31C4" w:rsidRPr="00E237E8" w:rsidRDefault="00BA31C4" w:rsidP="00BA31C4">
      <w:pPr>
        <w:rPr>
          <w:rStyle w:val="Strong"/>
        </w:rPr>
      </w:pPr>
    </w:p>
    <w:p w14:paraId="3AFD74A0" w14:textId="77777777" w:rsidR="00BA31C4" w:rsidRPr="00E237E8" w:rsidRDefault="00BA31C4" w:rsidP="00BA31C4">
      <w:pPr>
        <w:rPr>
          <w:rStyle w:val="Strong"/>
        </w:rPr>
        <w:sectPr w:rsidR="00BA31C4" w:rsidRPr="00E237E8" w:rsidSect="00AC4859">
          <w:headerReference w:type="default" r:id="rId24"/>
          <w:pgSz w:w="12240" w:h="15840" w:code="1"/>
          <w:pgMar w:top="2160" w:right="1080" w:bottom="720" w:left="1080" w:header="648" w:footer="432" w:gutter="0"/>
          <w:cols w:space="708"/>
          <w:docGrid w:linePitch="360"/>
        </w:sectPr>
      </w:pPr>
    </w:p>
    <w:bookmarkStart w:id="4" w:name="_Toc33733928" w:displacedByCustomXml="next"/>
    <w:sdt>
      <w:sdtPr>
        <w:rPr>
          <w:b w:val="0"/>
          <w:bCs/>
        </w:rPr>
        <w:id w:val="66389980"/>
        <w:placeholder>
          <w:docPart w:val="F4C7D49C2CAA426D885EE4DAB886A1F2"/>
        </w:placeholder>
        <w:temporary/>
        <w:showingPlcHdr/>
        <w15:appearance w15:val="hidden"/>
      </w:sdtPr>
      <w:sdtEndPr>
        <w:rPr>
          <w:b/>
          <w:bCs w:val="0"/>
        </w:rPr>
      </w:sdtEndPr>
      <w:sdtContent>
        <w:p w14:paraId="286FFE09" w14:textId="77777777" w:rsidR="00BA31C4" w:rsidRPr="00E237E8" w:rsidRDefault="00347AF5" w:rsidP="00BA31C4">
          <w:pPr>
            <w:pStyle w:val="Heading1"/>
            <w:numPr>
              <w:ilvl w:val="0"/>
              <w:numId w:val="18"/>
            </w:numPr>
            <w:ind w:left="0" w:firstLine="0"/>
          </w:pPr>
          <w:r w:rsidRPr="00E237E8">
            <w:t>Company Overview</w:t>
          </w:r>
        </w:p>
      </w:sdtContent>
    </w:sdt>
    <w:bookmarkEnd w:id="4" w:displacedByCustomXml="prev"/>
    <w:sdt>
      <w:sdtPr>
        <w:id w:val="49891511"/>
        <w:placeholder>
          <w:docPart w:val="B47841A427A447CD900C13F702DA72AD"/>
        </w:placeholder>
        <w:temporary/>
        <w:showingPlcHdr/>
        <w15:appearance w15:val="hidden"/>
      </w:sdtPr>
      <w:sdtContent>
        <w:p w14:paraId="6B7165ED" w14:textId="77777777" w:rsidR="00003408" w:rsidRPr="00E237E8" w:rsidRDefault="00003408" w:rsidP="00003408">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14:paraId="786019F3" w14:textId="77777777" w:rsidR="00BA31C4" w:rsidRPr="00E237E8" w:rsidRDefault="00003408" w:rsidP="00003408">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sdtContent>
    </w:sdt>
    <w:p w14:paraId="19D06C00" w14:textId="77777777" w:rsidR="00BA31C4" w:rsidRPr="00E237E8" w:rsidRDefault="009E7EA5" w:rsidP="00BA31C4">
      <w:pPr>
        <w:pStyle w:val="ListBullet"/>
      </w:pPr>
      <w:sdt>
        <w:sdtPr>
          <w:rPr>
            <w:rStyle w:val="Bold"/>
          </w:rPr>
          <w:id w:val="-379559644"/>
          <w:placeholder>
            <w:docPart w:val="21A9B06586484A54B6981C6C21AB1C90"/>
          </w:placeholder>
          <w:temporary/>
          <w:showingPlcHdr/>
          <w15:appearance w15:val="hidden"/>
        </w:sdtPr>
        <w:sdtContent>
          <w:r w:rsidR="00D27AF8" w:rsidRPr="00E237E8">
            <w:rPr>
              <w:rStyle w:val="Bold"/>
            </w:rPr>
            <w:t>Company summary:</w:t>
          </w:r>
        </w:sdtContent>
      </w:sdt>
      <w:r w:rsidR="00BA31C4" w:rsidRPr="00E237E8">
        <w:rPr>
          <w:rStyle w:val="Bold"/>
        </w:rPr>
        <w:t xml:space="preserve"> </w:t>
      </w:r>
      <w:sdt>
        <w:sdtPr>
          <w:id w:val="-330916353"/>
          <w:placeholder>
            <w:docPart w:val="5FCC9BCAC6014E99928C90B5854571A1"/>
          </w:placeholder>
          <w:temporary/>
          <w:showingPlcHdr/>
          <w15:appearance w15:val="hidden"/>
        </w:sdtPr>
        <w:sdtContent>
          <w:r w:rsidR="00003408"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sdtContent>
      </w:sdt>
    </w:p>
    <w:p w14:paraId="6BCC050E" w14:textId="77777777" w:rsidR="00D27AF8" w:rsidRPr="00E237E8" w:rsidRDefault="009E7EA5" w:rsidP="00D27AF8">
      <w:pPr>
        <w:pStyle w:val="ListBullet"/>
      </w:pPr>
      <w:sdt>
        <w:sdtPr>
          <w:rPr>
            <w:rStyle w:val="Bold"/>
          </w:rPr>
          <w:id w:val="1901166703"/>
          <w:placeholder>
            <w:docPart w:val="B315EEBF74C94E96986CD217CE960F20"/>
          </w:placeholder>
          <w:temporary/>
          <w:showingPlcHdr/>
          <w15:appearance w15:val="hidden"/>
        </w:sdtPr>
        <w:sdtContent>
          <w:r w:rsidR="00D27AF8" w:rsidRPr="00E237E8">
            <w:rPr>
              <w:rStyle w:val="Bold"/>
            </w:rPr>
            <w:t>Mission statement:</w:t>
          </w:r>
        </w:sdtContent>
      </w:sdt>
      <w:r w:rsidR="00D27AF8" w:rsidRPr="00E237E8">
        <w:rPr>
          <w:rStyle w:val="Bold"/>
        </w:rPr>
        <w:t xml:space="preserve"> </w:t>
      </w:r>
      <w:sdt>
        <w:sdtPr>
          <w:id w:val="2004159970"/>
          <w:placeholder>
            <w:docPart w:val="8146AEDE3FEC4E8984E9C87E1DF94DC0"/>
          </w:placeholder>
          <w:temporary/>
          <w:showingPlcHdr/>
          <w15:appearance w15:val="hidden"/>
        </w:sdtPr>
        <w:sdtContent>
          <w:r w:rsidR="00003408" w:rsidRPr="00E237E8">
            <w:t>This is a concise statement on the guiding principles of the company and what the company aims to do for customers, employees, owners, and other stakeholders.</w:t>
          </w:r>
        </w:sdtContent>
      </w:sdt>
    </w:p>
    <w:p w14:paraId="0CEAC7C0" w14:textId="77777777" w:rsidR="00D27AF8" w:rsidRPr="00E237E8" w:rsidRDefault="009E7EA5" w:rsidP="00D27AF8">
      <w:pPr>
        <w:pStyle w:val="ListBullet"/>
      </w:pPr>
      <w:sdt>
        <w:sdtPr>
          <w:rPr>
            <w:rStyle w:val="Bold"/>
          </w:rPr>
          <w:id w:val="1360554413"/>
          <w:placeholder>
            <w:docPart w:val="B45C0F1723D74EE8A6156742F945CBA8"/>
          </w:placeholder>
          <w:temporary/>
          <w:showingPlcHdr/>
          <w15:appearance w15:val="hidden"/>
        </w:sdtPr>
        <w:sdtContent>
          <w:r w:rsidR="00D27AF8" w:rsidRPr="00E237E8">
            <w:rPr>
              <w:rStyle w:val="Bold"/>
            </w:rPr>
            <w:t>Company history:</w:t>
          </w:r>
        </w:sdtContent>
      </w:sdt>
      <w:r w:rsidR="00D27AF8" w:rsidRPr="00E237E8">
        <w:rPr>
          <w:rStyle w:val="Bold"/>
        </w:rPr>
        <w:t xml:space="preserve"> </w:t>
      </w:r>
      <w:sdt>
        <w:sdtPr>
          <w:id w:val="1958296001"/>
          <w:placeholder>
            <w:docPart w:val="7D4CE1BCB5474800B691AC25E7E25ED9"/>
          </w:placeholder>
          <w:temporary/>
          <w:showingPlcHdr/>
          <w15:appearance w15:val="hidden"/>
        </w:sdtPr>
        <w:sdtContent>
          <w:r w:rsidR="00003408"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sdtContent>
      </w:sdt>
    </w:p>
    <w:p w14:paraId="25FDC653" w14:textId="77777777" w:rsidR="00D27AF8" w:rsidRPr="00E237E8" w:rsidRDefault="009E7EA5" w:rsidP="00D27AF8">
      <w:pPr>
        <w:pStyle w:val="ListBullet"/>
      </w:pPr>
      <w:sdt>
        <w:sdtPr>
          <w:rPr>
            <w:rStyle w:val="Bold"/>
          </w:rPr>
          <w:id w:val="1120350280"/>
          <w:placeholder>
            <w:docPart w:val="C074331547594E8C9461FFB7CB1EE8C3"/>
          </w:placeholder>
          <w:temporary/>
          <w:showingPlcHdr/>
          <w15:appearance w15:val="hidden"/>
        </w:sdtPr>
        <w:sdtContent>
          <w:r w:rsidR="00D27AF8" w:rsidRPr="00E237E8">
            <w:rPr>
              <w:rStyle w:val="Bold"/>
            </w:rPr>
            <w:t>Markets and services:</w:t>
          </w:r>
        </w:sdtContent>
      </w:sdt>
      <w:r w:rsidR="00D27AF8" w:rsidRPr="00E237E8">
        <w:rPr>
          <w:rStyle w:val="Bold"/>
        </w:rPr>
        <w:t xml:space="preserve"> </w:t>
      </w:r>
      <w:sdt>
        <w:sdtPr>
          <w:id w:val="-1819880645"/>
          <w:placeholder>
            <w:docPart w:val="171409D8A174492E9AF27F0A8888AA12"/>
          </w:placeholder>
          <w:temporary/>
          <w:showingPlcHdr/>
          <w15:appearance w15:val="hidden"/>
        </w:sdtPr>
        <w:sdtContent>
          <w:r w:rsidR="00003408"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sdtContent>
      </w:sdt>
    </w:p>
    <w:p w14:paraId="13AE3320" w14:textId="77777777" w:rsidR="00D27AF8" w:rsidRPr="00E237E8" w:rsidRDefault="009E7EA5" w:rsidP="00D27AF8">
      <w:pPr>
        <w:pStyle w:val="ListBullet"/>
      </w:pPr>
      <w:sdt>
        <w:sdtPr>
          <w:rPr>
            <w:rStyle w:val="Bold"/>
          </w:rPr>
          <w:id w:val="1967465054"/>
          <w:placeholder>
            <w:docPart w:val="DCE1D84B282E4CA7B42F52CA62FB173B"/>
          </w:placeholder>
          <w:temporary/>
          <w:showingPlcHdr/>
          <w15:appearance w15:val="hidden"/>
        </w:sdtPr>
        <w:sdtContent>
          <w:r w:rsidR="00D27AF8" w:rsidRPr="00E237E8">
            <w:rPr>
              <w:rStyle w:val="Bold"/>
            </w:rPr>
            <w:t>Operational structure:</w:t>
          </w:r>
        </w:sdtContent>
      </w:sdt>
      <w:r w:rsidR="00D27AF8" w:rsidRPr="00E237E8">
        <w:rPr>
          <w:rStyle w:val="Bold"/>
        </w:rPr>
        <w:t xml:space="preserve"> </w:t>
      </w:r>
      <w:sdt>
        <w:sdtPr>
          <w:id w:val="-1327047686"/>
          <w:placeholder>
            <w:docPart w:val="747539526D3E49BAAA82AAC20842FD63"/>
          </w:placeholder>
          <w:temporary/>
          <w:showingPlcHdr/>
          <w15:appearance w15:val="hidden"/>
        </w:sdtPr>
        <w:sdtContent>
          <w:r w:rsidR="00003408" w:rsidRPr="00E237E8">
            <w:t>This describes the operational details of the business. List any potential employees needed on the payroll to make the business run.</w:t>
          </w:r>
        </w:sdtContent>
      </w:sdt>
    </w:p>
    <w:p w14:paraId="1CEC055B" w14:textId="77777777" w:rsidR="00D27AF8" w:rsidRPr="00E237E8" w:rsidRDefault="009E7EA5" w:rsidP="00D27AF8">
      <w:pPr>
        <w:pStyle w:val="ListBullet"/>
      </w:pPr>
      <w:sdt>
        <w:sdtPr>
          <w:rPr>
            <w:rStyle w:val="Bold"/>
          </w:rPr>
          <w:id w:val="368735481"/>
          <w:placeholder>
            <w:docPart w:val="E7A4108D36254892B513E0507C106C74"/>
          </w:placeholder>
          <w:temporary/>
          <w:showingPlcHdr/>
          <w15:appearance w15:val="hidden"/>
        </w:sdtPr>
        <w:sdtContent>
          <w:r w:rsidR="00D27AF8" w:rsidRPr="00E237E8">
            <w:rPr>
              <w:rStyle w:val="Bold"/>
            </w:rPr>
            <w:t>Financial goals:</w:t>
          </w:r>
        </w:sdtContent>
      </w:sdt>
      <w:r w:rsidR="00D27AF8" w:rsidRPr="00E237E8">
        <w:rPr>
          <w:rStyle w:val="Bold"/>
        </w:rPr>
        <w:t xml:space="preserve"> </w:t>
      </w:r>
      <w:sdt>
        <w:sdtPr>
          <w:id w:val="-572279237"/>
          <w:placeholder>
            <w:docPart w:val="450B99DC728A4FDA840AE0E123D1C847"/>
          </w:placeholder>
          <w:temporary/>
          <w:showingPlcHdr/>
          <w15:appearance w15:val="hidden"/>
        </w:sdtPr>
        <w:sdtContent>
          <w:r w:rsidR="00003408" w:rsidRPr="00E237E8">
            <w:t>This describes the start-up capital needed, projected revenue and profits, forecast, and budget of the business.</w:t>
          </w:r>
        </w:sdtContent>
      </w:sdt>
    </w:p>
    <w:p w14:paraId="2596266A" w14:textId="77777777" w:rsidR="00BA31C4" w:rsidRPr="00E237E8" w:rsidRDefault="00BA31C4" w:rsidP="0003123C"/>
    <w:p w14:paraId="0C4C6662" w14:textId="77777777" w:rsidR="00D27AF8" w:rsidRPr="00E237E8" w:rsidRDefault="00D27AF8" w:rsidP="0003123C">
      <w:pPr>
        <w:sectPr w:rsidR="00D27AF8" w:rsidRPr="00E237E8" w:rsidSect="00AC4859">
          <w:pgSz w:w="12240" w:h="15840" w:code="1"/>
          <w:pgMar w:top="2160" w:right="1080" w:bottom="720" w:left="1080" w:header="648" w:footer="432" w:gutter="0"/>
          <w:cols w:space="708"/>
          <w:docGrid w:linePitch="360"/>
        </w:sectPr>
      </w:pPr>
    </w:p>
    <w:bookmarkStart w:id="5" w:name="_Toc33733929" w:displacedByCustomXml="next"/>
    <w:sdt>
      <w:sdtPr>
        <w:id w:val="-697233062"/>
        <w:placeholder>
          <w:docPart w:val="FA3166633E6C44419B12619839F5101E"/>
        </w:placeholder>
        <w:temporary/>
        <w:showingPlcHdr/>
        <w15:appearance w15:val="hidden"/>
      </w:sdtPr>
      <w:sdtContent>
        <w:p w14:paraId="6A008814" w14:textId="77777777" w:rsidR="00D27AF8" w:rsidRPr="00E237E8" w:rsidRDefault="00347AF5" w:rsidP="0003123C">
          <w:pPr>
            <w:pStyle w:val="Heading1"/>
            <w:numPr>
              <w:ilvl w:val="0"/>
              <w:numId w:val="18"/>
            </w:numPr>
            <w:ind w:left="0" w:firstLine="0"/>
          </w:pPr>
          <w:r w:rsidRPr="00E237E8">
            <w:t>Business Description</w:t>
          </w:r>
        </w:p>
      </w:sdtContent>
    </w:sdt>
    <w:bookmarkEnd w:id="5" w:displacedByCustomXml="prev"/>
    <w:sdt>
      <w:sdtPr>
        <w:id w:val="-1291896682"/>
        <w:placeholder>
          <w:docPart w:val="E760F2D0BE0C4BBE921CAE00C65373E5"/>
        </w:placeholder>
        <w:temporary/>
        <w:showingPlcHdr/>
        <w15:appearance w15:val="hidden"/>
      </w:sdtPr>
      <w:sdtContent>
        <w:p w14:paraId="3171563C" w14:textId="77777777" w:rsidR="00003408" w:rsidRPr="00E237E8" w:rsidRDefault="00003408" w:rsidP="00003408">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14:paraId="64061602" w14:textId="77777777" w:rsidR="00003408" w:rsidRPr="00E237E8" w:rsidRDefault="00003408" w:rsidP="00003408">
          <w:r w:rsidRPr="00E237E8">
            <w:t xml:space="preserve">After framing the opportunity, describe the service in detail and how it is the solution the business offers, how it solves that problem, and what benefits customers will receive.  </w:t>
          </w:r>
        </w:p>
        <w:p w14:paraId="58873F3D" w14:textId="77777777" w:rsidR="00003408" w:rsidRPr="00E237E8" w:rsidRDefault="00003408" w:rsidP="00003408">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14:paraId="5791F24E" w14:textId="77777777" w:rsidR="00D27AF8" w:rsidRPr="00E237E8" w:rsidRDefault="00003408" w:rsidP="00003408">
          <w:r w:rsidRPr="00E237E8">
            <w:t>Depending on the type of business, the following sections may or may not be necessary. Only include relevant sections and remove everything else.</w:t>
          </w:r>
        </w:p>
      </w:sdtContent>
    </w:sdt>
    <w:p w14:paraId="150990CD" w14:textId="77777777" w:rsidR="00D27AF8" w:rsidRPr="00E237E8" w:rsidRDefault="009E7EA5" w:rsidP="00D27AF8">
      <w:pPr>
        <w:pStyle w:val="ListBullet"/>
      </w:pPr>
      <w:sdt>
        <w:sdtPr>
          <w:rPr>
            <w:rStyle w:val="Bold"/>
          </w:rPr>
          <w:id w:val="-960498426"/>
          <w:placeholder>
            <w:docPart w:val="0EF3E80E6DC8471ABE13AFD16CB70F56"/>
          </w:placeholder>
          <w:temporary/>
          <w:showingPlcHdr/>
          <w15:appearance w15:val="hidden"/>
        </w:sdtPr>
        <w:sdtContent>
          <w:r w:rsidR="00D27AF8" w:rsidRPr="00E237E8">
            <w:rPr>
              <w:rStyle w:val="Bold"/>
            </w:rPr>
            <w:t>Opportunity:</w:t>
          </w:r>
        </w:sdtContent>
      </w:sdt>
      <w:r w:rsidR="00D27AF8" w:rsidRPr="00E237E8">
        <w:rPr>
          <w:rStyle w:val="Bold"/>
        </w:rPr>
        <w:t xml:space="preserve"> </w:t>
      </w:r>
      <w:sdt>
        <w:sdtPr>
          <w:id w:val="-219983650"/>
          <w:placeholder>
            <w:docPart w:val="C6C6DBACBDC146EF9A827FDCF59E7D93"/>
          </w:placeholder>
          <w:temporary/>
          <w:showingPlcHdr/>
          <w15:appearance w15:val="hidden"/>
        </w:sdtPr>
        <w:sdtContent>
          <w:r w:rsidR="00003408"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14:paraId="2B04C29E" w14:textId="77777777" w:rsidR="00D27AF8" w:rsidRPr="00E237E8" w:rsidRDefault="009E7EA5" w:rsidP="00D27AF8">
      <w:pPr>
        <w:pStyle w:val="ListBullet"/>
      </w:pPr>
      <w:sdt>
        <w:sdtPr>
          <w:rPr>
            <w:rStyle w:val="Bold"/>
          </w:rPr>
          <w:id w:val="2032450814"/>
          <w:placeholder>
            <w:docPart w:val="8FEDA034594A478F8B79951A2CE1A9D1"/>
          </w:placeholder>
          <w:temporary/>
          <w:showingPlcHdr/>
          <w15:appearance w15:val="hidden"/>
        </w:sdtPr>
        <w:sdtContent>
          <w:r w:rsidR="00D27AF8" w:rsidRPr="00E237E8">
            <w:rPr>
              <w:rStyle w:val="Bold"/>
            </w:rPr>
            <w:t>Product overview:</w:t>
          </w:r>
        </w:sdtContent>
      </w:sdt>
      <w:r w:rsidR="00D27AF8" w:rsidRPr="00E237E8">
        <w:rPr>
          <w:rStyle w:val="Bold"/>
        </w:rPr>
        <w:t xml:space="preserve"> </w:t>
      </w:r>
      <w:sdt>
        <w:sdtPr>
          <w:id w:val="-1520392489"/>
          <w:placeholder>
            <w:docPart w:val="C20F15AA245D484D8221B32C773AD47B"/>
          </w:placeholder>
          <w:temporary/>
          <w:showingPlcHdr/>
          <w15:appearance w15:val="hidden"/>
        </w:sdtPr>
        <w:sdtEndPr>
          <w:rPr>
            <w:rStyle w:val="Bold"/>
            <w:b/>
            <w:bCs/>
          </w:rPr>
        </w:sdtEndPr>
        <w:sdtContent>
          <w:r w:rsidR="00003408" w:rsidRPr="00E237E8">
            <w:t>Describe the service offerings of the business in as much detail as possible. If it is effective to include pictures, this would be a good place to place them.</w:t>
          </w:r>
        </w:sdtContent>
      </w:sdt>
    </w:p>
    <w:p w14:paraId="70AAFF70" w14:textId="77777777" w:rsidR="00D27AF8" w:rsidRPr="00E237E8" w:rsidRDefault="009E7EA5" w:rsidP="00D27AF8">
      <w:pPr>
        <w:pStyle w:val="ListBullet"/>
      </w:pPr>
      <w:sdt>
        <w:sdtPr>
          <w:rPr>
            <w:rStyle w:val="Bold"/>
          </w:rPr>
          <w:id w:val="-1328973182"/>
          <w:placeholder>
            <w:docPart w:val="1931D6CBCB49405EA42965B4926AE2D0"/>
          </w:placeholder>
          <w:temporary/>
          <w:showingPlcHdr/>
          <w15:appearance w15:val="hidden"/>
        </w:sdtPr>
        <w:sdtContent>
          <w:r w:rsidR="00DE65A2" w:rsidRPr="00E237E8">
            <w:rPr>
              <w:rStyle w:val="Bold"/>
            </w:rPr>
            <w:t>Key participants:</w:t>
          </w:r>
        </w:sdtContent>
      </w:sdt>
      <w:r w:rsidR="00DE65A2" w:rsidRPr="00E237E8">
        <w:t xml:space="preserve"> </w:t>
      </w:r>
      <w:sdt>
        <w:sdtPr>
          <w:id w:val="244537759"/>
          <w:placeholder>
            <w:docPart w:val="D408BCD1A4EF4DD5B7EAC3E8AD37668E"/>
          </w:placeholder>
          <w:temporary/>
          <w:showingPlcHdr/>
          <w15:appearance w15:val="hidden"/>
        </w:sdtPr>
        <w:sdtContent>
          <w:r w:rsidR="00003408"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14:paraId="6B1655EF" w14:textId="77777777" w:rsidR="00D27AF8" w:rsidRPr="00E237E8" w:rsidRDefault="009E7EA5" w:rsidP="00D27AF8">
      <w:pPr>
        <w:pStyle w:val="ListBullet"/>
      </w:pPr>
      <w:sdt>
        <w:sdtPr>
          <w:rPr>
            <w:rStyle w:val="Bold"/>
          </w:rPr>
          <w:id w:val="-54866750"/>
          <w:placeholder>
            <w:docPart w:val="CF43B63721834E2FBBC469F9C2F05C15"/>
          </w:placeholder>
          <w:temporary/>
          <w:showingPlcHdr/>
          <w15:appearance w15:val="hidden"/>
        </w:sdtPr>
        <w:sdtContent>
          <w:r w:rsidR="00E53724" w:rsidRPr="00E237E8">
            <w:rPr>
              <w:rStyle w:val="Bold"/>
            </w:rPr>
            <w:t>Pricing:</w:t>
          </w:r>
        </w:sdtContent>
      </w:sdt>
      <w:r w:rsidR="00D27AF8" w:rsidRPr="00E237E8">
        <w:rPr>
          <w:rStyle w:val="Bold"/>
        </w:rPr>
        <w:t xml:space="preserve"> </w:t>
      </w:r>
      <w:sdt>
        <w:sdtPr>
          <w:id w:val="-1843236117"/>
          <w:placeholder>
            <w:docPart w:val="F877829FC38540ED93C0BA46398F6CD8"/>
          </w:placeholder>
          <w:temporary/>
          <w:showingPlcHdr/>
          <w15:appearance w15:val="hidden"/>
        </w:sdtPr>
        <w:sdtEndPr>
          <w:rPr>
            <w:rStyle w:val="Bold"/>
            <w:b/>
            <w:bCs/>
          </w:rPr>
        </w:sdtEndPr>
        <w:sdtContent>
          <w:r w:rsidR="00003408"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sdtContent>
      </w:sdt>
    </w:p>
    <w:sdt>
      <w:sdtPr>
        <w:id w:val="-2033412308"/>
        <w:placeholder>
          <w:docPart w:val="DBDBB5BC95F5445DB4AA0C0ED69F6F12"/>
        </w:placeholder>
        <w:temporary/>
        <w:showingPlcHdr/>
        <w15:appearance w15:val="hidden"/>
      </w:sdtPr>
      <w:sdtContent>
        <w:p w14:paraId="52EBA18B" w14:textId="77777777" w:rsidR="00D27AF8" w:rsidRPr="00E237E8" w:rsidRDefault="00003408" w:rsidP="00D27AF8">
          <w:pPr>
            <w:pStyle w:val="ListBullet2"/>
          </w:pPr>
          <w:r w:rsidRPr="00E237E8">
            <w:t xml:space="preserve">Note the difference between working hours and billable hours. All working hours are not billable. If the business has employees with differing skill levels (for example, in a law </w:t>
          </w:r>
          <w:r w:rsidRPr="00E237E8">
            <w:lastRenderedPageBreak/>
            <w:t>practice, there are associates, paralegals, lawyers, partners, etc.), indicate the various billing rates.</w:t>
          </w:r>
        </w:p>
      </w:sdtContent>
    </w:sdt>
    <w:sdt>
      <w:sdtPr>
        <w:id w:val="-750426366"/>
        <w:placeholder>
          <w:docPart w:val="4211E599894B4552BAD383B4C0A3F759"/>
        </w:placeholder>
        <w:temporary/>
        <w:showingPlcHdr/>
        <w15:appearance w15:val="hidden"/>
      </w:sdtPr>
      <w:sdtContent>
        <w:p w14:paraId="34A124BE" w14:textId="77777777" w:rsidR="00D27AF8" w:rsidRPr="00E237E8" w:rsidRDefault="00003408" w:rsidP="00D27AF8">
          <w:pPr>
            <w:pStyle w:val="ListBullet2"/>
          </w:pPr>
          <w:r w:rsidRPr="00E237E8">
            <w:t>Communicate rates clearly to clients and customers. If there are potential additional fees which will be passed on to clients or customers, define and establish them up front.</w:t>
          </w:r>
        </w:p>
      </w:sdtContent>
    </w:sdt>
    <w:p w14:paraId="250B5F4C" w14:textId="77777777" w:rsidR="00D27AF8" w:rsidRPr="00E237E8" w:rsidRDefault="00D27AF8" w:rsidP="00D27AF8"/>
    <w:p w14:paraId="4053AB05" w14:textId="77777777" w:rsidR="00D27AF8" w:rsidRPr="00E237E8" w:rsidRDefault="00D27AF8" w:rsidP="00D27AF8">
      <w:pPr>
        <w:sectPr w:rsidR="00D27AF8" w:rsidRPr="00E237E8" w:rsidSect="00AC4859">
          <w:pgSz w:w="12240" w:h="15840" w:code="1"/>
          <w:pgMar w:top="2160" w:right="1080" w:bottom="720" w:left="1080" w:header="648" w:footer="432" w:gutter="0"/>
          <w:cols w:space="708"/>
          <w:docGrid w:linePitch="360"/>
        </w:sectPr>
      </w:pPr>
    </w:p>
    <w:bookmarkStart w:id="6" w:name="_Toc33733930" w:displacedByCustomXml="next"/>
    <w:sdt>
      <w:sdtPr>
        <w:id w:val="1182855387"/>
        <w:placeholder>
          <w:docPart w:val="A86870FA313F46AD9BEAB8327FAA7D48"/>
        </w:placeholder>
        <w:temporary/>
        <w:showingPlcHdr/>
        <w15:appearance w15:val="hidden"/>
      </w:sdtPr>
      <w:sdtContent>
        <w:p w14:paraId="64D4B26F" w14:textId="77777777" w:rsidR="00D27AF8" w:rsidRPr="00E237E8" w:rsidRDefault="00347AF5" w:rsidP="00E53724">
          <w:pPr>
            <w:pStyle w:val="Heading1"/>
            <w:numPr>
              <w:ilvl w:val="0"/>
              <w:numId w:val="18"/>
            </w:numPr>
            <w:ind w:left="0" w:firstLine="0"/>
          </w:pPr>
          <w:r w:rsidRPr="00E237E8">
            <w:t>Market Analysis</w:t>
          </w:r>
        </w:p>
      </w:sdtContent>
    </w:sdt>
    <w:bookmarkEnd w:id="6" w:displacedByCustomXml="prev"/>
    <w:sdt>
      <w:sdtPr>
        <w:id w:val="1464543926"/>
        <w:placeholder>
          <w:docPart w:val="5FD84596BD6B456AAEEFBDB058C4C145"/>
        </w:placeholder>
        <w:temporary/>
        <w:showingPlcHdr/>
        <w15:appearance w15:val="hidden"/>
      </w:sdtPr>
      <w:sdtContent>
        <w:p w14:paraId="4ECE4170" w14:textId="77777777" w:rsidR="00A41799" w:rsidRPr="00E237E8" w:rsidRDefault="00A41799" w:rsidP="00A41799">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14:paraId="59B13BDB" w14:textId="77777777" w:rsidR="00A41799" w:rsidRPr="00E237E8" w:rsidRDefault="00A41799" w:rsidP="00A41799">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14:paraId="7F52160C" w14:textId="77777777" w:rsidR="00A41799" w:rsidRPr="00E237E8" w:rsidRDefault="00A41799" w:rsidP="00A41799">
          <w:r w:rsidRPr="00E237E8">
            <w:t xml:space="preserve">This section may also include a Strengths, Weaknesses, Opportunities, and Threats (SWOT) Analysis as necessary, to better assess the business’ position against the competition. </w:t>
          </w:r>
        </w:p>
        <w:p w14:paraId="0B24D43B" w14:textId="77777777" w:rsidR="00D27AF8" w:rsidRPr="00E237E8" w:rsidRDefault="00A41799" w:rsidP="00A41799">
          <w:r w:rsidRPr="00E237E8">
            <w:t>Depending on the type of business, the following sections may or may not be necessary. Only include what is need and remove everything else.</w:t>
          </w:r>
        </w:p>
      </w:sdtContent>
    </w:sdt>
    <w:p w14:paraId="1EEE974E" w14:textId="77777777" w:rsidR="00D27AF8" w:rsidRPr="00E237E8" w:rsidRDefault="009E7EA5" w:rsidP="00D27AF8">
      <w:pPr>
        <w:pStyle w:val="ListBullet"/>
      </w:pPr>
      <w:sdt>
        <w:sdtPr>
          <w:rPr>
            <w:rStyle w:val="Bold"/>
          </w:rPr>
          <w:id w:val="503940699"/>
          <w:placeholder>
            <w:docPart w:val="BBA5D79CCE0B469BA548A3FAA84D9DE9"/>
          </w:placeholder>
          <w:temporary/>
          <w:showingPlcHdr/>
          <w15:appearance w15:val="hidden"/>
        </w:sdtPr>
        <w:sdtContent>
          <w:r w:rsidR="003E78A7" w:rsidRPr="00E237E8">
            <w:rPr>
              <w:rStyle w:val="Bold"/>
            </w:rPr>
            <w:t>Industry type:</w:t>
          </w:r>
        </w:sdtContent>
      </w:sdt>
      <w:r w:rsidR="00E53724" w:rsidRPr="00E237E8">
        <w:t xml:space="preserve"> </w:t>
      </w:r>
      <w:sdt>
        <w:sdtPr>
          <w:id w:val="1796175537"/>
          <w:placeholder>
            <w:docPart w:val="929BA02D48AA4BEBB2504AE182BE8366"/>
          </w:placeholder>
          <w:temporary/>
          <w:showingPlcHdr/>
          <w15:appearance w15:val="hidden"/>
        </w:sdtPr>
        <w:sdtContent>
          <w:r w:rsidR="00A41799"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sdtContent>
      </w:sdt>
    </w:p>
    <w:p w14:paraId="422F43D5" w14:textId="77777777" w:rsidR="00E53724" w:rsidRPr="00E237E8" w:rsidRDefault="009E7EA5" w:rsidP="00E53724">
      <w:pPr>
        <w:pStyle w:val="ListBullet"/>
      </w:pPr>
      <w:sdt>
        <w:sdtPr>
          <w:rPr>
            <w:rStyle w:val="Bold"/>
          </w:rPr>
          <w:id w:val="280686727"/>
          <w:placeholder>
            <w:docPart w:val="CA10EE8A634641B5B55C2BE0C1CBDFE6"/>
          </w:placeholder>
          <w:temporary/>
          <w:showingPlcHdr/>
          <w15:appearance w15:val="hidden"/>
        </w:sdtPr>
        <w:sdtContent>
          <w:r w:rsidR="003E78A7" w:rsidRPr="00E237E8">
            <w:rPr>
              <w:rStyle w:val="Bold"/>
            </w:rPr>
            <w:t>Market segmentation:</w:t>
          </w:r>
        </w:sdtContent>
      </w:sdt>
      <w:r w:rsidR="00E53724" w:rsidRPr="00E237E8">
        <w:rPr>
          <w:rStyle w:val="Bold"/>
        </w:rPr>
        <w:t xml:space="preserve"> </w:t>
      </w:r>
      <w:sdt>
        <w:sdtPr>
          <w:id w:val="-627160770"/>
          <w:placeholder>
            <w:docPart w:val="D0CFC34CFDF244D582FAB97D829AFE74"/>
          </w:placeholder>
          <w:temporary/>
          <w:showingPlcHdr/>
          <w15:appearance w15:val="hidden"/>
        </w:sdtPr>
        <w:sdtContent>
          <w:r w:rsidR="00A41799"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sdtContent>
      </w:sdt>
    </w:p>
    <w:p w14:paraId="2A4A1A92" w14:textId="77777777" w:rsidR="00E53724" w:rsidRPr="00E237E8" w:rsidRDefault="009E7EA5" w:rsidP="00E53724">
      <w:pPr>
        <w:pStyle w:val="ListBullet"/>
      </w:pPr>
      <w:sdt>
        <w:sdtPr>
          <w:rPr>
            <w:rStyle w:val="Bold"/>
          </w:rPr>
          <w:id w:val="-512770232"/>
          <w:placeholder>
            <w:docPart w:val="04F49F7A8FDE4B63ACAEE747F43A17ED"/>
          </w:placeholder>
          <w:temporary/>
          <w:showingPlcHdr/>
          <w15:appearance w15:val="hidden"/>
        </w:sdtPr>
        <w:sdtContent>
          <w:r w:rsidR="003E78A7" w:rsidRPr="00E237E8">
            <w:rPr>
              <w:rStyle w:val="Bold"/>
            </w:rPr>
            <w:t>Competition:</w:t>
          </w:r>
        </w:sdtContent>
      </w:sdt>
      <w:r w:rsidR="00E53724" w:rsidRPr="00E237E8">
        <w:t xml:space="preserve"> </w:t>
      </w:r>
      <w:sdt>
        <w:sdtPr>
          <w:id w:val="-2094616854"/>
          <w:placeholder>
            <w:docPart w:val="C51EC029B9694C9684C1809E08DF5FDC"/>
          </w:placeholder>
          <w:temporary/>
          <w:showingPlcHdr/>
          <w15:appearance w15:val="hidden"/>
        </w:sdtPr>
        <w:sdtContent>
          <w:r w:rsidR="00A41799" w:rsidRPr="00E237E8">
            <w:t xml:space="preserve">All businesses compete in one way or another. It may be with specific, direct competitors or it may be with the way customers have been doing things for a long time. When identifying the competition, identify who else is providing services to solve the same </w:t>
          </w:r>
          <w:r w:rsidR="00A41799" w:rsidRPr="00E237E8">
            <w:lastRenderedPageBreak/>
            <w:t>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sdtContent>
      </w:sdt>
    </w:p>
    <w:p w14:paraId="77EA24DC" w14:textId="77777777" w:rsidR="00E53724" w:rsidRPr="00E237E8" w:rsidRDefault="009E7EA5" w:rsidP="00E53724">
      <w:pPr>
        <w:pStyle w:val="ListBullet"/>
      </w:pPr>
      <w:sdt>
        <w:sdtPr>
          <w:rPr>
            <w:rStyle w:val="Bold"/>
          </w:rPr>
          <w:id w:val="1557357805"/>
          <w:placeholder>
            <w:docPart w:val="846D71D3DC1D4AFC98FA48A56ECA0985"/>
          </w:placeholder>
          <w:temporary/>
          <w:showingPlcHdr/>
          <w15:appearance w15:val="hidden"/>
        </w:sdtPr>
        <w:sdtContent>
          <w:r w:rsidR="003E78A7" w:rsidRPr="00E237E8">
            <w:rPr>
              <w:rStyle w:val="Bold"/>
            </w:rPr>
            <w:t>SWOT analysis:</w:t>
          </w:r>
        </w:sdtContent>
      </w:sdt>
      <w:r w:rsidR="00E53724" w:rsidRPr="00E237E8">
        <w:rPr>
          <w:rStyle w:val="Bold"/>
        </w:rPr>
        <w:t xml:space="preserve"> </w:t>
      </w:r>
      <w:sdt>
        <w:sdtPr>
          <w:id w:val="855001879"/>
          <w:placeholder>
            <w:docPart w:val="5C51B51B2A45499EA98D659D140240A0"/>
          </w:placeholder>
          <w:temporary/>
          <w:showingPlcHdr/>
          <w15:appearance w15:val="hidden"/>
        </w:sdtPr>
        <w:sdtContent>
          <w:r w:rsidR="00A41799"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sdtContent>
      </w:sdt>
    </w:p>
    <w:p w14:paraId="6C94F33F" w14:textId="77777777" w:rsidR="003E78A7" w:rsidRPr="00E237E8" w:rsidRDefault="003E78A7"/>
    <w:tbl>
      <w:tblPr>
        <w:tblW w:w="10080" w:type="dxa"/>
        <w:tblLayout w:type="fixed"/>
        <w:tblCellMar>
          <w:left w:w="115" w:type="dxa"/>
          <w:right w:w="115" w:type="dxa"/>
        </w:tblCellMar>
        <w:tblLook w:val="0600" w:firstRow="0" w:lastRow="0" w:firstColumn="0" w:lastColumn="0" w:noHBand="1" w:noVBand="1"/>
      </w:tblPr>
      <w:tblGrid>
        <w:gridCol w:w="2592"/>
        <w:gridCol w:w="4896"/>
        <w:gridCol w:w="2592"/>
      </w:tblGrid>
      <w:tr w:rsidR="003E78A7" w:rsidRPr="00E237E8" w14:paraId="0242063E" w14:textId="77777777" w:rsidTr="008965F6">
        <w:trPr>
          <w:trHeight w:val="2535"/>
        </w:trPr>
        <w:tc>
          <w:tcPr>
            <w:tcW w:w="2592" w:type="dxa"/>
          </w:tcPr>
          <w:sdt>
            <w:sdtPr>
              <w:id w:val="841667111"/>
              <w:placeholder>
                <w:docPart w:val="6F5F9CAD00EC4377B711EA493AA6097F"/>
              </w:placeholder>
              <w:temporary/>
              <w:showingPlcHdr/>
              <w15:appearance w15:val="hidden"/>
            </w:sdtPr>
            <w:sdtContent>
              <w:p w14:paraId="2944A44F" w14:textId="77777777" w:rsidR="003E78A7" w:rsidRPr="00E237E8" w:rsidRDefault="008965F6" w:rsidP="008965F6">
                <w:pPr>
                  <w:pStyle w:val="Graphheading1"/>
                </w:pPr>
                <w:r w:rsidRPr="00E237E8">
                  <w:t>STRENGTHS</w:t>
                </w:r>
              </w:p>
            </w:sdtContent>
          </w:sdt>
          <w:sdt>
            <w:sdtPr>
              <w:id w:val="-1984383332"/>
              <w:placeholder>
                <w:docPart w:val="CE38DF2C8F37402398B508FBFCEFA539"/>
              </w:placeholder>
              <w:temporary/>
              <w:showingPlcHdr/>
              <w15:appearance w15:val="hidden"/>
            </w:sdtPr>
            <w:sdtContent>
              <w:p w14:paraId="49603E3E" w14:textId="77777777" w:rsidR="008965F6" w:rsidRPr="00E237E8" w:rsidRDefault="008965F6" w:rsidP="008965F6">
                <w:pPr>
                  <w:pStyle w:val="Graphbullet"/>
                </w:pPr>
                <w:r w:rsidRPr="00E237E8">
                  <w:t>Advantage</w:t>
                </w:r>
              </w:p>
              <w:p w14:paraId="0C40BEAC" w14:textId="77777777" w:rsidR="008965F6" w:rsidRPr="00E237E8" w:rsidRDefault="008965F6" w:rsidP="008965F6">
                <w:pPr>
                  <w:pStyle w:val="Graphbullet"/>
                </w:pPr>
                <w:r w:rsidRPr="00E237E8">
                  <w:t>Capabilities</w:t>
                </w:r>
              </w:p>
              <w:p w14:paraId="2ADF8069" w14:textId="77777777" w:rsidR="008965F6" w:rsidRPr="00E237E8" w:rsidRDefault="008965F6" w:rsidP="008965F6">
                <w:pPr>
                  <w:pStyle w:val="Graphbullet"/>
                </w:pPr>
                <w:r w:rsidRPr="00E237E8">
                  <w:t>Assets, people</w:t>
                </w:r>
              </w:p>
              <w:p w14:paraId="5B4E1143" w14:textId="77777777" w:rsidR="008965F6" w:rsidRPr="00E237E8" w:rsidRDefault="008965F6" w:rsidP="008965F6">
                <w:pPr>
                  <w:pStyle w:val="Graphbullet"/>
                </w:pPr>
                <w:r w:rsidRPr="00E237E8">
                  <w:t>Experience</w:t>
                </w:r>
              </w:p>
              <w:p w14:paraId="5CF91E5D" w14:textId="77777777" w:rsidR="008965F6" w:rsidRPr="00E237E8" w:rsidRDefault="008965F6" w:rsidP="008965F6">
                <w:pPr>
                  <w:pStyle w:val="Graphbullet"/>
                </w:pPr>
                <w:r w:rsidRPr="00E237E8">
                  <w:t>Financial reserves</w:t>
                </w:r>
              </w:p>
              <w:p w14:paraId="5C0ECC9F" w14:textId="77777777" w:rsidR="008965F6" w:rsidRPr="00E237E8" w:rsidRDefault="008965F6" w:rsidP="008965F6">
                <w:pPr>
                  <w:pStyle w:val="Graphbullet"/>
                </w:pPr>
                <w:r w:rsidRPr="00E237E8">
                  <w:t>Value proposition</w:t>
                </w:r>
              </w:p>
              <w:p w14:paraId="3ECCCCC0" w14:textId="77777777" w:rsidR="008965F6" w:rsidRPr="00E237E8" w:rsidRDefault="008965F6" w:rsidP="008965F6">
                <w:pPr>
                  <w:pStyle w:val="Graphbullet"/>
                </w:pPr>
                <w:r w:rsidRPr="00E237E8">
                  <w:t>Price, value, quality</w:t>
                </w:r>
              </w:p>
            </w:sdtContent>
          </w:sdt>
        </w:tc>
        <w:tc>
          <w:tcPr>
            <w:tcW w:w="4896" w:type="dxa"/>
            <w:vMerge w:val="restart"/>
            <w:vAlign w:val="center"/>
          </w:tcPr>
          <w:p w14:paraId="51D7A52F" w14:textId="77777777" w:rsidR="003E78A7" w:rsidRPr="00E237E8" w:rsidRDefault="003E78A7" w:rsidP="008965F6">
            <w:pPr>
              <w:pStyle w:val="ListBullet"/>
              <w:numPr>
                <w:ilvl w:val="0"/>
                <w:numId w:val="0"/>
              </w:numPr>
              <w:jc w:val="center"/>
            </w:pPr>
            <w:r w:rsidRPr="00E237E8">
              <w:rPr>
                <w:noProof/>
                <w:lang w:val="en-ID" w:eastAsia="en-ID"/>
              </w:rPr>
              <w:drawing>
                <wp:inline distT="0" distB="0" distL="0" distR="0" wp14:anchorId="494AE049" wp14:editId="588B2111">
                  <wp:extent cx="3009900" cy="2968625"/>
                  <wp:effectExtent l="0" t="0" r="0" b="3175"/>
                  <wp:docPr id="194" name="Chart 194" descr="Pie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2592" w:type="dxa"/>
          </w:tcPr>
          <w:sdt>
            <w:sdtPr>
              <w:id w:val="-1737780101"/>
              <w:placeholder>
                <w:docPart w:val="1FAD5DA29BA1430F890BAB6D73367B80"/>
              </w:placeholder>
              <w:temporary/>
              <w:showingPlcHdr/>
              <w15:appearance w15:val="hidden"/>
            </w:sdtPr>
            <w:sdtContent>
              <w:p w14:paraId="58E8E832" w14:textId="77777777" w:rsidR="003E78A7" w:rsidRPr="00E237E8" w:rsidRDefault="008965F6" w:rsidP="008965F6">
                <w:pPr>
                  <w:pStyle w:val="Graphheading2"/>
                </w:pPr>
                <w:r w:rsidRPr="00E237E8">
                  <w:t>WEAKNESSES</w:t>
                </w:r>
              </w:p>
            </w:sdtContent>
          </w:sdt>
          <w:sdt>
            <w:sdtPr>
              <w:id w:val="-674113483"/>
              <w:placeholder>
                <w:docPart w:val="B3D95399B20E43E39B9BCA6230602838"/>
              </w:placeholder>
              <w:temporary/>
              <w:showingPlcHdr/>
              <w15:appearance w15:val="hidden"/>
            </w:sdtPr>
            <w:sdtContent>
              <w:p w14:paraId="7A20A41F" w14:textId="77777777" w:rsidR="008965F6" w:rsidRPr="00E237E8" w:rsidRDefault="008965F6" w:rsidP="008965F6">
                <w:pPr>
                  <w:pStyle w:val="Graphbullet2"/>
                </w:pPr>
                <w:r w:rsidRPr="00E237E8">
                  <w:t>Disadvantages</w:t>
                </w:r>
              </w:p>
              <w:p w14:paraId="514530EC" w14:textId="77777777" w:rsidR="008965F6" w:rsidRPr="00E237E8" w:rsidRDefault="008965F6" w:rsidP="008965F6">
                <w:pPr>
                  <w:pStyle w:val="Graphbullet2"/>
                </w:pPr>
                <w:r w:rsidRPr="00E237E8">
                  <w:t>Gap in capabilities</w:t>
                </w:r>
              </w:p>
              <w:p w14:paraId="6672AAB8" w14:textId="77777777" w:rsidR="008965F6" w:rsidRPr="00E237E8" w:rsidRDefault="008965F6" w:rsidP="008965F6">
                <w:pPr>
                  <w:pStyle w:val="Graphbullet2"/>
                </w:pPr>
                <w:r w:rsidRPr="00E237E8">
                  <w:t>Cash Flow</w:t>
                </w:r>
              </w:p>
              <w:p w14:paraId="580C3EA4" w14:textId="77777777" w:rsidR="008965F6" w:rsidRPr="00E237E8" w:rsidRDefault="008965F6" w:rsidP="008965F6">
                <w:pPr>
                  <w:pStyle w:val="Graphbullet2"/>
                </w:pPr>
                <w:r w:rsidRPr="00E237E8">
                  <w:t>Suppliers</w:t>
                </w:r>
              </w:p>
              <w:p w14:paraId="68CC05B3" w14:textId="77777777" w:rsidR="008965F6" w:rsidRPr="00E237E8" w:rsidRDefault="008965F6" w:rsidP="008965F6">
                <w:pPr>
                  <w:pStyle w:val="Graphbullet2"/>
                </w:pPr>
                <w:r w:rsidRPr="00E237E8">
                  <w:t>Experience</w:t>
                </w:r>
              </w:p>
              <w:p w14:paraId="760381FC" w14:textId="77777777" w:rsidR="008965F6" w:rsidRPr="00E237E8" w:rsidRDefault="008965F6" w:rsidP="008965F6">
                <w:pPr>
                  <w:pStyle w:val="Graphbullet2"/>
                </w:pPr>
                <w:r w:rsidRPr="00E237E8">
                  <w:t>Areas to improve</w:t>
                </w:r>
              </w:p>
              <w:p w14:paraId="7F9E9834" w14:textId="77777777" w:rsidR="008965F6" w:rsidRPr="00E237E8" w:rsidRDefault="008965F6" w:rsidP="008965F6">
                <w:pPr>
                  <w:pStyle w:val="Graphbullet2"/>
                </w:pPr>
                <w:r w:rsidRPr="00E237E8">
                  <w:t>Causes of lose sales</w:t>
                </w:r>
              </w:p>
            </w:sdtContent>
          </w:sdt>
        </w:tc>
      </w:tr>
      <w:tr w:rsidR="003E78A7" w:rsidRPr="00E237E8" w14:paraId="025263F8" w14:textId="77777777" w:rsidTr="008965F6">
        <w:trPr>
          <w:trHeight w:val="2535"/>
        </w:trPr>
        <w:tc>
          <w:tcPr>
            <w:tcW w:w="2592" w:type="dxa"/>
          </w:tcPr>
          <w:sdt>
            <w:sdtPr>
              <w:id w:val="-2099856493"/>
              <w:placeholder>
                <w:docPart w:val="7497073C5F0442B6BAECF7D0237FE8C2"/>
              </w:placeholder>
              <w:temporary/>
              <w:showingPlcHdr/>
              <w15:appearance w15:val="hidden"/>
            </w:sdtPr>
            <w:sdtContent>
              <w:p w14:paraId="39F63C09" w14:textId="77777777" w:rsidR="003E78A7" w:rsidRPr="00E237E8" w:rsidRDefault="008965F6" w:rsidP="008965F6">
                <w:pPr>
                  <w:pStyle w:val="Graphheading3"/>
                </w:pPr>
                <w:r w:rsidRPr="00E237E8">
                  <w:t>OPPORTUNITIES</w:t>
                </w:r>
              </w:p>
            </w:sdtContent>
          </w:sdt>
          <w:sdt>
            <w:sdtPr>
              <w:id w:val="-1261436333"/>
              <w:placeholder>
                <w:docPart w:val="5CC757006D4B435A8DEDAB0791FEE576"/>
              </w:placeholder>
              <w:temporary/>
              <w:showingPlcHdr/>
              <w15:appearance w15:val="hidden"/>
            </w:sdtPr>
            <w:sdtContent>
              <w:p w14:paraId="3669F200" w14:textId="77777777" w:rsidR="008965F6" w:rsidRPr="00E237E8" w:rsidRDefault="008965F6" w:rsidP="008965F6">
                <w:pPr>
                  <w:pStyle w:val="Graphbullet3"/>
                </w:pPr>
                <w:r w:rsidRPr="00E237E8">
                  <w:t>Areas to improve</w:t>
                </w:r>
              </w:p>
              <w:p w14:paraId="1975B47B" w14:textId="77777777" w:rsidR="008965F6" w:rsidRPr="00E237E8" w:rsidRDefault="008965F6" w:rsidP="008965F6">
                <w:pPr>
                  <w:pStyle w:val="Graphbullet3"/>
                </w:pPr>
                <w:r w:rsidRPr="00E237E8">
                  <w:t>New segments</w:t>
                </w:r>
              </w:p>
              <w:p w14:paraId="53999B4A" w14:textId="77777777" w:rsidR="008965F6" w:rsidRPr="00E237E8" w:rsidRDefault="008965F6" w:rsidP="008965F6">
                <w:pPr>
                  <w:pStyle w:val="Graphbullet3"/>
                </w:pPr>
                <w:r w:rsidRPr="00E237E8">
                  <w:t>Industry trends</w:t>
                </w:r>
              </w:p>
              <w:p w14:paraId="46E74019" w14:textId="77777777" w:rsidR="008965F6" w:rsidRPr="00E237E8" w:rsidRDefault="008965F6" w:rsidP="008965F6">
                <w:pPr>
                  <w:pStyle w:val="Graphbullet3"/>
                </w:pPr>
                <w:r w:rsidRPr="00E237E8">
                  <w:t>New products</w:t>
                </w:r>
              </w:p>
              <w:p w14:paraId="3092CD3C" w14:textId="77777777" w:rsidR="008965F6" w:rsidRPr="00E237E8" w:rsidRDefault="008965F6" w:rsidP="008965F6">
                <w:pPr>
                  <w:pStyle w:val="Graphbullet3"/>
                </w:pPr>
                <w:r w:rsidRPr="00E237E8">
                  <w:t>New innovations</w:t>
                </w:r>
              </w:p>
              <w:p w14:paraId="0AD83B96" w14:textId="77777777" w:rsidR="008965F6" w:rsidRPr="00E237E8" w:rsidRDefault="008965F6" w:rsidP="008965F6">
                <w:pPr>
                  <w:pStyle w:val="Graphbullet3"/>
                </w:pPr>
                <w:r w:rsidRPr="00E237E8">
                  <w:t>Key partnership</w:t>
                </w:r>
              </w:p>
            </w:sdtContent>
          </w:sdt>
        </w:tc>
        <w:tc>
          <w:tcPr>
            <w:tcW w:w="4896" w:type="dxa"/>
            <w:vMerge/>
          </w:tcPr>
          <w:p w14:paraId="2472933B" w14:textId="77777777" w:rsidR="003E78A7" w:rsidRPr="00E237E8" w:rsidRDefault="003E78A7" w:rsidP="003E78A7">
            <w:pPr>
              <w:pStyle w:val="ListBullet"/>
              <w:numPr>
                <w:ilvl w:val="0"/>
                <w:numId w:val="0"/>
              </w:numPr>
            </w:pPr>
          </w:p>
        </w:tc>
        <w:tc>
          <w:tcPr>
            <w:tcW w:w="2592" w:type="dxa"/>
          </w:tcPr>
          <w:sdt>
            <w:sdtPr>
              <w:id w:val="996142121"/>
              <w:placeholder>
                <w:docPart w:val="5121A2D0565C4D4EAC8167E995F370C4"/>
              </w:placeholder>
              <w:temporary/>
              <w:showingPlcHdr/>
              <w15:appearance w15:val="hidden"/>
            </w:sdtPr>
            <w:sdtContent>
              <w:p w14:paraId="5A86F894" w14:textId="77777777" w:rsidR="003E78A7" w:rsidRPr="00E237E8" w:rsidRDefault="008965F6" w:rsidP="008965F6">
                <w:pPr>
                  <w:pStyle w:val="Graphheading4"/>
                </w:pPr>
                <w:r w:rsidRPr="00E237E8">
                  <w:t>THREATS</w:t>
                </w:r>
              </w:p>
            </w:sdtContent>
          </w:sdt>
          <w:sdt>
            <w:sdtPr>
              <w:id w:val="-248883923"/>
              <w:placeholder>
                <w:docPart w:val="E5992FB98183465993F1EE09DF922B08"/>
              </w:placeholder>
              <w:temporary/>
              <w:showingPlcHdr/>
              <w15:appearance w15:val="hidden"/>
            </w:sdtPr>
            <w:sdtContent>
              <w:p w14:paraId="06FB1DCF" w14:textId="77777777" w:rsidR="008965F6" w:rsidRPr="00E237E8" w:rsidRDefault="008965F6" w:rsidP="008965F6">
                <w:pPr>
                  <w:pStyle w:val="Graphbullet4"/>
                </w:pPr>
                <w:r w:rsidRPr="00E237E8">
                  <w:t>Economy movement</w:t>
                </w:r>
              </w:p>
              <w:p w14:paraId="6AB35215" w14:textId="77777777" w:rsidR="008965F6" w:rsidRPr="00E237E8" w:rsidRDefault="008965F6" w:rsidP="008965F6">
                <w:pPr>
                  <w:pStyle w:val="Graphbullet4"/>
                </w:pPr>
                <w:r w:rsidRPr="00E237E8">
                  <w:t>Obstacles faced</w:t>
                </w:r>
              </w:p>
              <w:p w14:paraId="7C60DF32" w14:textId="77777777" w:rsidR="008965F6" w:rsidRPr="00E237E8" w:rsidRDefault="008965F6" w:rsidP="008965F6">
                <w:pPr>
                  <w:pStyle w:val="Graphbullet4"/>
                </w:pPr>
                <w:r w:rsidRPr="00E237E8">
                  <w:t>Competitor actions</w:t>
                </w:r>
              </w:p>
              <w:p w14:paraId="2B5F6CC3" w14:textId="77777777" w:rsidR="008965F6" w:rsidRPr="00E237E8" w:rsidRDefault="008965F6" w:rsidP="008965F6">
                <w:pPr>
                  <w:pStyle w:val="Graphbullet4"/>
                </w:pPr>
                <w:r w:rsidRPr="00E237E8">
                  <w:t>Political impacts</w:t>
                </w:r>
              </w:p>
              <w:p w14:paraId="06DC4864" w14:textId="77777777" w:rsidR="008965F6" w:rsidRPr="00E237E8" w:rsidRDefault="008965F6" w:rsidP="008965F6">
                <w:pPr>
                  <w:pStyle w:val="Graphbullet4"/>
                </w:pPr>
                <w:r w:rsidRPr="00E237E8">
                  <w:t>Environmental effects</w:t>
                </w:r>
              </w:p>
              <w:p w14:paraId="4BD1C5BF" w14:textId="77777777" w:rsidR="008965F6" w:rsidRPr="00E237E8" w:rsidRDefault="008965F6" w:rsidP="008965F6">
                <w:pPr>
                  <w:pStyle w:val="Graphbullet4"/>
                </w:pPr>
                <w:r w:rsidRPr="00E237E8">
                  <w:t>Loss of key staff</w:t>
                </w:r>
              </w:p>
              <w:p w14:paraId="499C0AAD" w14:textId="77777777" w:rsidR="008965F6" w:rsidRPr="00E237E8" w:rsidRDefault="008965F6" w:rsidP="008965F6">
                <w:pPr>
                  <w:pStyle w:val="Graphbullet4"/>
                </w:pPr>
                <w:r w:rsidRPr="00E237E8">
                  <w:t>Market demand</w:t>
                </w:r>
              </w:p>
            </w:sdtContent>
          </w:sdt>
        </w:tc>
      </w:tr>
    </w:tbl>
    <w:p w14:paraId="2DD1E1C2" w14:textId="77777777" w:rsidR="003E78A7" w:rsidRPr="00E237E8" w:rsidRDefault="003E78A7" w:rsidP="003E78A7">
      <w:pPr>
        <w:pStyle w:val="ListBullet"/>
        <w:numPr>
          <w:ilvl w:val="0"/>
          <w:numId w:val="0"/>
        </w:numPr>
        <w:ind w:left="340" w:hanging="340"/>
      </w:pPr>
    </w:p>
    <w:p w14:paraId="67CE9FF3" w14:textId="77777777" w:rsidR="003E78A7" w:rsidRPr="00E237E8" w:rsidRDefault="003E78A7" w:rsidP="003E78A7">
      <w:pPr>
        <w:pStyle w:val="ListBullet"/>
        <w:numPr>
          <w:ilvl w:val="0"/>
          <w:numId w:val="0"/>
        </w:numPr>
        <w:ind w:left="340" w:hanging="340"/>
        <w:sectPr w:rsidR="003E78A7" w:rsidRPr="00E237E8" w:rsidSect="00AC4859">
          <w:pgSz w:w="12240" w:h="15840" w:code="1"/>
          <w:pgMar w:top="2160" w:right="1080" w:bottom="720" w:left="1080" w:header="648" w:footer="432" w:gutter="0"/>
          <w:cols w:space="708"/>
          <w:docGrid w:linePitch="360"/>
        </w:sectPr>
      </w:pPr>
    </w:p>
    <w:bookmarkStart w:id="7" w:name="_Toc33733931" w:displacedByCustomXml="next"/>
    <w:sdt>
      <w:sdtPr>
        <w:id w:val="1143771334"/>
        <w:placeholder>
          <w:docPart w:val="55DBADFD22104207AC14B83E613DF7A2"/>
        </w:placeholder>
        <w:temporary/>
        <w:showingPlcHdr/>
        <w15:appearance w15:val="hidden"/>
      </w:sdtPr>
      <w:sdtContent>
        <w:p w14:paraId="7CDB2143" w14:textId="77777777" w:rsidR="003E78A7" w:rsidRPr="00E237E8" w:rsidRDefault="00347AF5" w:rsidP="00043FFE">
          <w:pPr>
            <w:pStyle w:val="Heading1"/>
            <w:numPr>
              <w:ilvl w:val="0"/>
              <w:numId w:val="18"/>
            </w:numPr>
            <w:ind w:left="0" w:firstLine="0"/>
          </w:pPr>
          <w:r w:rsidRPr="00E237E8">
            <w:t>Operating Plan</w:t>
          </w:r>
        </w:p>
      </w:sdtContent>
    </w:sdt>
    <w:bookmarkEnd w:id="7" w:displacedByCustomXml="prev"/>
    <w:sdt>
      <w:sdtPr>
        <w:id w:val="-1593466653"/>
        <w:placeholder>
          <w:docPart w:val="216AA08D817949D0A33F422EB44DD91C"/>
        </w:placeholder>
        <w:temporary/>
        <w:showingPlcHdr/>
        <w15:appearance w15:val="hidden"/>
      </w:sdtPr>
      <w:sdtContent>
        <w:p w14:paraId="7D980E6F" w14:textId="77777777" w:rsidR="00A41799" w:rsidRPr="00E237E8" w:rsidRDefault="00A41799" w:rsidP="00A41799">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14:paraId="4D6EA558" w14:textId="77777777" w:rsidR="00A41799" w:rsidRPr="00E237E8" w:rsidRDefault="00A41799" w:rsidP="00A41799">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14:paraId="28CA05E6" w14:textId="77777777" w:rsidR="00043FFE" w:rsidRPr="00E237E8" w:rsidRDefault="00A41799" w:rsidP="00A41799">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sdtContent>
    </w:sdt>
    <w:p w14:paraId="695115BB" w14:textId="77777777" w:rsidR="00E53724" w:rsidRPr="00E237E8" w:rsidRDefault="009E7EA5" w:rsidP="00E53724">
      <w:pPr>
        <w:pStyle w:val="ListBullet"/>
      </w:pPr>
      <w:sdt>
        <w:sdtPr>
          <w:rPr>
            <w:rStyle w:val="Bold"/>
          </w:rPr>
          <w:id w:val="1949042357"/>
          <w:placeholder>
            <w:docPart w:val="D958A098AFFC42E5902104D2B2849123"/>
          </w:placeholder>
          <w:temporary/>
          <w:showingPlcHdr/>
          <w15:appearance w15:val="hidden"/>
        </w:sdtPr>
        <w:sdtContent>
          <w:r w:rsidR="00043FFE" w:rsidRPr="00E237E8">
            <w:rPr>
              <w:rStyle w:val="Bold"/>
            </w:rPr>
            <w:t>Order fulfillment:</w:t>
          </w:r>
        </w:sdtContent>
      </w:sdt>
      <w:r w:rsidR="00E53724" w:rsidRPr="00E237E8">
        <w:t xml:space="preserve"> </w:t>
      </w:r>
      <w:sdt>
        <w:sdtPr>
          <w:id w:val="-1738468098"/>
          <w:placeholder>
            <w:docPart w:val="F3EABC9FDF84442F87026D06EEE3B854"/>
          </w:placeholder>
          <w:temporary/>
          <w:showingPlcHdr/>
          <w15:appearance w15:val="hidden"/>
        </w:sdtPr>
        <w:sdtContent>
          <w:r w:rsidR="00A41799" w:rsidRPr="00E237E8">
            <w:t>Describe the company’s procedures for delivering services to its customers. As a service company, determine how to keep track of the customer base, form of communications, and how best to manage sales and data.</w:t>
          </w:r>
        </w:sdtContent>
      </w:sdt>
    </w:p>
    <w:p w14:paraId="66BB8438" w14:textId="77777777" w:rsidR="00E53724" w:rsidRPr="00E237E8" w:rsidRDefault="009E7EA5" w:rsidP="00E53724">
      <w:pPr>
        <w:pStyle w:val="ListBullet"/>
      </w:pPr>
      <w:sdt>
        <w:sdtPr>
          <w:rPr>
            <w:rStyle w:val="Bold"/>
          </w:rPr>
          <w:id w:val="760421710"/>
          <w:placeholder>
            <w:docPart w:val="563A07C002EC49C88F86A71170B0181D"/>
          </w:placeholder>
          <w:temporary/>
          <w:showingPlcHdr/>
          <w15:appearance w15:val="hidden"/>
        </w:sdtPr>
        <w:sdtContent>
          <w:r w:rsidR="00043FFE" w:rsidRPr="00E237E8">
            <w:rPr>
              <w:rStyle w:val="Bold"/>
            </w:rPr>
            <w:t>Payment:</w:t>
          </w:r>
        </w:sdtContent>
      </w:sdt>
      <w:r w:rsidR="00E53724" w:rsidRPr="00E237E8">
        <w:t xml:space="preserve"> </w:t>
      </w:r>
      <w:sdt>
        <w:sdtPr>
          <w:id w:val="-1835600251"/>
          <w:placeholder>
            <w:docPart w:val="F5F78EE82E184B929770E76F7CC72259"/>
          </w:placeholder>
          <w:temporary/>
          <w:showingPlcHdr/>
          <w15:appearance w15:val="hidden"/>
        </w:sdtPr>
        <w:sdtContent>
          <w:r w:rsidR="00A41799" w:rsidRPr="00E237E8">
            <w:t>Describe the standard payment terms and the payment methods accepted. Describe the pricing plans (one-time service fees, hourly-based fees, markups, and any other fees) and any impact on cash flow.</w:t>
          </w:r>
        </w:sdtContent>
      </w:sdt>
    </w:p>
    <w:p w14:paraId="42CC37A7" w14:textId="77777777" w:rsidR="00E53724" w:rsidRPr="00E237E8" w:rsidRDefault="009E7EA5" w:rsidP="00E53724">
      <w:pPr>
        <w:pStyle w:val="ListBullet"/>
      </w:pPr>
      <w:sdt>
        <w:sdtPr>
          <w:rPr>
            <w:rStyle w:val="Bold"/>
          </w:rPr>
          <w:id w:val="1921058762"/>
          <w:placeholder>
            <w:docPart w:val="2A03094FC1CD46E796BB8668128BA4A6"/>
          </w:placeholder>
          <w:temporary/>
          <w:showingPlcHdr/>
          <w15:appearance w15:val="hidden"/>
        </w:sdtPr>
        <w:sdtContent>
          <w:r w:rsidR="00043FFE" w:rsidRPr="00E237E8">
            <w:rPr>
              <w:rStyle w:val="Bold"/>
            </w:rPr>
            <w:t>Technology:</w:t>
          </w:r>
        </w:sdtContent>
      </w:sdt>
      <w:r w:rsidR="00E53724" w:rsidRPr="00E237E8">
        <w:t xml:space="preserve"> </w:t>
      </w:r>
      <w:sdt>
        <w:sdtPr>
          <w:id w:val="565460217"/>
          <w:placeholder>
            <w:docPart w:val="CDBF73EAD6144434B006F4408E2DC278"/>
          </w:placeholder>
          <w:temporary/>
          <w:showingPlcHdr/>
          <w15:appearance w15:val="hidden"/>
        </w:sdtPr>
        <w:sdtContent>
          <w:r w:rsidR="00A41799"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sdtContent>
      </w:sdt>
    </w:p>
    <w:p w14:paraId="2F7FDD4E" w14:textId="77777777" w:rsidR="00E53724" w:rsidRPr="00E237E8" w:rsidRDefault="009E7EA5" w:rsidP="00E53724">
      <w:pPr>
        <w:pStyle w:val="ListBullet"/>
      </w:pPr>
      <w:sdt>
        <w:sdtPr>
          <w:rPr>
            <w:rStyle w:val="Bold"/>
          </w:rPr>
          <w:id w:val="-1983072167"/>
          <w:placeholder>
            <w:docPart w:val="DC89F76444884289BADDC4E97E279228"/>
          </w:placeholder>
          <w:temporary/>
          <w:showingPlcHdr/>
          <w15:appearance w15:val="hidden"/>
        </w:sdtPr>
        <w:sdtContent>
          <w:r w:rsidR="00043FFE" w:rsidRPr="00E237E8">
            <w:rPr>
              <w:rStyle w:val="Bold"/>
            </w:rPr>
            <w:t>Key customers:</w:t>
          </w:r>
        </w:sdtContent>
      </w:sdt>
      <w:r w:rsidR="00E53724" w:rsidRPr="00E237E8">
        <w:rPr>
          <w:rStyle w:val="Bold"/>
        </w:rPr>
        <w:t xml:space="preserve"> </w:t>
      </w:r>
      <w:sdt>
        <w:sdtPr>
          <w:id w:val="-2022374780"/>
          <w:placeholder>
            <w:docPart w:val="942389E29CBE4E48B88F86EBCF1C1B5C"/>
          </w:placeholder>
          <w:temporary/>
          <w:showingPlcHdr/>
          <w15:appearance w15:val="hidden"/>
        </w:sdtPr>
        <w:sdtContent>
          <w:r w:rsidR="00A41799" w:rsidRPr="00E237E8">
            <w:t>Identify any customers that are important to the success of the business due to a partnership, volume, or pathway to a new market. Also identify any customers who bring in more than 10% of the company’s revenues.</w:t>
          </w:r>
        </w:sdtContent>
      </w:sdt>
    </w:p>
    <w:p w14:paraId="5759D8CB" w14:textId="77777777" w:rsidR="00E53724" w:rsidRPr="00E237E8" w:rsidRDefault="009E7EA5" w:rsidP="00E53724">
      <w:pPr>
        <w:pStyle w:val="ListBullet"/>
      </w:pPr>
      <w:sdt>
        <w:sdtPr>
          <w:rPr>
            <w:rStyle w:val="Bold"/>
          </w:rPr>
          <w:id w:val="-1794358563"/>
          <w:placeholder>
            <w:docPart w:val="2DD5D88192A7487BAF9779B58759DFA5"/>
          </w:placeholder>
          <w:temporary/>
          <w:showingPlcHdr/>
          <w15:appearance w15:val="hidden"/>
        </w:sdtPr>
        <w:sdtContent>
          <w:r w:rsidR="00DE65A2" w:rsidRPr="00E237E8">
            <w:rPr>
              <w:rStyle w:val="Bold"/>
            </w:rPr>
            <w:t>Key employees and organization:</w:t>
          </w:r>
        </w:sdtContent>
      </w:sdt>
      <w:r w:rsidR="00E53724" w:rsidRPr="00E237E8">
        <w:rPr>
          <w:rStyle w:val="Bold"/>
        </w:rPr>
        <w:t xml:space="preserve"> </w:t>
      </w:r>
      <w:sdt>
        <w:sdtPr>
          <w:id w:val="1868019658"/>
          <w:placeholder>
            <w:docPart w:val="68D48B3A44664D1C95A15ECCA412EEEE"/>
          </w:placeholder>
          <w:temporary/>
          <w:showingPlcHdr/>
          <w15:appearance w15:val="hidden"/>
        </w:sdtPr>
        <w:sdtContent>
          <w:r w:rsidR="00A41799"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sdtContent>
      </w:sdt>
    </w:p>
    <w:p w14:paraId="2CDECD52" w14:textId="77777777" w:rsidR="00DE65A2" w:rsidRPr="00E237E8" w:rsidRDefault="009E7EA5" w:rsidP="00974DD3">
      <w:pPr>
        <w:pStyle w:val="ListBullet"/>
        <w:spacing w:after="0"/>
      </w:pPr>
      <w:sdt>
        <w:sdtPr>
          <w:rPr>
            <w:rStyle w:val="Bold"/>
          </w:rPr>
          <w:id w:val="972940777"/>
          <w:placeholder>
            <w:docPart w:val="90FA6C7F7D6448BD862AF765D322D612"/>
          </w:placeholder>
          <w:temporary/>
          <w:showingPlcHdr/>
          <w15:appearance w15:val="hidden"/>
        </w:sdtPr>
        <w:sdtContent>
          <w:r w:rsidR="00DE65A2" w:rsidRPr="00E237E8">
            <w:rPr>
              <w:rStyle w:val="Bold"/>
            </w:rPr>
            <w:t>Facilities:</w:t>
          </w:r>
        </w:sdtContent>
      </w:sdt>
      <w:r w:rsidR="00E53724" w:rsidRPr="00E237E8">
        <w:rPr>
          <w:rStyle w:val="Bold"/>
        </w:rPr>
        <w:t xml:space="preserve"> </w:t>
      </w:r>
      <w:sdt>
        <w:sdtPr>
          <w:id w:val="2074922854"/>
          <w:placeholder>
            <w:docPart w:val="A9A2DA63B70B413E870455E669B61A54"/>
          </w:placeholder>
          <w:temporary/>
          <w:showingPlcHdr/>
          <w15:appearance w15:val="hidden"/>
        </w:sdtPr>
        <w:sdtContent>
          <w:r w:rsidR="00A41799"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sdtContent>
      </w:sdt>
    </w:p>
    <w:p w14:paraId="7A779A01" w14:textId="77777777" w:rsidR="00DE65A2" w:rsidRPr="00E237E8" w:rsidRDefault="00DE65A2" w:rsidP="00974DD3">
      <w:pPr>
        <w:spacing w:before="0" w:after="0"/>
        <w:sectPr w:rsidR="00DE65A2" w:rsidRPr="00E237E8" w:rsidSect="00AC4859">
          <w:pgSz w:w="12240" w:h="15840" w:code="1"/>
          <w:pgMar w:top="2160" w:right="1080" w:bottom="720" w:left="1080" w:header="648" w:footer="432" w:gutter="0"/>
          <w:cols w:space="708"/>
          <w:docGrid w:linePitch="360"/>
        </w:sectPr>
      </w:pPr>
    </w:p>
    <w:bookmarkStart w:id="8" w:name="_Toc33733932" w:displacedByCustomXml="next"/>
    <w:sdt>
      <w:sdtPr>
        <w:id w:val="-976210796"/>
        <w:placeholder>
          <w:docPart w:val="DB45D8BB7983480FAF04A97999F4A0E7"/>
        </w:placeholder>
        <w:temporary/>
        <w:showingPlcHdr/>
        <w15:appearance w15:val="hidden"/>
      </w:sdtPr>
      <w:sdtContent>
        <w:p w14:paraId="595C02AF" w14:textId="77777777" w:rsidR="00DE65A2" w:rsidRPr="00E237E8" w:rsidRDefault="00347AF5" w:rsidP="00026EAE">
          <w:pPr>
            <w:pStyle w:val="Heading1"/>
            <w:numPr>
              <w:ilvl w:val="0"/>
              <w:numId w:val="18"/>
            </w:numPr>
            <w:ind w:left="0" w:firstLine="0"/>
          </w:pPr>
          <w:r w:rsidRPr="00E237E8">
            <w:t>Marketing and Sales Plan</w:t>
          </w:r>
        </w:p>
      </w:sdtContent>
    </w:sdt>
    <w:bookmarkEnd w:id="8" w:displacedByCustomXml="prev"/>
    <w:sdt>
      <w:sdtPr>
        <w:id w:val="1503546988"/>
        <w:placeholder>
          <w:docPart w:val="968FA3BA18EC46C1A7777F85C1EF26BD"/>
        </w:placeholder>
        <w:temporary/>
        <w:showingPlcHdr/>
        <w15:appearance w15:val="hidden"/>
      </w:sdtPr>
      <w:sdtContent>
        <w:p w14:paraId="39DFEA30" w14:textId="77777777" w:rsidR="00026EAE" w:rsidRPr="00E237E8" w:rsidRDefault="00A41799" w:rsidP="00026EAE">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sdtContent>
    </w:sdt>
    <w:p w14:paraId="5E27FB84" w14:textId="77777777" w:rsidR="00E53724" w:rsidRPr="00E237E8" w:rsidRDefault="009E7EA5" w:rsidP="00E53724">
      <w:pPr>
        <w:pStyle w:val="ListBullet"/>
      </w:pPr>
      <w:sdt>
        <w:sdtPr>
          <w:rPr>
            <w:rStyle w:val="Bold"/>
          </w:rPr>
          <w:id w:val="1170135634"/>
          <w:placeholder>
            <w:docPart w:val="07114D8B962749D88E1191B74668B8D1"/>
          </w:placeholder>
          <w:temporary/>
          <w:showingPlcHdr/>
          <w15:appearance w15:val="hidden"/>
        </w:sdtPr>
        <w:sdtContent>
          <w:r w:rsidR="00026EAE" w:rsidRPr="00E237E8">
            <w:rPr>
              <w:rStyle w:val="Bold"/>
            </w:rPr>
            <w:t>Key messages:</w:t>
          </w:r>
        </w:sdtContent>
      </w:sdt>
      <w:r w:rsidR="00E53724" w:rsidRPr="00E237E8">
        <w:rPr>
          <w:rStyle w:val="Bold"/>
        </w:rPr>
        <w:t xml:space="preserve"> </w:t>
      </w:r>
      <w:sdt>
        <w:sdtPr>
          <w:id w:val="-392049129"/>
          <w:placeholder>
            <w:docPart w:val="7D4F340708334B0FA6F5593792E1203A"/>
          </w:placeholder>
          <w:temporary/>
          <w:showingPlcHdr/>
          <w15:appearance w15:val="hidden"/>
        </w:sdtPr>
        <w:sdtContent>
          <w:r w:rsidR="00A41799" w:rsidRPr="00E237E8">
            <w:t>Describe the key messages that will elevate services in the target customers’ eyes. If there is sample collateral or graphical images of some messages, include them.</w:t>
          </w:r>
        </w:sdtContent>
      </w:sdt>
    </w:p>
    <w:p w14:paraId="3EE8ED1E" w14:textId="77777777" w:rsidR="00E53724" w:rsidRPr="00E237E8" w:rsidRDefault="009E7EA5" w:rsidP="00E53724">
      <w:pPr>
        <w:pStyle w:val="ListBullet"/>
      </w:pPr>
      <w:sdt>
        <w:sdtPr>
          <w:rPr>
            <w:rStyle w:val="Bold"/>
          </w:rPr>
          <w:id w:val="-1158375581"/>
          <w:placeholder>
            <w:docPart w:val="502C3833393D45B1B09DFFF9640BDBC8"/>
          </w:placeholder>
          <w:temporary/>
          <w:showingPlcHdr/>
          <w15:appearance w15:val="hidden"/>
        </w:sdtPr>
        <w:sdtContent>
          <w:r w:rsidR="00026EAE" w:rsidRPr="00E237E8">
            <w:rPr>
              <w:rStyle w:val="Bold"/>
            </w:rPr>
            <w:t>Marketing activities:</w:t>
          </w:r>
        </w:sdtContent>
      </w:sdt>
      <w:r w:rsidR="00E53724" w:rsidRPr="00E237E8">
        <w:t xml:space="preserve"> </w:t>
      </w:r>
      <w:sdt>
        <w:sdtPr>
          <w:id w:val="593594514"/>
          <w:placeholder>
            <w:docPart w:val="8FEC8A412846475D98ACC3F6F7E9CEDC"/>
          </w:placeholder>
          <w:temporary/>
          <w:showingPlcHdr/>
          <w15:appearance w15:val="hidden"/>
        </w:sdtPr>
        <w:sdtContent>
          <w:r w:rsidR="00A41799" w:rsidRPr="00E237E8">
            <w:t>Which of the following promotion options provide the company the best chance of product recognition, qualified leads, store traffic, or appointments?</w:t>
          </w:r>
        </w:sdtContent>
      </w:sdt>
    </w:p>
    <w:sdt>
      <w:sdtPr>
        <w:id w:val="-381643151"/>
        <w:placeholder>
          <w:docPart w:val="4BAA6543B57D4194BFBA222D16B9F4EA"/>
        </w:placeholder>
        <w:temporary/>
        <w:showingPlcHdr/>
        <w15:appearance w15:val="hidden"/>
      </w:sdtPr>
      <w:sdtContent>
        <w:p w14:paraId="08DD5C89" w14:textId="77777777" w:rsidR="00A41799" w:rsidRPr="00E237E8" w:rsidRDefault="00A41799" w:rsidP="00A41799">
          <w:pPr>
            <w:pStyle w:val="ListBullet2"/>
          </w:pPr>
          <w:r w:rsidRPr="00E237E8">
            <w:t>Media advertising (newspaper, magazine, television, radio)</w:t>
          </w:r>
        </w:p>
        <w:p w14:paraId="2F33B5EF" w14:textId="77777777" w:rsidR="00A41799" w:rsidRPr="00E237E8" w:rsidRDefault="00A41799" w:rsidP="00A41799">
          <w:pPr>
            <w:pStyle w:val="ListBullet2"/>
          </w:pPr>
          <w:r w:rsidRPr="00E237E8">
            <w:t>Direct mail</w:t>
          </w:r>
        </w:p>
        <w:p w14:paraId="6DD75435" w14:textId="77777777" w:rsidR="00A41799" w:rsidRPr="00E237E8" w:rsidRDefault="00A41799" w:rsidP="00A41799">
          <w:pPr>
            <w:pStyle w:val="ListBullet2"/>
          </w:pPr>
          <w:r w:rsidRPr="00E237E8">
            <w:t>Telephone solicitation</w:t>
          </w:r>
        </w:p>
        <w:p w14:paraId="78C672E8" w14:textId="77777777" w:rsidR="00A41799" w:rsidRPr="00E237E8" w:rsidRDefault="00A41799" w:rsidP="00A41799">
          <w:pPr>
            <w:pStyle w:val="ListBullet2"/>
          </w:pPr>
          <w:r w:rsidRPr="00E237E8">
            <w:t>Seminars or business conferences</w:t>
          </w:r>
        </w:p>
        <w:p w14:paraId="70331FA5" w14:textId="77777777" w:rsidR="00A41799" w:rsidRPr="00E237E8" w:rsidRDefault="00A41799" w:rsidP="00A41799">
          <w:pPr>
            <w:pStyle w:val="ListBullet2"/>
          </w:pPr>
          <w:r w:rsidRPr="00E237E8">
            <w:t>Joint advertising with other companies</w:t>
          </w:r>
        </w:p>
        <w:p w14:paraId="7451F666" w14:textId="77777777" w:rsidR="00A41799" w:rsidRPr="00E237E8" w:rsidRDefault="00A41799" w:rsidP="00A41799">
          <w:pPr>
            <w:pStyle w:val="ListBullet2"/>
          </w:pPr>
          <w:r w:rsidRPr="00E237E8">
            <w:t>Word of mouth or fixed signage</w:t>
          </w:r>
        </w:p>
        <w:p w14:paraId="076691D5" w14:textId="77777777" w:rsidR="00A41799" w:rsidRPr="00E237E8" w:rsidRDefault="00A41799" w:rsidP="00A41799">
          <w:pPr>
            <w:pStyle w:val="ListBullet2"/>
          </w:pPr>
          <w:r w:rsidRPr="00E237E8">
            <w:t>Digital marketing such as social media, email marketing, SEO, or blogging</w:t>
          </w:r>
        </w:p>
        <w:p w14:paraId="04F545B7" w14:textId="77777777" w:rsidR="00A41799" w:rsidRPr="00E237E8" w:rsidRDefault="00A41799" w:rsidP="00A41799">
          <w:pPr>
            <w:pStyle w:val="ListBullet2"/>
          </w:pPr>
          <w:r w:rsidRPr="00E237E8">
            <w:t xml:space="preserve">Provide limited free consultations (such as free job pricing for Contractors, free landscaping consultation for landscapers, or free pricing opinions for real estate agents) </w:t>
          </w:r>
        </w:p>
        <w:p w14:paraId="50802CD6" w14:textId="77777777" w:rsidR="00A41799" w:rsidRPr="00E237E8" w:rsidRDefault="00A41799" w:rsidP="00A41799">
          <w:pPr>
            <w:pStyle w:val="ListBullet2"/>
          </w:pPr>
          <w:r w:rsidRPr="00E237E8">
            <w:t>Sponsor local sports teams or other community events</w:t>
          </w:r>
        </w:p>
        <w:p w14:paraId="6044DFC9" w14:textId="77777777" w:rsidR="00A41799" w:rsidRPr="00E237E8" w:rsidRDefault="00A41799" w:rsidP="00A41799">
          <w:pPr>
            <w:pStyle w:val="ListBullet2"/>
          </w:pPr>
          <w:r w:rsidRPr="00E237E8">
            <w:t>Give free informational talks either at the business offices or for local businesses offering complementary services (such as a real estate agent providing seminars about preparing a home to bring to market</w:t>
          </w:r>
          <w:r w:rsidR="00974DD3" w:rsidRPr="00E237E8">
            <w:t>)</w:t>
          </w:r>
        </w:p>
        <w:p w14:paraId="4D4A1E40" w14:textId="77777777" w:rsidR="00026EAE" w:rsidRPr="00E237E8" w:rsidRDefault="00A41799" w:rsidP="00A41799">
          <w:pPr>
            <w:pStyle w:val="ListBullet2"/>
          </w:pPr>
          <w:r w:rsidRPr="00E237E8">
            <w:t>Do free work for local non-profits (such as an ad agency designing a local farmer’s market’s website for free)</w:t>
          </w:r>
        </w:p>
      </w:sdtContent>
    </w:sdt>
    <w:p w14:paraId="2F775D3C" w14:textId="77777777" w:rsidR="00E53724" w:rsidRPr="00E237E8" w:rsidRDefault="009E7EA5" w:rsidP="00E53724">
      <w:pPr>
        <w:pStyle w:val="ListBullet"/>
      </w:pPr>
      <w:sdt>
        <w:sdtPr>
          <w:rPr>
            <w:rStyle w:val="Bold"/>
          </w:rPr>
          <w:id w:val="1763564988"/>
          <w:placeholder>
            <w:docPart w:val="96C9850A95224A92AB13FC20578BD826"/>
          </w:placeholder>
          <w:temporary/>
          <w:showingPlcHdr/>
          <w15:appearance w15:val="hidden"/>
        </w:sdtPr>
        <w:sdtContent>
          <w:r w:rsidR="00026EAE" w:rsidRPr="00E237E8">
            <w:rPr>
              <w:rStyle w:val="Bold"/>
            </w:rPr>
            <w:t>Sales strategy:</w:t>
          </w:r>
        </w:sdtContent>
      </w:sdt>
      <w:r w:rsidR="00E53724" w:rsidRPr="00E237E8">
        <w:t xml:space="preserve"> </w:t>
      </w:r>
      <w:sdt>
        <w:sdtPr>
          <w:id w:val="-242884069"/>
          <w:placeholder>
            <w:docPart w:val="A108CCA2F1E1457085A7DE1F27FBA73F"/>
          </w:placeholder>
          <w:temporary/>
          <w:showingPlcHdr/>
          <w15:appearance w15:val="hidden"/>
        </w:sdtPr>
        <w:sdtContent>
          <w:r w:rsidR="00A41799" w:rsidRPr="00E237E8">
            <w:t xml:space="preserve">If needed, what will be the sales approach? Will there be full-time commissioned sales people, contract sales, or another approach? Many one-on-one </w:t>
          </w:r>
          <w:r w:rsidR="00A41799" w:rsidRPr="00E237E8">
            <w:lastRenderedPageBreak/>
            <w:t>service businesses are heavily reliant on word of mouth. Take this into account when developing the sales strategy.</w:t>
          </w:r>
        </w:sdtContent>
      </w:sdt>
    </w:p>
    <w:p w14:paraId="1140946D" w14:textId="77777777" w:rsidR="00026EAE" w:rsidRPr="00E237E8" w:rsidRDefault="00026EAE" w:rsidP="00026EAE">
      <w:pPr>
        <w:pStyle w:val="ListBullet"/>
        <w:numPr>
          <w:ilvl w:val="0"/>
          <w:numId w:val="0"/>
        </w:numPr>
        <w:ind w:left="340" w:hanging="340"/>
      </w:pPr>
    </w:p>
    <w:p w14:paraId="758AD3F7" w14:textId="77777777" w:rsidR="00026EAE" w:rsidRPr="00E237E8" w:rsidRDefault="00026EAE" w:rsidP="00026EAE">
      <w:pPr>
        <w:pStyle w:val="ListBullet"/>
        <w:numPr>
          <w:ilvl w:val="0"/>
          <w:numId w:val="0"/>
        </w:numPr>
        <w:ind w:left="340" w:hanging="340"/>
        <w:sectPr w:rsidR="00026EAE" w:rsidRPr="00E237E8" w:rsidSect="00AC4859">
          <w:pgSz w:w="12240" w:h="15840" w:code="1"/>
          <w:pgMar w:top="2160" w:right="1080" w:bottom="720" w:left="1080" w:header="648" w:footer="432" w:gutter="0"/>
          <w:cols w:space="708"/>
          <w:docGrid w:linePitch="360"/>
        </w:sectPr>
      </w:pPr>
    </w:p>
    <w:bookmarkStart w:id="9" w:name="_Toc33733933" w:displacedByCustomXml="next"/>
    <w:sdt>
      <w:sdtPr>
        <w:id w:val="-1666310198"/>
        <w:placeholder>
          <w:docPart w:val="55A2D92672164FB69343AE3380B0DD51"/>
        </w:placeholder>
        <w:temporary/>
        <w:showingPlcHdr/>
        <w15:appearance w15:val="hidden"/>
      </w:sdtPr>
      <w:sdtContent>
        <w:p w14:paraId="69F297AD" w14:textId="77777777" w:rsidR="00026EAE" w:rsidRPr="00E237E8" w:rsidRDefault="00347AF5" w:rsidP="00B37B3B">
          <w:pPr>
            <w:pStyle w:val="Heading1"/>
            <w:numPr>
              <w:ilvl w:val="0"/>
              <w:numId w:val="18"/>
            </w:numPr>
            <w:ind w:left="0" w:firstLine="0"/>
          </w:pPr>
          <w:r w:rsidRPr="00E237E8">
            <w:t>Financial Plan</w:t>
          </w:r>
        </w:p>
      </w:sdtContent>
    </w:sdt>
    <w:bookmarkEnd w:id="9" w:displacedByCustomXml="prev"/>
    <w:sdt>
      <w:sdtPr>
        <w:id w:val="-1015688984"/>
        <w:placeholder>
          <w:docPart w:val="FCC49C15CD5E42E2BB8A52BC5B244B02"/>
        </w:placeholder>
        <w:temporary/>
        <w:showingPlcHdr/>
        <w15:appearance w15:val="hidden"/>
      </w:sdtPr>
      <w:sdtContent>
        <w:p w14:paraId="1AB1A5E3" w14:textId="77777777" w:rsidR="00A41799" w:rsidRPr="00E237E8" w:rsidRDefault="00A41799" w:rsidP="00A41799">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14:paraId="2C35A75E" w14:textId="77777777" w:rsidR="00026EAE" w:rsidRPr="00E237E8" w:rsidRDefault="00A41799" w:rsidP="00A41799">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sdtContent>
    </w:sdt>
    <w:p w14:paraId="216299F1" w14:textId="77777777" w:rsidR="00E53724" w:rsidRPr="00E237E8" w:rsidRDefault="009E7EA5" w:rsidP="00E53724">
      <w:pPr>
        <w:pStyle w:val="ListBullet"/>
      </w:pPr>
      <w:sdt>
        <w:sdtPr>
          <w:rPr>
            <w:rStyle w:val="Bold"/>
          </w:rPr>
          <w:id w:val="-1791820278"/>
          <w:placeholder>
            <w:docPart w:val="40428445A7C64422A3684AE3525321B2"/>
          </w:placeholder>
          <w:temporary/>
          <w:showingPlcHdr/>
          <w15:appearance w15:val="hidden"/>
        </w:sdtPr>
        <w:sdtContent>
          <w:r w:rsidR="00B37B3B" w:rsidRPr="00E237E8">
            <w:rPr>
              <w:rStyle w:val="Bold"/>
            </w:rPr>
            <w:t>Projected start-up costs:</w:t>
          </w:r>
        </w:sdtContent>
      </w:sdt>
      <w:r w:rsidR="00E53724" w:rsidRPr="00E237E8">
        <w:t xml:space="preserve"> </w:t>
      </w:r>
      <w:sdt>
        <w:sdtPr>
          <w:id w:val="757100641"/>
          <w:placeholder>
            <w:docPart w:val="DC4A6C0581914D76AE2DDF9E1C62C7F6"/>
          </w:placeholder>
          <w:temporary/>
          <w:showingPlcHdr/>
          <w15:appearance w15:val="hidden"/>
        </w:sdtPr>
        <w:sdtContent>
          <w:r w:rsidR="00A41799"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sdtContent>
      </w:sdt>
    </w:p>
    <w:p w14:paraId="5EB86F64" w14:textId="77777777" w:rsidR="00B37B3B" w:rsidRPr="00E237E8" w:rsidRDefault="00B37B3B" w:rsidP="00B37B3B">
      <w:pPr>
        <w:pStyle w:val="ListBullet"/>
        <w:numPr>
          <w:ilvl w:val="0"/>
          <w:numId w:val="0"/>
        </w:numPr>
        <w:ind w:left="340" w:hanging="340"/>
      </w:pPr>
    </w:p>
    <w:p w14:paraId="64963C0C" w14:textId="77777777" w:rsidR="00B37B3B" w:rsidRPr="00E237E8" w:rsidRDefault="00B37B3B" w:rsidP="00B37B3B">
      <w:pPr>
        <w:pStyle w:val="ListBullet"/>
        <w:numPr>
          <w:ilvl w:val="0"/>
          <w:numId w:val="0"/>
        </w:numPr>
        <w:ind w:left="340" w:hanging="340"/>
        <w:sectPr w:rsidR="00B37B3B" w:rsidRPr="00E237E8" w:rsidSect="00AC4859">
          <w:pgSz w:w="12240" w:h="15840" w:code="1"/>
          <w:pgMar w:top="2160" w:right="1080" w:bottom="720" w:left="1080" w:header="648" w:footer="432" w:gutter="0"/>
          <w:cols w:space="708"/>
          <w:docGrid w:linePitch="360"/>
        </w:sectPr>
      </w:pPr>
    </w:p>
    <w:tbl>
      <w:tblPr>
        <w:tblpPr w:leftFromText="180" w:rightFromText="180" w:vertAnchor="text" w:horzAnchor="margin" w:tblpY="89"/>
        <w:tblW w:w="5000" w:type="pct"/>
        <w:tblCellMar>
          <w:left w:w="115" w:type="dxa"/>
          <w:right w:w="115" w:type="dxa"/>
        </w:tblCellMar>
        <w:tblLook w:val="04A0" w:firstRow="1" w:lastRow="0" w:firstColumn="1" w:lastColumn="0" w:noHBand="0" w:noVBand="1"/>
      </w:tblPr>
      <w:tblGrid>
        <w:gridCol w:w="4554"/>
        <w:gridCol w:w="2276"/>
        <w:gridCol w:w="2276"/>
        <w:gridCol w:w="2276"/>
        <w:gridCol w:w="2298"/>
      </w:tblGrid>
      <w:tr w:rsidR="008F704C" w:rsidRPr="00E237E8" w14:paraId="4784DB15" w14:textId="77777777" w:rsidTr="008F704C">
        <w:trPr>
          <w:trHeight w:val="312"/>
        </w:trPr>
        <w:sdt>
          <w:sdtPr>
            <w:id w:val="-449472158"/>
            <w:placeholder>
              <w:docPart w:val="959DC0684BC9425899000CD907E2F138"/>
            </w:placeholder>
            <w:temporary/>
            <w:showingPlcHdr/>
            <w15:appearance w15:val="hidden"/>
          </w:sdtPr>
          <w:sdtContent>
            <w:tc>
              <w:tcPr>
                <w:tcW w:w="5000" w:type="pct"/>
                <w:gridSpan w:val="5"/>
                <w:shd w:val="clear" w:color="auto" w:fill="107082" w:themeFill="accent2"/>
                <w:noWrap/>
                <w:vAlign w:val="center"/>
                <w:hideMark/>
              </w:tcPr>
              <w:p w14:paraId="728A87B3" w14:textId="77777777" w:rsidR="008F704C" w:rsidRPr="00E237E8" w:rsidRDefault="00A162A9" w:rsidP="00974DD3">
                <w:pPr>
                  <w:pStyle w:val="TableHeadings"/>
                </w:pPr>
                <w:r w:rsidRPr="00E237E8">
                  <w:t>START-UP COSTS</w:t>
                </w:r>
              </w:p>
            </w:tc>
          </w:sdtContent>
        </w:sdt>
      </w:tr>
      <w:tr w:rsidR="008F704C" w:rsidRPr="00E237E8" w14:paraId="5BC5EC20" w14:textId="77777777" w:rsidTr="00974DD3">
        <w:trPr>
          <w:trHeight w:val="312"/>
        </w:trPr>
        <w:sdt>
          <w:sdtPr>
            <w:id w:val="-1826195481"/>
            <w:placeholder>
              <w:docPart w:val="2DE70153A5CC4730B85BE95D605C7914"/>
            </w:placeholder>
            <w:temporary/>
            <w:showingPlcHdr/>
            <w15:appearance w15:val="hidden"/>
          </w:sdtPr>
          <w:sdtContent>
            <w:tc>
              <w:tcPr>
                <w:tcW w:w="1664" w:type="pct"/>
                <w:shd w:val="clear" w:color="auto" w:fill="auto"/>
                <w:noWrap/>
                <w:vAlign w:val="center"/>
                <w:hideMark/>
              </w:tcPr>
              <w:p w14:paraId="4ED5949D" w14:textId="77777777" w:rsidR="008F704C" w:rsidRPr="00E237E8" w:rsidRDefault="00A162A9" w:rsidP="00974DD3">
                <w:pPr>
                  <w:pStyle w:val="TableTextLarge"/>
                </w:pPr>
                <w:r w:rsidRPr="00E237E8">
                  <w:t>Your Office-Based Agency</w:t>
                </w:r>
              </w:p>
            </w:tc>
          </w:sdtContent>
        </w:sdt>
        <w:sdt>
          <w:sdtPr>
            <w:id w:val="1219636841"/>
            <w:placeholder>
              <w:docPart w:val="1F27DF3D68E04A8E83EA6870DFFB4FEA"/>
            </w:placeholder>
            <w:temporary/>
            <w:showingPlcHdr/>
            <w15:appearance w15:val="hidden"/>
          </w:sdtPr>
          <w:sdtContent>
            <w:tc>
              <w:tcPr>
                <w:tcW w:w="3336" w:type="pct"/>
                <w:gridSpan w:val="4"/>
                <w:shd w:val="clear" w:color="auto" w:fill="auto"/>
                <w:noWrap/>
                <w:vAlign w:val="center"/>
                <w:hideMark/>
              </w:tcPr>
              <w:p w14:paraId="72B318A8" w14:textId="77777777" w:rsidR="008F704C" w:rsidRPr="00E237E8" w:rsidRDefault="009500FA" w:rsidP="00974DD3">
                <w:pPr>
                  <w:pStyle w:val="TableTextLarge"/>
                  <w:jc w:val="right"/>
                </w:pPr>
                <w:r w:rsidRPr="00E237E8">
                  <w:t>January 1, 20xx</w:t>
                </w:r>
              </w:p>
            </w:tc>
          </w:sdtContent>
        </w:sdt>
      </w:tr>
      <w:tr w:rsidR="008F704C" w:rsidRPr="00E237E8" w14:paraId="586E7C4C" w14:textId="77777777" w:rsidTr="008F704C">
        <w:trPr>
          <w:trHeight w:val="312"/>
        </w:trPr>
        <w:tc>
          <w:tcPr>
            <w:tcW w:w="1664" w:type="pct"/>
            <w:shd w:val="clear" w:color="auto" w:fill="107082" w:themeFill="accent2"/>
            <w:vAlign w:val="center"/>
            <w:hideMark/>
          </w:tcPr>
          <w:p w14:paraId="530074A5" w14:textId="77777777" w:rsidR="008F704C" w:rsidRPr="00E237E8" w:rsidRDefault="009E7EA5" w:rsidP="00974DD3">
            <w:pPr>
              <w:pStyle w:val="TableHeadings"/>
            </w:pPr>
            <w:sdt>
              <w:sdtPr>
                <w:id w:val="1046951958"/>
                <w:placeholder>
                  <w:docPart w:val="4B8FC1C10E0041049356CE0897D78C2D"/>
                </w:placeholder>
                <w:temporary/>
                <w:showingPlcHdr/>
                <w15:appearance w15:val="hidden"/>
              </w:sdtPr>
              <w:sdtContent>
                <w:r w:rsidR="00A162A9" w:rsidRPr="00E237E8">
                  <w:t>COST ITEMS</w:t>
                </w:r>
              </w:sdtContent>
            </w:sdt>
          </w:p>
        </w:tc>
        <w:tc>
          <w:tcPr>
            <w:tcW w:w="832" w:type="pct"/>
            <w:shd w:val="clear" w:color="auto" w:fill="107082" w:themeFill="accent2"/>
            <w:noWrap/>
            <w:vAlign w:val="center"/>
            <w:hideMark/>
          </w:tcPr>
          <w:p w14:paraId="5387C2CB" w14:textId="77777777" w:rsidR="008F704C" w:rsidRPr="00E237E8" w:rsidRDefault="009E7EA5" w:rsidP="00974DD3">
            <w:pPr>
              <w:pStyle w:val="TableHeadings"/>
            </w:pPr>
            <w:sdt>
              <w:sdtPr>
                <w:id w:val="1842581838"/>
                <w:placeholder>
                  <w:docPart w:val="8BB886C81BBE4CE6A324DCBE738A38D0"/>
                </w:placeholder>
                <w:temporary/>
                <w:showingPlcHdr/>
                <w15:appearance w15:val="hidden"/>
              </w:sdtPr>
              <w:sdtContent>
                <w:r w:rsidR="00A162A9" w:rsidRPr="00E237E8">
                  <w:t>MONTHS</w:t>
                </w:r>
              </w:sdtContent>
            </w:sdt>
          </w:p>
        </w:tc>
        <w:tc>
          <w:tcPr>
            <w:tcW w:w="832" w:type="pct"/>
            <w:shd w:val="clear" w:color="auto" w:fill="107082" w:themeFill="accent2"/>
            <w:noWrap/>
            <w:vAlign w:val="center"/>
            <w:hideMark/>
          </w:tcPr>
          <w:p w14:paraId="1A48D252" w14:textId="77777777" w:rsidR="008F704C" w:rsidRPr="00E237E8" w:rsidRDefault="009E7EA5" w:rsidP="00974DD3">
            <w:pPr>
              <w:pStyle w:val="TableHeadings"/>
            </w:pPr>
            <w:sdt>
              <w:sdtPr>
                <w:id w:val="327489404"/>
                <w:placeholder>
                  <w:docPart w:val="A3A5B25F3CB34ACCB0EE5589E4E20DE9"/>
                </w:placeholder>
                <w:temporary/>
                <w:showingPlcHdr/>
                <w15:appearance w15:val="hidden"/>
              </w:sdtPr>
              <w:sdtContent>
                <w:r w:rsidR="00A162A9" w:rsidRPr="00E237E8">
                  <w:t>COST/ MONTH</w:t>
                </w:r>
              </w:sdtContent>
            </w:sdt>
          </w:p>
        </w:tc>
        <w:tc>
          <w:tcPr>
            <w:tcW w:w="832" w:type="pct"/>
            <w:shd w:val="clear" w:color="auto" w:fill="107082" w:themeFill="accent2"/>
            <w:noWrap/>
            <w:vAlign w:val="center"/>
            <w:hideMark/>
          </w:tcPr>
          <w:p w14:paraId="76B94ED4" w14:textId="77777777" w:rsidR="008F704C" w:rsidRPr="00E237E8" w:rsidRDefault="009E7EA5" w:rsidP="00974DD3">
            <w:pPr>
              <w:pStyle w:val="TableHeadings"/>
            </w:pPr>
            <w:sdt>
              <w:sdtPr>
                <w:id w:val="-210656952"/>
                <w:placeholder>
                  <w:docPart w:val="D9AA0D47E85E459CA13BA3610C34C7AA"/>
                </w:placeholder>
                <w:temporary/>
                <w:showingPlcHdr/>
                <w15:appearance w15:val="hidden"/>
              </w:sdtPr>
              <w:sdtContent>
                <w:r w:rsidR="00A162A9" w:rsidRPr="00E237E8">
                  <w:t>ONE-TIME COST</w:t>
                </w:r>
              </w:sdtContent>
            </w:sdt>
          </w:p>
        </w:tc>
        <w:tc>
          <w:tcPr>
            <w:tcW w:w="842" w:type="pct"/>
            <w:shd w:val="clear" w:color="auto" w:fill="107082" w:themeFill="accent2"/>
            <w:noWrap/>
            <w:vAlign w:val="center"/>
            <w:hideMark/>
          </w:tcPr>
          <w:p w14:paraId="3E122050" w14:textId="77777777" w:rsidR="008F704C" w:rsidRPr="00E237E8" w:rsidRDefault="009E7EA5" w:rsidP="00974DD3">
            <w:pPr>
              <w:pStyle w:val="TableHeadings"/>
            </w:pPr>
            <w:sdt>
              <w:sdtPr>
                <w:id w:val="-296214297"/>
                <w:placeholder>
                  <w:docPart w:val="C38C57883B6C42A894B6A9754755F25E"/>
                </w:placeholder>
                <w:temporary/>
                <w:showingPlcHdr/>
                <w15:appearance w15:val="hidden"/>
              </w:sdtPr>
              <w:sdtContent>
                <w:r w:rsidR="00A162A9" w:rsidRPr="00E237E8">
                  <w:t>TOTAL COST</w:t>
                </w:r>
              </w:sdtContent>
            </w:sdt>
          </w:p>
        </w:tc>
      </w:tr>
      <w:tr w:rsidR="008F704C" w:rsidRPr="00E237E8" w14:paraId="07115FEE" w14:textId="77777777" w:rsidTr="008F704C">
        <w:trPr>
          <w:trHeight w:val="312"/>
        </w:trPr>
        <w:tc>
          <w:tcPr>
            <w:tcW w:w="1664" w:type="pct"/>
            <w:shd w:val="clear" w:color="auto" w:fill="F2F2F2" w:themeFill="background1" w:themeFillShade="F2"/>
            <w:vAlign w:val="center"/>
            <w:hideMark/>
          </w:tcPr>
          <w:p w14:paraId="21A34448" w14:textId="77777777" w:rsidR="008F704C" w:rsidRPr="00E237E8" w:rsidRDefault="009E7EA5" w:rsidP="00974DD3">
            <w:pPr>
              <w:pStyle w:val="TableTextLarge"/>
            </w:pPr>
            <w:sdt>
              <w:sdtPr>
                <w:id w:val="1427618116"/>
                <w:placeholder>
                  <w:docPart w:val="B5767326E6EC4996B1732E36D93D1375"/>
                </w:placeholder>
                <w:temporary/>
                <w:showingPlcHdr/>
                <w15:appearance w15:val="hidden"/>
              </w:sdtPr>
              <w:sdtContent>
                <w:r w:rsidR="00A162A9" w:rsidRPr="00E237E8">
                  <w:t>Advertising/Marketing</w:t>
                </w:r>
              </w:sdtContent>
            </w:sdt>
          </w:p>
        </w:tc>
        <w:sdt>
          <w:sdtPr>
            <w:id w:val="-1321188434"/>
            <w:placeholder>
              <w:docPart w:val="CB71A710273E4AA89FD478F630C8FA5A"/>
            </w:placeholder>
            <w:temporary/>
            <w:showingPlcHdr/>
            <w15:appearance w15:val="hidden"/>
          </w:sdtPr>
          <w:sdtContent>
            <w:tc>
              <w:tcPr>
                <w:tcW w:w="832" w:type="pct"/>
                <w:shd w:val="clear" w:color="auto" w:fill="F2F2F2" w:themeFill="background1" w:themeFillShade="F2"/>
                <w:noWrap/>
                <w:vAlign w:val="center"/>
                <w:hideMark/>
              </w:tcPr>
              <w:p w14:paraId="0F7F3B60" w14:textId="77777777" w:rsidR="008F704C" w:rsidRPr="00E237E8" w:rsidRDefault="00C46402" w:rsidP="00974DD3">
                <w:pPr>
                  <w:pStyle w:val="TableTextLarge"/>
                </w:pPr>
                <w:r w:rsidRPr="00E237E8">
                  <w:t>3</w:t>
                </w:r>
              </w:p>
            </w:tc>
          </w:sdtContent>
        </w:sdt>
        <w:tc>
          <w:tcPr>
            <w:tcW w:w="832" w:type="pct"/>
            <w:shd w:val="clear" w:color="auto" w:fill="F2F2F2" w:themeFill="background1" w:themeFillShade="F2"/>
            <w:noWrap/>
            <w:vAlign w:val="center"/>
            <w:hideMark/>
          </w:tcPr>
          <w:p w14:paraId="1F1594B7" w14:textId="77777777" w:rsidR="008F704C" w:rsidRPr="00E237E8" w:rsidRDefault="009E7EA5" w:rsidP="00974DD3">
            <w:pPr>
              <w:pStyle w:val="TableTextLarge"/>
            </w:pPr>
            <w:sdt>
              <w:sdtPr>
                <w:id w:val="1657179827"/>
                <w:placeholder>
                  <w:docPart w:val="86E649E553C54FB29D28F1349DD0F02B"/>
                </w:placeholder>
                <w:temporary/>
                <w:showingPlcHdr/>
                <w15:appearance w15:val="hidden"/>
              </w:sdtPr>
              <w:sdtContent>
                <w:r w:rsidR="006C07E8" w:rsidRPr="00E237E8">
                  <w:t>$300</w:t>
                </w:r>
              </w:sdtContent>
            </w:sdt>
          </w:p>
        </w:tc>
        <w:tc>
          <w:tcPr>
            <w:tcW w:w="832" w:type="pct"/>
            <w:shd w:val="clear" w:color="auto" w:fill="F2F2F2" w:themeFill="background1" w:themeFillShade="F2"/>
            <w:noWrap/>
            <w:vAlign w:val="center"/>
            <w:hideMark/>
          </w:tcPr>
          <w:p w14:paraId="19F6E4DC" w14:textId="77777777" w:rsidR="008F704C" w:rsidRPr="00E237E8" w:rsidRDefault="009E7EA5" w:rsidP="00974DD3">
            <w:pPr>
              <w:pStyle w:val="TableTextLarge"/>
            </w:pPr>
            <w:sdt>
              <w:sdtPr>
                <w:id w:val="555515059"/>
                <w:placeholder>
                  <w:docPart w:val="275130FD0C7D41189FD062280F3815B6"/>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14:paraId="2FB67E20" w14:textId="77777777" w:rsidR="008F704C" w:rsidRPr="00E237E8" w:rsidRDefault="009E7EA5" w:rsidP="00974DD3">
            <w:pPr>
              <w:pStyle w:val="TableTextLarge"/>
            </w:pPr>
            <w:sdt>
              <w:sdtPr>
                <w:id w:val="-1566648548"/>
                <w:placeholder>
                  <w:docPart w:val="DF8D8A171DDC4C93967B62A13B660C0F"/>
                </w:placeholder>
                <w:temporary/>
                <w:showingPlcHdr/>
                <w15:appearance w15:val="hidden"/>
              </w:sdtPr>
              <w:sdtContent>
                <w:r w:rsidR="00051A24" w:rsidRPr="00E237E8">
                  <w:t>$2,900</w:t>
                </w:r>
              </w:sdtContent>
            </w:sdt>
          </w:p>
        </w:tc>
      </w:tr>
      <w:tr w:rsidR="008F704C" w:rsidRPr="00E237E8" w14:paraId="222E9F15" w14:textId="77777777" w:rsidTr="008F704C">
        <w:trPr>
          <w:trHeight w:val="312"/>
        </w:trPr>
        <w:tc>
          <w:tcPr>
            <w:tcW w:w="1664" w:type="pct"/>
            <w:shd w:val="clear" w:color="auto" w:fill="auto"/>
            <w:vAlign w:val="center"/>
            <w:hideMark/>
          </w:tcPr>
          <w:p w14:paraId="4099D9D2" w14:textId="77777777" w:rsidR="008F704C" w:rsidRPr="00E237E8" w:rsidRDefault="009E7EA5" w:rsidP="00974DD3">
            <w:pPr>
              <w:pStyle w:val="TableTextLarge"/>
            </w:pPr>
            <w:sdt>
              <w:sdtPr>
                <w:id w:val="-508359941"/>
                <w:placeholder>
                  <w:docPart w:val="2907C4BA09A14625B0986A4139B7EF47"/>
                </w:placeholder>
                <w:temporary/>
                <w:showingPlcHdr/>
                <w15:appearance w15:val="hidden"/>
              </w:sdtPr>
              <w:sdtContent>
                <w:r w:rsidR="00A162A9" w:rsidRPr="00E237E8">
                  <w:t>Employee Salaries*</w:t>
                </w:r>
              </w:sdtContent>
            </w:sdt>
          </w:p>
        </w:tc>
        <w:tc>
          <w:tcPr>
            <w:tcW w:w="832" w:type="pct"/>
            <w:shd w:val="clear" w:color="auto" w:fill="auto"/>
            <w:noWrap/>
            <w:vAlign w:val="center"/>
            <w:hideMark/>
          </w:tcPr>
          <w:p w14:paraId="69461525" w14:textId="77777777" w:rsidR="008F704C" w:rsidRPr="00E237E8" w:rsidRDefault="009E7EA5" w:rsidP="00974DD3">
            <w:pPr>
              <w:pStyle w:val="TableTextLarge"/>
            </w:pPr>
            <w:sdt>
              <w:sdtPr>
                <w:id w:val="1365479450"/>
                <w:placeholder>
                  <w:docPart w:val="5189B7EA75CF46868E30750FB2C0149D"/>
                </w:placeholder>
                <w:temporary/>
                <w:showingPlcHdr/>
                <w15:appearance w15:val="hidden"/>
              </w:sdtPr>
              <w:sdtContent>
                <w:r w:rsidR="00C46402" w:rsidRPr="00E237E8">
                  <w:t>4</w:t>
                </w:r>
              </w:sdtContent>
            </w:sdt>
          </w:p>
        </w:tc>
        <w:tc>
          <w:tcPr>
            <w:tcW w:w="832" w:type="pct"/>
            <w:shd w:val="clear" w:color="auto" w:fill="auto"/>
            <w:noWrap/>
            <w:vAlign w:val="center"/>
            <w:hideMark/>
          </w:tcPr>
          <w:p w14:paraId="40A60DB3" w14:textId="77777777" w:rsidR="008F704C" w:rsidRPr="00E237E8" w:rsidRDefault="009E7EA5" w:rsidP="00974DD3">
            <w:pPr>
              <w:pStyle w:val="TableTextLarge"/>
            </w:pPr>
            <w:sdt>
              <w:sdtPr>
                <w:id w:val="1680307673"/>
                <w:placeholder>
                  <w:docPart w:val="A9059AE810BB4E90B76A4FCD2937C94B"/>
                </w:placeholder>
                <w:temporary/>
                <w:showingPlcHdr/>
                <w15:appearance w15:val="hidden"/>
              </w:sdtPr>
              <w:sdtContent>
                <w:r w:rsidR="006C07E8" w:rsidRPr="00E237E8">
                  <w:t>$500</w:t>
                </w:r>
              </w:sdtContent>
            </w:sdt>
          </w:p>
        </w:tc>
        <w:tc>
          <w:tcPr>
            <w:tcW w:w="832" w:type="pct"/>
            <w:shd w:val="clear" w:color="auto" w:fill="auto"/>
            <w:noWrap/>
            <w:vAlign w:val="center"/>
            <w:hideMark/>
          </w:tcPr>
          <w:p w14:paraId="3D685D06" w14:textId="77777777" w:rsidR="008F704C" w:rsidRPr="00E237E8" w:rsidRDefault="009E7EA5" w:rsidP="00974DD3">
            <w:pPr>
              <w:pStyle w:val="TableTextLarge"/>
            </w:pPr>
            <w:sdt>
              <w:sdtPr>
                <w:id w:val="1491604615"/>
                <w:placeholder>
                  <w:docPart w:val="5665AA3D1150494C8D382008F4595A54"/>
                </w:placeholder>
                <w:temporary/>
                <w:showingPlcHdr/>
                <w15:appearance w15:val="hidden"/>
              </w:sdtPr>
              <w:sdtContent>
                <w:r w:rsidR="006C07E8" w:rsidRPr="00E237E8">
                  <w:t>$2</w:t>
                </w:r>
              </w:sdtContent>
            </w:sdt>
          </w:p>
        </w:tc>
        <w:tc>
          <w:tcPr>
            <w:tcW w:w="842" w:type="pct"/>
            <w:shd w:val="clear" w:color="auto" w:fill="auto"/>
            <w:noWrap/>
            <w:vAlign w:val="center"/>
            <w:hideMark/>
          </w:tcPr>
          <w:p w14:paraId="67C59694" w14:textId="77777777" w:rsidR="008F704C" w:rsidRPr="00E237E8" w:rsidRDefault="009E7EA5" w:rsidP="00974DD3">
            <w:pPr>
              <w:pStyle w:val="TableTextLarge"/>
            </w:pPr>
            <w:sdt>
              <w:sdtPr>
                <w:id w:val="-1069336809"/>
                <w:placeholder>
                  <w:docPart w:val="022766C4B2D14943AFAC8EF8176DC241"/>
                </w:placeholder>
                <w:temporary/>
                <w:showingPlcHdr/>
                <w15:appearance w15:val="hidden"/>
              </w:sdtPr>
              <w:sdtContent>
                <w:r w:rsidR="00051A24" w:rsidRPr="00E237E8">
                  <w:t>$2,002</w:t>
                </w:r>
              </w:sdtContent>
            </w:sdt>
          </w:p>
        </w:tc>
      </w:tr>
      <w:tr w:rsidR="008F704C" w:rsidRPr="00E237E8" w14:paraId="374E891A" w14:textId="77777777" w:rsidTr="008F704C">
        <w:trPr>
          <w:trHeight w:val="312"/>
        </w:trPr>
        <w:tc>
          <w:tcPr>
            <w:tcW w:w="1664" w:type="pct"/>
            <w:shd w:val="clear" w:color="auto" w:fill="F2F2F2" w:themeFill="background1" w:themeFillShade="F2"/>
            <w:vAlign w:val="center"/>
            <w:hideMark/>
          </w:tcPr>
          <w:p w14:paraId="7199B102" w14:textId="77777777" w:rsidR="008F704C" w:rsidRPr="00E237E8" w:rsidRDefault="009E7EA5" w:rsidP="00974DD3">
            <w:pPr>
              <w:pStyle w:val="TableTextLarge"/>
            </w:pPr>
            <w:sdt>
              <w:sdtPr>
                <w:id w:val="742682170"/>
                <w:placeholder>
                  <w:docPart w:val="5B38E1BB6A9F4BC5ABE15B7D5D94C8F4"/>
                </w:placeholder>
                <w:temporary/>
                <w:showingPlcHdr/>
                <w15:appearance w15:val="hidden"/>
              </w:sdtPr>
              <w:sdtContent>
                <w:r w:rsidR="00A162A9" w:rsidRPr="00E237E8">
                  <w:t>Employee Payroll Taxes and Benefits</w:t>
                </w:r>
              </w:sdtContent>
            </w:sdt>
          </w:p>
        </w:tc>
        <w:tc>
          <w:tcPr>
            <w:tcW w:w="832" w:type="pct"/>
            <w:shd w:val="clear" w:color="auto" w:fill="F2F2F2" w:themeFill="background1" w:themeFillShade="F2"/>
            <w:noWrap/>
            <w:vAlign w:val="center"/>
            <w:hideMark/>
          </w:tcPr>
          <w:p w14:paraId="30288566" w14:textId="77777777" w:rsidR="008F704C" w:rsidRPr="00E237E8" w:rsidRDefault="009E7EA5" w:rsidP="00974DD3">
            <w:pPr>
              <w:pStyle w:val="TableTextLarge"/>
            </w:pPr>
            <w:sdt>
              <w:sdtPr>
                <w:id w:val="1014043812"/>
                <w:placeholder>
                  <w:docPart w:val="5F24E083D0BF454B951B7A14F9DF0C05"/>
                </w:placeholder>
                <w:temporary/>
                <w:showingPlcHdr/>
                <w15:appearance w15:val="hidden"/>
              </w:sdtPr>
              <w:sdtContent>
                <w:r w:rsidR="00C46402" w:rsidRPr="00E237E8">
                  <w:t>4</w:t>
                </w:r>
              </w:sdtContent>
            </w:sdt>
          </w:p>
        </w:tc>
        <w:tc>
          <w:tcPr>
            <w:tcW w:w="832" w:type="pct"/>
            <w:shd w:val="clear" w:color="auto" w:fill="F2F2F2" w:themeFill="background1" w:themeFillShade="F2"/>
            <w:noWrap/>
            <w:vAlign w:val="center"/>
            <w:hideMark/>
          </w:tcPr>
          <w:p w14:paraId="1D9274A5" w14:textId="77777777" w:rsidR="008F704C" w:rsidRPr="00E237E8" w:rsidRDefault="009E7EA5" w:rsidP="00974DD3">
            <w:pPr>
              <w:pStyle w:val="TableTextLarge"/>
            </w:pPr>
            <w:sdt>
              <w:sdtPr>
                <w:id w:val="1549802258"/>
                <w:placeholder>
                  <w:docPart w:val="EBE7FE5FE1E4460FBD1B84C950A4139D"/>
                </w:placeholder>
                <w:temporary/>
                <w:showingPlcHdr/>
                <w15:appearance w15:val="hidden"/>
              </w:sdtPr>
              <w:sdtContent>
                <w:r w:rsidR="006C07E8" w:rsidRPr="00E237E8">
                  <w:t>$100</w:t>
                </w:r>
              </w:sdtContent>
            </w:sdt>
          </w:p>
        </w:tc>
        <w:tc>
          <w:tcPr>
            <w:tcW w:w="832" w:type="pct"/>
            <w:shd w:val="clear" w:color="auto" w:fill="F2F2F2" w:themeFill="background1" w:themeFillShade="F2"/>
            <w:noWrap/>
            <w:vAlign w:val="center"/>
            <w:hideMark/>
          </w:tcPr>
          <w:p w14:paraId="1691A893" w14:textId="77777777" w:rsidR="008F704C" w:rsidRPr="00E237E8" w:rsidRDefault="009E7EA5" w:rsidP="00974DD3">
            <w:pPr>
              <w:pStyle w:val="TableTextLarge"/>
            </w:pPr>
            <w:sdt>
              <w:sdtPr>
                <w:id w:val="307442573"/>
                <w:placeholder>
                  <w:docPart w:val="B6178971BA5E455FA56FAE31990E1654"/>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14:paraId="6CFCBF94" w14:textId="77777777" w:rsidR="008F704C" w:rsidRPr="00E237E8" w:rsidRDefault="009E7EA5" w:rsidP="00974DD3">
            <w:pPr>
              <w:pStyle w:val="TableTextLarge"/>
            </w:pPr>
            <w:sdt>
              <w:sdtPr>
                <w:id w:val="637306496"/>
                <w:placeholder>
                  <w:docPart w:val="2AFE56C22B5447A8B35B0E0179AD9BA5"/>
                </w:placeholder>
                <w:temporary/>
                <w:showingPlcHdr/>
                <w15:appearance w15:val="hidden"/>
              </w:sdtPr>
              <w:sdtContent>
                <w:r w:rsidR="00051A24" w:rsidRPr="00E237E8">
                  <w:t>$1,600</w:t>
                </w:r>
              </w:sdtContent>
            </w:sdt>
          </w:p>
        </w:tc>
      </w:tr>
      <w:tr w:rsidR="008F704C" w:rsidRPr="00E237E8" w14:paraId="6E6A660F" w14:textId="77777777" w:rsidTr="008F704C">
        <w:trPr>
          <w:trHeight w:val="312"/>
        </w:trPr>
        <w:tc>
          <w:tcPr>
            <w:tcW w:w="1664" w:type="pct"/>
            <w:shd w:val="clear" w:color="auto" w:fill="auto"/>
            <w:vAlign w:val="center"/>
            <w:hideMark/>
          </w:tcPr>
          <w:p w14:paraId="5AEE797E" w14:textId="77777777" w:rsidR="008F704C" w:rsidRPr="00E237E8" w:rsidRDefault="009E7EA5" w:rsidP="00974DD3">
            <w:pPr>
              <w:pStyle w:val="TableTextLarge"/>
            </w:pPr>
            <w:sdt>
              <w:sdtPr>
                <w:id w:val="-1837762740"/>
                <w:placeholder>
                  <w:docPart w:val="0884A3E5EF774FFC8461495EBE5E2D55"/>
                </w:placeholder>
                <w:temporary/>
                <w:showingPlcHdr/>
                <w15:appearance w15:val="hidden"/>
              </w:sdtPr>
              <w:sdtContent>
                <w:r w:rsidR="00A162A9" w:rsidRPr="00E237E8">
                  <w:t>Rent/Lease Payments/Utilities</w:t>
                </w:r>
              </w:sdtContent>
            </w:sdt>
          </w:p>
        </w:tc>
        <w:tc>
          <w:tcPr>
            <w:tcW w:w="832" w:type="pct"/>
            <w:shd w:val="clear" w:color="auto" w:fill="auto"/>
            <w:noWrap/>
            <w:vAlign w:val="center"/>
            <w:hideMark/>
          </w:tcPr>
          <w:p w14:paraId="09B7C8D1" w14:textId="77777777" w:rsidR="008F704C" w:rsidRPr="00E237E8" w:rsidRDefault="009E7EA5" w:rsidP="00974DD3">
            <w:pPr>
              <w:pStyle w:val="TableTextLarge"/>
            </w:pPr>
            <w:sdt>
              <w:sdtPr>
                <w:id w:val="279155701"/>
                <w:placeholder>
                  <w:docPart w:val="92787CF2BAE2432D94063A783417724F"/>
                </w:placeholder>
                <w:temporary/>
                <w:showingPlcHdr/>
                <w15:appearance w15:val="hidden"/>
              </w:sdtPr>
              <w:sdtContent>
                <w:r w:rsidR="00C46402" w:rsidRPr="00E237E8">
                  <w:t>4</w:t>
                </w:r>
              </w:sdtContent>
            </w:sdt>
          </w:p>
        </w:tc>
        <w:tc>
          <w:tcPr>
            <w:tcW w:w="832" w:type="pct"/>
            <w:shd w:val="clear" w:color="auto" w:fill="auto"/>
            <w:noWrap/>
            <w:vAlign w:val="center"/>
            <w:hideMark/>
          </w:tcPr>
          <w:p w14:paraId="6A9FBEEF" w14:textId="77777777" w:rsidR="008F704C" w:rsidRPr="00E237E8" w:rsidRDefault="009E7EA5" w:rsidP="00974DD3">
            <w:pPr>
              <w:pStyle w:val="TableTextLarge"/>
            </w:pPr>
            <w:sdt>
              <w:sdtPr>
                <w:id w:val="1094050229"/>
                <w:placeholder>
                  <w:docPart w:val="67D445C5A0AB4458B6644A8F6024A8CE"/>
                </w:placeholder>
                <w:temporary/>
                <w:showingPlcHdr/>
                <w15:appearance w15:val="hidden"/>
              </w:sdtPr>
              <w:sdtContent>
                <w:r w:rsidR="006C07E8" w:rsidRPr="00E237E8">
                  <w:t>$750</w:t>
                </w:r>
              </w:sdtContent>
            </w:sdt>
          </w:p>
        </w:tc>
        <w:tc>
          <w:tcPr>
            <w:tcW w:w="832" w:type="pct"/>
            <w:shd w:val="clear" w:color="auto" w:fill="auto"/>
            <w:noWrap/>
            <w:vAlign w:val="center"/>
            <w:hideMark/>
          </w:tcPr>
          <w:p w14:paraId="0D6CBBD5" w14:textId="77777777" w:rsidR="008F704C" w:rsidRPr="00E237E8" w:rsidRDefault="009E7EA5" w:rsidP="00974DD3">
            <w:pPr>
              <w:pStyle w:val="TableTextLarge"/>
            </w:pPr>
            <w:sdt>
              <w:sdtPr>
                <w:id w:val="-1973811003"/>
                <w:placeholder>
                  <w:docPart w:val="57179D40E1604D75A79483F545BFD07D"/>
                </w:placeholder>
                <w:temporary/>
                <w:showingPlcHdr/>
                <w15:appearance w15:val="hidden"/>
              </w:sdtPr>
              <w:sdtContent>
                <w:r w:rsidR="006C07E8" w:rsidRPr="00E237E8">
                  <w:t>$2,500</w:t>
                </w:r>
              </w:sdtContent>
            </w:sdt>
          </w:p>
        </w:tc>
        <w:tc>
          <w:tcPr>
            <w:tcW w:w="842" w:type="pct"/>
            <w:shd w:val="clear" w:color="auto" w:fill="auto"/>
            <w:noWrap/>
            <w:vAlign w:val="center"/>
            <w:hideMark/>
          </w:tcPr>
          <w:p w14:paraId="1F6E882A" w14:textId="77777777" w:rsidR="008F704C" w:rsidRPr="00E237E8" w:rsidRDefault="009E7EA5" w:rsidP="00974DD3">
            <w:pPr>
              <w:pStyle w:val="TableTextLarge"/>
            </w:pPr>
            <w:sdt>
              <w:sdtPr>
                <w:id w:val="-446233727"/>
                <w:placeholder>
                  <w:docPart w:val="6AAEBCE6C73D4D4E92464035F3E80E7E"/>
                </w:placeholder>
                <w:temporary/>
                <w:showingPlcHdr/>
                <w15:appearance w15:val="hidden"/>
              </w:sdtPr>
              <w:sdtContent>
                <w:r w:rsidR="00051A24" w:rsidRPr="00E237E8">
                  <w:t>$5,500</w:t>
                </w:r>
              </w:sdtContent>
            </w:sdt>
          </w:p>
        </w:tc>
      </w:tr>
      <w:tr w:rsidR="008F704C" w:rsidRPr="00E237E8" w14:paraId="7AEEC191" w14:textId="77777777" w:rsidTr="008F704C">
        <w:trPr>
          <w:trHeight w:val="312"/>
        </w:trPr>
        <w:tc>
          <w:tcPr>
            <w:tcW w:w="1664" w:type="pct"/>
            <w:shd w:val="clear" w:color="auto" w:fill="F2F2F2" w:themeFill="background1" w:themeFillShade="F2"/>
            <w:vAlign w:val="center"/>
            <w:hideMark/>
          </w:tcPr>
          <w:p w14:paraId="02DA2D23" w14:textId="77777777" w:rsidR="008F704C" w:rsidRPr="00E237E8" w:rsidRDefault="009E7EA5" w:rsidP="00974DD3">
            <w:pPr>
              <w:pStyle w:val="TableTextLarge"/>
            </w:pPr>
            <w:sdt>
              <w:sdtPr>
                <w:id w:val="990065685"/>
                <w:placeholder>
                  <w:docPart w:val="9B1CAF28D362479BAEBF2F6F3DB812EC"/>
                </w:placeholder>
                <w:temporary/>
                <w:showingPlcHdr/>
                <w15:appearance w15:val="hidden"/>
              </w:sdtPr>
              <w:sdtContent>
                <w:r w:rsidR="00A162A9" w:rsidRPr="00E237E8">
                  <w:t>Postage/Shipping</w:t>
                </w:r>
              </w:sdtContent>
            </w:sdt>
          </w:p>
        </w:tc>
        <w:tc>
          <w:tcPr>
            <w:tcW w:w="832" w:type="pct"/>
            <w:shd w:val="clear" w:color="auto" w:fill="F2F2F2" w:themeFill="background1" w:themeFillShade="F2"/>
            <w:noWrap/>
            <w:vAlign w:val="center"/>
            <w:hideMark/>
          </w:tcPr>
          <w:p w14:paraId="0702498C" w14:textId="77777777" w:rsidR="008F704C" w:rsidRPr="00E237E8" w:rsidRDefault="009E7EA5" w:rsidP="00974DD3">
            <w:pPr>
              <w:pStyle w:val="TableTextLarge"/>
            </w:pPr>
            <w:sdt>
              <w:sdtPr>
                <w:id w:val="586504376"/>
                <w:placeholder>
                  <w:docPart w:val="DA4045ABCE784FB190885E6ADCE4E5F4"/>
                </w:placeholder>
                <w:temporary/>
                <w:showingPlcHdr/>
                <w15:appearance w15:val="hidden"/>
              </w:sdtPr>
              <w:sdtContent>
                <w:r w:rsidR="00C46402" w:rsidRPr="00E237E8">
                  <w:t>1</w:t>
                </w:r>
              </w:sdtContent>
            </w:sdt>
          </w:p>
        </w:tc>
        <w:tc>
          <w:tcPr>
            <w:tcW w:w="832" w:type="pct"/>
            <w:shd w:val="clear" w:color="auto" w:fill="F2F2F2" w:themeFill="background1" w:themeFillShade="F2"/>
            <w:noWrap/>
            <w:vAlign w:val="center"/>
            <w:hideMark/>
          </w:tcPr>
          <w:p w14:paraId="7DCC2B51" w14:textId="77777777" w:rsidR="008F704C" w:rsidRPr="00E237E8" w:rsidRDefault="009E7EA5" w:rsidP="00974DD3">
            <w:pPr>
              <w:pStyle w:val="TableTextLarge"/>
            </w:pPr>
            <w:sdt>
              <w:sdtPr>
                <w:id w:val="-1568806325"/>
                <w:placeholder>
                  <w:docPart w:val="91FE3F4480A34D82B147AFD7F88A25C9"/>
                </w:placeholder>
                <w:temporary/>
                <w:showingPlcHdr/>
                <w15:appearance w15:val="hidden"/>
              </w:sdtPr>
              <w:sdtContent>
                <w:r w:rsidR="006C07E8" w:rsidRPr="00E237E8">
                  <w:t>$25</w:t>
                </w:r>
              </w:sdtContent>
            </w:sdt>
          </w:p>
        </w:tc>
        <w:tc>
          <w:tcPr>
            <w:tcW w:w="832" w:type="pct"/>
            <w:shd w:val="clear" w:color="auto" w:fill="F2F2F2" w:themeFill="background1" w:themeFillShade="F2"/>
            <w:noWrap/>
            <w:vAlign w:val="center"/>
            <w:hideMark/>
          </w:tcPr>
          <w:p w14:paraId="1CA6C0BF" w14:textId="77777777" w:rsidR="008F704C" w:rsidRPr="00E237E8" w:rsidRDefault="009E7EA5" w:rsidP="00974DD3">
            <w:pPr>
              <w:pStyle w:val="TableTextLarge"/>
            </w:pPr>
            <w:sdt>
              <w:sdtPr>
                <w:id w:val="1721323711"/>
                <w:placeholder>
                  <w:docPart w:val="FC6683CEE1DA4C5E8679C3BBAF9415A7"/>
                </w:placeholder>
                <w:temporary/>
                <w:showingPlcHdr/>
                <w15:appearance w15:val="hidden"/>
              </w:sdtPr>
              <w:sdtContent>
                <w:r w:rsidR="006C07E8" w:rsidRPr="00E237E8">
                  <w:t>$25</w:t>
                </w:r>
              </w:sdtContent>
            </w:sdt>
          </w:p>
        </w:tc>
        <w:tc>
          <w:tcPr>
            <w:tcW w:w="842" w:type="pct"/>
            <w:shd w:val="clear" w:color="auto" w:fill="F2F2F2" w:themeFill="background1" w:themeFillShade="F2"/>
            <w:noWrap/>
            <w:vAlign w:val="center"/>
            <w:hideMark/>
          </w:tcPr>
          <w:p w14:paraId="443D3388" w14:textId="77777777" w:rsidR="008F704C" w:rsidRPr="00E237E8" w:rsidRDefault="009E7EA5" w:rsidP="00974DD3">
            <w:pPr>
              <w:pStyle w:val="TableTextLarge"/>
            </w:pPr>
            <w:sdt>
              <w:sdtPr>
                <w:id w:val="-356974943"/>
                <w:placeholder>
                  <w:docPart w:val="34AC85FE787E41FC8E22000AD5D227AD"/>
                </w:placeholder>
                <w:temporary/>
                <w:showingPlcHdr/>
                <w15:appearance w15:val="hidden"/>
              </w:sdtPr>
              <w:sdtContent>
                <w:r w:rsidR="00051A24" w:rsidRPr="00E237E8">
                  <w:t>$50</w:t>
                </w:r>
              </w:sdtContent>
            </w:sdt>
          </w:p>
        </w:tc>
      </w:tr>
      <w:tr w:rsidR="008F704C" w:rsidRPr="00E237E8" w14:paraId="7C984660" w14:textId="77777777" w:rsidTr="008F704C">
        <w:trPr>
          <w:trHeight w:val="312"/>
        </w:trPr>
        <w:tc>
          <w:tcPr>
            <w:tcW w:w="1664" w:type="pct"/>
            <w:shd w:val="clear" w:color="auto" w:fill="auto"/>
            <w:vAlign w:val="center"/>
            <w:hideMark/>
          </w:tcPr>
          <w:p w14:paraId="3484DDB9" w14:textId="77777777" w:rsidR="008F704C" w:rsidRPr="00E237E8" w:rsidRDefault="009E7EA5" w:rsidP="00974DD3">
            <w:pPr>
              <w:pStyle w:val="TableTextLarge"/>
            </w:pPr>
            <w:sdt>
              <w:sdtPr>
                <w:id w:val="1519648073"/>
                <w:placeholder>
                  <w:docPart w:val="E32E7C620A6D4B94B4CDC71F5D255AB3"/>
                </w:placeholder>
                <w:temporary/>
                <w:showingPlcHdr/>
                <w15:appearance w15:val="hidden"/>
              </w:sdtPr>
              <w:sdtContent>
                <w:r w:rsidR="00A162A9" w:rsidRPr="00E237E8">
                  <w:t>Communication/Telephone</w:t>
                </w:r>
              </w:sdtContent>
            </w:sdt>
          </w:p>
        </w:tc>
        <w:tc>
          <w:tcPr>
            <w:tcW w:w="832" w:type="pct"/>
            <w:shd w:val="clear" w:color="auto" w:fill="auto"/>
            <w:noWrap/>
            <w:vAlign w:val="center"/>
            <w:hideMark/>
          </w:tcPr>
          <w:p w14:paraId="683ADA65" w14:textId="77777777" w:rsidR="008F704C" w:rsidRPr="00E237E8" w:rsidRDefault="009E7EA5" w:rsidP="00974DD3">
            <w:pPr>
              <w:pStyle w:val="TableTextLarge"/>
            </w:pPr>
            <w:sdt>
              <w:sdtPr>
                <w:id w:val="1200366236"/>
                <w:placeholder>
                  <w:docPart w:val="B8C5222C207F40B48414D7A75BC8B4B7"/>
                </w:placeholder>
                <w:temporary/>
                <w:showingPlcHdr/>
                <w15:appearance w15:val="hidden"/>
              </w:sdtPr>
              <w:sdtContent>
                <w:r w:rsidR="00C46402" w:rsidRPr="00E237E8">
                  <w:t>4</w:t>
                </w:r>
              </w:sdtContent>
            </w:sdt>
          </w:p>
        </w:tc>
        <w:tc>
          <w:tcPr>
            <w:tcW w:w="832" w:type="pct"/>
            <w:shd w:val="clear" w:color="auto" w:fill="auto"/>
            <w:noWrap/>
            <w:vAlign w:val="center"/>
            <w:hideMark/>
          </w:tcPr>
          <w:p w14:paraId="34D94CE1" w14:textId="77777777" w:rsidR="008F704C" w:rsidRPr="00E237E8" w:rsidRDefault="009E7EA5" w:rsidP="00974DD3">
            <w:pPr>
              <w:pStyle w:val="TableTextLarge"/>
            </w:pPr>
            <w:sdt>
              <w:sdtPr>
                <w:id w:val="856932386"/>
                <w:placeholder>
                  <w:docPart w:val="E5DA60F7D57B48EC99F8E240738397F0"/>
                </w:placeholder>
                <w:temporary/>
                <w:showingPlcHdr/>
                <w15:appearance w15:val="hidden"/>
              </w:sdtPr>
              <w:sdtContent>
                <w:r w:rsidR="006C07E8" w:rsidRPr="00E237E8">
                  <w:t>$70</w:t>
                </w:r>
              </w:sdtContent>
            </w:sdt>
          </w:p>
        </w:tc>
        <w:tc>
          <w:tcPr>
            <w:tcW w:w="832" w:type="pct"/>
            <w:shd w:val="clear" w:color="auto" w:fill="auto"/>
            <w:noWrap/>
            <w:vAlign w:val="center"/>
            <w:hideMark/>
          </w:tcPr>
          <w:p w14:paraId="0F6714B4" w14:textId="77777777" w:rsidR="008F704C" w:rsidRPr="00E237E8" w:rsidRDefault="009E7EA5" w:rsidP="00974DD3">
            <w:pPr>
              <w:pStyle w:val="TableTextLarge"/>
            </w:pPr>
            <w:sdt>
              <w:sdtPr>
                <w:id w:val="-1583834750"/>
                <w:placeholder>
                  <w:docPart w:val="0D15280DF55542AC81F15CDBCD1B92FA"/>
                </w:placeholder>
                <w:temporary/>
                <w:showingPlcHdr/>
                <w15:appearance w15:val="hidden"/>
              </w:sdtPr>
              <w:sdtContent>
                <w:r w:rsidR="006C07E8" w:rsidRPr="00E237E8">
                  <w:t>$280</w:t>
                </w:r>
              </w:sdtContent>
            </w:sdt>
          </w:p>
        </w:tc>
        <w:tc>
          <w:tcPr>
            <w:tcW w:w="842" w:type="pct"/>
            <w:shd w:val="clear" w:color="auto" w:fill="auto"/>
            <w:noWrap/>
            <w:vAlign w:val="center"/>
            <w:hideMark/>
          </w:tcPr>
          <w:p w14:paraId="00920361" w14:textId="77777777" w:rsidR="008F704C" w:rsidRPr="00E237E8" w:rsidRDefault="009E7EA5" w:rsidP="00974DD3">
            <w:pPr>
              <w:pStyle w:val="TableTextLarge"/>
            </w:pPr>
            <w:sdt>
              <w:sdtPr>
                <w:id w:val="-655996106"/>
                <w:placeholder>
                  <w:docPart w:val="94B597B4685C4AAAAE53074A65ADDA2F"/>
                </w:placeholder>
                <w:temporary/>
                <w:showingPlcHdr/>
                <w15:appearance w15:val="hidden"/>
              </w:sdtPr>
              <w:sdtContent>
                <w:r w:rsidR="00051A24" w:rsidRPr="00E237E8">
                  <w:t>$560</w:t>
                </w:r>
              </w:sdtContent>
            </w:sdt>
          </w:p>
        </w:tc>
      </w:tr>
      <w:tr w:rsidR="008F704C" w:rsidRPr="00E237E8" w14:paraId="46B1928B" w14:textId="77777777" w:rsidTr="008F704C">
        <w:trPr>
          <w:trHeight w:val="312"/>
        </w:trPr>
        <w:tc>
          <w:tcPr>
            <w:tcW w:w="1664" w:type="pct"/>
            <w:shd w:val="clear" w:color="auto" w:fill="F2F2F2" w:themeFill="background1" w:themeFillShade="F2"/>
            <w:vAlign w:val="center"/>
            <w:hideMark/>
          </w:tcPr>
          <w:p w14:paraId="78D0BC2C" w14:textId="77777777" w:rsidR="008F704C" w:rsidRPr="00E237E8" w:rsidRDefault="009E7EA5" w:rsidP="00974DD3">
            <w:pPr>
              <w:pStyle w:val="TableTextLarge"/>
            </w:pPr>
            <w:sdt>
              <w:sdtPr>
                <w:id w:val="-386568423"/>
                <w:placeholder>
                  <w:docPart w:val="5F3D2F1668C6479EB2544F2868FD8C0B"/>
                </w:placeholder>
                <w:temporary/>
                <w:showingPlcHdr/>
                <w15:appearance w15:val="hidden"/>
              </w:sdtPr>
              <w:sdtContent>
                <w:r w:rsidR="00F24CB9" w:rsidRPr="00E237E8">
                  <w:t>Computer Equipment</w:t>
                </w:r>
              </w:sdtContent>
            </w:sdt>
          </w:p>
        </w:tc>
        <w:tc>
          <w:tcPr>
            <w:tcW w:w="832" w:type="pct"/>
            <w:shd w:val="clear" w:color="auto" w:fill="F2F2F2" w:themeFill="background1" w:themeFillShade="F2"/>
            <w:noWrap/>
            <w:vAlign w:val="center"/>
            <w:hideMark/>
          </w:tcPr>
          <w:p w14:paraId="7ACFCD8E"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110DBE3E" w14:textId="77777777" w:rsidR="008F704C" w:rsidRPr="00E237E8" w:rsidRDefault="009E7EA5" w:rsidP="00974DD3">
            <w:pPr>
              <w:pStyle w:val="TableTextLarge"/>
            </w:pPr>
            <w:sdt>
              <w:sdtPr>
                <w:id w:val="-920482116"/>
                <w:placeholder>
                  <w:docPart w:val="2D2D1D77774541408ABCDD7EB1018B4D"/>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57481B87" w14:textId="77777777" w:rsidR="008F704C" w:rsidRPr="00E237E8" w:rsidRDefault="009E7EA5" w:rsidP="00974DD3">
            <w:pPr>
              <w:pStyle w:val="TableTextLarge"/>
            </w:pPr>
            <w:sdt>
              <w:sdtPr>
                <w:id w:val="1453595922"/>
                <w:placeholder>
                  <w:docPart w:val="78F37BB08ACF41A1BC994BF198CC6CDF"/>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14:paraId="0454DD11" w14:textId="77777777" w:rsidR="008F704C" w:rsidRPr="00E237E8" w:rsidRDefault="009E7EA5" w:rsidP="00974DD3">
            <w:pPr>
              <w:pStyle w:val="TableTextLarge"/>
            </w:pPr>
            <w:sdt>
              <w:sdtPr>
                <w:id w:val="-181200548"/>
                <w:placeholder>
                  <w:docPart w:val="D5A56DF1290945D1A26D25E053A5DC88"/>
                </w:placeholder>
                <w:temporary/>
                <w:showingPlcHdr/>
                <w15:appearance w15:val="hidden"/>
              </w:sdtPr>
              <w:sdtContent>
                <w:r w:rsidR="006C07E8" w:rsidRPr="00E237E8">
                  <w:t>$1,500</w:t>
                </w:r>
              </w:sdtContent>
            </w:sdt>
          </w:p>
        </w:tc>
      </w:tr>
      <w:tr w:rsidR="008F704C" w:rsidRPr="00E237E8" w14:paraId="5BA724F1" w14:textId="77777777" w:rsidTr="008F704C">
        <w:trPr>
          <w:trHeight w:val="312"/>
        </w:trPr>
        <w:tc>
          <w:tcPr>
            <w:tcW w:w="1664" w:type="pct"/>
            <w:shd w:val="clear" w:color="auto" w:fill="auto"/>
            <w:vAlign w:val="center"/>
            <w:hideMark/>
          </w:tcPr>
          <w:p w14:paraId="254FAF45" w14:textId="77777777" w:rsidR="008F704C" w:rsidRPr="00E237E8" w:rsidRDefault="009E7EA5" w:rsidP="00974DD3">
            <w:pPr>
              <w:pStyle w:val="TableTextLarge"/>
            </w:pPr>
            <w:sdt>
              <w:sdtPr>
                <w:id w:val="-887644163"/>
                <w:placeholder>
                  <w:docPart w:val="A756864A0BCF4F1197E245D9AD0F757F"/>
                </w:placeholder>
                <w:temporary/>
                <w:showingPlcHdr/>
                <w15:appearance w15:val="hidden"/>
              </w:sdtPr>
              <w:sdtContent>
                <w:r w:rsidR="00F24CB9" w:rsidRPr="00E237E8">
                  <w:t>Computer Software</w:t>
                </w:r>
              </w:sdtContent>
            </w:sdt>
          </w:p>
        </w:tc>
        <w:tc>
          <w:tcPr>
            <w:tcW w:w="832" w:type="pct"/>
            <w:shd w:val="clear" w:color="auto" w:fill="auto"/>
            <w:noWrap/>
            <w:vAlign w:val="center"/>
            <w:hideMark/>
          </w:tcPr>
          <w:p w14:paraId="7D03BC8F" w14:textId="77777777" w:rsidR="008F704C" w:rsidRPr="00E237E8" w:rsidRDefault="008F704C" w:rsidP="00974DD3">
            <w:pPr>
              <w:pStyle w:val="TableTextLarge"/>
            </w:pPr>
          </w:p>
        </w:tc>
        <w:tc>
          <w:tcPr>
            <w:tcW w:w="832" w:type="pct"/>
            <w:shd w:val="clear" w:color="auto" w:fill="auto"/>
            <w:noWrap/>
            <w:vAlign w:val="center"/>
            <w:hideMark/>
          </w:tcPr>
          <w:p w14:paraId="1365B9A1" w14:textId="77777777" w:rsidR="008F704C" w:rsidRPr="00E237E8" w:rsidRDefault="009E7EA5" w:rsidP="00974DD3">
            <w:pPr>
              <w:pStyle w:val="TableTextLarge"/>
            </w:pPr>
            <w:sdt>
              <w:sdtPr>
                <w:id w:val="1336884526"/>
                <w:placeholder>
                  <w:docPart w:val="D8EFD968C73849C9AAD1D8FD7A7E0C56"/>
                </w:placeholder>
                <w:temporary/>
                <w:showingPlcHdr/>
                <w15:appearance w15:val="hidden"/>
              </w:sdtPr>
              <w:sdtContent>
                <w:r w:rsidR="006C07E8" w:rsidRPr="00E237E8">
                  <w:t>$0</w:t>
                </w:r>
              </w:sdtContent>
            </w:sdt>
          </w:p>
        </w:tc>
        <w:tc>
          <w:tcPr>
            <w:tcW w:w="832" w:type="pct"/>
            <w:shd w:val="clear" w:color="auto" w:fill="auto"/>
            <w:noWrap/>
            <w:vAlign w:val="center"/>
            <w:hideMark/>
          </w:tcPr>
          <w:p w14:paraId="408F1CBF" w14:textId="77777777" w:rsidR="008F704C" w:rsidRPr="00E237E8" w:rsidRDefault="009E7EA5" w:rsidP="00974DD3">
            <w:pPr>
              <w:pStyle w:val="TableTextLarge"/>
            </w:pPr>
            <w:sdt>
              <w:sdtPr>
                <w:id w:val="643157434"/>
                <w:placeholder>
                  <w:docPart w:val="29EC59B0034B4E24ABD1CCFDCAC8C29A"/>
                </w:placeholder>
                <w:temporary/>
                <w:showingPlcHdr/>
                <w15:appearance w15:val="hidden"/>
              </w:sdtPr>
              <w:sdtContent>
                <w:r w:rsidR="006C07E8" w:rsidRPr="00E237E8">
                  <w:t>$300</w:t>
                </w:r>
              </w:sdtContent>
            </w:sdt>
          </w:p>
        </w:tc>
        <w:tc>
          <w:tcPr>
            <w:tcW w:w="842" w:type="pct"/>
            <w:shd w:val="clear" w:color="auto" w:fill="auto"/>
            <w:noWrap/>
            <w:vAlign w:val="center"/>
            <w:hideMark/>
          </w:tcPr>
          <w:p w14:paraId="4D4E9B43" w14:textId="77777777" w:rsidR="008F704C" w:rsidRPr="00E237E8" w:rsidRDefault="009E7EA5" w:rsidP="00974DD3">
            <w:pPr>
              <w:pStyle w:val="TableTextLarge"/>
            </w:pPr>
            <w:sdt>
              <w:sdtPr>
                <w:id w:val="973494877"/>
                <w:placeholder>
                  <w:docPart w:val="4CBE535097B8438980025EDAABF4C7AE"/>
                </w:placeholder>
                <w:temporary/>
                <w:showingPlcHdr/>
                <w15:appearance w15:val="hidden"/>
              </w:sdtPr>
              <w:sdtContent>
                <w:r w:rsidR="00051A24" w:rsidRPr="00E237E8">
                  <w:t>$300</w:t>
                </w:r>
              </w:sdtContent>
            </w:sdt>
          </w:p>
        </w:tc>
      </w:tr>
      <w:tr w:rsidR="008F704C" w:rsidRPr="00E237E8" w14:paraId="3AC89E2C" w14:textId="77777777" w:rsidTr="008F704C">
        <w:trPr>
          <w:trHeight w:val="312"/>
        </w:trPr>
        <w:tc>
          <w:tcPr>
            <w:tcW w:w="1664" w:type="pct"/>
            <w:shd w:val="clear" w:color="auto" w:fill="F2F2F2" w:themeFill="background1" w:themeFillShade="F2"/>
            <w:vAlign w:val="center"/>
            <w:hideMark/>
          </w:tcPr>
          <w:p w14:paraId="364115F5" w14:textId="77777777" w:rsidR="008F704C" w:rsidRPr="00E237E8" w:rsidRDefault="009E7EA5" w:rsidP="00974DD3">
            <w:pPr>
              <w:pStyle w:val="TableTextLarge"/>
            </w:pPr>
            <w:sdt>
              <w:sdtPr>
                <w:id w:val="-1835373605"/>
                <w:placeholder>
                  <w:docPart w:val="640D32334E6C4A2297724159BC503D47"/>
                </w:placeholder>
                <w:temporary/>
                <w:showingPlcHdr/>
                <w15:appearance w15:val="hidden"/>
              </w:sdtPr>
              <w:sdtContent>
                <w:r w:rsidR="00F24CB9" w:rsidRPr="00E237E8">
                  <w:t>Insurance</w:t>
                </w:r>
              </w:sdtContent>
            </w:sdt>
          </w:p>
        </w:tc>
        <w:tc>
          <w:tcPr>
            <w:tcW w:w="832" w:type="pct"/>
            <w:shd w:val="clear" w:color="auto" w:fill="F2F2F2" w:themeFill="background1" w:themeFillShade="F2"/>
            <w:noWrap/>
            <w:vAlign w:val="center"/>
            <w:hideMark/>
          </w:tcPr>
          <w:p w14:paraId="79F41AC3"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24B3A4FA" w14:textId="77777777" w:rsidR="008F704C" w:rsidRPr="00E237E8" w:rsidRDefault="009E7EA5" w:rsidP="00974DD3">
            <w:pPr>
              <w:pStyle w:val="TableTextLarge"/>
            </w:pPr>
            <w:sdt>
              <w:sdtPr>
                <w:id w:val="-1486079173"/>
                <w:placeholder>
                  <w:docPart w:val="94F02E6A2E1844968BDA818C2C716E26"/>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1ACCC14C" w14:textId="77777777" w:rsidR="008F704C" w:rsidRPr="00E237E8" w:rsidRDefault="009E7EA5" w:rsidP="00974DD3">
            <w:pPr>
              <w:pStyle w:val="TableTextLarge"/>
            </w:pPr>
            <w:sdt>
              <w:sdtPr>
                <w:id w:val="-2106710853"/>
                <w:placeholder>
                  <w:docPart w:val="028CBA89E832459585F9CBE2504EDA17"/>
                </w:placeholder>
                <w:temporary/>
                <w:showingPlcHdr/>
                <w15:appearance w15:val="hidden"/>
              </w:sdtPr>
              <w:sdtContent>
                <w:r w:rsidR="00051A24" w:rsidRPr="00E237E8">
                  <w:t>$60</w:t>
                </w:r>
              </w:sdtContent>
            </w:sdt>
          </w:p>
        </w:tc>
        <w:tc>
          <w:tcPr>
            <w:tcW w:w="842" w:type="pct"/>
            <w:shd w:val="clear" w:color="auto" w:fill="F2F2F2" w:themeFill="background1" w:themeFillShade="F2"/>
            <w:noWrap/>
            <w:vAlign w:val="center"/>
            <w:hideMark/>
          </w:tcPr>
          <w:p w14:paraId="3C20361C" w14:textId="77777777" w:rsidR="008F704C" w:rsidRPr="00E237E8" w:rsidRDefault="009E7EA5" w:rsidP="00974DD3">
            <w:pPr>
              <w:pStyle w:val="TableTextLarge"/>
            </w:pPr>
            <w:sdt>
              <w:sdtPr>
                <w:id w:val="-613126645"/>
                <w:placeholder>
                  <w:docPart w:val="6DCA233F2C5F49929F1B8483E6922D89"/>
                </w:placeholder>
                <w:temporary/>
                <w:showingPlcHdr/>
                <w15:appearance w15:val="hidden"/>
              </w:sdtPr>
              <w:sdtContent>
                <w:r w:rsidR="00051A24" w:rsidRPr="00E237E8">
                  <w:t>$60</w:t>
                </w:r>
              </w:sdtContent>
            </w:sdt>
          </w:p>
        </w:tc>
      </w:tr>
      <w:tr w:rsidR="008F704C" w:rsidRPr="00E237E8" w14:paraId="10DE2DCA" w14:textId="77777777" w:rsidTr="008F704C">
        <w:trPr>
          <w:trHeight w:val="312"/>
        </w:trPr>
        <w:tc>
          <w:tcPr>
            <w:tcW w:w="1664" w:type="pct"/>
            <w:shd w:val="clear" w:color="auto" w:fill="auto"/>
            <w:vAlign w:val="center"/>
            <w:hideMark/>
          </w:tcPr>
          <w:p w14:paraId="3D68DB32" w14:textId="77777777" w:rsidR="008F704C" w:rsidRPr="00E237E8" w:rsidRDefault="009E7EA5" w:rsidP="00974DD3">
            <w:pPr>
              <w:pStyle w:val="TableTextLarge"/>
            </w:pPr>
            <w:sdt>
              <w:sdtPr>
                <w:id w:val="-1139406405"/>
                <w:placeholder>
                  <w:docPart w:val="B8A305FC3AF84AAAAA5BFF8901871B3E"/>
                </w:placeholder>
                <w:temporary/>
                <w:showingPlcHdr/>
                <w15:appearance w15:val="hidden"/>
              </w:sdtPr>
              <w:sdtContent>
                <w:r w:rsidR="00F24CB9" w:rsidRPr="00E237E8">
                  <w:t>Interest Expense</w:t>
                </w:r>
              </w:sdtContent>
            </w:sdt>
          </w:p>
        </w:tc>
        <w:tc>
          <w:tcPr>
            <w:tcW w:w="832" w:type="pct"/>
            <w:shd w:val="clear" w:color="auto" w:fill="auto"/>
            <w:noWrap/>
            <w:vAlign w:val="center"/>
            <w:hideMark/>
          </w:tcPr>
          <w:p w14:paraId="7AADE580" w14:textId="77777777" w:rsidR="008F704C" w:rsidRPr="00E237E8" w:rsidRDefault="008F704C" w:rsidP="00974DD3">
            <w:pPr>
              <w:pStyle w:val="TableTextLarge"/>
            </w:pPr>
          </w:p>
        </w:tc>
        <w:tc>
          <w:tcPr>
            <w:tcW w:w="832" w:type="pct"/>
            <w:shd w:val="clear" w:color="auto" w:fill="auto"/>
            <w:noWrap/>
            <w:vAlign w:val="center"/>
            <w:hideMark/>
          </w:tcPr>
          <w:p w14:paraId="7C4A659E" w14:textId="77777777" w:rsidR="008F704C" w:rsidRPr="00E237E8" w:rsidRDefault="009E7EA5" w:rsidP="00974DD3">
            <w:pPr>
              <w:pStyle w:val="TableTextLarge"/>
            </w:pPr>
            <w:sdt>
              <w:sdtPr>
                <w:id w:val="-1348326349"/>
                <w:placeholder>
                  <w:docPart w:val="3FADDF53588A418180F2C69811DB3BEC"/>
                </w:placeholder>
                <w:temporary/>
                <w:showingPlcHdr/>
                <w15:appearance w15:val="hidden"/>
              </w:sdtPr>
              <w:sdtContent>
                <w:r w:rsidR="006C07E8" w:rsidRPr="00E237E8">
                  <w:t>$0</w:t>
                </w:r>
              </w:sdtContent>
            </w:sdt>
          </w:p>
        </w:tc>
        <w:tc>
          <w:tcPr>
            <w:tcW w:w="832" w:type="pct"/>
            <w:shd w:val="clear" w:color="auto" w:fill="auto"/>
            <w:noWrap/>
            <w:vAlign w:val="center"/>
            <w:hideMark/>
          </w:tcPr>
          <w:p w14:paraId="4D2963FF" w14:textId="77777777" w:rsidR="008F704C" w:rsidRPr="00E237E8" w:rsidRDefault="009E7EA5" w:rsidP="00974DD3">
            <w:pPr>
              <w:pStyle w:val="TableTextLarge"/>
            </w:pPr>
            <w:sdt>
              <w:sdtPr>
                <w:id w:val="2039929721"/>
                <w:placeholder>
                  <w:docPart w:val="D5DD5B24F9894F839B61AC30F6D518DC"/>
                </w:placeholder>
                <w:temporary/>
                <w:showingPlcHdr/>
                <w15:appearance w15:val="hidden"/>
              </w:sdtPr>
              <w:sdtContent>
                <w:r w:rsidR="006C07E8" w:rsidRPr="00E237E8">
                  <w:t>$0</w:t>
                </w:r>
              </w:sdtContent>
            </w:sdt>
          </w:p>
        </w:tc>
        <w:tc>
          <w:tcPr>
            <w:tcW w:w="842" w:type="pct"/>
            <w:shd w:val="clear" w:color="auto" w:fill="auto"/>
            <w:noWrap/>
            <w:vAlign w:val="center"/>
            <w:hideMark/>
          </w:tcPr>
          <w:p w14:paraId="47EE0261" w14:textId="77777777" w:rsidR="008F704C" w:rsidRPr="00E237E8" w:rsidRDefault="009E7EA5" w:rsidP="00974DD3">
            <w:pPr>
              <w:pStyle w:val="TableTextLarge"/>
            </w:pPr>
            <w:sdt>
              <w:sdtPr>
                <w:id w:val="808524520"/>
                <w:placeholder>
                  <w:docPart w:val="DF019A43DDEC46419707A172D4204548"/>
                </w:placeholder>
                <w:temporary/>
                <w:showingPlcHdr/>
                <w15:appearance w15:val="hidden"/>
              </w:sdtPr>
              <w:sdtContent>
                <w:r w:rsidR="006C07E8" w:rsidRPr="00E237E8">
                  <w:t>$0</w:t>
                </w:r>
              </w:sdtContent>
            </w:sdt>
          </w:p>
        </w:tc>
      </w:tr>
      <w:tr w:rsidR="008F704C" w:rsidRPr="00E237E8" w14:paraId="0BA14163" w14:textId="77777777" w:rsidTr="008F704C">
        <w:trPr>
          <w:trHeight w:val="312"/>
        </w:trPr>
        <w:tc>
          <w:tcPr>
            <w:tcW w:w="1664" w:type="pct"/>
            <w:shd w:val="clear" w:color="auto" w:fill="F2F2F2" w:themeFill="background1" w:themeFillShade="F2"/>
            <w:vAlign w:val="center"/>
            <w:hideMark/>
          </w:tcPr>
          <w:p w14:paraId="368F5D19" w14:textId="77777777" w:rsidR="008F704C" w:rsidRPr="00E237E8" w:rsidRDefault="009E7EA5" w:rsidP="00974DD3">
            <w:pPr>
              <w:pStyle w:val="TableTextLarge"/>
            </w:pPr>
            <w:sdt>
              <w:sdtPr>
                <w:id w:val="-1475516305"/>
                <w:placeholder>
                  <w:docPart w:val="D35780351A534F459AAD2681481DCAFD"/>
                </w:placeholder>
                <w:temporary/>
                <w:showingPlcHdr/>
                <w15:appearance w15:val="hidden"/>
              </w:sdtPr>
              <w:sdtContent>
                <w:r w:rsidR="00F24CB9" w:rsidRPr="00E237E8">
                  <w:t>Bank Service Charges</w:t>
                </w:r>
              </w:sdtContent>
            </w:sdt>
          </w:p>
        </w:tc>
        <w:tc>
          <w:tcPr>
            <w:tcW w:w="832" w:type="pct"/>
            <w:shd w:val="clear" w:color="auto" w:fill="F2F2F2" w:themeFill="background1" w:themeFillShade="F2"/>
            <w:noWrap/>
            <w:vAlign w:val="center"/>
            <w:hideMark/>
          </w:tcPr>
          <w:p w14:paraId="34F36332"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78314A34" w14:textId="77777777" w:rsidR="008F704C" w:rsidRPr="00E237E8" w:rsidRDefault="009E7EA5" w:rsidP="00974DD3">
            <w:pPr>
              <w:pStyle w:val="TableTextLarge"/>
            </w:pPr>
            <w:sdt>
              <w:sdtPr>
                <w:id w:val="-19553298"/>
                <w:placeholder>
                  <w:docPart w:val="64E4AC745D3641E29A99BCA32AB7DF21"/>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15F8B351" w14:textId="77777777" w:rsidR="008F704C" w:rsidRPr="00E237E8" w:rsidRDefault="009E7EA5" w:rsidP="00974DD3">
            <w:pPr>
              <w:pStyle w:val="TableTextLarge"/>
            </w:pPr>
            <w:sdt>
              <w:sdtPr>
                <w:id w:val="-483315802"/>
                <w:placeholder>
                  <w:docPart w:val="FD5F644D271941D589DE774F2FDEA039"/>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0103D8D0" w14:textId="77777777" w:rsidR="008F704C" w:rsidRPr="00E237E8" w:rsidRDefault="009E7EA5" w:rsidP="00974DD3">
            <w:pPr>
              <w:pStyle w:val="TableTextLarge"/>
            </w:pPr>
            <w:sdt>
              <w:sdtPr>
                <w:id w:val="978647036"/>
                <w:placeholder>
                  <w:docPart w:val="46C2CB5FC79D4596889CC89CAFE1D884"/>
                </w:placeholder>
                <w:temporary/>
                <w:showingPlcHdr/>
                <w15:appearance w15:val="hidden"/>
              </w:sdtPr>
              <w:sdtContent>
                <w:r w:rsidR="006C07E8" w:rsidRPr="00E237E8">
                  <w:t>$0</w:t>
                </w:r>
              </w:sdtContent>
            </w:sdt>
          </w:p>
        </w:tc>
      </w:tr>
      <w:tr w:rsidR="008F704C" w:rsidRPr="00E237E8" w14:paraId="5ADCB6A0" w14:textId="77777777" w:rsidTr="008F704C">
        <w:trPr>
          <w:trHeight w:val="312"/>
        </w:trPr>
        <w:tc>
          <w:tcPr>
            <w:tcW w:w="1664" w:type="pct"/>
            <w:shd w:val="clear" w:color="auto" w:fill="auto"/>
            <w:vAlign w:val="center"/>
            <w:hideMark/>
          </w:tcPr>
          <w:p w14:paraId="445631AE" w14:textId="77777777" w:rsidR="008F704C" w:rsidRPr="00E237E8" w:rsidRDefault="009E7EA5" w:rsidP="00974DD3">
            <w:pPr>
              <w:pStyle w:val="TableTextLarge"/>
            </w:pPr>
            <w:sdt>
              <w:sdtPr>
                <w:id w:val="1357780758"/>
                <w:placeholder>
                  <w:docPart w:val="4B3C889790C54C1B9D1E5D1A496D0E67"/>
                </w:placeholder>
                <w:temporary/>
                <w:showingPlcHdr/>
                <w15:appearance w15:val="hidden"/>
              </w:sdtPr>
              <w:sdtContent>
                <w:r w:rsidR="00F24CB9" w:rsidRPr="00E237E8">
                  <w:t>Supplies</w:t>
                </w:r>
              </w:sdtContent>
            </w:sdt>
          </w:p>
        </w:tc>
        <w:tc>
          <w:tcPr>
            <w:tcW w:w="832" w:type="pct"/>
            <w:shd w:val="clear" w:color="auto" w:fill="auto"/>
            <w:noWrap/>
            <w:vAlign w:val="center"/>
            <w:hideMark/>
          </w:tcPr>
          <w:p w14:paraId="39BCC6D3" w14:textId="77777777" w:rsidR="008F704C" w:rsidRPr="00E237E8" w:rsidRDefault="008F704C" w:rsidP="00974DD3">
            <w:pPr>
              <w:pStyle w:val="TableTextLarge"/>
            </w:pPr>
          </w:p>
        </w:tc>
        <w:tc>
          <w:tcPr>
            <w:tcW w:w="832" w:type="pct"/>
            <w:shd w:val="clear" w:color="auto" w:fill="auto"/>
            <w:noWrap/>
            <w:vAlign w:val="center"/>
            <w:hideMark/>
          </w:tcPr>
          <w:p w14:paraId="1A24704F" w14:textId="77777777" w:rsidR="008F704C" w:rsidRPr="00E237E8" w:rsidRDefault="009E7EA5" w:rsidP="00974DD3">
            <w:pPr>
              <w:pStyle w:val="TableTextLarge"/>
            </w:pPr>
            <w:sdt>
              <w:sdtPr>
                <w:id w:val="38027369"/>
                <w:placeholder>
                  <w:docPart w:val="1A87B4DF0D3D47F1A47546E4F5B9F377"/>
                </w:placeholder>
                <w:temporary/>
                <w:showingPlcHdr/>
                <w15:appearance w15:val="hidden"/>
              </w:sdtPr>
              <w:sdtContent>
                <w:r w:rsidR="006C07E8" w:rsidRPr="00E237E8">
                  <w:t>$0</w:t>
                </w:r>
              </w:sdtContent>
            </w:sdt>
          </w:p>
        </w:tc>
        <w:tc>
          <w:tcPr>
            <w:tcW w:w="832" w:type="pct"/>
            <w:shd w:val="clear" w:color="auto" w:fill="auto"/>
            <w:noWrap/>
            <w:vAlign w:val="center"/>
            <w:hideMark/>
          </w:tcPr>
          <w:p w14:paraId="02F55082" w14:textId="77777777" w:rsidR="008F704C" w:rsidRPr="00E237E8" w:rsidRDefault="009E7EA5" w:rsidP="00974DD3">
            <w:pPr>
              <w:pStyle w:val="TableTextLarge"/>
            </w:pPr>
            <w:sdt>
              <w:sdtPr>
                <w:id w:val="-1435206966"/>
                <w:placeholder>
                  <w:docPart w:val="6BDA86552E3B4B2E9ABA7F19C052AD9C"/>
                </w:placeholder>
                <w:temporary/>
                <w:showingPlcHdr/>
                <w15:appearance w15:val="hidden"/>
              </w:sdtPr>
              <w:sdtContent>
                <w:r w:rsidR="006C07E8" w:rsidRPr="00E237E8">
                  <w:t>$0</w:t>
                </w:r>
              </w:sdtContent>
            </w:sdt>
          </w:p>
        </w:tc>
        <w:tc>
          <w:tcPr>
            <w:tcW w:w="842" w:type="pct"/>
            <w:shd w:val="clear" w:color="auto" w:fill="auto"/>
            <w:noWrap/>
            <w:vAlign w:val="center"/>
            <w:hideMark/>
          </w:tcPr>
          <w:p w14:paraId="181E3B7C" w14:textId="77777777" w:rsidR="008F704C" w:rsidRPr="00E237E8" w:rsidRDefault="009E7EA5" w:rsidP="00974DD3">
            <w:pPr>
              <w:pStyle w:val="TableTextLarge"/>
            </w:pPr>
            <w:sdt>
              <w:sdtPr>
                <w:id w:val="25303313"/>
                <w:placeholder>
                  <w:docPart w:val="90F4629C975F4A26989CE5905FD44889"/>
                </w:placeholder>
                <w:temporary/>
                <w:showingPlcHdr/>
                <w15:appearance w15:val="hidden"/>
              </w:sdtPr>
              <w:sdtContent>
                <w:r w:rsidR="006C07E8" w:rsidRPr="00E237E8">
                  <w:t>$0</w:t>
                </w:r>
              </w:sdtContent>
            </w:sdt>
          </w:p>
        </w:tc>
      </w:tr>
      <w:tr w:rsidR="008F704C" w:rsidRPr="00E237E8" w14:paraId="0EC50EC2" w14:textId="77777777" w:rsidTr="008F704C">
        <w:trPr>
          <w:trHeight w:val="312"/>
        </w:trPr>
        <w:tc>
          <w:tcPr>
            <w:tcW w:w="1664" w:type="pct"/>
            <w:shd w:val="clear" w:color="auto" w:fill="F2F2F2" w:themeFill="background1" w:themeFillShade="F2"/>
            <w:vAlign w:val="center"/>
            <w:hideMark/>
          </w:tcPr>
          <w:p w14:paraId="6056F9E8" w14:textId="77777777" w:rsidR="008F704C" w:rsidRPr="00E237E8" w:rsidRDefault="009E7EA5" w:rsidP="00974DD3">
            <w:pPr>
              <w:pStyle w:val="TableTextLarge"/>
            </w:pPr>
            <w:sdt>
              <w:sdtPr>
                <w:id w:val="-987159155"/>
                <w:placeholder>
                  <w:docPart w:val="EA4ECCD1C8B343DD815D189A245104FF"/>
                </w:placeholder>
                <w:temporary/>
                <w:showingPlcHdr/>
                <w15:appearance w15:val="hidden"/>
              </w:sdtPr>
              <w:sdtContent>
                <w:r w:rsidR="00F24CB9" w:rsidRPr="00E237E8">
                  <w:t>Travel &amp; Entertainment</w:t>
                </w:r>
              </w:sdtContent>
            </w:sdt>
          </w:p>
        </w:tc>
        <w:tc>
          <w:tcPr>
            <w:tcW w:w="832" w:type="pct"/>
            <w:shd w:val="clear" w:color="auto" w:fill="F2F2F2" w:themeFill="background1" w:themeFillShade="F2"/>
            <w:noWrap/>
            <w:vAlign w:val="center"/>
            <w:hideMark/>
          </w:tcPr>
          <w:p w14:paraId="03BE14B3"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2E2CBB38" w14:textId="77777777" w:rsidR="008F704C" w:rsidRPr="00E237E8" w:rsidRDefault="009E7EA5" w:rsidP="00974DD3">
            <w:pPr>
              <w:pStyle w:val="TableTextLarge"/>
            </w:pPr>
            <w:sdt>
              <w:sdtPr>
                <w:id w:val="-644044854"/>
                <w:placeholder>
                  <w:docPart w:val="02DD5690A67947B8991F91F731935F78"/>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051722EC" w14:textId="77777777" w:rsidR="008F704C" w:rsidRPr="00E237E8" w:rsidRDefault="009E7EA5" w:rsidP="00974DD3">
            <w:pPr>
              <w:pStyle w:val="TableTextLarge"/>
            </w:pPr>
            <w:sdt>
              <w:sdtPr>
                <w:id w:val="1059914575"/>
                <w:placeholder>
                  <w:docPart w:val="CBA6C044270148C6B9535BF973183018"/>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63A36776" w14:textId="77777777" w:rsidR="008F704C" w:rsidRPr="00E237E8" w:rsidRDefault="009E7EA5" w:rsidP="00974DD3">
            <w:pPr>
              <w:pStyle w:val="TableTextLarge"/>
            </w:pPr>
            <w:sdt>
              <w:sdtPr>
                <w:id w:val="-1058467183"/>
                <w:placeholder>
                  <w:docPart w:val="30ABCD45C5CF4580B4ACA1864F15F740"/>
                </w:placeholder>
                <w:temporary/>
                <w:showingPlcHdr/>
                <w15:appearance w15:val="hidden"/>
              </w:sdtPr>
              <w:sdtContent>
                <w:r w:rsidR="006C07E8" w:rsidRPr="00E237E8">
                  <w:t>$0</w:t>
                </w:r>
              </w:sdtContent>
            </w:sdt>
          </w:p>
        </w:tc>
      </w:tr>
      <w:tr w:rsidR="008F704C" w:rsidRPr="00E237E8" w14:paraId="0C5DDCAF" w14:textId="77777777" w:rsidTr="008F704C">
        <w:trPr>
          <w:trHeight w:val="312"/>
        </w:trPr>
        <w:tc>
          <w:tcPr>
            <w:tcW w:w="1664" w:type="pct"/>
            <w:shd w:val="clear" w:color="auto" w:fill="auto"/>
            <w:vAlign w:val="center"/>
            <w:hideMark/>
          </w:tcPr>
          <w:p w14:paraId="38D3E9BD" w14:textId="77777777" w:rsidR="008F704C" w:rsidRPr="00E237E8" w:rsidRDefault="009E7EA5" w:rsidP="00974DD3">
            <w:pPr>
              <w:pStyle w:val="TableTextLarge"/>
            </w:pPr>
            <w:sdt>
              <w:sdtPr>
                <w:id w:val="1721632375"/>
                <w:placeholder>
                  <w:docPart w:val="56B5274A6E7741448C1045697C9953B8"/>
                </w:placeholder>
                <w:temporary/>
                <w:showingPlcHdr/>
                <w15:appearance w15:val="hidden"/>
              </w:sdtPr>
              <w:sdtContent>
                <w:r w:rsidR="00F24CB9" w:rsidRPr="00E237E8">
                  <w:t>Equipment</w:t>
                </w:r>
              </w:sdtContent>
            </w:sdt>
          </w:p>
        </w:tc>
        <w:tc>
          <w:tcPr>
            <w:tcW w:w="832" w:type="pct"/>
            <w:shd w:val="clear" w:color="auto" w:fill="auto"/>
            <w:noWrap/>
            <w:vAlign w:val="center"/>
            <w:hideMark/>
          </w:tcPr>
          <w:p w14:paraId="34BAD984" w14:textId="77777777" w:rsidR="008F704C" w:rsidRPr="00E237E8" w:rsidRDefault="008F704C" w:rsidP="00974DD3">
            <w:pPr>
              <w:pStyle w:val="TableTextLarge"/>
            </w:pPr>
          </w:p>
        </w:tc>
        <w:tc>
          <w:tcPr>
            <w:tcW w:w="832" w:type="pct"/>
            <w:shd w:val="clear" w:color="auto" w:fill="auto"/>
            <w:noWrap/>
            <w:vAlign w:val="center"/>
            <w:hideMark/>
          </w:tcPr>
          <w:p w14:paraId="7F377F55" w14:textId="77777777" w:rsidR="008F704C" w:rsidRPr="00E237E8" w:rsidRDefault="009E7EA5" w:rsidP="00974DD3">
            <w:pPr>
              <w:pStyle w:val="TableTextLarge"/>
            </w:pPr>
            <w:sdt>
              <w:sdtPr>
                <w:id w:val="34555141"/>
                <w:placeholder>
                  <w:docPart w:val="65A9165801064545AF2979B2932D57BE"/>
                </w:placeholder>
                <w:temporary/>
                <w:showingPlcHdr/>
                <w15:appearance w15:val="hidden"/>
              </w:sdtPr>
              <w:sdtContent>
                <w:r w:rsidR="006C07E8" w:rsidRPr="00E237E8">
                  <w:t>$0</w:t>
                </w:r>
              </w:sdtContent>
            </w:sdt>
          </w:p>
        </w:tc>
        <w:tc>
          <w:tcPr>
            <w:tcW w:w="832" w:type="pct"/>
            <w:shd w:val="clear" w:color="auto" w:fill="auto"/>
            <w:noWrap/>
            <w:vAlign w:val="center"/>
            <w:hideMark/>
          </w:tcPr>
          <w:p w14:paraId="0F1CCCAE" w14:textId="77777777" w:rsidR="008F704C" w:rsidRPr="00E237E8" w:rsidRDefault="009E7EA5" w:rsidP="00974DD3">
            <w:pPr>
              <w:pStyle w:val="TableTextLarge"/>
            </w:pPr>
            <w:sdt>
              <w:sdtPr>
                <w:id w:val="-1116830233"/>
                <w:placeholder>
                  <w:docPart w:val="5F0488A83DF24334AE942A5068D4C743"/>
                </w:placeholder>
                <w:temporary/>
                <w:showingPlcHdr/>
                <w15:appearance w15:val="hidden"/>
              </w:sdtPr>
              <w:sdtContent>
                <w:r w:rsidR="006C07E8" w:rsidRPr="00E237E8">
                  <w:t>$2,500</w:t>
                </w:r>
              </w:sdtContent>
            </w:sdt>
          </w:p>
        </w:tc>
        <w:tc>
          <w:tcPr>
            <w:tcW w:w="842" w:type="pct"/>
            <w:shd w:val="clear" w:color="auto" w:fill="auto"/>
            <w:noWrap/>
            <w:vAlign w:val="center"/>
            <w:hideMark/>
          </w:tcPr>
          <w:p w14:paraId="5EE4D8CB" w14:textId="77777777" w:rsidR="008F704C" w:rsidRPr="00E237E8" w:rsidRDefault="009E7EA5" w:rsidP="00974DD3">
            <w:pPr>
              <w:pStyle w:val="TableTextLarge"/>
            </w:pPr>
            <w:sdt>
              <w:sdtPr>
                <w:id w:val="-1177428253"/>
                <w:placeholder>
                  <w:docPart w:val="921A4112C2C7410B92A0B78965649CC8"/>
                </w:placeholder>
                <w:temporary/>
                <w:showingPlcHdr/>
                <w15:appearance w15:val="hidden"/>
              </w:sdtPr>
              <w:sdtContent>
                <w:r w:rsidR="006C07E8" w:rsidRPr="00E237E8">
                  <w:t>$2,500</w:t>
                </w:r>
              </w:sdtContent>
            </w:sdt>
          </w:p>
        </w:tc>
      </w:tr>
      <w:tr w:rsidR="008F704C" w:rsidRPr="00E237E8" w14:paraId="189BABBD" w14:textId="77777777" w:rsidTr="008F704C">
        <w:trPr>
          <w:trHeight w:val="312"/>
        </w:trPr>
        <w:tc>
          <w:tcPr>
            <w:tcW w:w="1664" w:type="pct"/>
            <w:shd w:val="clear" w:color="auto" w:fill="F2F2F2" w:themeFill="background1" w:themeFillShade="F2"/>
            <w:vAlign w:val="center"/>
            <w:hideMark/>
          </w:tcPr>
          <w:p w14:paraId="07E7DF7F" w14:textId="77777777" w:rsidR="008F704C" w:rsidRPr="00E237E8" w:rsidRDefault="009E7EA5" w:rsidP="00974DD3">
            <w:pPr>
              <w:pStyle w:val="TableTextLarge"/>
            </w:pPr>
            <w:sdt>
              <w:sdtPr>
                <w:id w:val="1990743352"/>
                <w:placeholder>
                  <w:docPart w:val="E896CE72D3684DAEA472BFDC18C02D4D"/>
                </w:placeholder>
                <w:temporary/>
                <w:showingPlcHdr/>
                <w15:appearance w15:val="hidden"/>
              </w:sdtPr>
              <w:sdtContent>
                <w:r w:rsidR="00F24CB9" w:rsidRPr="00E237E8">
                  <w:t>Furniture &amp; Fixtures</w:t>
                </w:r>
              </w:sdtContent>
            </w:sdt>
          </w:p>
        </w:tc>
        <w:tc>
          <w:tcPr>
            <w:tcW w:w="832" w:type="pct"/>
            <w:shd w:val="clear" w:color="auto" w:fill="F2F2F2" w:themeFill="background1" w:themeFillShade="F2"/>
            <w:noWrap/>
            <w:vAlign w:val="center"/>
            <w:hideMark/>
          </w:tcPr>
          <w:p w14:paraId="6575CE45"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737723AD" w14:textId="77777777" w:rsidR="008F704C" w:rsidRPr="00E237E8" w:rsidRDefault="009E7EA5" w:rsidP="00974DD3">
            <w:pPr>
              <w:pStyle w:val="TableTextLarge"/>
            </w:pPr>
            <w:sdt>
              <w:sdtPr>
                <w:id w:val="322090345"/>
                <w:placeholder>
                  <w:docPart w:val="A6A4D40C4AAD46C18C3E29A5EF198E89"/>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3CA0924B" w14:textId="77777777" w:rsidR="008F704C" w:rsidRPr="00E237E8" w:rsidRDefault="009E7EA5" w:rsidP="00974DD3">
            <w:pPr>
              <w:pStyle w:val="TableTextLarge"/>
            </w:pPr>
            <w:sdt>
              <w:sdtPr>
                <w:id w:val="1440105519"/>
                <w:placeholder>
                  <w:docPart w:val="CCC44E0EABF6489CB057CE9C6406C6E9"/>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77191731" w14:textId="77777777" w:rsidR="008F704C" w:rsidRPr="00E237E8" w:rsidRDefault="009E7EA5" w:rsidP="00974DD3">
            <w:pPr>
              <w:pStyle w:val="TableTextLarge"/>
            </w:pPr>
            <w:sdt>
              <w:sdtPr>
                <w:id w:val="591048890"/>
                <w:placeholder>
                  <w:docPart w:val="BAAAE5DC0CA249A487CB353AA91686F7"/>
                </w:placeholder>
                <w:temporary/>
                <w:showingPlcHdr/>
                <w15:appearance w15:val="hidden"/>
              </w:sdtPr>
              <w:sdtContent>
                <w:r w:rsidR="006C07E8" w:rsidRPr="00E237E8">
                  <w:t>$0</w:t>
                </w:r>
              </w:sdtContent>
            </w:sdt>
          </w:p>
        </w:tc>
      </w:tr>
      <w:tr w:rsidR="008F704C" w:rsidRPr="00E237E8" w14:paraId="4DED0A2C" w14:textId="77777777" w:rsidTr="008F704C">
        <w:trPr>
          <w:trHeight w:val="312"/>
        </w:trPr>
        <w:tc>
          <w:tcPr>
            <w:tcW w:w="1664" w:type="pct"/>
            <w:shd w:val="clear" w:color="auto" w:fill="auto"/>
            <w:vAlign w:val="center"/>
            <w:hideMark/>
          </w:tcPr>
          <w:p w14:paraId="27182BBB" w14:textId="77777777" w:rsidR="008F704C" w:rsidRPr="00E237E8" w:rsidRDefault="009E7EA5" w:rsidP="00974DD3">
            <w:pPr>
              <w:pStyle w:val="TableTextLarge"/>
            </w:pPr>
            <w:sdt>
              <w:sdtPr>
                <w:id w:val="-1150130107"/>
                <w:placeholder>
                  <w:docPart w:val="D7EA37C99EDD4A69936B79222CC98C4B"/>
                </w:placeholder>
                <w:temporary/>
                <w:showingPlcHdr/>
                <w15:appearance w15:val="hidden"/>
              </w:sdtPr>
              <w:sdtContent>
                <w:r w:rsidR="00F24CB9" w:rsidRPr="00E237E8">
                  <w:t>Leasehold Improvements</w:t>
                </w:r>
              </w:sdtContent>
            </w:sdt>
          </w:p>
        </w:tc>
        <w:tc>
          <w:tcPr>
            <w:tcW w:w="832" w:type="pct"/>
            <w:shd w:val="clear" w:color="auto" w:fill="auto"/>
            <w:noWrap/>
            <w:vAlign w:val="center"/>
            <w:hideMark/>
          </w:tcPr>
          <w:p w14:paraId="65527601" w14:textId="77777777" w:rsidR="008F704C" w:rsidRPr="00E237E8" w:rsidRDefault="008F704C" w:rsidP="00974DD3">
            <w:pPr>
              <w:pStyle w:val="TableTextLarge"/>
            </w:pPr>
          </w:p>
        </w:tc>
        <w:tc>
          <w:tcPr>
            <w:tcW w:w="832" w:type="pct"/>
            <w:shd w:val="clear" w:color="auto" w:fill="auto"/>
            <w:noWrap/>
            <w:vAlign w:val="center"/>
            <w:hideMark/>
          </w:tcPr>
          <w:p w14:paraId="2785F2BC" w14:textId="77777777" w:rsidR="008F704C" w:rsidRPr="00E237E8" w:rsidRDefault="009E7EA5" w:rsidP="00974DD3">
            <w:pPr>
              <w:pStyle w:val="TableTextLarge"/>
            </w:pPr>
            <w:sdt>
              <w:sdtPr>
                <w:id w:val="590126092"/>
                <w:placeholder>
                  <w:docPart w:val="C82E008E19304D1CBD50AD7227446435"/>
                </w:placeholder>
                <w:temporary/>
                <w:showingPlcHdr/>
                <w15:appearance w15:val="hidden"/>
              </w:sdtPr>
              <w:sdtContent>
                <w:r w:rsidR="006C07E8" w:rsidRPr="00E237E8">
                  <w:t>$0</w:t>
                </w:r>
              </w:sdtContent>
            </w:sdt>
          </w:p>
        </w:tc>
        <w:tc>
          <w:tcPr>
            <w:tcW w:w="832" w:type="pct"/>
            <w:shd w:val="clear" w:color="auto" w:fill="auto"/>
            <w:noWrap/>
            <w:vAlign w:val="center"/>
            <w:hideMark/>
          </w:tcPr>
          <w:p w14:paraId="58BDDF20" w14:textId="77777777" w:rsidR="008F704C" w:rsidRPr="00E237E8" w:rsidRDefault="009E7EA5" w:rsidP="00974DD3">
            <w:pPr>
              <w:pStyle w:val="TableTextLarge"/>
            </w:pPr>
            <w:sdt>
              <w:sdtPr>
                <w:id w:val="887684722"/>
                <w:placeholder>
                  <w:docPart w:val="8201CAEBCF2C4F21A2B86841BB2B11A9"/>
                </w:placeholder>
                <w:temporary/>
                <w:showingPlcHdr/>
                <w15:appearance w15:val="hidden"/>
              </w:sdtPr>
              <w:sdtContent>
                <w:r w:rsidR="006C07E8" w:rsidRPr="00E237E8">
                  <w:t>$0</w:t>
                </w:r>
              </w:sdtContent>
            </w:sdt>
          </w:p>
        </w:tc>
        <w:tc>
          <w:tcPr>
            <w:tcW w:w="842" w:type="pct"/>
            <w:shd w:val="clear" w:color="auto" w:fill="auto"/>
            <w:noWrap/>
            <w:vAlign w:val="center"/>
            <w:hideMark/>
          </w:tcPr>
          <w:p w14:paraId="0725BDBF" w14:textId="77777777" w:rsidR="008F704C" w:rsidRPr="00E237E8" w:rsidRDefault="009E7EA5" w:rsidP="00974DD3">
            <w:pPr>
              <w:pStyle w:val="TableTextLarge"/>
            </w:pPr>
            <w:sdt>
              <w:sdtPr>
                <w:id w:val="-1578743118"/>
                <w:placeholder>
                  <w:docPart w:val="2C3FADE95EAF4098A92D11557120A700"/>
                </w:placeholder>
                <w:temporary/>
                <w:showingPlcHdr/>
                <w15:appearance w15:val="hidden"/>
              </w:sdtPr>
              <w:sdtContent>
                <w:r w:rsidR="006C07E8" w:rsidRPr="00E237E8">
                  <w:t>$0</w:t>
                </w:r>
              </w:sdtContent>
            </w:sdt>
          </w:p>
        </w:tc>
      </w:tr>
      <w:tr w:rsidR="008F704C" w:rsidRPr="00E237E8" w14:paraId="0D2DF839" w14:textId="77777777" w:rsidTr="008F704C">
        <w:trPr>
          <w:trHeight w:val="312"/>
        </w:trPr>
        <w:tc>
          <w:tcPr>
            <w:tcW w:w="1664" w:type="pct"/>
            <w:shd w:val="clear" w:color="auto" w:fill="F2F2F2" w:themeFill="background1" w:themeFillShade="F2"/>
            <w:vAlign w:val="center"/>
            <w:hideMark/>
          </w:tcPr>
          <w:p w14:paraId="19AC2642" w14:textId="77777777" w:rsidR="008F704C" w:rsidRPr="00E237E8" w:rsidRDefault="009E7EA5" w:rsidP="00974DD3">
            <w:pPr>
              <w:pStyle w:val="TableTextLarge"/>
            </w:pPr>
            <w:sdt>
              <w:sdtPr>
                <w:id w:val="-80834835"/>
                <w:placeholder>
                  <w:docPart w:val="D0CAD3606C8F4D19B594D23643BD51F5"/>
                </w:placeholder>
                <w:temporary/>
                <w:showingPlcHdr/>
                <w15:appearance w15:val="hidden"/>
              </w:sdtPr>
              <w:sdtContent>
                <w:r w:rsidR="00F24CB9" w:rsidRPr="00E237E8">
                  <w:t>Security Deposit(s)</w:t>
                </w:r>
              </w:sdtContent>
            </w:sdt>
          </w:p>
        </w:tc>
        <w:tc>
          <w:tcPr>
            <w:tcW w:w="832" w:type="pct"/>
            <w:shd w:val="clear" w:color="auto" w:fill="F2F2F2" w:themeFill="background1" w:themeFillShade="F2"/>
            <w:noWrap/>
            <w:vAlign w:val="center"/>
            <w:hideMark/>
          </w:tcPr>
          <w:p w14:paraId="7C447782"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69A9A5A5" w14:textId="77777777" w:rsidR="008F704C" w:rsidRPr="00E237E8" w:rsidRDefault="009E7EA5" w:rsidP="00974DD3">
            <w:pPr>
              <w:pStyle w:val="TableTextLarge"/>
            </w:pPr>
            <w:sdt>
              <w:sdtPr>
                <w:id w:val="-1559932679"/>
                <w:placeholder>
                  <w:docPart w:val="8E44DC12433341FCB4FC9C2C6E33D72C"/>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2C4488AE" w14:textId="77777777" w:rsidR="008F704C" w:rsidRPr="00E237E8" w:rsidRDefault="009E7EA5" w:rsidP="00974DD3">
            <w:pPr>
              <w:pStyle w:val="TableTextLarge"/>
            </w:pPr>
            <w:sdt>
              <w:sdtPr>
                <w:id w:val="879058191"/>
                <w:placeholder>
                  <w:docPart w:val="EBD2FFF0B8614644A22F9EF54A3E4F83"/>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5C3C379A" w14:textId="77777777" w:rsidR="008F704C" w:rsidRPr="00E237E8" w:rsidRDefault="009E7EA5" w:rsidP="00974DD3">
            <w:pPr>
              <w:pStyle w:val="TableTextLarge"/>
            </w:pPr>
            <w:sdt>
              <w:sdtPr>
                <w:id w:val="-1111900501"/>
                <w:placeholder>
                  <w:docPart w:val="BCD2D9A6AB0942248AAF5A5B5865A4E1"/>
                </w:placeholder>
                <w:temporary/>
                <w:showingPlcHdr/>
                <w15:appearance w15:val="hidden"/>
              </w:sdtPr>
              <w:sdtContent>
                <w:r w:rsidR="006C07E8" w:rsidRPr="00E237E8">
                  <w:t>$0</w:t>
                </w:r>
              </w:sdtContent>
            </w:sdt>
          </w:p>
        </w:tc>
      </w:tr>
      <w:tr w:rsidR="008F704C" w:rsidRPr="00E237E8" w14:paraId="461E8779" w14:textId="77777777" w:rsidTr="008F704C">
        <w:trPr>
          <w:trHeight w:val="312"/>
        </w:trPr>
        <w:tc>
          <w:tcPr>
            <w:tcW w:w="1664" w:type="pct"/>
            <w:shd w:val="clear" w:color="auto" w:fill="auto"/>
            <w:vAlign w:val="center"/>
            <w:hideMark/>
          </w:tcPr>
          <w:p w14:paraId="37985E0D" w14:textId="77777777" w:rsidR="008F704C" w:rsidRPr="00E237E8" w:rsidRDefault="009E7EA5" w:rsidP="00974DD3">
            <w:pPr>
              <w:pStyle w:val="TableTextLarge"/>
            </w:pPr>
            <w:sdt>
              <w:sdtPr>
                <w:id w:val="1916820221"/>
                <w:placeholder>
                  <w:docPart w:val="E2738D3AD18B41C39529B599553633F6"/>
                </w:placeholder>
                <w:temporary/>
                <w:showingPlcHdr/>
                <w15:appearance w15:val="hidden"/>
              </w:sdtPr>
              <w:sdtContent>
                <w:r w:rsidR="00F24CB9" w:rsidRPr="00E237E8">
                  <w:t>Business Licenses/Permits/Fees</w:t>
                </w:r>
              </w:sdtContent>
            </w:sdt>
          </w:p>
        </w:tc>
        <w:tc>
          <w:tcPr>
            <w:tcW w:w="832" w:type="pct"/>
            <w:shd w:val="clear" w:color="auto" w:fill="auto"/>
            <w:noWrap/>
            <w:vAlign w:val="center"/>
            <w:hideMark/>
          </w:tcPr>
          <w:p w14:paraId="6B5CED2A" w14:textId="77777777" w:rsidR="008F704C" w:rsidRPr="00E237E8" w:rsidRDefault="008F704C" w:rsidP="00974DD3">
            <w:pPr>
              <w:pStyle w:val="TableTextLarge"/>
            </w:pPr>
          </w:p>
        </w:tc>
        <w:tc>
          <w:tcPr>
            <w:tcW w:w="832" w:type="pct"/>
            <w:shd w:val="clear" w:color="auto" w:fill="auto"/>
            <w:noWrap/>
            <w:vAlign w:val="center"/>
            <w:hideMark/>
          </w:tcPr>
          <w:p w14:paraId="6703594B" w14:textId="77777777" w:rsidR="008F704C" w:rsidRPr="00E237E8" w:rsidRDefault="009E7EA5" w:rsidP="00974DD3">
            <w:pPr>
              <w:pStyle w:val="TableTextLarge"/>
            </w:pPr>
            <w:sdt>
              <w:sdtPr>
                <w:id w:val="1772361398"/>
                <w:placeholder>
                  <w:docPart w:val="1E7558889FAE4D3BB8DB9D11E5ED1260"/>
                </w:placeholder>
                <w:temporary/>
                <w:showingPlcHdr/>
                <w15:appearance w15:val="hidden"/>
              </w:sdtPr>
              <w:sdtContent>
                <w:r w:rsidR="006C07E8" w:rsidRPr="00E237E8">
                  <w:t>$0</w:t>
                </w:r>
              </w:sdtContent>
            </w:sdt>
          </w:p>
        </w:tc>
        <w:tc>
          <w:tcPr>
            <w:tcW w:w="832" w:type="pct"/>
            <w:shd w:val="clear" w:color="auto" w:fill="auto"/>
            <w:noWrap/>
            <w:vAlign w:val="center"/>
            <w:hideMark/>
          </w:tcPr>
          <w:p w14:paraId="068587F6" w14:textId="77777777" w:rsidR="008F704C" w:rsidRPr="00E237E8" w:rsidRDefault="009E7EA5" w:rsidP="00974DD3">
            <w:pPr>
              <w:pStyle w:val="TableTextLarge"/>
            </w:pPr>
            <w:sdt>
              <w:sdtPr>
                <w:id w:val="-1727142038"/>
                <w:placeholder>
                  <w:docPart w:val="FFA34EC626E84F2888653A955F413DF4"/>
                </w:placeholder>
                <w:temporary/>
                <w:showingPlcHdr/>
                <w15:appearance w15:val="hidden"/>
              </w:sdtPr>
              <w:sdtContent>
                <w:r w:rsidR="00051A24" w:rsidRPr="00E237E8">
                  <w:t>$5,000</w:t>
                </w:r>
              </w:sdtContent>
            </w:sdt>
          </w:p>
        </w:tc>
        <w:tc>
          <w:tcPr>
            <w:tcW w:w="842" w:type="pct"/>
            <w:shd w:val="clear" w:color="auto" w:fill="auto"/>
            <w:noWrap/>
            <w:vAlign w:val="center"/>
            <w:hideMark/>
          </w:tcPr>
          <w:p w14:paraId="4BBDA98E" w14:textId="77777777" w:rsidR="008F704C" w:rsidRPr="00E237E8" w:rsidRDefault="009E7EA5" w:rsidP="00974DD3">
            <w:pPr>
              <w:pStyle w:val="TableTextLarge"/>
            </w:pPr>
            <w:sdt>
              <w:sdtPr>
                <w:id w:val="672689922"/>
                <w:placeholder>
                  <w:docPart w:val="A66724B7A80049BB9924FBF4037E0D51"/>
                </w:placeholder>
                <w:temporary/>
                <w:showingPlcHdr/>
                <w15:appearance w15:val="hidden"/>
              </w:sdtPr>
              <w:sdtContent>
                <w:r w:rsidR="00051A24" w:rsidRPr="00E237E8">
                  <w:t>$5,000</w:t>
                </w:r>
              </w:sdtContent>
            </w:sdt>
          </w:p>
        </w:tc>
      </w:tr>
      <w:tr w:rsidR="008F704C" w:rsidRPr="00E237E8" w14:paraId="3FCA3B0E" w14:textId="77777777" w:rsidTr="008F704C">
        <w:trPr>
          <w:trHeight w:val="312"/>
        </w:trPr>
        <w:tc>
          <w:tcPr>
            <w:tcW w:w="1664" w:type="pct"/>
            <w:shd w:val="clear" w:color="auto" w:fill="F2F2F2" w:themeFill="background1" w:themeFillShade="F2"/>
            <w:vAlign w:val="center"/>
            <w:hideMark/>
          </w:tcPr>
          <w:p w14:paraId="1C401376" w14:textId="77777777" w:rsidR="008F704C" w:rsidRPr="00E237E8" w:rsidRDefault="009E7EA5" w:rsidP="00974DD3">
            <w:pPr>
              <w:pStyle w:val="TableTextLarge"/>
            </w:pPr>
            <w:sdt>
              <w:sdtPr>
                <w:id w:val="-1469504943"/>
                <w:placeholder>
                  <w:docPart w:val="125D67C9EE914EA1BD95BE562A81CC72"/>
                </w:placeholder>
                <w:temporary/>
                <w:showingPlcHdr/>
                <w15:appearance w15:val="hidden"/>
              </w:sdtPr>
              <w:sdtContent>
                <w:r w:rsidR="00F24CB9" w:rsidRPr="00E237E8">
                  <w:t>Professional Services - Legal, Accounting</w:t>
                </w:r>
              </w:sdtContent>
            </w:sdt>
          </w:p>
        </w:tc>
        <w:tc>
          <w:tcPr>
            <w:tcW w:w="832" w:type="pct"/>
            <w:shd w:val="clear" w:color="auto" w:fill="F2F2F2" w:themeFill="background1" w:themeFillShade="F2"/>
            <w:noWrap/>
            <w:vAlign w:val="center"/>
            <w:hideMark/>
          </w:tcPr>
          <w:p w14:paraId="61375BEC"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23CE6692" w14:textId="77777777" w:rsidR="008F704C" w:rsidRPr="00E237E8" w:rsidRDefault="009E7EA5" w:rsidP="00974DD3">
            <w:pPr>
              <w:pStyle w:val="TableTextLarge"/>
            </w:pPr>
            <w:sdt>
              <w:sdtPr>
                <w:id w:val="-1322586290"/>
                <w:placeholder>
                  <w:docPart w:val="6141038014FC4879834F3B0DBD172A3B"/>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4041AFDA" w14:textId="77777777" w:rsidR="008F704C" w:rsidRPr="00E237E8" w:rsidRDefault="009E7EA5" w:rsidP="00974DD3">
            <w:pPr>
              <w:pStyle w:val="TableTextLarge"/>
            </w:pPr>
            <w:sdt>
              <w:sdtPr>
                <w:id w:val="1626119459"/>
                <w:placeholder>
                  <w:docPart w:val="9E1B7C625DB5467A891D1ECA14B051F4"/>
                </w:placeholder>
                <w:temporary/>
                <w:showingPlcHdr/>
                <w15:appearance w15:val="hidden"/>
              </w:sdtPr>
              <w:sdtContent>
                <w:r w:rsidR="006C07E8" w:rsidRPr="00E237E8">
                  <w:t>$1,500</w:t>
                </w:r>
              </w:sdtContent>
            </w:sdt>
          </w:p>
        </w:tc>
        <w:tc>
          <w:tcPr>
            <w:tcW w:w="842" w:type="pct"/>
            <w:shd w:val="clear" w:color="auto" w:fill="F2F2F2" w:themeFill="background1" w:themeFillShade="F2"/>
            <w:noWrap/>
            <w:vAlign w:val="center"/>
            <w:hideMark/>
          </w:tcPr>
          <w:p w14:paraId="33041C9B" w14:textId="77777777" w:rsidR="008F704C" w:rsidRPr="00E237E8" w:rsidRDefault="009E7EA5" w:rsidP="00974DD3">
            <w:pPr>
              <w:pStyle w:val="TableTextLarge"/>
            </w:pPr>
            <w:sdt>
              <w:sdtPr>
                <w:id w:val="967085106"/>
                <w:placeholder>
                  <w:docPart w:val="7EB053F2F79747E9B4F8DDF26550331E"/>
                </w:placeholder>
                <w:temporary/>
                <w:showingPlcHdr/>
                <w15:appearance w15:val="hidden"/>
              </w:sdtPr>
              <w:sdtContent>
                <w:r w:rsidR="006C07E8" w:rsidRPr="00E237E8">
                  <w:t>$1,500</w:t>
                </w:r>
              </w:sdtContent>
            </w:sdt>
          </w:p>
        </w:tc>
      </w:tr>
      <w:tr w:rsidR="008F704C" w:rsidRPr="00E237E8" w14:paraId="24ED219B" w14:textId="77777777" w:rsidTr="008F704C">
        <w:trPr>
          <w:trHeight w:val="312"/>
        </w:trPr>
        <w:tc>
          <w:tcPr>
            <w:tcW w:w="1664" w:type="pct"/>
            <w:shd w:val="clear" w:color="auto" w:fill="auto"/>
            <w:vAlign w:val="center"/>
            <w:hideMark/>
          </w:tcPr>
          <w:p w14:paraId="4C484C45" w14:textId="77777777" w:rsidR="008F704C" w:rsidRPr="00E237E8" w:rsidRDefault="009E7EA5" w:rsidP="00974DD3">
            <w:pPr>
              <w:pStyle w:val="TableTextLarge"/>
            </w:pPr>
            <w:sdt>
              <w:sdtPr>
                <w:id w:val="2122649264"/>
                <w:placeholder>
                  <w:docPart w:val="FBE5A4FFDB1A4E2380DB20C0041D52C4"/>
                </w:placeholder>
                <w:temporary/>
                <w:showingPlcHdr/>
                <w15:appearance w15:val="hidden"/>
              </w:sdtPr>
              <w:sdtContent>
                <w:r w:rsidR="00F24CB9" w:rsidRPr="00E237E8">
                  <w:t>Consultant(s)</w:t>
                </w:r>
              </w:sdtContent>
            </w:sdt>
          </w:p>
        </w:tc>
        <w:tc>
          <w:tcPr>
            <w:tcW w:w="832" w:type="pct"/>
            <w:shd w:val="clear" w:color="auto" w:fill="auto"/>
            <w:noWrap/>
            <w:vAlign w:val="center"/>
            <w:hideMark/>
          </w:tcPr>
          <w:p w14:paraId="0CA2D826" w14:textId="77777777" w:rsidR="008F704C" w:rsidRPr="00E237E8" w:rsidRDefault="008F704C" w:rsidP="00974DD3">
            <w:pPr>
              <w:pStyle w:val="TableTextLarge"/>
            </w:pPr>
          </w:p>
        </w:tc>
        <w:tc>
          <w:tcPr>
            <w:tcW w:w="832" w:type="pct"/>
            <w:shd w:val="clear" w:color="auto" w:fill="auto"/>
            <w:noWrap/>
            <w:vAlign w:val="center"/>
            <w:hideMark/>
          </w:tcPr>
          <w:p w14:paraId="5E4ADE8D" w14:textId="77777777" w:rsidR="008F704C" w:rsidRPr="00E237E8" w:rsidRDefault="009E7EA5" w:rsidP="00974DD3">
            <w:pPr>
              <w:pStyle w:val="TableTextLarge"/>
            </w:pPr>
            <w:sdt>
              <w:sdtPr>
                <w:id w:val="-1337377402"/>
                <w:placeholder>
                  <w:docPart w:val="6F92A9CD7A0A4415B790296C1A3F389A"/>
                </w:placeholder>
                <w:temporary/>
                <w:showingPlcHdr/>
                <w15:appearance w15:val="hidden"/>
              </w:sdtPr>
              <w:sdtContent>
                <w:r w:rsidR="006C07E8" w:rsidRPr="00E237E8">
                  <w:t>$0</w:t>
                </w:r>
              </w:sdtContent>
            </w:sdt>
          </w:p>
        </w:tc>
        <w:tc>
          <w:tcPr>
            <w:tcW w:w="832" w:type="pct"/>
            <w:shd w:val="clear" w:color="auto" w:fill="auto"/>
            <w:noWrap/>
            <w:vAlign w:val="center"/>
            <w:hideMark/>
          </w:tcPr>
          <w:p w14:paraId="7948C2A0" w14:textId="77777777" w:rsidR="008F704C" w:rsidRPr="00E237E8" w:rsidRDefault="009E7EA5" w:rsidP="00974DD3">
            <w:pPr>
              <w:pStyle w:val="TableTextLarge"/>
            </w:pPr>
            <w:sdt>
              <w:sdtPr>
                <w:id w:val="922452783"/>
                <w:placeholder>
                  <w:docPart w:val="15E91F9823B44DF6B9151BCB497E29E4"/>
                </w:placeholder>
                <w:temporary/>
                <w:showingPlcHdr/>
                <w15:appearance w15:val="hidden"/>
              </w:sdtPr>
              <w:sdtContent>
                <w:r w:rsidR="006C07E8" w:rsidRPr="00E237E8">
                  <w:t>$0</w:t>
                </w:r>
              </w:sdtContent>
            </w:sdt>
          </w:p>
        </w:tc>
        <w:tc>
          <w:tcPr>
            <w:tcW w:w="842" w:type="pct"/>
            <w:shd w:val="clear" w:color="auto" w:fill="auto"/>
            <w:noWrap/>
            <w:vAlign w:val="center"/>
            <w:hideMark/>
          </w:tcPr>
          <w:p w14:paraId="775F7A8B" w14:textId="77777777" w:rsidR="008F704C" w:rsidRPr="00E237E8" w:rsidRDefault="009E7EA5" w:rsidP="00974DD3">
            <w:pPr>
              <w:pStyle w:val="TableTextLarge"/>
            </w:pPr>
            <w:sdt>
              <w:sdtPr>
                <w:id w:val="410579709"/>
                <w:placeholder>
                  <w:docPart w:val="493806A0951B40FC8B9680144EE7DBDC"/>
                </w:placeholder>
                <w:temporary/>
                <w:showingPlcHdr/>
                <w15:appearance w15:val="hidden"/>
              </w:sdtPr>
              <w:sdtContent>
                <w:r w:rsidR="006C07E8" w:rsidRPr="00E237E8">
                  <w:t>$0</w:t>
                </w:r>
              </w:sdtContent>
            </w:sdt>
          </w:p>
        </w:tc>
      </w:tr>
      <w:tr w:rsidR="008F704C" w:rsidRPr="00E237E8" w14:paraId="3A95E205" w14:textId="77777777" w:rsidTr="008F704C">
        <w:trPr>
          <w:trHeight w:val="312"/>
        </w:trPr>
        <w:tc>
          <w:tcPr>
            <w:tcW w:w="1664" w:type="pct"/>
            <w:shd w:val="clear" w:color="auto" w:fill="F2F2F2" w:themeFill="background1" w:themeFillShade="F2"/>
            <w:vAlign w:val="center"/>
            <w:hideMark/>
          </w:tcPr>
          <w:p w14:paraId="382EFB92" w14:textId="77777777" w:rsidR="008F704C" w:rsidRPr="00E237E8" w:rsidRDefault="009E7EA5" w:rsidP="00974DD3">
            <w:pPr>
              <w:pStyle w:val="TableTextLarge"/>
            </w:pPr>
            <w:sdt>
              <w:sdtPr>
                <w:id w:val="1480349045"/>
                <w:placeholder>
                  <w:docPart w:val="F8C606BE5CEE42688E4F451FFD3B6422"/>
                </w:placeholder>
                <w:temporary/>
                <w:showingPlcHdr/>
                <w15:appearance w15:val="hidden"/>
              </w:sdtPr>
              <w:sdtContent>
                <w:r w:rsidR="00F24CB9" w:rsidRPr="00E237E8">
                  <w:t>Inventory</w:t>
                </w:r>
              </w:sdtContent>
            </w:sdt>
          </w:p>
        </w:tc>
        <w:tc>
          <w:tcPr>
            <w:tcW w:w="832" w:type="pct"/>
            <w:shd w:val="clear" w:color="auto" w:fill="F2F2F2" w:themeFill="background1" w:themeFillShade="F2"/>
            <w:noWrap/>
            <w:vAlign w:val="center"/>
            <w:hideMark/>
          </w:tcPr>
          <w:p w14:paraId="7D75D5B8"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2C94F133" w14:textId="77777777" w:rsidR="008F704C" w:rsidRPr="00E237E8" w:rsidRDefault="009E7EA5" w:rsidP="00974DD3">
            <w:pPr>
              <w:pStyle w:val="TableTextLarge"/>
            </w:pPr>
            <w:sdt>
              <w:sdtPr>
                <w:id w:val="-306863520"/>
                <w:placeholder>
                  <w:docPart w:val="DAFDA3BD9BD8402385C5A049F41D03A1"/>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68F60705" w14:textId="77777777" w:rsidR="008F704C" w:rsidRPr="00E237E8" w:rsidRDefault="009E7EA5" w:rsidP="00974DD3">
            <w:pPr>
              <w:pStyle w:val="TableTextLarge"/>
            </w:pPr>
            <w:sdt>
              <w:sdtPr>
                <w:id w:val="-667171165"/>
                <w:placeholder>
                  <w:docPart w:val="AA0449F705EA4365B1897D855EEBFD88"/>
                </w:placeholder>
                <w:temporary/>
                <w:showingPlcHdr/>
                <w15:appearance w15:val="hidden"/>
              </w:sdtPr>
              <w:sdtContent>
                <w:r w:rsidR="006C07E8" w:rsidRPr="00E237E8">
                  <w:t>$0</w:t>
                </w:r>
              </w:sdtContent>
            </w:sdt>
          </w:p>
        </w:tc>
        <w:tc>
          <w:tcPr>
            <w:tcW w:w="842" w:type="pct"/>
            <w:shd w:val="clear" w:color="auto" w:fill="F2F2F2" w:themeFill="background1" w:themeFillShade="F2"/>
            <w:noWrap/>
            <w:vAlign w:val="center"/>
            <w:hideMark/>
          </w:tcPr>
          <w:p w14:paraId="41782E52" w14:textId="77777777" w:rsidR="008F704C" w:rsidRPr="00E237E8" w:rsidRDefault="009E7EA5" w:rsidP="00974DD3">
            <w:pPr>
              <w:pStyle w:val="TableTextLarge"/>
            </w:pPr>
            <w:sdt>
              <w:sdtPr>
                <w:id w:val="-313025641"/>
                <w:placeholder>
                  <w:docPart w:val="DA2DD5A033034EC487B9EF6AC26C6313"/>
                </w:placeholder>
                <w:temporary/>
                <w:showingPlcHdr/>
                <w15:appearance w15:val="hidden"/>
              </w:sdtPr>
              <w:sdtContent>
                <w:r w:rsidR="006C07E8" w:rsidRPr="00E237E8">
                  <w:t>$0</w:t>
                </w:r>
              </w:sdtContent>
            </w:sdt>
          </w:p>
        </w:tc>
      </w:tr>
      <w:tr w:rsidR="008F704C" w:rsidRPr="00E237E8" w14:paraId="5B012A44" w14:textId="77777777" w:rsidTr="008F704C">
        <w:trPr>
          <w:trHeight w:val="312"/>
        </w:trPr>
        <w:tc>
          <w:tcPr>
            <w:tcW w:w="1664" w:type="pct"/>
            <w:shd w:val="clear" w:color="auto" w:fill="auto"/>
            <w:vAlign w:val="center"/>
            <w:hideMark/>
          </w:tcPr>
          <w:p w14:paraId="230CB8AD" w14:textId="77777777" w:rsidR="008F704C" w:rsidRPr="00E237E8" w:rsidRDefault="009E7EA5" w:rsidP="00974DD3">
            <w:pPr>
              <w:pStyle w:val="TableTextLarge"/>
            </w:pPr>
            <w:sdt>
              <w:sdtPr>
                <w:id w:val="802361237"/>
                <w:placeholder>
                  <w:docPart w:val="6B3568BF018D402CA0A25DCDD8CC3C18"/>
                </w:placeholder>
                <w:temporary/>
                <w:showingPlcHdr/>
                <w15:appearance w15:val="hidden"/>
              </w:sdtPr>
              <w:sdtContent>
                <w:r w:rsidR="00F24CB9" w:rsidRPr="00E237E8">
                  <w:t>Cash-On-Hand (Working Capital)</w:t>
                </w:r>
              </w:sdtContent>
            </w:sdt>
          </w:p>
        </w:tc>
        <w:tc>
          <w:tcPr>
            <w:tcW w:w="832" w:type="pct"/>
            <w:shd w:val="clear" w:color="auto" w:fill="auto"/>
            <w:noWrap/>
            <w:vAlign w:val="center"/>
            <w:hideMark/>
          </w:tcPr>
          <w:p w14:paraId="3A159D0A" w14:textId="77777777" w:rsidR="008F704C" w:rsidRPr="00E237E8" w:rsidRDefault="008F704C" w:rsidP="00974DD3">
            <w:pPr>
              <w:pStyle w:val="TableTextLarge"/>
            </w:pPr>
          </w:p>
        </w:tc>
        <w:tc>
          <w:tcPr>
            <w:tcW w:w="832" w:type="pct"/>
            <w:shd w:val="clear" w:color="auto" w:fill="auto"/>
            <w:noWrap/>
            <w:vAlign w:val="center"/>
            <w:hideMark/>
          </w:tcPr>
          <w:p w14:paraId="6A365A74" w14:textId="77777777" w:rsidR="008F704C" w:rsidRPr="00E237E8" w:rsidRDefault="009E7EA5" w:rsidP="00974DD3">
            <w:pPr>
              <w:pStyle w:val="TableTextLarge"/>
            </w:pPr>
            <w:sdt>
              <w:sdtPr>
                <w:id w:val="-1084528651"/>
                <w:placeholder>
                  <w:docPart w:val="74A27322615C4D1B8D169A18FB61E686"/>
                </w:placeholder>
                <w:temporary/>
                <w:showingPlcHdr/>
                <w15:appearance w15:val="hidden"/>
              </w:sdtPr>
              <w:sdtContent>
                <w:r w:rsidR="006C07E8" w:rsidRPr="00E237E8">
                  <w:t>$0</w:t>
                </w:r>
              </w:sdtContent>
            </w:sdt>
          </w:p>
        </w:tc>
        <w:tc>
          <w:tcPr>
            <w:tcW w:w="832" w:type="pct"/>
            <w:shd w:val="clear" w:color="auto" w:fill="auto"/>
            <w:noWrap/>
            <w:vAlign w:val="center"/>
            <w:hideMark/>
          </w:tcPr>
          <w:p w14:paraId="4238FB78" w14:textId="77777777" w:rsidR="008F704C" w:rsidRPr="00E237E8" w:rsidRDefault="009E7EA5" w:rsidP="00974DD3">
            <w:pPr>
              <w:pStyle w:val="TableTextLarge"/>
            </w:pPr>
            <w:sdt>
              <w:sdtPr>
                <w:id w:val="-1342775083"/>
                <w:placeholder>
                  <w:docPart w:val="C84E5180D6784927B9BCB5FDEEF7C66F"/>
                </w:placeholder>
                <w:temporary/>
                <w:showingPlcHdr/>
                <w15:appearance w15:val="hidden"/>
              </w:sdtPr>
              <w:sdtContent>
                <w:r w:rsidR="00051A24" w:rsidRPr="00E237E8">
                  <w:t>$1,000</w:t>
                </w:r>
              </w:sdtContent>
            </w:sdt>
          </w:p>
        </w:tc>
        <w:tc>
          <w:tcPr>
            <w:tcW w:w="842" w:type="pct"/>
            <w:shd w:val="clear" w:color="auto" w:fill="auto"/>
            <w:noWrap/>
            <w:vAlign w:val="center"/>
            <w:hideMark/>
          </w:tcPr>
          <w:p w14:paraId="1F13F094" w14:textId="77777777" w:rsidR="008F704C" w:rsidRPr="00E237E8" w:rsidRDefault="009E7EA5" w:rsidP="00974DD3">
            <w:pPr>
              <w:pStyle w:val="TableTextLarge"/>
            </w:pPr>
            <w:sdt>
              <w:sdtPr>
                <w:id w:val="-958786794"/>
                <w:placeholder>
                  <w:docPart w:val="A04EAB40967F44DEA20EB090A679F5D8"/>
                </w:placeholder>
                <w:temporary/>
                <w:showingPlcHdr/>
                <w15:appearance w15:val="hidden"/>
              </w:sdtPr>
              <w:sdtContent>
                <w:r w:rsidR="00051A24" w:rsidRPr="00E237E8">
                  <w:t>$1,000</w:t>
                </w:r>
              </w:sdtContent>
            </w:sdt>
          </w:p>
        </w:tc>
      </w:tr>
      <w:tr w:rsidR="008F704C" w:rsidRPr="00E237E8" w14:paraId="5F38CAE3" w14:textId="77777777" w:rsidTr="008F704C">
        <w:trPr>
          <w:trHeight w:val="312"/>
        </w:trPr>
        <w:tc>
          <w:tcPr>
            <w:tcW w:w="1664" w:type="pct"/>
            <w:shd w:val="clear" w:color="auto" w:fill="F2F2F2" w:themeFill="background1" w:themeFillShade="F2"/>
            <w:vAlign w:val="center"/>
            <w:hideMark/>
          </w:tcPr>
          <w:p w14:paraId="56BF5E00" w14:textId="77777777" w:rsidR="008F704C" w:rsidRPr="00E237E8" w:rsidRDefault="009E7EA5" w:rsidP="00974DD3">
            <w:pPr>
              <w:pStyle w:val="TableTextLarge"/>
            </w:pPr>
            <w:sdt>
              <w:sdtPr>
                <w:id w:val="367719408"/>
                <w:placeholder>
                  <w:docPart w:val="9F8FDB35DB3949EDA86B498622C306FA"/>
                </w:placeholder>
                <w:temporary/>
                <w:showingPlcHdr/>
                <w15:appearance w15:val="hidden"/>
              </w:sdtPr>
              <w:sdtContent>
                <w:r w:rsidR="00F24CB9" w:rsidRPr="00E237E8">
                  <w:t>Miscellaneous</w:t>
                </w:r>
              </w:sdtContent>
            </w:sdt>
          </w:p>
        </w:tc>
        <w:tc>
          <w:tcPr>
            <w:tcW w:w="832" w:type="pct"/>
            <w:shd w:val="clear" w:color="auto" w:fill="F2F2F2" w:themeFill="background1" w:themeFillShade="F2"/>
            <w:noWrap/>
            <w:vAlign w:val="center"/>
            <w:hideMark/>
          </w:tcPr>
          <w:p w14:paraId="0686040A" w14:textId="77777777" w:rsidR="008F704C" w:rsidRPr="00E237E8" w:rsidRDefault="008F704C" w:rsidP="00974DD3">
            <w:pPr>
              <w:pStyle w:val="TableTextLarge"/>
            </w:pPr>
          </w:p>
        </w:tc>
        <w:tc>
          <w:tcPr>
            <w:tcW w:w="832" w:type="pct"/>
            <w:shd w:val="clear" w:color="auto" w:fill="F2F2F2" w:themeFill="background1" w:themeFillShade="F2"/>
            <w:noWrap/>
            <w:vAlign w:val="center"/>
            <w:hideMark/>
          </w:tcPr>
          <w:p w14:paraId="5E55A589" w14:textId="77777777" w:rsidR="008F704C" w:rsidRPr="00E237E8" w:rsidRDefault="009E7EA5" w:rsidP="00974DD3">
            <w:pPr>
              <w:pStyle w:val="TableTextLarge"/>
            </w:pPr>
            <w:sdt>
              <w:sdtPr>
                <w:id w:val="-805622218"/>
                <w:placeholder>
                  <w:docPart w:val="8C5F3BCF90A9405B92F1CC9D313362C4"/>
                </w:placeholder>
                <w:temporary/>
                <w:showingPlcHdr/>
                <w15:appearance w15:val="hidden"/>
              </w:sdtPr>
              <w:sdtContent>
                <w:r w:rsidR="006C07E8" w:rsidRPr="00E237E8">
                  <w:t>$0</w:t>
                </w:r>
              </w:sdtContent>
            </w:sdt>
          </w:p>
        </w:tc>
        <w:tc>
          <w:tcPr>
            <w:tcW w:w="832" w:type="pct"/>
            <w:shd w:val="clear" w:color="auto" w:fill="F2F2F2" w:themeFill="background1" w:themeFillShade="F2"/>
            <w:noWrap/>
            <w:vAlign w:val="center"/>
            <w:hideMark/>
          </w:tcPr>
          <w:p w14:paraId="16BC5190" w14:textId="77777777" w:rsidR="008F704C" w:rsidRPr="00E237E8" w:rsidRDefault="009E7EA5" w:rsidP="00974DD3">
            <w:pPr>
              <w:pStyle w:val="TableTextLarge"/>
            </w:pPr>
            <w:sdt>
              <w:sdtPr>
                <w:id w:val="-1123693887"/>
                <w:placeholder>
                  <w:docPart w:val="F60BF1C0FC4C408C83ED7B663BD6BF0B"/>
                </w:placeholder>
                <w:temporary/>
                <w:showingPlcHdr/>
                <w15:appearance w15:val="hidden"/>
              </w:sdtPr>
              <w:sdtContent>
                <w:r w:rsidR="006C07E8" w:rsidRPr="00E237E8">
                  <w:t>$2,000</w:t>
                </w:r>
              </w:sdtContent>
            </w:sdt>
          </w:p>
        </w:tc>
        <w:tc>
          <w:tcPr>
            <w:tcW w:w="842" w:type="pct"/>
            <w:shd w:val="clear" w:color="auto" w:fill="F2F2F2" w:themeFill="background1" w:themeFillShade="F2"/>
            <w:noWrap/>
            <w:vAlign w:val="center"/>
            <w:hideMark/>
          </w:tcPr>
          <w:p w14:paraId="5191BE27" w14:textId="77777777" w:rsidR="008F704C" w:rsidRPr="00E237E8" w:rsidRDefault="009E7EA5" w:rsidP="00974DD3">
            <w:pPr>
              <w:pStyle w:val="TableTextLarge"/>
            </w:pPr>
            <w:sdt>
              <w:sdtPr>
                <w:id w:val="1185480122"/>
                <w:placeholder>
                  <w:docPart w:val="F2B7F78BD5BC43839F62250DE60E1822"/>
                </w:placeholder>
                <w:temporary/>
                <w:showingPlcHdr/>
                <w15:appearance w15:val="hidden"/>
              </w:sdtPr>
              <w:sdtContent>
                <w:r w:rsidR="006C07E8" w:rsidRPr="00E237E8">
                  <w:t>$2,000</w:t>
                </w:r>
              </w:sdtContent>
            </w:sdt>
          </w:p>
        </w:tc>
      </w:tr>
      <w:tr w:rsidR="008F704C" w:rsidRPr="00E237E8" w14:paraId="6755DE5D" w14:textId="77777777" w:rsidTr="008F704C">
        <w:trPr>
          <w:trHeight w:val="312"/>
        </w:trPr>
        <w:sdt>
          <w:sdtPr>
            <w:rPr>
              <w:rStyle w:val="Bold"/>
            </w:rPr>
            <w:id w:val="-1942444704"/>
            <w:placeholder>
              <w:docPart w:val="76B7B39B3C2042818E955ED27A2A5C53"/>
            </w:placeholder>
            <w:temporary/>
            <w:showingPlcHdr/>
            <w15:appearance w15:val="hidden"/>
          </w:sdtPr>
          <w:sdtContent>
            <w:tc>
              <w:tcPr>
                <w:tcW w:w="1664" w:type="pct"/>
                <w:shd w:val="clear" w:color="auto" w:fill="F0CDA1" w:themeFill="accent1"/>
                <w:vAlign w:val="center"/>
                <w:hideMark/>
              </w:tcPr>
              <w:p w14:paraId="20CC55CF" w14:textId="77777777" w:rsidR="008F704C" w:rsidRPr="00E237E8" w:rsidRDefault="009500FA" w:rsidP="00974DD3">
                <w:pPr>
                  <w:pStyle w:val="TableTextLarge"/>
                  <w:rPr>
                    <w:rStyle w:val="Bold"/>
                  </w:rPr>
                </w:pPr>
                <w:r w:rsidRPr="00E237E8">
                  <w:t xml:space="preserve"> </w:t>
                </w:r>
                <w:r w:rsidRPr="00E237E8">
                  <w:rPr>
                    <w:rStyle w:val="Bold"/>
                  </w:rPr>
                  <w:t>ESTIMATED START-UP BUDGET</w:t>
                </w:r>
              </w:p>
            </w:tc>
          </w:sdtContent>
        </w:sdt>
        <w:tc>
          <w:tcPr>
            <w:tcW w:w="832" w:type="pct"/>
            <w:shd w:val="clear" w:color="auto" w:fill="F0CDA1" w:themeFill="accent1"/>
            <w:noWrap/>
            <w:vAlign w:val="center"/>
            <w:hideMark/>
          </w:tcPr>
          <w:p w14:paraId="5A04BCE4" w14:textId="77777777" w:rsidR="008F704C" w:rsidRPr="00E237E8" w:rsidRDefault="008F704C" w:rsidP="00974DD3">
            <w:pPr>
              <w:pStyle w:val="TableTextLarge"/>
              <w:rPr>
                <w:rStyle w:val="Bold"/>
              </w:rPr>
            </w:pPr>
          </w:p>
        </w:tc>
        <w:tc>
          <w:tcPr>
            <w:tcW w:w="832" w:type="pct"/>
            <w:shd w:val="clear" w:color="auto" w:fill="F0CDA1" w:themeFill="accent1"/>
            <w:noWrap/>
            <w:vAlign w:val="center"/>
            <w:hideMark/>
          </w:tcPr>
          <w:p w14:paraId="02CF56BE" w14:textId="77777777" w:rsidR="008F704C" w:rsidRPr="00E237E8" w:rsidRDefault="008F704C" w:rsidP="00974DD3">
            <w:pPr>
              <w:pStyle w:val="TableTextLarge"/>
              <w:rPr>
                <w:rStyle w:val="Bold"/>
              </w:rPr>
            </w:pPr>
          </w:p>
        </w:tc>
        <w:tc>
          <w:tcPr>
            <w:tcW w:w="832" w:type="pct"/>
            <w:shd w:val="clear" w:color="auto" w:fill="F0CDA1" w:themeFill="accent1"/>
            <w:noWrap/>
            <w:vAlign w:val="center"/>
            <w:hideMark/>
          </w:tcPr>
          <w:p w14:paraId="673F5751" w14:textId="77777777" w:rsidR="008F704C" w:rsidRPr="00E237E8" w:rsidRDefault="008F704C" w:rsidP="00974DD3">
            <w:pPr>
              <w:pStyle w:val="TableTextLarge"/>
              <w:rPr>
                <w:rStyle w:val="Bold"/>
              </w:rPr>
            </w:pPr>
          </w:p>
        </w:tc>
        <w:tc>
          <w:tcPr>
            <w:tcW w:w="842" w:type="pct"/>
            <w:shd w:val="clear" w:color="auto" w:fill="F0CDA1" w:themeFill="accent1"/>
            <w:noWrap/>
            <w:vAlign w:val="center"/>
            <w:hideMark/>
          </w:tcPr>
          <w:p w14:paraId="0405A349" w14:textId="77777777" w:rsidR="008F704C" w:rsidRPr="00E237E8" w:rsidRDefault="009E7EA5" w:rsidP="00974DD3">
            <w:pPr>
              <w:pStyle w:val="TableTextLarge"/>
              <w:rPr>
                <w:rStyle w:val="Bold"/>
              </w:rPr>
            </w:pPr>
            <w:sdt>
              <w:sdtPr>
                <w:rPr>
                  <w:rStyle w:val="Bold"/>
                </w:rPr>
                <w:id w:val="8655824"/>
                <w:placeholder>
                  <w:docPart w:val="A3004F6DEAB84ADCA776C2F5CC9BC051"/>
                </w:placeholder>
                <w:temporary/>
                <w:showingPlcHdr/>
                <w15:appearance w15:val="hidden"/>
              </w:sdtPr>
              <w:sdtContent>
                <w:r w:rsidR="009500FA" w:rsidRPr="00E237E8">
                  <w:rPr>
                    <w:rStyle w:val="Bold"/>
                  </w:rPr>
                  <w:t>$26,472</w:t>
                </w:r>
              </w:sdtContent>
            </w:sdt>
          </w:p>
        </w:tc>
      </w:tr>
      <w:tr w:rsidR="008F704C" w:rsidRPr="00E237E8" w14:paraId="1C8D5F2C" w14:textId="77777777" w:rsidTr="008F704C">
        <w:trPr>
          <w:trHeight w:val="312"/>
        </w:trPr>
        <w:sdt>
          <w:sdtPr>
            <w:id w:val="-320889793"/>
            <w:placeholder>
              <w:docPart w:val="63D1E9BCB6704C36A55FAD9E389E39CF"/>
            </w:placeholder>
            <w:temporary/>
            <w:showingPlcHdr/>
            <w15:appearance w15:val="hidden"/>
          </w:sdtPr>
          <w:sdtContent>
            <w:tc>
              <w:tcPr>
                <w:tcW w:w="5000" w:type="pct"/>
                <w:gridSpan w:val="5"/>
                <w:shd w:val="clear" w:color="auto" w:fill="auto"/>
                <w:vAlign w:val="center"/>
              </w:tcPr>
              <w:p w14:paraId="6440947D" w14:textId="77777777" w:rsidR="008F704C" w:rsidRPr="00E237E8" w:rsidRDefault="009500FA" w:rsidP="009500FA">
                <w:pPr>
                  <w:pStyle w:val="TableTextLarge"/>
                </w:pPr>
                <w:r w:rsidRPr="00E237E8">
                  <w:t>*Based on part-time employees. This may change once you hit your growth benchmark.</w:t>
                </w:r>
              </w:p>
            </w:tc>
          </w:sdtContent>
        </w:sdt>
      </w:tr>
    </w:tbl>
    <w:p w14:paraId="7688D3B4" w14:textId="77777777" w:rsidR="008F704C" w:rsidRPr="00E237E8" w:rsidRDefault="008F704C">
      <w:pPr>
        <w:spacing w:before="0" w:after="160" w:line="259" w:lineRule="auto"/>
      </w:pPr>
      <w:r w:rsidRPr="00E237E8">
        <w:br w:type="page"/>
      </w:r>
    </w:p>
    <w:p w14:paraId="7A2E8D7C" w14:textId="77777777" w:rsidR="008F704C" w:rsidRPr="00E237E8" w:rsidRDefault="009E7EA5" w:rsidP="008F704C">
      <w:sdt>
        <w:sdtPr>
          <w:rPr>
            <w:rStyle w:val="Bold"/>
          </w:rPr>
          <w:id w:val="1285316403"/>
          <w:placeholder>
            <w:docPart w:val="7C2AC468BC06471BB5C81D765FB6BE8A"/>
          </w:placeholder>
          <w:temporary/>
          <w:showingPlcHdr/>
          <w15:appearance w15:val="hidden"/>
        </w:sdtPr>
        <w:sdtContent>
          <w:r w:rsidR="008F704C" w:rsidRPr="00E237E8">
            <w:rPr>
              <w:b/>
              <w:bCs/>
            </w:rPr>
            <w:t>Projected profit and loss model:</w:t>
          </w:r>
        </w:sdtContent>
      </w:sdt>
      <w:r w:rsidR="008F704C" w:rsidRPr="00E237E8">
        <w:t xml:space="preserve"> </w:t>
      </w:r>
      <w:sdt>
        <w:sdtPr>
          <w:id w:val="-2025386147"/>
          <w:placeholder>
            <w:docPart w:val="934105DBBD274482BB4095BC2046D5CA"/>
          </w:placeholder>
          <w:temporary/>
          <w:showingPlcHdr/>
          <w15:appearance w15:val="hidden"/>
        </w:sdtPr>
        <w:sdtContent>
          <w:r w:rsidR="00A41799"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sdtContent>
      </w:sdt>
    </w:p>
    <w:tbl>
      <w:tblPr>
        <w:tblW w:w="5000" w:type="pct"/>
        <w:tblLook w:val="04A0" w:firstRow="1" w:lastRow="0" w:firstColumn="1" w:lastColumn="0" w:noHBand="0" w:noVBand="1"/>
      </w:tblPr>
      <w:tblGrid>
        <w:gridCol w:w="2090"/>
        <w:gridCol w:w="1005"/>
        <w:gridCol w:w="867"/>
        <w:gridCol w:w="867"/>
        <w:gridCol w:w="887"/>
        <w:gridCol w:w="867"/>
        <w:gridCol w:w="434"/>
        <w:gridCol w:w="434"/>
        <w:gridCol w:w="867"/>
        <w:gridCol w:w="867"/>
        <w:gridCol w:w="887"/>
        <w:gridCol w:w="887"/>
        <w:gridCol w:w="867"/>
        <w:gridCol w:w="887"/>
        <w:gridCol w:w="967"/>
      </w:tblGrid>
      <w:tr w:rsidR="00E552C8" w:rsidRPr="00E237E8" w14:paraId="2245622D" w14:textId="77777777" w:rsidTr="000811A0">
        <w:trPr>
          <w:trHeight w:val="244"/>
        </w:trPr>
        <w:sdt>
          <w:sdtPr>
            <w:id w:val="-1657995719"/>
            <w:placeholder>
              <w:docPart w:val="7FD9709967E2481688F7838ADE74D6B6"/>
            </w:placeholder>
            <w:temporary/>
            <w:showingPlcHdr/>
            <w15:appearance w15:val="hidden"/>
          </w:sdtPr>
          <w:sdtContent>
            <w:tc>
              <w:tcPr>
                <w:tcW w:w="0" w:type="auto"/>
                <w:gridSpan w:val="15"/>
                <w:shd w:val="clear" w:color="auto" w:fill="107082" w:themeFill="accent2"/>
                <w:noWrap/>
                <w:vAlign w:val="center"/>
                <w:hideMark/>
              </w:tcPr>
              <w:p w14:paraId="66F6B9DE" w14:textId="77777777" w:rsidR="00E552C8" w:rsidRPr="00E237E8" w:rsidRDefault="00B74A29" w:rsidP="00974DD3">
                <w:pPr>
                  <w:pStyle w:val="TableHeadings"/>
                </w:pPr>
                <w:r w:rsidRPr="00E237E8">
                  <w:t>START-UP COSTS</w:t>
                </w:r>
              </w:p>
            </w:tc>
          </w:sdtContent>
        </w:sdt>
      </w:tr>
      <w:tr w:rsidR="00E552C8" w:rsidRPr="00E237E8" w14:paraId="5D35ECC8" w14:textId="77777777" w:rsidTr="000811A0">
        <w:trPr>
          <w:trHeight w:val="244"/>
        </w:trPr>
        <w:sdt>
          <w:sdtPr>
            <w:id w:val="-2108496635"/>
            <w:placeholder>
              <w:docPart w:val="E6206332566C4CA781EAA5537443FF06"/>
            </w:placeholder>
            <w:temporary/>
            <w:showingPlcHdr/>
            <w15:appearance w15:val="hidden"/>
          </w:sdtPr>
          <w:sdtContent>
            <w:tc>
              <w:tcPr>
                <w:tcW w:w="0" w:type="auto"/>
                <w:gridSpan w:val="7"/>
                <w:shd w:val="clear" w:color="auto" w:fill="auto"/>
                <w:noWrap/>
                <w:vAlign w:val="center"/>
              </w:tcPr>
              <w:p w14:paraId="5AD41ABC" w14:textId="77777777" w:rsidR="00E552C8" w:rsidRPr="00E237E8" w:rsidRDefault="006F1C41" w:rsidP="00974DD3">
                <w:pPr>
                  <w:pStyle w:val="TableTextLarge"/>
                </w:pPr>
                <w:r w:rsidRPr="00E237E8">
                  <w:t>Your Office-Based Agency</w:t>
                </w:r>
              </w:p>
            </w:tc>
          </w:sdtContent>
        </w:sdt>
        <w:sdt>
          <w:sdtPr>
            <w:id w:val="58296495"/>
            <w:placeholder>
              <w:docPart w:val="E71A4C66637C4863BD9DED4C9EACB21E"/>
            </w:placeholder>
            <w:temporary/>
            <w:showingPlcHdr/>
            <w15:appearance w15:val="hidden"/>
          </w:sdtPr>
          <w:sdtContent>
            <w:tc>
              <w:tcPr>
                <w:tcW w:w="0" w:type="auto"/>
                <w:gridSpan w:val="8"/>
                <w:shd w:val="clear" w:color="auto" w:fill="auto"/>
                <w:vAlign w:val="center"/>
              </w:tcPr>
              <w:p w14:paraId="16127597" w14:textId="77777777" w:rsidR="00E552C8" w:rsidRPr="00E237E8" w:rsidRDefault="00B74A29" w:rsidP="00974DD3">
                <w:pPr>
                  <w:pStyle w:val="TableTextLarge"/>
                  <w:jc w:val="right"/>
                </w:pPr>
                <w:r w:rsidRPr="00E237E8">
                  <w:t>January 1, 20xx</w:t>
                </w:r>
              </w:p>
            </w:tc>
          </w:sdtContent>
        </w:sdt>
      </w:tr>
      <w:tr w:rsidR="00E237E8" w:rsidRPr="00E237E8" w14:paraId="7951B772" w14:textId="77777777" w:rsidTr="000811A0">
        <w:trPr>
          <w:trHeight w:val="244"/>
        </w:trPr>
        <w:sdt>
          <w:sdtPr>
            <w:rPr>
              <w:rStyle w:val="Bold"/>
            </w:rPr>
            <w:id w:val="1339421856"/>
            <w:placeholder>
              <w:docPart w:val="523EF41E14BE4E9AA034F6B8566622F8"/>
            </w:placeholder>
            <w:temporary/>
            <w:showingPlcHdr/>
            <w15:appearance w15:val="hidden"/>
          </w:sdtPr>
          <w:sdtContent>
            <w:tc>
              <w:tcPr>
                <w:tcW w:w="2207" w:type="dxa"/>
                <w:shd w:val="clear" w:color="auto" w:fill="F0CDA1" w:themeFill="accent1"/>
                <w:vAlign w:val="center"/>
                <w:hideMark/>
              </w:tcPr>
              <w:p w14:paraId="78C9A712" w14:textId="77777777" w:rsidR="00E552C8" w:rsidRPr="00E237E8" w:rsidRDefault="00B74A29" w:rsidP="00974DD3">
                <w:pPr>
                  <w:pStyle w:val="TableTextLarge"/>
                  <w:rPr>
                    <w:rStyle w:val="Bold"/>
                  </w:rPr>
                </w:pPr>
                <w:r w:rsidRPr="00E237E8">
                  <w:rPr>
                    <w:rStyle w:val="Bold"/>
                  </w:rPr>
                  <w:t>REVENUE</w:t>
                </w:r>
              </w:p>
            </w:tc>
          </w:sdtContent>
        </w:sdt>
        <w:tc>
          <w:tcPr>
            <w:tcW w:w="1005" w:type="dxa"/>
            <w:shd w:val="clear" w:color="auto" w:fill="F0CDA1" w:themeFill="accent1"/>
            <w:vAlign w:val="center"/>
            <w:hideMark/>
          </w:tcPr>
          <w:p w14:paraId="6B1B4563" w14:textId="77777777" w:rsidR="00E552C8" w:rsidRPr="00E237E8" w:rsidRDefault="009E7EA5" w:rsidP="00974DD3">
            <w:pPr>
              <w:pStyle w:val="TableTextLarge"/>
              <w:rPr>
                <w:rStyle w:val="Bold"/>
              </w:rPr>
            </w:pPr>
            <w:sdt>
              <w:sdtPr>
                <w:rPr>
                  <w:rStyle w:val="Bold"/>
                </w:rPr>
                <w:id w:val="-992865030"/>
                <w:placeholder>
                  <w:docPart w:val="04BB5229DB824AB79DC5D26ED31AC9CA"/>
                </w:placeholder>
                <w:temporary/>
                <w:showingPlcHdr/>
                <w15:appearance w15:val="hidden"/>
              </w:sdtPr>
              <w:sdtContent>
                <w:r w:rsidR="00B74A29" w:rsidRPr="00E237E8">
                  <w:rPr>
                    <w:rStyle w:val="Bold"/>
                  </w:rPr>
                  <w:t>JAN</w:t>
                </w:r>
              </w:sdtContent>
            </w:sdt>
          </w:p>
        </w:tc>
        <w:tc>
          <w:tcPr>
            <w:tcW w:w="0" w:type="auto"/>
            <w:shd w:val="clear" w:color="auto" w:fill="F0CDA1" w:themeFill="accent1"/>
            <w:vAlign w:val="center"/>
            <w:hideMark/>
          </w:tcPr>
          <w:p w14:paraId="1041DDE1" w14:textId="77777777" w:rsidR="00E552C8" w:rsidRPr="00E237E8" w:rsidRDefault="009E7EA5" w:rsidP="00974DD3">
            <w:pPr>
              <w:pStyle w:val="TableTextLarge"/>
              <w:rPr>
                <w:rStyle w:val="Bold"/>
              </w:rPr>
            </w:pPr>
            <w:sdt>
              <w:sdtPr>
                <w:rPr>
                  <w:rStyle w:val="Bold"/>
                </w:rPr>
                <w:id w:val="1235434229"/>
                <w:placeholder>
                  <w:docPart w:val="C30539AB325E4DBA8F9D8136633AC242"/>
                </w:placeholder>
                <w:temporary/>
                <w:showingPlcHdr/>
                <w15:appearance w15:val="hidden"/>
              </w:sdtPr>
              <w:sdtContent>
                <w:r w:rsidR="00B74A29" w:rsidRPr="00E237E8">
                  <w:rPr>
                    <w:rStyle w:val="Bold"/>
                  </w:rPr>
                  <w:t>FEB</w:t>
                </w:r>
              </w:sdtContent>
            </w:sdt>
          </w:p>
        </w:tc>
        <w:tc>
          <w:tcPr>
            <w:tcW w:w="0" w:type="auto"/>
            <w:shd w:val="clear" w:color="auto" w:fill="F0CDA1" w:themeFill="accent1"/>
            <w:vAlign w:val="center"/>
            <w:hideMark/>
          </w:tcPr>
          <w:p w14:paraId="49E9BE67" w14:textId="77777777" w:rsidR="00E552C8" w:rsidRPr="00E237E8" w:rsidRDefault="009E7EA5" w:rsidP="00974DD3">
            <w:pPr>
              <w:pStyle w:val="TableTextLarge"/>
              <w:rPr>
                <w:rStyle w:val="Bold"/>
              </w:rPr>
            </w:pPr>
            <w:sdt>
              <w:sdtPr>
                <w:rPr>
                  <w:rStyle w:val="Bold"/>
                </w:rPr>
                <w:id w:val="1178861700"/>
                <w:placeholder>
                  <w:docPart w:val="68906C8BA6AB416CBC3347D8459C7ECD"/>
                </w:placeholder>
                <w:temporary/>
                <w:showingPlcHdr/>
                <w15:appearance w15:val="hidden"/>
              </w:sdtPr>
              <w:sdtContent>
                <w:r w:rsidR="00B74A29" w:rsidRPr="00E237E8">
                  <w:rPr>
                    <w:rStyle w:val="Bold"/>
                  </w:rPr>
                  <w:t>MAR</w:t>
                </w:r>
              </w:sdtContent>
            </w:sdt>
          </w:p>
        </w:tc>
        <w:tc>
          <w:tcPr>
            <w:tcW w:w="0" w:type="auto"/>
            <w:shd w:val="clear" w:color="auto" w:fill="F0CDA1" w:themeFill="accent1"/>
            <w:vAlign w:val="center"/>
            <w:hideMark/>
          </w:tcPr>
          <w:p w14:paraId="273A6211" w14:textId="77777777" w:rsidR="00E552C8" w:rsidRPr="00E237E8" w:rsidRDefault="009E7EA5" w:rsidP="00974DD3">
            <w:pPr>
              <w:pStyle w:val="TableTextLarge"/>
              <w:rPr>
                <w:rStyle w:val="Bold"/>
              </w:rPr>
            </w:pPr>
            <w:sdt>
              <w:sdtPr>
                <w:rPr>
                  <w:rStyle w:val="Bold"/>
                </w:rPr>
                <w:id w:val="1895855128"/>
                <w:placeholder>
                  <w:docPart w:val="11F95BB6C0A84F37BF82914C0A4AC964"/>
                </w:placeholder>
                <w:temporary/>
                <w:showingPlcHdr/>
                <w15:appearance w15:val="hidden"/>
              </w:sdtPr>
              <w:sdtContent>
                <w:r w:rsidR="00B74A29" w:rsidRPr="00E237E8">
                  <w:rPr>
                    <w:rStyle w:val="Bold"/>
                  </w:rPr>
                  <w:t>APR</w:t>
                </w:r>
              </w:sdtContent>
            </w:sdt>
          </w:p>
        </w:tc>
        <w:tc>
          <w:tcPr>
            <w:tcW w:w="0" w:type="auto"/>
            <w:shd w:val="clear" w:color="auto" w:fill="F0CDA1" w:themeFill="accent1"/>
            <w:vAlign w:val="center"/>
            <w:hideMark/>
          </w:tcPr>
          <w:p w14:paraId="05D0E831" w14:textId="77777777" w:rsidR="00E552C8" w:rsidRPr="00E237E8" w:rsidRDefault="009E7EA5" w:rsidP="00974DD3">
            <w:pPr>
              <w:pStyle w:val="TableTextLarge"/>
              <w:rPr>
                <w:rStyle w:val="Bold"/>
              </w:rPr>
            </w:pPr>
            <w:sdt>
              <w:sdtPr>
                <w:rPr>
                  <w:rStyle w:val="Bold"/>
                </w:rPr>
                <w:id w:val="-166712684"/>
                <w:placeholder>
                  <w:docPart w:val="22641DF6DADD4C8DB0C3F11E76341912"/>
                </w:placeholder>
                <w:temporary/>
                <w:showingPlcHdr/>
                <w15:appearance w15:val="hidden"/>
              </w:sdtPr>
              <w:sdtContent>
                <w:r w:rsidR="00B74A29" w:rsidRPr="00E237E8">
                  <w:rPr>
                    <w:rStyle w:val="Bold"/>
                  </w:rPr>
                  <w:t>MAY</w:t>
                </w:r>
              </w:sdtContent>
            </w:sdt>
          </w:p>
        </w:tc>
        <w:tc>
          <w:tcPr>
            <w:tcW w:w="0" w:type="auto"/>
            <w:gridSpan w:val="2"/>
            <w:shd w:val="clear" w:color="auto" w:fill="F0CDA1" w:themeFill="accent1"/>
            <w:vAlign w:val="center"/>
            <w:hideMark/>
          </w:tcPr>
          <w:p w14:paraId="3A685440" w14:textId="77777777" w:rsidR="00E552C8" w:rsidRPr="00E237E8" w:rsidRDefault="009E7EA5" w:rsidP="00974DD3">
            <w:pPr>
              <w:pStyle w:val="TableTextLarge"/>
              <w:rPr>
                <w:rStyle w:val="Bold"/>
              </w:rPr>
            </w:pPr>
            <w:sdt>
              <w:sdtPr>
                <w:rPr>
                  <w:rStyle w:val="Bold"/>
                </w:rPr>
                <w:id w:val="111493627"/>
                <w:placeholder>
                  <w:docPart w:val="943D0BCCE8094CE58792FC90496262B8"/>
                </w:placeholder>
                <w:temporary/>
                <w:showingPlcHdr/>
                <w15:appearance w15:val="hidden"/>
              </w:sdtPr>
              <w:sdtContent>
                <w:r w:rsidR="00B74A29" w:rsidRPr="00E237E8">
                  <w:rPr>
                    <w:rStyle w:val="Bold"/>
                  </w:rPr>
                  <w:t>JUN</w:t>
                </w:r>
              </w:sdtContent>
            </w:sdt>
          </w:p>
        </w:tc>
        <w:tc>
          <w:tcPr>
            <w:tcW w:w="0" w:type="auto"/>
            <w:shd w:val="clear" w:color="auto" w:fill="F0CDA1" w:themeFill="accent1"/>
            <w:vAlign w:val="center"/>
            <w:hideMark/>
          </w:tcPr>
          <w:p w14:paraId="4F74FAC8" w14:textId="77777777" w:rsidR="00E552C8" w:rsidRPr="00E237E8" w:rsidRDefault="009E7EA5" w:rsidP="00974DD3">
            <w:pPr>
              <w:pStyle w:val="TableTextLarge"/>
              <w:rPr>
                <w:rStyle w:val="Bold"/>
              </w:rPr>
            </w:pPr>
            <w:sdt>
              <w:sdtPr>
                <w:rPr>
                  <w:rStyle w:val="Bold"/>
                </w:rPr>
                <w:id w:val="-457190894"/>
                <w:placeholder>
                  <w:docPart w:val="F88E4C714022453F9ADEEDC395502AE3"/>
                </w:placeholder>
                <w:temporary/>
                <w:showingPlcHdr/>
                <w15:appearance w15:val="hidden"/>
              </w:sdtPr>
              <w:sdtContent>
                <w:r w:rsidR="00B74A29" w:rsidRPr="00E237E8">
                  <w:rPr>
                    <w:rStyle w:val="Bold"/>
                  </w:rPr>
                  <w:t>JUL</w:t>
                </w:r>
              </w:sdtContent>
            </w:sdt>
          </w:p>
        </w:tc>
        <w:tc>
          <w:tcPr>
            <w:tcW w:w="0" w:type="auto"/>
            <w:shd w:val="clear" w:color="auto" w:fill="F0CDA1" w:themeFill="accent1"/>
            <w:vAlign w:val="center"/>
            <w:hideMark/>
          </w:tcPr>
          <w:p w14:paraId="55C5BB33" w14:textId="77777777" w:rsidR="00E552C8" w:rsidRPr="00E237E8" w:rsidRDefault="009E7EA5" w:rsidP="00974DD3">
            <w:pPr>
              <w:pStyle w:val="TableTextLarge"/>
              <w:rPr>
                <w:rStyle w:val="Bold"/>
              </w:rPr>
            </w:pPr>
            <w:sdt>
              <w:sdtPr>
                <w:rPr>
                  <w:rStyle w:val="Bold"/>
                </w:rPr>
                <w:id w:val="-1564556473"/>
                <w:placeholder>
                  <w:docPart w:val="26A27A6E5C624E468CD11A0921651857"/>
                </w:placeholder>
                <w:temporary/>
                <w:showingPlcHdr/>
                <w15:appearance w15:val="hidden"/>
              </w:sdtPr>
              <w:sdtContent>
                <w:r w:rsidR="00B74A29" w:rsidRPr="00E237E8">
                  <w:rPr>
                    <w:rStyle w:val="Bold"/>
                  </w:rPr>
                  <w:t>AUG</w:t>
                </w:r>
              </w:sdtContent>
            </w:sdt>
          </w:p>
        </w:tc>
        <w:tc>
          <w:tcPr>
            <w:tcW w:w="0" w:type="auto"/>
            <w:shd w:val="clear" w:color="auto" w:fill="F0CDA1" w:themeFill="accent1"/>
            <w:vAlign w:val="center"/>
            <w:hideMark/>
          </w:tcPr>
          <w:p w14:paraId="1DAB66A0" w14:textId="77777777" w:rsidR="00E552C8" w:rsidRPr="00E237E8" w:rsidRDefault="009E7EA5" w:rsidP="00974DD3">
            <w:pPr>
              <w:pStyle w:val="TableTextLarge"/>
              <w:rPr>
                <w:rStyle w:val="Bold"/>
              </w:rPr>
            </w:pPr>
            <w:sdt>
              <w:sdtPr>
                <w:rPr>
                  <w:rStyle w:val="Bold"/>
                </w:rPr>
                <w:id w:val="-1503277577"/>
                <w:placeholder>
                  <w:docPart w:val="CC42041693E047AABF0DC0EAD480DF29"/>
                </w:placeholder>
                <w:temporary/>
                <w:showingPlcHdr/>
                <w15:appearance w15:val="hidden"/>
              </w:sdtPr>
              <w:sdtContent>
                <w:r w:rsidR="00B74A29" w:rsidRPr="00E237E8">
                  <w:rPr>
                    <w:rStyle w:val="Bold"/>
                  </w:rPr>
                  <w:t>SEP</w:t>
                </w:r>
              </w:sdtContent>
            </w:sdt>
          </w:p>
        </w:tc>
        <w:tc>
          <w:tcPr>
            <w:tcW w:w="0" w:type="auto"/>
            <w:shd w:val="clear" w:color="auto" w:fill="F0CDA1" w:themeFill="accent1"/>
            <w:vAlign w:val="center"/>
            <w:hideMark/>
          </w:tcPr>
          <w:p w14:paraId="538CCC75" w14:textId="77777777" w:rsidR="00E552C8" w:rsidRPr="00E237E8" w:rsidRDefault="009E7EA5" w:rsidP="00974DD3">
            <w:pPr>
              <w:pStyle w:val="TableTextLarge"/>
              <w:rPr>
                <w:rStyle w:val="Bold"/>
              </w:rPr>
            </w:pPr>
            <w:sdt>
              <w:sdtPr>
                <w:rPr>
                  <w:rStyle w:val="Bold"/>
                </w:rPr>
                <w:id w:val="661816647"/>
                <w:placeholder>
                  <w:docPart w:val="24D6760526454C7C80BD24700CB8AA94"/>
                </w:placeholder>
                <w:temporary/>
                <w:showingPlcHdr/>
                <w15:appearance w15:val="hidden"/>
              </w:sdtPr>
              <w:sdtContent>
                <w:r w:rsidR="00B74A29" w:rsidRPr="00E237E8">
                  <w:rPr>
                    <w:rStyle w:val="Bold"/>
                  </w:rPr>
                  <w:t>OCT</w:t>
                </w:r>
              </w:sdtContent>
            </w:sdt>
          </w:p>
        </w:tc>
        <w:tc>
          <w:tcPr>
            <w:tcW w:w="0" w:type="auto"/>
            <w:shd w:val="clear" w:color="auto" w:fill="F0CDA1" w:themeFill="accent1"/>
            <w:vAlign w:val="center"/>
            <w:hideMark/>
          </w:tcPr>
          <w:p w14:paraId="5B8C9784" w14:textId="77777777" w:rsidR="00E552C8" w:rsidRPr="00E237E8" w:rsidRDefault="009E7EA5" w:rsidP="00974DD3">
            <w:pPr>
              <w:pStyle w:val="TableTextLarge"/>
              <w:rPr>
                <w:rStyle w:val="Bold"/>
              </w:rPr>
            </w:pPr>
            <w:sdt>
              <w:sdtPr>
                <w:rPr>
                  <w:rStyle w:val="Bold"/>
                </w:rPr>
                <w:id w:val="-1072503884"/>
                <w:placeholder>
                  <w:docPart w:val="BD2462C3B2F94514ADFDA0575BC17BA6"/>
                </w:placeholder>
                <w:temporary/>
                <w:showingPlcHdr/>
                <w15:appearance w15:val="hidden"/>
              </w:sdtPr>
              <w:sdtContent>
                <w:r w:rsidR="00B74A29" w:rsidRPr="00E237E8">
                  <w:rPr>
                    <w:rStyle w:val="Bold"/>
                  </w:rPr>
                  <w:t>NOV</w:t>
                </w:r>
              </w:sdtContent>
            </w:sdt>
          </w:p>
        </w:tc>
        <w:tc>
          <w:tcPr>
            <w:tcW w:w="0" w:type="auto"/>
            <w:shd w:val="clear" w:color="auto" w:fill="F0CDA1" w:themeFill="accent1"/>
            <w:vAlign w:val="center"/>
            <w:hideMark/>
          </w:tcPr>
          <w:p w14:paraId="3B9D9C30" w14:textId="77777777" w:rsidR="00E552C8" w:rsidRPr="00E237E8" w:rsidRDefault="009E7EA5" w:rsidP="00974DD3">
            <w:pPr>
              <w:pStyle w:val="TableTextLarge"/>
              <w:rPr>
                <w:rStyle w:val="Bold"/>
              </w:rPr>
            </w:pPr>
            <w:sdt>
              <w:sdtPr>
                <w:rPr>
                  <w:rStyle w:val="Bold"/>
                </w:rPr>
                <w:id w:val="526056104"/>
                <w:placeholder>
                  <w:docPart w:val="000E2D1932CD4372BF2D909EBBB9B306"/>
                </w:placeholder>
                <w:temporary/>
                <w:showingPlcHdr/>
                <w15:appearance w15:val="hidden"/>
              </w:sdtPr>
              <w:sdtContent>
                <w:r w:rsidR="00B74A29" w:rsidRPr="00E237E8">
                  <w:rPr>
                    <w:rStyle w:val="Bold"/>
                  </w:rPr>
                  <w:t>DEC</w:t>
                </w:r>
              </w:sdtContent>
            </w:sdt>
          </w:p>
        </w:tc>
        <w:tc>
          <w:tcPr>
            <w:tcW w:w="0" w:type="auto"/>
            <w:shd w:val="clear" w:color="auto" w:fill="F0CDA1" w:themeFill="accent1"/>
            <w:vAlign w:val="center"/>
            <w:hideMark/>
          </w:tcPr>
          <w:p w14:paraId="287DB33B" w14:textId="77777777" w:rsidR="00E552C8" w:rsidRPr="00E237E8" w:rsidRDefault="009E7EA5" w:rsidP="00974DD3">
            <w:pPr>
              <w:pStyle w:val="TableTextLarge"/>
              <w:rPr>
                <w:rStyle w:val="Bold"/>
              </w:rPr>
            </w:pPr>
            <w:sdt>
              <w:sdtPr>
                <w:rPr>
                  <w:rStyle w:val="Bold"/>
                </w:rPr>
                <w:id w:val="1262187376"/>
                <w:placeholder>
                  <w:docPart w:val="D3B8ED7444F243E793D6B0971EA14627"/>
                </w:placeholder>
                <w:temporary/>
                <w:showingPlcHdr/>
                <w15:appearance w15:val="hidden"/>
              </w:sdtPr>
              <w:sdtContent>
                <w:r w:rsidR="00B74A29" w:rsidRPr="00E237E8">
                  <w:rPr>
                    <w:rStyle w:val="Bold"/>
                  </w:rPr>
                  <w:t>YTD</w:t>
                </w:r>
              </w:sdtContent>
            </w:sdt>
          </w:p>
        </w:tc>
      </w:tr>
      <w:tr w:rsidR="00E237E8" w:rsidRPr="00E237E8" w14:paraId="123C49EF" w14:textId="77777777" w:rsidTr="000811A0">
        <w:trPr>
          <w:trHeight w:val="244"/>
        </w:trPr>
        <w:sdt>
          <w:sdtPr>
            <w:id w:val="2139451720"/>
            <w:placeholder>
              <w:docPart w:val="E349248A8A8D4790B4347E85DEB1FEC9"/>
            </w:placeholder>
            <w:temporary/>
            <w:showingPlcHdr/>
            <w15:appearance w15:val="hidden"/>
          </w:sdtPr>
          <w:sdtContent>
            <w:tc>
              <w:tcPr>
                <w:tcW w:w="2207" w:type="dxa"/>
                <w:shd w:val="clear" w:color="auto" w:fill="F2F2F2" w:themeFill="background1" w:themeFillShade="F2"/>
                <w:vAlign w:val="center"/>
                <w:hideMark/>
              </w:tcPr>
              <w:p w14:paraId="4EF78886" w14:textId="77777777" w:rsidR="00E552C8" w:rsidRPr="00E237E8" w:rsidRDefault="004020D0" w:rsidP="00974DD3">
                <w:pPr>
                  <w:pStyle w:val="TableTextLarge"/>
                </w:pPr>
                <w:r w:rsidRPr="00E237E8">
                  <w:t>Estimated Sales</w:t>
                </w:r>
              </w:p>
            </w:tc>
          </w:sdtContent>
        </w:sdt>
        <w:tc>
          <w:tcPr>
            <w:tcW w:w="1005" w:type="dxa"/>
            <w:shd w:val="clear" w:color="auto" w:fill="F2F2F2" w:themeFill="background1" w:themeFillShade="F2"/>
            <w:noWrap/>
            <w:vAlign w:val="center"/>
            <w:hideMark/>
          </w:tcPr>
          <w:p w14:paraId="093D5D1E" w14:textId="77777777" w:rsidR="00E552C8" w:rsidRPr="00E237E8" w:rsidRDefault="009E7EA5" w:rsidP="00974DD3">
            <w:pPr>
              <w:pStyle w:val="TableTextLarge"/>
            </w:pPr>
            <w:sdt>
              <w:sdtPr>
                <w:id w:val="496464129"/>
                <w:placeholder>
                  <w:docPart w:val="06D174FC93AD44B1A95CD859BEA05B3A"/>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1229F29C" w14:textId="77777777" w:rsidR="00E552C8" w:rsidRPr="00E237E8" w:rsidRDefault="009E7EA5" w:rsidP="00974DD3">
            <w:pPr>
              <w:pStyle w:val="TableTextLarge"/>
            </w:pPr>
            <w:sdt>
              <w:sdtPr>
                <w:id w:val="-1809474289"/>
                <w:placeholder>
                  <w:docPart w:val="2C6D8DF7C57F45D4A5B3192499D5C962"/>
                </w:placeholder>
                <w:temporary/>
                <w:showingPlcHdr/>
                <w15:appearance w15:val="hidden"/>
              </w:sdtPr>
              <w:sdtContent>
                <w:r w:rsidR="00234FE7" w:rsidRPr="00E237E8">
                  <w:t>$13,000</w:t>
                </w:r>
              </w:sdtContent>
            </w:sdt>
          </w:p>
        </w:tc>
        <w:tc>
          <w:tcPr>
            <w:tcW w:w="0" w:type="auto"/>
            <w:shd w:val="clear" w:color="auto" w:fill="F2F2F2" w:themeFill="background1" w:themeFillShade="F2"/>
            <w:noWrap/>
            <w:vAlign w:val="center"/>
            <w:hideMark/>
          </w:tcPr>
          <w:p w14:paraId="6E4D12AD" w14:textId="77777777" w:rsidR="00E552C8" w:rsidRPr="00E237E8" w:rsidRDefault="009E7EA5" w:rsidP="00974DD3">
            <w:pPr>
              <w:pStyle w:val="TableTextLarge"/>
            </w:pPr>
            <w:sdt>
              <w:sdtPr>
                <w:id w:val="495001508"/>
                <w:placeholder>
                  <w:docPart w:val="C322E80157EB4293BDF1959FD28B4809"/>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14:paraId="1DD2660B" w14:textId="77777777" w:rsidR="00E552C8" w:rsidRPr="00E237E8" w:rsidRDefault="009E7EA5" w:rsidP="00974DD3">
            <w:pPr>
              <w:pStyle w:val="TableTextLarge"/>
            </w:pPr>
            <w:sdt>
              <w:sdtPr>
                <w:id w:val="-1577812124"/>
                <w:placeholder>
                  <w:docPart w:val="69E4DBE6F087453DBC618F1DA2DE6372"/>
                </w:placeholder>
                <w:temporary/>
                <w:showingPlcHdr/>
                <w15:appearance w15:val="hidden"/>
              </w:sdtPr>
              <w:sdtContent>
                <w:r w:rsidR="000B1B5F" w:rsidRPr="00E237E8">
                  <w:t>$7,000</w:t>
                </w:r>
              </w:sdtContent>
            </w:sdt>
          </w:p>
        </w:tc>
        <w:tc>
          <w:tcPr>
            <w:tcW w:w="0" w:type="auto"/>
            <w:shd w:val="clear" w:color="auto" w:fill="F2F2F2" w:themeFill="background1" w:themeFillShade="F2"/>
            <w:noWrap/>
            <w:vAlign w:val="center"/>
            <w:hideMark/>
          </w:tcPr>
          <w:p w14:paraId="2BA17CC1" w14:textId="77777777" w:rsidR="00E552C8" w:rsidRPr="00E237E8" w:rsidRDefault="009E7EA5" w:rsidP="00974DD3">
            <w:pPr>
              <w:pStyle w:val="TableTextLarge"/>
            </w:pPr>
            <w:sdt>
              <w:sdtPr>
                <w:id w:val="-1584057155"/>
                <w:placeholder>
                  <w:docPart w:val="C7252CE774DA4919A64DF68D20EAF2B0"/>
                </w:placeholder>
                <w:temporary/>
                <w:showingPlcHdr/>
                <w15:appearance w15:val="hidden"/>
              </w:sdtPr>
              <w:sdtContent>
                <w:r w:rsidR="00E15D61" w:rsidRPr="00E237E8">
                  <w:t>$14,500</w:t>
                </w:r>
              </w:sdtContent>
            </w:sdt>
          </w:p>
        </w:tc>
        <w:tc>
          <w:tcPr>
            <w:tcW w:w="0" w:type="auto"/>
            <w:gridSpan w:val="2"/>
            <w:shd w:val="clear" w:color="auto" w:fill="F2F2F2" w:themeFill="background1" w:themeFillShade="F2"/>
            <w:noWrap/>
            <w:vAlign w:val="center"/>
            <w:hideMark/>
          </w:tcPr>
          <w:p w14:paraId="6D3BB9E6" w14:textId="77777777" w:rsidR="00E552C8" w:rsidRPr="00E237E8" w:rsidRDefault="009E7EA5" w:rsidP="00974DD3">
            <w:pPr>
              <w:pStyle w:val="TableTextLarge"/>
            </w:pPr>
            <w:sdt>
              <w:sdtPr>
                <w:id w:val="220181486"/>
                <w:placeholder>
                  <w:docPart w:val="D7252488C5774D6396410256827A345D"/>
                </w:placeholder>
                <w:temporary/>
                <w:showingPlcHdr/>
                <w15:appearance w15:val="hidden"/>
              </w:sdtPr>
              <w:sdtContent>
                <w:r w:rsidR="00100314" w:rsidRPr="00E237E8">
                  <w:t>$16,400</w:t>
                </w:r>
              </w:sdtContent>
            </w:sdt>
          </w:p>
        </w:tc>
        <w:tc>
          <w:tcPr>
            <w:tcW w:w="0" w:type="auto"/>
            <w:shd w:val="clear" w:color="auto" w:fill="F2F2F2" w:themeFill="background1" w:themeFillShade="F2"/>
            <w:noWrap/>
            <w:vAlign w:val="center"/>
            <w:hideMark/>
          </w:tcPr>
          <w:p w14:paraId="275798D4" w14:textId="77777777" w:rsidR="00E552C8" w:rsidRPr="00E237E8" w:rsidRDefault="009E7EA5" w:rsidP="00974DD3">
            <w:pPr>
              <w:pStyle w:val="TableTextLarge"/>
            </w:pPr>
            <w:sdt>
              <w:sdtPr>
                <w:id w:val="-1211101096"/>
                <w:placeholder>
                  <w:docPart w:val="EE7EA7D79A444D5CAD35D967CE8722EE"/>
                </w:placeholder>
                <w:temporary/>
                <w:showingPlcHdr/>
                <w15:appearance w15:val="hidden"/>
              </w:sdtPr>
              <w:sdtContent>
                <w:r w:rsidR="004E67B3" w:rsidRPr="00E237E8">
                  <w:t>$22,500</w:t>
                </w:r>
              </w:sdtContent>
            </w:sdt>
          </w:p>
        </w:tc>
        <w:tc>
          <w:tcPr>
            <w:tcW w:w="0" w:type="auto"/>
            <w:shd w:val="clear" w:color="auto" w:fill="F2F2F2" w:themeFill="background1" w:themeFillShade="F2"/>
            <w:noWrap/>
            <w:vAlign w:val="center"/>
            <w:hideMark/>
          </w:tcPr>
          <w:p w14:paraId="668EC29F" w14:textId="77777777" w:rsidR="00E552C8" w:rsidRPr="00E237E8" w:rsidRDefault="009E7EA5" w:rsidP="00974DD3">
            <w:pPr>
              <w:pStyle w:val="TableTextLarge"/>
            </w:pPr>
            <w:sdt>
              <w:sdtPr>
                <w:id w:val="532392029"/>
                <w:placeholder>
                  <w:docPart w:val="D0906344ECD64AA99D8794B5A6A26C5E"/>
                </w:placeholder>
                <w:temporary/>
                <w:showingPlcHdr/>
                <w15:appearance w15:val="hidden"/>
              </w:sdtPr>
              <w:sdtContent>
                <w:r w:rsidR="00695777" w:rsidRPr="00E237E8">
                  <w:t>$23,125</w:t>
                </w:r>
              </w:sdtContent>
            </w:sdt>
          </w:p>
        </w:tc>
        <w:tc>
          <w:tcPr>
            <w:tcW w:w="0" w:type="auto"/>
            <w:shd w:val="clear" w:color="auto" w:fill="F2F2F2" w:themeFill="background1" w:themeFillShade="F2"/>
            <w:noWrap/>
            <w:vAlign w:val="center"/>
            <w:hideMark/>
          </w:tcPr>
          <w:p w14:paraId="0DCD4427" w14:textId="77777777" w:rsidR="00E552C8" w:rsidRPr="00E237E8" w:rsidRDefault="009E7EA5" w:rsidP="00974DD3">
            <w:pPr>
              <w:pStyle w:val="TableTextLarge"/>
            </w:pPr>
            <w:sdt>
              <w:sdtPr>
                <w:id w:val="326108585"/>
                <w:placeholder>
                  <w:docPart w:val="279B285B4E3F407FAC58D5C046FE8D0F"/>
                </w:placeholder>
                <w:temporary/>
                <w:showingPlcHdr/>
                <w15:appearance w15:val="hidden"/>
              </w:sdtPr>
              <w:sdtContent>
                <w:r w:rsidR="00863B11" w:rsidRPr="00E237E8">
                  <w:t>$24,549</w:t>
                </w:r>
              </w:sdtContent>
            </w:sdt>
          </w:p>
        </w:tc>
        <w:tc>
          <w:tcPr>
            <w:tcW w:w="0" w:type="auto"/>
            <w:shd w:val="clear" w:color="auto" w:fill="F2F2F2" w:themeFill="background1" w:themeFillShade="F2"/>
            <w:noWrap/>
            <w:vAlign w:val="center"/>
            <w:hideMark/>
          </w:tcPr>
          <w:p w14:paraId="16BC3F59" w14:textId="77777777" w:rsidR="00E552C8" w:rsidRPr="00E237E8" w:rsidRDefault="009E7EA5" w:rsidP="00974DD3">
            <w:pPr>
              <w:pStyle w:val="TableTextLarge"/>
            </w:pPr>
            <w:sdt>
              <w:sdtPr>
                <w:id w:val="1256021146"/>
                <w:placeholder>
                  <w:docPart w:val="E6D00243F4394E02A17514144B082AD3"/>
                </w:placeholder>
                <w:temporary/>
                <w:showingPlcHdr/>
                <w15:appearance w15:val="hidden"/>
              </w:sdtPr>
              <w:sdtContent>
                <w:r w:rsidR="007D36E9" w:rsidRPr="00E237E8">
                  <w:t>$22,000</w:t>
                </w:r>
              </w:sdtContent>
            </w:sdt>
          </w:p>
        </w:tc>
        <w:tc>
          <w:tcPr>
            <w:tcW w:w="0" w:type="auto"/>
            <w:shd w:val="clear" w:color="auto" w:fill="F2F2F2" w:themeFill="background1" w:themeFillShade="F2"/>
            <w:noWrap/>
            <w:vAlign w:val="center"/>
            <w:hideMark/>
          </w:tcPr>
          <w:p w14:paraId="4ED6EF21" w14:textId="77777777" w:rsidR="00E552C8" w:rsidRPr="00E237E8" w:rsidRDefault="009E7EA5" w:rsidP="00974DD3">
            <w:pPr>
              <w:pStyle w:val="TableTextLarge"/>
            </w:pPr>
            <w:sdt>
              <w:sdtPr>
                <w:id w:val="-591399097"/>
                <w:placeholder>
                  <w:docPart w:val="B0858155C65D4C368435F53C346D2158"/>
                </w:placeholder>
                <w:temporary/>
                <w:showingPlcHdr/>
                <w15:appearance w15:val="hidden"/>
              </w:sdtPr>
              <w:sdtContent>
                <w:r w:rsidR="004B5779" w:rsidRPr="00E237E8">
                  <w:t>$25,000</w:t>
                </w:r>
              </w:sdtContent>
            </w:sdt>
          </w:p>
        </w:tc>
        <w:tc>
          <w:tcPr>
            <w:tcW w:w="0" w:type="auto"/>
            <w:shd w:val="clear" w:color="auto" w:fill="F2F2F2" w:themeFill="background1" w:themeFillShade="F2"/>
            <w:noWrap/>
            <w:vAlign w:val="center"/>
            <w:hideMark/>
          </w:tcPr>
          <w:p w14:paraId="26A0AEDD" w14:textId="77777777" w:rsidR="00E552C8" w:rsidRPr="00E237E8" w:rsidRDefault="009E7EA5" w:rsidP="00974DD3">
            <w:pPr>
              <w:pStyle w:val="TableTextLarge"/>
            </w:pPr>
            <w:sdt>
              <w:sdtPr>
                <w:id w:val="-918009615"/>
                <w:placeholder>
                  <w:docPart w:val="C380A20A7BE04BD7B5830EF136BE9153"/>
                </w:placeholder>
                <w:temporary/>
                <w:showingPlcHdr/>
                <w15:appearance w15:val="hidden"/>
              </w:sdtPr>
              <w:sdtContent>
                <w:r w:rsidR="000B6224" w:rsidRPr="00E237E8">
                  <w:t>$27,349</w:t>
                </w:r>
              </w:sdtContent>
            </w:sdt>
          </w:p>
        </w:tc>
        <w:tc>
          <w:tcPr>
            <w:tcW w:w="0" w:type="auto"/>
            <w:shd w:val="clear" w:color="auto" w:fill="F2F2F2" w:themeFill="background1" w:themeFillShade="F2"/>
            <w:noWrap/>
            <w:vAlign w:val="center"/>
            <w:hideMark/>
          </w:tcPr>
          <w:p w14:paraId="7D612102" w14:textId="77777777" w:rsidR="00E552C8" w:rsidRPr="00E237E8" w:rsidRDefault="009E7EA5" w:rsidP="00974DD3">
            <w:pPr>
              <w:pStyle w:val="TableTextLarge"/>
            </w:pPr>
            <w:sdt>
              <w:sdtPr>
                <w:id w:val="1304434458"/>
                <w:placeholder>
                  <w:docPart w:val="8019B087802B4000BC28F982547936BA"/>
                </w:placeholder>
                <w:temporary/>
                <w:showingPlcHdr/>
                <w15:appearance w15:val="hidden"/>
              </w:sdtPr>
              <w:sdtContent>
                <w:r w:rsidR="00EB35A3" w:rsidRPr="00E237E8">
                  <w:t>$216,423</w:t>
                </w:r>
              </w:sdtContent>
            </w:sdt>
          </w:p>
        </w:tc>
      </w:tr>
      <w:tr w:rsidR="00E237E8" w:rsidRPr="00E237E8" w14:paraId="36697393" w14:textId="77777777" w:rsidTr="000811A0">
        <w:trPr>
          <w:trHeight w:val="244"/>
        </w:trPr>
        <w:tc>
          <w:tcPr>
            <w:tcW w:w="2207" w:type="dxa"/>
            <w:shd w:val="clear" w:color="auto" w:fill="auto"/>
            <w:vAlign w:val="center"/>
            <w:hideMark/>
          </w:tcPr>
          <w:p w14:paraId="2DED0136" w14:textId="77777777" w:rsidR="00E552C8" w:rsidRPr="00E237E8" w:rsidRDefault="009E7EA5" w:rsidP="00974DD3">
            <w:pPr>
              <w:pStyle w:val="TableTextLarge"/>
            </w:pPr>
            <w:sdt>
              <w:sdtPr>
                <w:id w:val="36699168"/>
                <w:placeholder>
                  <w:docPart w:val="184FB1BBB04140AC89B8958C14636D39"/>
                </w:placeholder>
                <w:temporary/>
                <w:showingPlcHdr/>
                <w15:appearance w15:val="hidden"/>
              </w:sdtPr>
              <w:sdtContent>
                <w:r w:rsidR="004020D0" w:rsidRPr="00E237E8">
                  <w:t>Less Sales Returns &amp; Discounts</w:t>
                </w:r>
              </w:sdtContent>
            </w:sdt>
          </w:p>
        </w:tc>
        <w:tc>
          <w:tcPr>
            <w:tcW w:w="1005" w:type="dxa"/>
            <w:shd w:val="clear" w:color="auto" w:fill="auto"/>
            <w:noWrap/>
            <w:vAlign w:val="center"/>
            <w:hideMark/>
          </w:tcPr>
          <w:p w14:paraId="78542E9C" w14:textId="77777777" w:rsidR="00E552C8" w:rsidRPr="00E237E8" w:rsidRDefault="009E7EA5" w:rsidP="00974DD3">
            <w:pPr>
              <w:pStyle w:val="TableTextLarge"/>
            </w:pPr>
            <w:sdt>
              <w:sdtPr>
                <w:id w:val="1444963309"/>
                <w:placeholder>
                  <w:docPart w:val="394B67AA0E0342258008AE8D70FB814D"/>
                </w:placeholder>
                <w:temporary/>
                <w:showingPlcHdr/>
                <w15:appearance w15:val="hidden"/>
              </w:sdtPr>
              <w:sdtContent>
                <w:r w:rsidR="00F379BC" w:rsidRPr="00E237E8">
                  <w:t>$0</w:t>
                </w:r>
              </w:sdtContent>
            </w:sdt>
          </w:p>
        </w:tc>
        <w:tc>
          <w:tcPr>
            <w:tcW w:w="0" w:type="auto"/>
            <w:shd w:val="clear" w:color="auto" w:fill="auto"/>
            <w:noWrap/>
            <w:vAlign w:val="center"/>
            <w:hideMark/>
          </w:tcPr>
          <w:p w14:paraId="508D0723" w14:textId="77777777" w:rsidR="00E552C8" w:rsidRPr="00E237E8" w:rsidRDefault="009E7EA5" w:rsidP="00974DD3">
            <w:pPr>
              <w:pStyle w:val="TableTextLarge"/>
            </w:pPr>
            <w:sdt>
              <w:sdtPr>
                <w:id w:val="-466507518"/>
                <w:placeholder>
                  <w:docPart w:val="F2971A2644374395B9CE121D17D4DF00"/>
                </w:placeholder>
                <w:temporary/>
                <w:showingPlcHdr/>
                <w15:appearance w15:val="hidden"/>
              </w:sdtPr>
              <w:sdtContent>
                <w:r w:rsidR="00234FE7" w:rsidRPr="00E237E8">
                  <w:t>($350)</w:t>
                </w:r>
              </w:sdtContent>
            </w:sdt>
          </w:p>
        </w:tc>
        <w:tc>
          <w:tcPr>
            <w:tcW w:w="0" w:type="auto"/>
            <w:shd w:val="clear" w:color="auto" w:fill="auto"/>
            <w:noWrap/>
            <w:vAlign w:val="center"/>
            <w:hideMark/>
          </w:tcPr>
          <w:p w14:paraId="4D57BC48" w14:textId="77777777" w:rsidR="00E552C8" w:rsidRPr="00E237E8" w:rsidRDefault="009E7EA5" w:rsidP="00974DD3">
            <w:pPr>
              <w:pStyle w:val="TableTextLarge"/>
            </w:pPr>
            <w:sdt>
              <w:sdtPr>
                <w:id w:val="-265222519"/>
                <w:placeholder>
                  <w:docPart w:val="7A7C084D955F4E0EB51D6B804F15557D"/>
                </w:placeholder>
                <w:temporary/>
                <w:showingPlcHdr/>
                <w15:appearance w15:val="hidden"/>
              </w:sdtPr>
              <w:sdtContent>
                <w:r w:rsidR="00F379BC" w:rsidRPr="00E237E8">
                  <w:t>$0</w:t>
                </w:r>
              </w:sdtContent>
            </w:sdt>
          </w:p>
        </w:tc>
        <w:tc>
          <w:tcPr>
            <w:tcW w:w="0" w:type="auto"/>
            <w:shd w:val="clear" w:color="auto" w:fill="auto"/>
            <w:noWrap/>
            <w:vAlign w:val="center"/>
            <w:hideMark/>
          </w:tcPr>
          <w:p w14:paraId="39DEE595" w14:textId="77777777" w:rsidR="00E552C8" w:rsidRPr="00E237E8" w:rsidRDefault="009E7EA5" w:rsidP="00974DD3">
            <w:pPr>
              <w:pStyle w:val="TableTextLarge"/>
            </w:pPr>
            <w:sdt>
              <w:sdtPr>
                <w:id w:val="-1996952379"/>
                <w:placeholder>
                  <w:docPart w:val="F69EC7FF3BBF47BF812BE05449CF038D"/>
                </w:placeholder>
                <w:temporary/>
                <w:showingPlcHdr/>
                <w15:appearance w15:val="hidden"/>
              </w:sdtPr>
              <w:sdtContent>
                <w:r w:rsidR="000B1B5F" w:rsidRPr="00E237E8">
                  <w:t>($206)</w:t>
                </w:r>
              </w:sdtContent>
            </w:sdt>
          </w:p>
        </w:tc>
        <w:tc>
          <w:tcPr>
            <w:tcW w:w="0" w:type="auto"/>
            <w:shd w:val="clear" w:color="auto" w:fill="auto"/>
            <w:noWrap/>
            <w:vAlign w:val="center"/>
            <w:hideMark/>
          </w:tcPr>
          <w:p w14:paraId="371A4D49" w14:textId="77777777" w:rsidR="00E552C8" w:rsidRPr="00E237E8" w:rsidRDefault="009E7EA5" w:rsidP="00974DD3">
            <w:pPr>
              <w:pStyle w:val="TableTextLarge"/>
            </w:pPr>
            <w:sdt>
              <w:sdtPr>
                <w:id w:val="-1628761804"/>
                <w:placeholder>
                  <w:docPart w:val="A7A6E8A892AF43D3A434EFA3A7EE7CAE"/>
                </w:placeholder>
                <w:temporary/>
                <w:showingPlcHdr/>
                <w15:appearance w15:val="hidden"/>
              </w:sdtPr>
              <w:sdtContent>
                <w:r w:rsidR="00E15D61" w:rsidRPr="00E237E8">
                  <w:t>($234)</w:t>
                </w:r>
              </w:sdtContent>
            </w:sdt>
          </w:p>
        </w:tc>
        <w:tc>
          <w:tcPr>
            <w:tcW w:w="0" w:type="auto"/>
            <w:gridSpan w:val="2"/>
            <w:shd w:val="clear" w:color="auto" w:fill="auto"/>
            <w:noWrap/>
            <w:vAlign w:val="center"/>
            <w:hideMark/>
          </w:tcPr>
          <w:p w14:paraId="0713C04A" w14:textId="77777777" w:rsidR="00E552C8" w:rsidRPr="00E237E8" w:rsidRDefault="009E7EA5" w:rsidP="00974DD3">
            <w:pPr>
              <w:pStyle w:val="TableTextLarge"/>
            </w:pPr>
            <w:sdt>
              <w:sdtPr>
                <w:id w:val="1139382031"/>
                <w:placeholder>
                  <w:docPart w:val="6FE95F2736D54E6A88805AB52109F2D1"/>
                </w:placeholder>
                <w:temporary/>
                <w:showingPlcHdr/>
                <w15:appearance w15:val="hidden"/>
              </w:sdtPr>
              <w:sdtContent>
                <w:r w:rsidR="00F379BC" w:rsidRPr="00E237E8">
                  <w:t>$0</w:t>
                </w:r>
              </w:sdtContent>
            </w:sdt>
          </w:p>
        </w:tc>
        <w:tc>
          <w:tcPr>
            <w:tcW w:w="0" w:type="auto"/>
            <w:shd w:val="clear" w:color="auto" w:fill="auto"/>
            <w:noWrap/>
            <w:vAlign w:val="center"/>
            <w:hideMark/>
          </w:tcPr>
          <w:p w14:paraId="1BC49766" w14:textId="77777777" w:rsidR="00E552C8" w:rsidRPr="00E237E8" w:rsidRDefault="009E7EA5" w:rsidP="00974DD3">
            <w:pPr>
              <w:pStyle w:val="TableTextLarge"/>
            </w:pPr>
            <w:sdt>
              <w:sdtPr>
                <w:id w:val="1013122542"/>
                <w:placeholder>
                  <w:docPart w:val="827E4D08AFE6445DAAA2025E4486DC81"/>
                </w:placeholder>
                <w:temporary/>
                <w:showingPlcHdr/>
                <w15:appearance w15:val="hidden"/>
              </w:sdtPr>
              <w:sdtContent>
                <w:r w:rsidR="00F379BC" w:rsidRPr="00E237E8">
                  <w:t>$0</w:t>
                </w:r>
              </w:sdtContent>
            </w:sdt>
          </w:p>
        </w:tc>
        <w:tc>
          <w:tcPr>
            <w:tcW w:w="0" w:type="auto"/>
            <w:shd w:val="clear" w:color="auto" w:fill="auto"/>
            <w:noWrap/>
            <w:vAlign w:val="center"/>
            <w:hideMark/>
          </w:tcPr>
          <w:p w14:paraId="5FF0E697" w14:textId="77777777" w:rsidR="00E552C8" w:rsidRPr="00E237E8" w:rsidRDefault="009E7EA5" w:rsidP="00974DD3">
            <w:pPr>
              <w:pStyle w:val="TableTextLarge"/>
            </w:pPr>
            <w:sdt>
              <w:sdtPr>
                <w:id w:val="1840657090"/>
                <w:placeholder>
                  <w:docPart w:val="039CF3DD352D45D5BE3F004F66A5A038"/>
                </w:placeholder>
                <w:temporary/>
                <w:showingPlcHdr/>
                <w15:appearance w15:val="hidden"/>
              </w:sdtPr>
              <w:sdtContent>
                <w:r w:rsidR="00695777" w:rsidRPr="00E237E8">
                  <w:t>($280)</w:t>
                </w:r>
              </w:sdtContent>
            </w:sdt>
          </w:p>
        </w:tc>
        <w:tc>
          <w:tcPr>
            <w:tcW w:w="0" w:type="auto"/>
            <w:shd w:val="clear" w:color="auto" w:fill="auto"/>
            <w:noWrap/>
            <w:vAlign w:val="center"/>
            <w:hideMark/>
          </w:tcPr>
          <w:p w14:paraId="37CB1416" w14:textId="77777777" w:rsidR="00E552C8" w:rsidRPr="00E237E8" w:rsidRDefault="009E7EA5" w:rsidP="00974DD3">
            <w:pPr>
              <w:pStyle w:val="TableTextLarge"/>
            </w:pPr>
            <w:sdt>
              <w:sdtPr>
                <w:id w:val="-677737382"/>
                <w:placeholder>
                  <w:docPart w:val="B8ABEC82F6C94273940569DBA346B073"/>
                </w:placeholder>
                <w:temporary/>
                <w:showingPlcHdr/>
                <w15:appearance w15:val="hidden"/>
              </w:sdtPr>
              <w:sdtContent>
                <w:r w:rsidR="00863B11" w:rsidRPr="00E237E8">
                  <w:t>($1,200)</w:t>
                </w:r>
              </w:sdtContent>
            </w:sdt>
          </w:p>
        </w:tc>
        <w:tc>
          <w:tcPr>
            <w:tcW w:w="0" w:type="auto"/>
            <w:shd w:val="clear" w:color="auto" w:fill="auto"/>
            <w:noWrap/>
            <w:vAlign w:val="center"/>
            <w:hideMark/>
          </w:tcPr>
          <w:p w14:paraId="04CE52AF" w14:textId="77777777" w:rsidR="00E552C8" w:rsidRPr="00E237E8" w:rsidRDefault="009E7EA5" w:rsidP="00974DD3">
            <w:pPr>
              <w:pStyle w:val="TableTextLarge"/>
            </w:pPr>
            <w:sdt>
              <w:sdtPr>
                <w:id w:val="-1914460468"/>
                <w:placeholder>
                  <w:docPart w:val="96AE05FBC0AD472EADC2678538A28181"/>
                </w:placeholder>
                <w:temporary/>
                <w:showingPlcHdr/>
                <w15:appearance w15:val="hidden"/>
              </w:sdtPr>
              <w:sdtContent>
                <w:r w:rsidR="007D36E9" w:rsidRPr="00E237E8">
                  <w:t>($1,600)</w:t>
                </w:r>
              </w:sdtContent>
            </w:sdt>
          </w:p>
        </w:tc>
        <w:tc>
          <w:tcPr>
            <w:tcW w:w="0" w:type="auto"/>
            <w:shd w:val="clear" w:color="auto" w:fill="auto"/>
            <w:noWrap/>
            <w:vAlign w:val="center"/>
            <w:hideMark/>
          </w:tcPr>
          <w:p w14:paraId="7A46AA02" w14:textId="77777777" w:rsidR="00E552C8" w:rsidRPr="00E237E8" w:rsidRDefault="009E7EA5" w:rsidP="00974DD3">
            <w:pPr>
              <w:pStyle w:val="TableTextLarge"/>
            </w:pPr>
            <w:sdt>
              <w:sdtPr>
                <w:id w:val="-1557698405"/>
                <w:placeholder>
                  <w:docPart w:val="16D8328279354F2D85EB4170BFEC65CA"/>
                </w:placeholder>
                <w:temporary/>
                <w:showingPlcHdr/>
                <w15:appearance w15:val="hidden"/>
              </w:sdtPr>
              <w:sdtContent>
                <w:r w:rsidR="00F379BC" w:rsidRPr="00E237E8">
                  <w:t>$0</w:t>
                </w:r>
              </w:sdtContent>
            </w:sdt>
          </w:p>
        </w:tc>
        <w:tc>
          <w:tcPr>
            <w:tcW w:w="0" w:type="auto"/>
            <w:shd w:val="clear" w:color="auto" w:fill="auto"/>
            <w:noWrap/>
            <w:vAlign w:val="center"/>
            <w:hideMark/>
          </w:tcPr>
          <w:p w14:paraId="03F515E7" w14:textId="77777777" w:rsidR="00E552C8" w:rsidRPr="00E237E8" w:rsidRDefault="009E7EA5" w:rsidP="00974DD3">
            <w:pPr>
              <w:pStyle w:val="TableTextLarge"/>
            </w:pPr>
            <w:sdt>
              <w:sdtPr>
                <w:id w:val="-1511601964"/>
                <w:placeholder>
                  <w:docPart w:val="D1305981AFB54408A6DE2671C7A0B2B3"/>
                </w:placeholder>
                <w:temporary/>
                <w:showingPlcHdr/>
                <w15:appearance w15:val="hidden"/>
              </w:sdtPr>
              <w:sdtContent>
                <w:r w:rsidR="000B6224" w:rsidRPr="00E237E8">
                  <w:t>($2,400)</w:t>
                </w:r>
              </w:sdtContent>
            </w:sdt>
          </w:p>
        </w:tc>
        <w:tc>
          <w:tcPr>
            <w:tcW w:w="0" w:type="auto"/>
            <w:shd w:val="clear" w:color="auto" w:fill="auto"/>
            <w:noWrap/>
            <w:vAlign w:val="center"/>
            <w:hideMark/>
          </w:tcPr>
          <w:p w14:paraId="6C55E61A" w14:textId="77777777" w:rsidR="00E552C8" w:rsidRPr="00E237E8" w:rsidRDefault="009E7EA5" w:rsidP="00974DD3">
            <w:pPr>
              <w:pStyle w:val="TableTextLarge"/>
            </w:pPr>
            <w:sdt>
              <w:sdtPr>
                <w:id w:val="-1758513985"/>
                <w:placeholder>
                  <w:docPart w:val="0E30D0BE94BC4BEE888E06F4971A7EDE"/>
                </w:placeholder>
                <w:temporary/>
                <w:showingPlcHdr/>
                <w15:appearance w15:val="hidden"/>
              </w:sdtPr>
              <w:sdtContent>
                <w:r w:rsidR="00EB35A3" w:rsidRPr="00E237E8">
                  <w:t>($6,270)</w:t>
                </w:r>
              </w:sdtContent>
            </w:sdt>
          </w:p>
        </w:tc>
      </w:tr>
      <w:tr w:rsidR="00E237E8" w:rsidRPr="00E237E8" w14:paraId="41FF40B4" w14:textId="77777777" w:rsidTr="000811A0">
        <w:trPr>
          <w:trHeight w:val="244"/>
        </w:trPr>
        <w:tc>
          <w:tcPr>
            <w:tcW w:w="2207" w:type="dxa"/>
            <w:shd w:val="clear" w:color="auto" w:fill="F2F2F2" w:themeFill="background1" w:themeFillShade="F2"/>
            <w:vAlign w:val="center"/>
            <w:hideMark/>
          </w:tcPr>
          <w:p w14:paraId="06839942" w14:textId="77777777" w:rsidR="00E552C8" w:rsidRPr="00E237E8" w:rsidRDefault="009E7EA5" w:rsidP="00974DD3">
            <w:pPr>
              <w:pStyle w:val="TableTextLarge"/>
            </w:pPr>
            <w:sdt>
              <w:sdtPr>
                <w:id w:val="645944695"/>
                <w:placeholder>
                  <w:docPart w:val="6B4E43859AA0428DB8C02A20CDCB44AC"/>
                </w:placeholder>
                <w:temporary/>
                <w:showingPlcHdr/>
                <w15:appearance w15:val="hidden"/>
              </w:sdtPr>
              <w:sdtContent>
                <w:r w:rsidR="004020D0" w:rsidRPr="00E237E8">
                  <w:t>Service Revenue</w:t>
                </w:r>
              </w:sdtContent>
            </w:sdt>
          </w:p>
        </w:tc>
        <w:tc>
          <w:tcPr>
            <w:tcW w:w="1005" w:type="dxa"/>
            <w:shd w:val="clear" w:color="auto" w:fill="F2F2F2" w:themeFill="background1" w:themeFillShade="F2"/>
            <w:noWrap/>
            <w:vAlign w:val="center"/>
            <w:hideMark/>
          </w:tcPr>
          <w:p w14:paraId="019B3E11" w14:textId="77777777" w:rsidR="00E552C8" w:rsidRPr="00E237E8" w:rsidRDefault="009E7EA5" w:rsidP="00974DD3">
            <w:pPr>
              <w:pStyle w:val="TableTextLarge"/>
            </w:pPr>
            <w:sdt>
              <w:sdtPr>
                <w:id w:val="-1469592909"/>
                <w:placeholder>
                  <w:docPart w:val="1A95901F89D04520B341809F8335652C"/>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3BA8B16C" w14:textId="77777777" w:rsidR="00E552C8" w:rsidRPr="00E237E8" w:rsidRDefault="009E7EA5" w:rsidP="00974DD3">
            <w:pPr>
              <w:pStyle w:val="TableTextLarge"/>
            </w:pPr>
            <w:sdt>
              <w:sdtPr>
                <w:id w:val="-1745481144"/>
                <w:placeholder>
                  <w:docPart w:val="BEB05929FCAD41DD8FCAE662321097CC"/>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51AB4C42" w14:textId="77777777" w:rsidR="00E552C8" w:rsidRPr="00E237E8" w:rsidRDefault="009E7EA5" w:rsidP="00974DD3">
            <w:pPr>
              <w:pStyle w:val="TableTextLarge"/>
            </w:pPr>
            <w:sdt>
              <w:sdtPr>
                <w:id w:val="968245161"/>
                <w:placeholder>
                  <w:docPart w:val="3A5464C6E695495681130C83AD7B7E02"/>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339964FB" w14:textId="77777777" w:rsidR="00E552C8" w:rsidRPr="00E237E8" w:rsidRDefault="009E7EA5" w:rsidP="00974DD3">
            <w:pPr>
              <w:pStyle w:val="TableTextLarge"/>
            </w:pPr>
            <w:sdt>
              <w:sdtPr>
                <w:id w:val="2106449679"/>
                <w:placeholder>
                  <w:docPart w:val="575518773A1143149101096321BB856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1EC3C555" w14:textId="77777777" w:rsidR="00E552C8" w:rsidRPr="00E237E8" w:rsidRDefault="009E7EA5" w:rsidP="00974DD3">
            <w:pPr>
              <w:pStyle w:val="TableTextLarge"/>
            </w:pPr>
            <w:sdt>
              <w:sdtPr>
                <w:id w:val="883370435"/>
                <w:placeholder>
                  <w:docPart w:val="883877A3D5AF435492D619B8B3A3B1DC"/>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14:paraId="577600AE" w14:textId="77777777" w:rsidR="00E552C8" w:rsidRPr="00E237E8" w:rsidRDefault="009E7EA5" w:rsidP="00974DD3">
            <w:pPr>
              <w:pStyle w:val="TableTextLarge"/>
            </w:pPr>
            <w:sdt>
              <w:sdtPr>
                <w:id w:val="-896279822"/>
                <w:placeholder>
                  <w:docPart w:val="0FC0A8D3183E40738C8071E78E0401D2"/>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14:paraId="6504F2E4" w14:textId="77777777" w:rsidR="00E552C8" w:rsidRPr="00E237E8" w:rsidRDefault="009E7EA5" w:rsidP="00974DD3">
            <w:pPr>
              <w:pStyle w:val="TableTextLarge"/>
            </w:pPr>
            <w:sdt>
              <w:sdtPr>
                <w:id w:val="-1860045622"/>
                <w:placeholder>
                  <w:docPart w:val="5EE4C3B81B444CCC884A30813B3C354F"/>
                </w:placeholder>
                <w:temporary/>
                <w:showingPlcHdr/>
                <w15:appearance w15:val="hidden"/>
              </w:sdtPr>
              <w:sdtContent>
                <w:r w:rsidR="004E67B3" w:rsidRPr="00E237E8">
                  <w:t>$350</w:t>
                </w:r>
              </w:sdtContent>
            </w:sdt>
          </w:p>
        </w:tc>
        <w:tc>
          <w:tcPr>
            <w:tcW w:w="0" w:type="auto"/>
            <w:shd w:val="clear" w:color="auto" w:fill="F2F2F2" w:themeFill="background1" w:themeFillShade="F2"/>
            <w:noWrap/>
            <w:vAlign w:val="center"/>
            <w:hideMark/>
          </w:tcPr>
          <w:p w14:paraId="09E71350" w14:textId="77777777" w:rsidR="00E552C8" w:rsidRPr="00E237E8" w:rsidRDefault="009E7EA5" w:rsidP="00974DD3">
            <w:pPr>
              <w:pStyle w:val="TableTextLarge"/>
            </w:pPr>
            <w:sdt>
              <w:sdtPr>
                <w:id w:val="890074760"/>
                <w:placeholder>
                  <w:docPart w:val="84E8658242E448FF98C0B2975D77E827"/>
                </w:placeholder>
                <w:temporary/>
                <w:showingPlcHdr/>
                <w15:appearance w15:val="hidden"/>
              </w:sdtPr>
              <w:sdtContent>
                <w:r w:rsidR="00695777" w:rsidRPr="00E237E8">
                  <w:t>$100</w:t>
                </w:r>
              </w:sdtContent>
            </w:sdt>
          </w:p>
        </w:tc>
        <w:tc>
          <w:tcPr>
            <w:tcW w:w="0" w:type="auto"/>
            <w:shd w:val="clear" w:color="auto" w:fill="F2F2F2" w:themeFill="background1" w:themeFillShade="F2"/>
            <w:noWrap/>
            <w:vAlign w:val="center"/>
            <w:hideMark/>
          </w:tcPr>
          <w:p w14:paraId="00DC888F" w14:textId="77777777" w:rsidR="00E552C8" w:rsidRPr="00E237E8" w:rsidRDefault="009E7EA5" w:rsidP="00974DD3">
            <w:pPr>
              <w:pStyle w:val="TableTextLarge"/>
            </w:pPr>
            <w:sdt>
              <w:sdtPr>
                <w:id w:val="1616018658"/>
                <w:placeholder>
                  <w:docPart w:val="197E4A2B76774146A05C91ED98E9CA19"/>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276F74AC" w14:textId="77777777" w:rsidR="00E552C8" w:rsidRPr="00E237E8" w:rsidRDefault="009E7EA5" w:rsidP="00974DD3">
            <w:pPr>
              <w:pStyle w:val="TableTextLarge"/>
            </w:pPr>
            <w:sdt>
              <w:sdtPr>
                <w:id w:val="1302040338"/>
                <w:placeholder>
                  <w:docPart w:val="2D594B05BF1C4720817C76DD4ACF1D6F"/>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79DBB017" w14:textId="77777777" w:rsidR="00E552C8" w:rsidRPr="00E237E8" w:rsidRDefault="009E7EA5" w:rsidP="00974DD3">
            <w:pPr>
              <w:pStyle w:val="TableTextLarge"/>
            </w:pPr>
            <w:sdt>
              <w:sdtPr>
                <w:id w:val="-1326740493"/>
                <w:placeholder>
                  <w:docPart w:val="389A43661AB94491AFC0B3B544F5D022"/>
                </w:placeholder>
                <w:temporary/>
                <w:showingPlcHdr/>
                <w15:appearance w15:val="hidden"/>
              </w:sdtPr>
              <w:sdtContent>
                <w:r w:rsidR="004B5779" w:rsidRPr="00E237E8">
                  <w:t>$1,245</w:t>
                </w:r>
              </w:sdtContent>
            </w:sdt>
          </w:p>
        </w:tc>
        <w:tc>
          <w:tcPr>
            <w:tcW w:w="0" w:type="auto"/>
            <w:shd w:val="clear" w:color="auto" w:fill="F2F2F2" w:themeFill="background1" w:themeFillShade="F2"/>
            <w:noWrap/>
            <w:vAlign w:val="center"/>
            <w:hideMark/>
          </w:tcPr>
          <w:p w14:paraId="7BFF643E" w14:textId="77777777" w:rsidR="00E552C8" w:rsidRPr="00E237E8" w:rsidRDefault="009E7EA5" w:rsidP="00974DD3">
            <w:pPr>
              <w:pStyle w:val="TableTextLarge"/>
            </w:pPr>
            <w:sdt>
              <w:sdtPr>
                <w:id w:val="-1290282020"/>
                <w:placeholder>
                  <w:docPart w:val="E7973F78C041445B90EF7373588AB6B4"/>
                </w:placeholder>
                <w:temporary/>
                <w:showingPlcHdr/>
                <w15:appearance w15:val="hidden"/>
              </w:sdtPr>
              <w:sdtContent>
                <w:r w:rsidR="000B6224" w:rsidRPr="00E237E8">
                  <w:t>$1,360</w:t>
                </w:r>
              </w:sdtContent>
            </w:sdt>
          </w:p>
        </w:tc>
        <w:tc>
          <w:tcPr>
            <w:tcW w:w="0" w:type="auto"/>
            <w:shd w:val="clear" w:color="auto" w:fill="F2F2F2" w:themeFill="background1" w:themeFillShade="F2"/>
            <w:noWrap/>
            <w:vAlign w:val="center"/>
            <w:hideMark/>
          </w:tcPr>
          <w:p w14:paraId="0FB586C1" w14:textId="77777777" w:rsidR="00E552C8" w:rsidRPr="00E237E8" w:rsidRDefault="009E7EA5" w:rsidP="00974DD3">
            <w:pPr>
              <w:pStyle w:val="TableTextLarge"/>
            </w:pPr>
            <w:sdt>
              <w:sdtPr>
                <w:id w:val="1980102947"/>
                <w:placeholder>
                  <w:docPart w:val="51D51930650141599410330476CFBB94"/>
                </w:placeholder>
                <w:temporary/>
                <w:showingPlcHdr/>
                <w15:appearance w15:val="hidden"/>
              </w:sdtPr>
              <w:sdtContent>
                <w:r w:rsidR="00EB35A3" w:rsidRPr="00E237E8">
                  <w:t>$3,305</w:t>
                </w:r>
              </w:sdtContent>
            </w:sdt>
          </w:p>
        </w:tc>
      </w:tr>
      <w:tr w:rsidR="00E237E8" w:rsidRPr="00E237E8" w14:paraId="66C5277B" w14:textId="77777777" w:rsidTr="000811A0">
        <w:trPr>
          <w:trHeight w:val="244"/>
        </w:trPr>
        <w:tc>
          <w:tcPr>
            <w:tcW w:w="2207" w:type="dxa"/>
            <w:shd w:val="clear" w:color="auto" w:fill="auto"/>
            <w:vAlign w:val="center"/>
            <w:hideMark/>
          </w:tcPr>
          <w:p w14:paraId="786201C5" w14:textId="77777777" w:rsidR="00E552C8" w:rsidRPr="00E237E8" w:rsidRDefault="009E7EA5" w:rsidP="00974DD3">
            <w:pPr>
              <w:pStyle w:val="TableTextLarge"/>
            </w:pPr>
            <w:sdt>
              <w:sdtPr>
                <w:id w:val="1769725062"/>
                <w:placeholder>
                  <w:docPart w:val="47E6A2DA00F74D7AB0C73A0D6EDDCF03"/>
                </w:placeholder>
                <w:temporary/>
                <w:showingPlcHdr/>
                <w15:appearance w15:val="hidden"/>
              </w:sdtPr>
              <w:sdtContent>
                <w:r w:rsidR="004020D0" w:rsidRPr="00E237E8">
                  <w:t>Other Revenue</w:t>
                </w:r>
              </w:sdtContent>
            </w:sdt>
          </w:p>
        </w:tc>
        <w:tc>
          <w:tcPr>
            <w:tcW w:w="1005" w:type="dxa"/>
            <w:shd w:val="clear" w:color="auto" w:fill="auto"/>
            <w:noWrap/>
            <w:vAlign w:val="center"/>
            <w:hideMark/>
          </w:tcPr>
          <w:p w14:paraId="62EACE3D" w14:textId="77777777" w:rsidR="00E552C8" w:rsidRPr="00E237E8" w:rsidRDefault="009E7EA5" w:rsidP="00974DD3">
            <w:pPr>
              <w:pStyle w:val="TableTextLarge"/>
            </w:pPr>
            <w:sdt>
              <w:sdtPr>
                <w:id w:val="-1301845344"/>
                <w:placeholder>
                  <w:docPart w:val="65BB99E435D943AEB95F1881E3C29989"/>
                </w:placeholder>
                <w:temporary/>
                <w:showingPlcHdr/>
                <w15:appearance w15:val="hidden"/>
              </w:sdtPr>
              <w:sdtContent>
                <w:r w:rsidR="00F379BC" w:rsidRPr="00E237E8">
                  <w:t>$0</w:t>
                </w:r>
              </w:sdtContent>
            </w:sdt>
          </w:p>
        </w:tc>
        <w:tc>
          <w:tcPr>
            <w:tcW w:w="0" w:type="auto"/>
            <w:shd w:val="clear" w:color="auto" w:fill="auto"/>
            <w:noWrap/>
            <w:vAlign w:val="center"/>
            <w:hideMark/>
          </w:tcPr>
          <w:p w14:paraId="64F6D4BF" w14:textId="77777777" w:rsidR="00E552C8" w:rsidRPr="00E237E8" w:rsidRDefault="009E7EA5" w:rsidP="00974DD3">
            <w:pPr>
              <w:pStyle w:val="TableTextLarge"/>
            </w:pPr>
            <w:sdt>
              <w:sdtPr>
                <w:id w:val="-2108875476"/>
                <w:placeholder>
                  <w:docPart w:val="A4A8FFC10F8E408EBFA85416CEA5B001"/>
                </w:placeholder>
                <w:temporary/>
                <w:showingPlcHdr/>
                <w15:appearance w15:val="hidden"/>
              </w:sdtPr>
              <w:sdtContent>
                <w:r w:rsidR="00F379BC" w:rsidRPr="00E237E8">
                  <w:t>$0</w:t>
                </w:r>
              </w:sdtContent>
            </w:sdt>
          </w:p>
        </w:tc>
        <w:tc>
          <w:tcPr>
            <w:tcW w:w="0" w:type="auto"/>
            <w:shd w:val="clear" w:color="auto" w:fill="auto"/>
            <w:noWrap/>
            <w:vAlign w:val="center"/>
            <w:hideMark/>
          </w:tcPr>
          <w:p w14:paraId="6C4C9460" w14:textId="77777777" w:rsidR="00E552C8" w:rsidRPr="00E237E8" w:rsidRDefault="009E7EA5" w:rsidP="00974DD3">
            <w:pPr>
              <w:pStyle w:val="TableTextLarge"/>
            </w:pPr>
            <w:sdt>
              <w:sdtPr>
                <w:id w:val="-1867595992"/>
                <w:placeholder>
                  <w:docPart w:val="129EA8EF61EA46929B7BCB975647D39E"/>
                </w:placeholder>
                <w:temporary/>
                <w:showingPlcHdr/>
                <w15:appearance w15:val="hidden"/>
              </w:sdtPr>
              <w:sdtContent>
                <w:r w:rsidR="00F379BC" w:rsidRPr="00E237E8">
                  <w:t>$0</w:t>
                </w:r>
              </w:sdtContent>
            </w:sdt>
          </w:p>
        </w:tc>
        <w:tc>
          <w:tcPr>
            <w:tcW w:w="0" w:type="auto"/>
            <w:shd w:val="clear" w:color="auto" w:fill="auto"/>
            <w:noWrap/>
            <w:vAlign w:val="center"/>
            <w:hideMark/>
          </w:tcPr>
          <w:p w14:paraId="50E523C8" w14:textId="77777777" w:rsidR="00E552C8" w:rsidRPr="00E237E8" w:rsidRDefault="009E7EA5" w:rsidP="00974DD3">
            <w:pPr>
              <w:pStyle w:val="TableTextLarge"/>
            </w:pPr>
            <w:sdt>
              <w:sdtPr>
                <w:id w:val="1418124308"/>
                <w:placeholder>
                  <w:docPart w:val="8FCE500512DC4D32BAA1FD16D6493A76"/>
                </w:placeholder>
                <w:temporary/>
                <w:showingPlcHdr/>
                <w15:appearance w15:val="hidden"/>
              </w:sdtPr>
              <w:sdtContent>
                <w:r w:rsidR="00F379BC" w:rsidRPr="00E237E8">
                  <w:t>$0</w:t>
                </w:r>
              </w:sdtContent>
            </w:sdt>
          </w:p>
        </w:tc>
        <w:tc>
          <w:tcPr>
            <w:tcW w:w="0" w:type="auto"/>
            <w:shd w:val="clear" w:color="auto" w:fill="auto"/>
            <w:noWrap/>
            <w:vAlign w:val="center"/>
            <w:hideMark/>
          </w:tcPr>
          <w:p w14:paraId="019A81B5" w14:textId="77777777" w:rsidR="00E552C8" w:rsidRPr="00E237E8" w:rsidRDefault="009E7EA5" w:rsidP="00974DD3">
            <w:pPr>
              <w:pStyle w:val="TableTextLarge"/>
            </w:pPr>
            <w:sdt>
              <w:sdtPr>
                <w:id w:val="528619272"/>
                <w:placeholder>
                  <w:docPart w:val="8DF1754C7B994A38A0990EAF79129451"/>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14:paraId="1F6EAC43" w14:textId="77777777" w:rsidR="00E552C8" w:rsidRPr="00E237E8" w:rsidRDefault="009E7EA5" w:rsidP="00974DD3">
            <w:pPr>
              <w:pStyle w:val="TableTextLarge"/>
            </w:pPr>
            <w:sdt>
              <w:sdtPr>
                <w:id w:val="914740654"/>
                <w:placeholder>
                  <w:docPart w:val="C177F63FAF6D4B9F9D83557BB4FE0B85"/>
                </w:placeholder>
                <w:temporary/>
                <w:showingPlcHdr/>
                <w15:appearance w15:val="hidden"/>
              </w:sdtPr>
              <w:sdtContent>
                <w:r w:rsidR="00F379BC" w:rsidRPr="00E237E8">
                  <w:t>$0</w:t>
                </w:r>
              </w:sdtContent>
            </w:sdt>
          </w:p>
        </w:tc>
        <w:tc>
          <w:tcPr>
            <w:tcW w:w="0" w:type="auto"/>
            <w:shd w:val="clear" w:color="auto" w:fill="auto"/>
            <w:noWrap/>
            <w:vAlign w:val="center"/>
            <w:hideMark/>
          </w:tcPr>
          <w:p w14:paraId="73D33FF5" w14:textId="77777777" w:rsidR="00E552C8" w:rsidRPr="00E237E8" w:rsidRDefault="009E7EA5" w:rsidP="00974DD3">
            <w:pPr>
              <w:pStyle w:val="TableTextLarge"/>
            </w:pPr>
            <w:sdt>
              <w:sdtPr>
                <w:id w:val="-188993213"/>
                <w:placeholder>
                  <w:docPart w:val="B0DE650CAF2142139395677E3BB6A0FD"/>
                </w:placeholder>
                <w:temporary/>
                <w:showingPlcHdr/>
                <w15:appearance w15:val="hidden"/>
              </w:sdtPr>
              <w:sdtContent>
                <w:r w:rsidR="00F379BC" w:rsidRPr="00E237E8">
                  <w:t>$0</w:t>
                </w:r>
              </w:sdtContent>
            </w:sdt>
          </w:p>
        </w:tc>
        <w:tc>
          <w:tcPr>
            <w:tcW w:w="0" w:type="auto"/>
            <w:shd w:val="clear" w:color="auto" w:fill="auto"/>
            <w:noWrap/>
            <w:vAlign w:val="center"/>
            <w:hideMark/>
          </w:tcPr>
          <w:p w14:paraId="0A49997F" w14:textId="77777777" w:rsidR="00E552C8" w:rsidRPr="00E237E8" w:rsidRDefault="009E7EA5" w:rsidP="00974DD3">
            <w:pPr>
              <w:pStyle w:val="TableTextLarge"/>
            </w:pPr>
            <w:sdt>
              <w:sdtPr>
                <w:id w:val="-146361581"/>
                <w:placeholder>
                  <w:docPart w:val="83A4BA6131454F0596BD24418EA63950"/>
                </w:placeholder>
                <w:temporary/>
                <w:showingPlcHdr/>
                <w15:appearance w15:val="hidden"/>
              </w:sdtPr>
              <w:sdtContent>
                <w:r w:rsidR="00695777" w:rsidRPr="00E237E8">
                  <w:t>$1,500</w:t>
                </w:r>
              </w:sdtContent>
            </w:sdt>
          </w:p>
        </w:tc>
        <w:tc>
          <w:tcPr>
            <w:tcW w:w="0" w:type="auto"/>
            <w:shd w:val="clear" w:color="auto" w:fill="auto"/>
            <w:noWrap/>
            <w:vAlign w:val="center"/>
            <w:hideMark/>
          </w:tcPr>
          <w:p w14:paraId="44926631" w14:textId="77777777" w:rsidR="00E552C8" w:rsidRPr="00E237E8" w:rsidRDefault="009E7EA5" w:rsidP="00974DD3">
            <w:pPr>
              <w:pStyle w:val="TableTextLarge"/>
            </w:pPr>
            <w:sdt>
              <w:sdtPr>
                <w:id w:val="-1724061643"/>
                <w:placeholder>
                  <w:docPart w:val="D3AABBE3EA3C4BD1AB844658B0B3C194"/>
                </w:placeholder>
                <w:temporary/>
                <w:showingPlcHdr/>
                <w15:appearance w15:val="hidden"/>
              </w:sdtPr>
              <w:sdtContent>
                <w:r w:rsidR="00F379BC" w:rsidRPr="00E237E8">
                  <w:t>$0</w:t>
                </w:r>
              </w:sdtContent>
            </w:sdt>
          </w:p>
        </w:tc>
        <w:tc>
          <w:tcPr>
            <w:tcW w:w="0" w:type="auto"/>
            <w:shd w:val="clear" w:color="auto" w:fill="auto"/>
            <w:noWrap/>
            <w:vAlign w:val="center"/>
            <w:hideMark/>
          </w:tcPr>
          <w:p w14:paraId="3F674376" w14:textId="77777777" w:rsidR="00E552C8" w:rsidRPr="00E237E8" w:rsidRDefault="009E7EA5" w:rsidP="00974DD3">
            <w:pPr>
              <w:pStyle w:val="TableTextLarge"/>
            </w:pPr>
            <w:sdt>
              <w:sdtPr>
                <w:id w:val="-332682706"/>
                <w:placeholder>
                  <w:docPart w:val="0306DA1506B244369B26A91F17D7B453"/>
                </w:placeholder>
                <w:temporary/>
                <w:showingPlcHdr/>
                <w15:appearance w15:val="hidden"/>
              </w:sdtPr>
              <w:sdtContent>
                <w:r w:rsidR="00F379BC" w:rsidRPr="00E237E8">
                  <w:t>$0</w:t>
                </w:r>
              </w:sdtContent>
            </w:sdt>
          </w:p>
        </w:tc>
        <w:tc>
          <w:tcPr>
            <w:tcW w:w="0" w:type="auto"/>
            <w:shd w:val="clear" w:color="auto" w:fill="auto"/>
            <w:noWrap/>
            <w:vAlign w:val="center"/>
            <w:hideMark/>
          </w:tcPr>
          <w:p w14:paraId="7793E1A7" w14:textId="77777777" w:rsidR="00E552C8" w:rsidRPr="00E237E8" w:rsidRDefault="009E7EA5" w:rsidP="00974DD3">
            <w:pPr>
              <w:pStyle w:val="TableTextLarge"/>
            </w:pPr>
            <w:sdt>
              <w:sdtPr>
                <w:id w:val="-95950773"/>
                <w:placeholder>
                  <w:docPart w:val="025113F9E58B4CC2881F2C13C7C402FD"/>
                </w:placeholder>
                <w:temporary/>
                <w:showingPlcHdr/>
                <w15:appearance w15:val="hidden"/>
              </w:sdtPr>
              <w:sdtContent>
                <w:r w:rsidR="00F379BC" w:rsidRPr="00E237E8">
                  <w:t>$0</w:t>
                </w:r>
              </w:sdtContent>
            </w:sdt>
          </w:p>
        </w:tc>
        <w:tc>
          <w:tcPr>
            <w:tcW w:w="0" w:type="auto"/>
            <w:shd w:val="clear" w:color="auto" w:fill="auto"/>
            <w:noWrap/>
            <w:vAlign w:val="center"/>
            <w:hideMark/>
          </w:tcPr>
          <w:p w14:paraId="7F44B10F" w14:textId="77777777" w:rsidR="00E552C8" w:rsidRPr="00E237E8" w:rsidRDefault="009E7EA5" w:rsidP="00974DD3">
            <w:pPr>
              <w:pStyle w:val="TableTextLarge"/>
            </w:pPr>
            <w:sdt>
              <w:sdtPr>
                <w:id w:val="-778721593"/>
                <w:placeholder>
                  <w:docPart w:val="E647A4C5FE1D4A6280E96C13E55C7A33"/>
                </w:placeholder>
                <w:temporary/>
                <w:showingPlcHdr/>
                <w15:appearance w15:val="hidden"/>
              </w:sdtPr>
              <w:sdtContent>
                <w:r w:rsidR="00F379BC" w:rsidRPr="00E237E8">
                  <w:t>$0</w:t>
                </w:r>
              </w:sdtContent>
            </w:sdt>
          </w:p>
        </w:tc>
        <w:tc>
          <w:tcPr>
            <w:tcW w:w="0" w:type="auto"/>
            <w:shd w:val="clear" w:color="auto" w:fill="auto"/>
            <w:noWrap/>
            <w:vAlign w:val="center"/>
            <w:hideMark/>
          </w:tcPr>
          <w:p w14:paraId="09499426" w14:textId="77777777" w:rsidR="00E552C8" w:rsidRPr="00E237E8" w:rsidRDefault="009E7EA5" w:rsidP="00974DD3">
            <w:pPr>
              <w:pStyle w:val="TableTextLarge"/>
            </w:pPr>
            <w:sdt>
              <w:sdtPr>
                <w:id w:val="1621096755"/>
                <w:placeholder>
                  <w:docPart w:val="646E5F4F003C4CCD9238AE2D6255474D"/>
                </w:placeholder>
                <w:temporary/>
                <w:showingPlcHdr/>
                <w15:appearance w15:val="hidden"/>
              </w:sdtPr>
              <w:sdtContent>
                <w:r w:rsidR="00EB35A3" w:rsidRPr="00E237E8">
                  <w:t>$1,500</w:t>
                </w:r>
              </w:sdtContent>
            </w:sdt>
          </w:p>
        </w:tc>
      </w:tr>
      <w:tr w:rsidR="00E237E8" w:rsidRPr="00E237E8" w14:paraId="60484BD2" w14:textId="77777777" w:rsidTr="000811A0">
        <w:trPr>
          <w:trHeight w:val="244"/>
        </w:trPr>
        <w:tc>
          <w:tcPr>
            <w:tcW w:w="2207" w:type="dxa"/>
            <w:shd w:val="clear" w:color="auto" w:fill="F2F2F2" w:themeFill="background1" w:themeFillShade="F2"/>
            <w:vAlign w:val="center"/>
            <w:hideMark/>
          </w:tcPr>
          <w:p w14:paraId="348883EF" w14:textId="77777777" w:rsidR="00E552C8" w:rsidRPr="00E237E8" w:rsidRDefault="009E7EA5" w:rsidP="00974DD3">
            <w:pPr>
              <w:pStyle w:val="TableTextLarge"/>
            </w:pPr>
            <w:sdt>
              <w:sdtPr>
                <w:id w:val="218095664"/>
                <w:placeholder>
                  <w:docPart w:val="4632060F7B48427381E1F3576C923506"/>
                </w:placeholder>
                <w:temporary/>
                <w:showingPlcHdr/>
                <w15:appearance w15:val="hidden"/>
              </w:sdtPr>
              <w:sdtContent>
                <w:r w:rsidR="004020D0" w:rsidRPr="00E237E8">
                  <w:t>Net Sales</w:t>
                </w:r>
              </w:sdtContent>
            </w:sdt>
          </w:p>
        </w:tc>
        <w:tc>
          <w:tcPr>
            <w:tcW w:w="1005" w:type="dxa"/>
            <w:shd w:val="clear" w:color="auto" w:fill="F2F2F2" w:themeFill="background1" w:themeFillShade="F2"/>
            <w:noWrap/>
            <w:vAlign w:val="center"/>
            <w:hideMark/>
          </w:tcPr>
          <w:p w14:paraId="743A3107" w14:textId="77777777" w:rsidR="00E552C8" w:rsidRPr="00E237E8" w:rsidRDefault="009E7EA5" w:rsidP="00974DD3">
            <w:pPr>
              <w:pStyle w:val="TableTextLarge"/>
            </w:pPr>
            <w:sdt>
              <w:sdtPr>
                <w:id w:val="-974752156"/>
                <w:placeholder>
                  <w:docPart w:val="2265B1595916446FA66C782818C2C57F"/>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7777C523" w14:textId="77777777" w:rsidR="00E552C8" w:rsidRPr="00E237E8" w:rsidRDefault="009E7EA5" w:rsidP="00974DD3">
            <w:pPr>
              <w:pStyle w:val="TableTextLarge"/>
            </w:pPr>
            <w:sdt>
              <w:sdtPr>
                <w:id w:val="1492753979"/>
                <w:placeholder>
                  <w:docPart w:val="DA8D623A776049B4BA59B7AC7459B049"/>
                </w:placeholder>
                <w:temporary/>
                <w:showingPlcHdr/>
                <w15:appearance w15:val="hidden"/>
              </w:sdtPr>
              <w:sdtContent>
                <w:r w:rsidR="00234FE7" w:rsidRPr="00E237E8">
                  <w:t>$12,650</w:t>
                </w:r>
              </w:sdtContent>
            </w:sdt>
          </w:p>
        </w:tc>
        <w:tc>
          <w:tcPr>
            <w:tcW w:w="0" w:type="auto"/>
            <w:shd w:val="clear" w:color="auto" w:fill="F2F2F2" w:themeFill="background1" w:themeFillShade="F2"/>
            <w:noWrap/>
            <w:vAlign w:val="center"/>
            <w:hideMark/>
          </w:tcPr>
          <w:p w14:paraId="48D2C99F" w14:textId="77777777" w:rsidR="00E552C8" w:rsidRPr="00E237E8" w:rsidRDefault="009E7EA5" w:rsidP="00974DD3">
            <w:pPr>
              <w:pStyle w:val="TableTextLarge"/>
            </w:pPr>
            <w:sdt>
              <w:sdtPr>
                <w:id w:val="-903136620"/>
                <w:placeholder>
                  <w:docPart w:val="940CFB1E1B154DE287544AB700DF560C"/>
                </w:placeholder>
                <w:temporary/>
                <w:showingPlcHdr/>
                <w15:appearance w15:val="hidden"/>
              </w:sdtPr>
              <w:sdtContent>
                <w:r w:rsidR="006A359E" w:rsidRPr="00E237E8">
                  <w:t>$16,000</w:t>
                </w:r>
              </w:sdtContent>
            </w:sdt>
          </w:p>
        </w:tc>
        <w:tc>
          <w:tcPr>
            <w:tcW w:w="0" w:type="auto"/>
            <w:shd w:val="clear" w:color="auto" w:fill="F2F2F2" w:themeFill="background1" w:themeFillShade="F2"/>
            <w:noWrap/>
            <w:vAlign w:val="center"/>
            <w:hideMark/>
          </w:tcPr>
          <w:p w14:paraId="598DC6FB" w14:textId="77777777" w:rsidR="00E552C8" w:rsidRPr="00E237E8" w:rsidRDefault="009E7EA5" w:rsidP="00974DD3">
            <w:pPr>
              <w:pStyle w:val="TableTextLarge"/>
            </w:pPr>
            <w:sdt>
              <w:sdtPr>
                <w:id w:val="-1133331435"/>
                <w:placeholder>
                  <w:docPart w:val="95BF5DDB8DC04EE3A436CA6585C99E17"/>
                </w:placeholder>
                <w:temporary/>
                <w:showingPlcHdr/>
                <w15:appearance w15:val="hidden"/>
              </w:sdtPr>
              <w:sdtContent>
                <w:r w:rsidR="000B1B5F" w:rsidRPr="00E237E8">
                  <w:t>$6,794</w:t>
                </w:r>
              </w:sdtContent>
            </w:sdt>
          </w:p>
        </w:tc>
        <w:tc>
          <w:tcPr>
            <w:tcW w:w="0" w:type="auto"/>
            <w:shd w:val="clear" w:color="auto" w:fill="F2F2F2" w:themeFill="background1" w:themeFillShade="F2"/>
            <w:noWrap/>
            <w:vAlign w:val="center"/>
            <w:hideMark/>
          </w:tcPr>
          <w:p w14:paraId="2F176C71" w14:textId="77777777" w:rsidR="00E552C8" w:rsidRPr="00E237E8" w:rsidRDefault="009E7EA5" w:rsidP="00974DD3">
            <w:pPr>
              <w:pStyle w:val="TableTextLarge"/>
            </w:pPr>
            <w:sdt>
              <w:sdtPr>
                <w:id w:val="1872950771"/>
                <w:placeholder>
                  <w:docPart w:val="EEF90F45F5CF4DA8821A8218F11907A8"/>
                </w:placeholder>
                <w:temporary/>
                <w:showingPlcHdr/>
                <w15:appearance w15:val="hidden"/>
              </w:sdtPr>
              <w:sdtContent>
                <w:r w:rsidR="00E15D61" w:rsidRPr="00E237E8">
                  <w:t>$14,266</w:t>
                </w:r>
              </w:sdtContent>
            </w:sdt>
          </w:p>
        </w:tc>
        <w:tc>
          <w:tcPr>
            <w:tcW w:w="0" w:type="auto"/>
            <w:gridSpan w:val="2"/>
            <w:shd w:val="clear" w:color="auto" w:fill="F2F2F2" w:themeFill="background1" w:themeFillShade="F2"/>
            <w:noWrap/>
            <w:vAlign w:val="center"/>
            <w:hideMark/>
          </w:tcPr>
          <w:p w14:paraId="30A7FC0D" w14:textId="77777777" w:rsidR="00E552C8" w:rsidRPr="00E237E8" w:rsidRDefault="009E7EA5" w:rsidP="00974DD3">
            <w:pPr>
              <w:pStyle w:val="TableTextLarge"/>
            </w:pPr>
            <w:sdt>
              <w:sdtPr>
                <w:id w:val="-189454778"/>
                <w:placeholder>
                  <w:docPart w:val="506E6D12D7C44F0083C0749C73B2516F"/>
                </w:placeholder>
                <w:temporary/>
                <w:showingPlcHdr/>
                <w15:appearance w15:val="hidden"/>
              </w:sdtPr>
              <w:sdtContent>
                <w:r w:rsidR="00100314" w:rsidRPr="00E237E8">
                  <w:t>$16,650</w:t>
                </w:r>
              </w:sdtContent>
            </w:sdt>
          </w:p>
        </w:tc>
        <w:tc>
          <w:tcPr>
            <w:tcW w:w="0" w:type="auto"/>
            <w:shd w:val="clear" w:color="auto" w:fill="F2F2F2" w:themeFill="background1" w:themeFillShade="F2"/>
            <w:noWrap/>
            <w:vAlign w:val="center"/>
            <w:hideMark/>
          </w:tcPr>
          <w:p w14:paraId="377D3FC3" w14:textId="77777777" w:rsidR="00E552C8" w:rsidRPr="00E237E8" w:rsidRDefault="009E7EA5" w:rsidP="00974DD3">
            <w:pPr>
              <w:pStyle w:val="TableTextLarge"/>
            </w:pPr>
            <w:sdt>
              <w:sdtPr>
                <w:id w:val="-865831879"/>
                <w:placeholder>
                  <w:docPart w:val="12ABBE1E48C24610BEE728957107A271"/>
                </w:placeholder>
                <w:temporary/>
                <w:showingPlcHdr/>
                <w15:appearance w15:val="hidden"/>
              </w:sdtPr>
              <w:sdtContent>
                <w:r w:rsidR="004E67B3" w:rsidRPr="00E237E8">
                  <w:t>$22,850</w:t>
                </w:r>
              </w:sdtContent>
            </w:sdt>
          </w:p>
        </w:tc>
        <w:tc>
          <w:tcPr>
            <w:tcW w:w="0" w:type="auto"/>
            <w:shd w:val="clear" w:color="auto" w:fill="F2F2F2" w:themeFill="background1" w:themeFillShade="F2"/>
            <w:noWrap/>
            <w:vAlign w:val="center"/>
            <w:hideMark/>
          </w:tcPr>
          <w:p w14:paraId="5B03E8CA" w14:textId="77777777" w:rsidR="00E552C8" w:rsidRPr="00E237E8" w:rsidRDefault="009E7EA5" w:rsidP="00974DD3">
            <w:pPr>
              <w:pStyle w:val="TableTextLarge"/>
            </w:pPr>
            <w:sdt>
              <w:sdtPr>
                <w:id w:val="1306434480"/>
                <w:placeholder>
                  <w:docPart w:val="199F026BDB01467B98CDEFA99E91E5F5"/>
                </w:placeholder>
                <w:temporary/>
                <w:showingPlcHdr/>
                <w15:appearance w15:val="hidden"/>
              </w:sdtPr>
              <w:sdtContent>
                <w:r w:rsidR="00695777" w:rsidRPr="00E237E8">
                  <w:t>$24,445</w:t>
                </w:r>
              </w:sdtContent>
            </w:sdt>
          </w:p>
        </w:tc>
        <w:tc>
          <w:tcPr>
            <w:tcW w:w="0" w:type="auto"/>
            <w:shd w:val="clear" w:color="auto" w:fill="F2F2F2" w:themeFill="background1" w:themeFillShade="F2"/>
            <w:noWrap/>
            <w:vAlign w:val="center"/>
            <w:hideMark/>
          </w:tcPr>
          <w:p w14:paraId="40067C21" w14:textId="77777777" w:rsidR="00E552C8" w:rsidRPr="00E237E8" w:rsidRDefault="009E7EA5" w:rsidP="00974DD3">
            <w:pPr>
              <w:pStyle w:val="TableTextLarge"/>
            </w:pPr>
            <w:sdt>
              <w:sdtPr>
                <w:id w:val="1112629586"/>
                <w:placeholder>
                  <w:docPart w:val="F43A2D8AAE1A43D0ACCF88DB07178B27"/>
                </w:placeholder>
                <w:temporary/>
                <w:showingPlcHdr/>
                <w15:appearance w15:val="hidden"/>
              </w:sdtPr>
              <w:sdtContent>
                <w:r w:rsidR="00863B11" w:rsidRPr="00E237E8">
                  <w:t>$23,349</w:t>
                </w:r>
              </w:sdtContent>
            </w:sdt>
          </w:p>
        </w:tc>
        <w:tc>
          <w:tcPr>
            <w:tcW w:w="0" w:type="auto"/>
            <w:shd w:val="clear" w:color="auto" w:fill="F2F2F2" w:themeFill="background1" w:themeFillShade="F2"/>
            <w:noWrap/>
            <w:vAlign w:val="center"/>
            <w:hideMark/>
          </w:tcPr>
          <w:p w14:paraId="53D4C34C" w14:textId="77777777" w:rsidR="00E552C8" w:rsidRPr="00E237E8" w:rsidRDefault="009E7EA5" w:rsidP="00974DD3">
            <w:pPr>
              <w:pStyle w:val="TableTextLarge"/>
            </w:pPr>
            <w:sdt>
              <w:sdtPr>
                <w:id w:val="1475494845"/>
                <w:placeholder>
                  <w:docPart w:val="CCC58FAC02FD4EC697AB86DB7E06E7EE"/>
                </w:placeholder>
                <w:temporary/>
                <w:showingPlcHdr/>
                <w15:appearance w15:val="hidden"/>
              </w:sdtPr>
              <w:sdtContent>
                <w:r w:rsidR="007D36E9" w:rsidRPr="00E237E8">
                  <w:t>$20,400</w:t>
                </w:r>
              </w:sdtContent>
            </w:sdt>
          </w:p>
        </w:tc>
        <w:tc>
          <w:tcPr>
            <w:tcW w:w="0" w:type="auto"/>
            <w:shd w:val="clear" w:color="auto" w:fill="F2F2F2" w:themeFill="background1" w:themeFillShade="F2"/>
            <w:noWrap/>
            <w:vAlign w:val="center"/>
            <w:hideMark/>
          </w:tcPr>
          <w:p w14:paraId="24551520" w14:textId="77777777" w:rsidR="00E552C8" w:rsidRPr="00E237E8" w:rsidRDefault="009E7EA5" w:rsidP="00974DD3">
            <w:pPr>
              <w:pStyle w:val="TableTextLarge"/>
            </w:pPr>
            <w:sdt>
              <w:sdtPr>
                <w:id w:val="1557284791"/>
                <w:placeholder>
                  <w:docPart w:val="C3C0D84A72D34075A5C843296DD69D38"/>
                </w:placeholder>
                <w:temporary/>
                <w:showingPlcHdr/>
                <w15:appearance w15:val="hidden"/>
              </w:sdtPr>
              <w:sdtContent>
                <w:r w:rsidR="004B5779" w:rsidRPr="00E237E8">
                  <w:t>$26,245</w:t>
                </w:r>
              </w:sdtContent>
            </w:sdt>
          </w:p>
        </w:tc>
        <w:tc>
          <w:tcPr>
            <w:tcW w:w="0" w:type="auto"/>
            <w:shd w:val="clear" w:color="auto" w:fill="F2F2F2" w:themeFill="background1" w:themeFillShade="F2"/>
            <w:noWrap/>
            <w:vAlign w:val="center"/>
            <w:hideMark/>
          </w:tcPr>
          <w:p w14:paraId="6F183048" w14:textId="77777777" w:rsidR="00E552C8" w:rsidRPr="00E237E8" w:rsidRDefault="009E7EA5" w:rsidP="00974DD3">
            <w:pPr>
              <w:pStyle w:val="TableTextLarge"/>
            </w:pPr>
            <w:sdt>
              <w:sdtPr>
                <w:id w:val="-2073804428"/>
                <w:placeholder>
                  <w:docPart w:val="87ED3DDDAFE349A8890DEB3374B34519"/>
                </w:placeholder>
                <w:temporary/>
                <w:showingPlcHdr/>
                <w15:appearance w15:val="hidden"/>
              </w:sdtPr>
              <w:sdtContent>
                <w:r w:rsidR="000B6224" w:rsidRPr="00E237E8">
                  <w:t>$26,309</w:t>
                </w:r>
              </w:sdtContent>
            </w:sdt>
          </w:p>
        </w:tc>
        <w:tc>
          <w:tcPr>
            <w:tcW w:w="0" w:type="auto"/>
            <w:shd w:val="clear" w:color="auto" w:fill="F2F2F2" w:themeFill="background1" w:themeFillShade="F2"/>
            <w:noWrap/>
            <w:vAlign w:val="center"/>
            <w:hideMark/>
          </w:tcPr>
          <w:p w14:paraId="0E013B30" w14:textId="77777777" w:rsidR="00E552C8" w:rsidRPr="00E237E8" w:rsidRDefault="009E7EA5" w:rsidP="00974DD3">
            <w:pPr>
              <w:pStyle w:val="TableTextLarge"/>
            </w:pPr>
            <w:sdt>
              <w:sdtPr>
                <w:id w:val="2010721417"/>
                <w:placeholder>
                  <w:docPart w:val="B271EDB2D84A4714B49F527374C255D5"/>
                </w:placeholder>
                <w:temporary/>
                <w:showingPlcHdr/>
                <w15:appearance w15:val="hidden"/>
              </w:sdtPr>
              <w:sdtContent>
                <w:r w:rsidR="00EB35A3" w:rsidRPr="00E237E8">
                  <w:t>$214,958</w:t>
                </w:r>
              </w:sdtContent>
            </w:sdt>
          </w:p>
        </w:tc>
      </w:tr>
      <w:tr w:rsidR="00E237E8" w:rsidRPr="00E237E8" w14:paraId="12763FF0" w14:textId="77777777" w:rsidTr="000811A0">
        <w:trPr>
          <w:trHeight w:val="244"/>
        </w:trPr>
        <w:tc>
          <w:tcPr>
            <w:tcW w:w="2207" w:type="dxa"/>
            <w:shd w:val="clear" w:color="auto" w:fill="auto"/>
            <w:vAlign w:val="center"/>
            <w:hideMark/>
          </w:tcPr>
          <w:p w14:paraId="509197A5" w14:textId="77777777" w:rsidR="00E552C8" w:rsidRPr="00E237E8" w:rsidRDefault="009E7EA5" w:rsidP="00974DD3">
            <w:pPr>
              <w:pStyle w:val="TableTextLarge"/>
            </w:pPr>
            <w:sdt>
              <w:sdtPr>
                <w:id w:val="-2078434677"/>
                <w:placeholder>
                  <w:docPart w:val="E2822A873AF246DF9FD193FFFECA8CCC"/>
                </w:placeholder>
                <w:temporary/>
                <w:showingPlcHdr/>
                <w15:appearance w15:val="hidden"/>
              </w:sdtPr>
              <w:sdtContent>
                <w:r w:rsidR="004020D0" w:rsidRPr="00E237E8">
                  <w:t>Cost of Goods Sold*</w:t>
                </w:r>
              </w:sdtContent>
            </w:sdt>
          </w:p>
        </w:tc>
        <w:tc>
          <w:tcPr>
            <w:tcW w:w="1005" w:type="dxa"/>
            <w:shd w:val="clear" w:color="auto" w:fill="auto"/>
            <w:noWrap/>
            <w:vAlign w:val="center"/>
            <w:hideMark/>
          </w:tcPr>
          <w:p w14:paraId="7C738568" w14:textId="77777777" w:rsidR="00E552C8" w:rsidRPr="00E237E8" w:rsidRDefault="009E7EA5" w:rsidP="00974DD3">
            <w:pPr>
              <w:pStyle w:val="TableTextLarge"/>
            </w:pPr>
            <w:sdt>
              <w:sdtPr>
                <w:id w:val="-1545127717"/>
                <w:placeholder>
                  <w:docPart w:val="2147EF739845433C85CEECD807F13AAA"/>
                </w:placeholder>
                <w:temporary/>
                <w:showingPlcHdr/>
                <w15:appearance w15:val="hidden"/>
              </w:sdtPr>
              <w:sdtContent>
                <w:r w:rsidR="000811A0" w:rsidRPr="00E237E8">
                  <w:t>$2,000</w:t>
                </w:r>
              </w:sdtContent>
            </w:sdt>
          </w:p>
        </w:tc>
        <w:tc>
          <w:tcPr>
            <w:tcW w:w="0" w:type="auto"/>
            <w:shd w:val="clear" w:color="auto" w:fill="auto"/>
            <w:noWrap/>
            <w:vAlign w:val="center"/>
            <w:hideMark/>
          </w:tcPr>
          <w:p w14:paraId="76D1D945" w14:textId="77777777" w:rsidR="00E552C8" w:rsidRPr="00E237E8" w:rsidRDefault="009E7EA5" w:rsidP="00974DD3">
            <w:pPr>
              <w:pStyle w:val="TableTextLarge"/>
            </w:pPr>
            <w:sdt>
              <w:sdtPr>
                <w:id w:val="45648178"/>
                <w:placeholder>
                  <w:docPart w:val="8B925DA8FD6341BB951F131D93FE19B7"/>
                </w:placeholder>
                <w:temporary/>
                <w:showingPlcHdr/>
                <w15:appearance w15:val="hidden"/>
              </w:sdtPr>
              <w:sdtContent>
                <w:r w:rsidR="00234FE7" w:rsidRPr="00E237E8">
                  <w:t>$5,200</w:t>
                </w:r>
              </w:sdtContent>
            </w:sdt>
          </w:p>
        </w:tc>
        <w:tc>
          <w:tcPr>
            <w:tcW w:w="0" w:type="auto"/>
            <w:shd w:val="clear" w:color="auto" w:fill="auto"/>
            <w:noWrap/>
            <w:vAlign w:val="center"/>
            <w:hideMark/>
          </w:tcPr>
          <w:p w14:paraId="6B891AE2" w14:textId="77777777" w:rsidR="00E552C8" w:rsidRPr="00E237E8" w:rsidRDefault="009E7EA5" w:rsidP="00974DD3">
            <w:pPr>
              <w:pStyle w:val="TableTextLarge"/>
            </w:pPr>
            <w:sdt>
              <w:sdtPr>
                <w:id w:val="-1470054952"/>
                <w:placeholder>
                  <w:docPart w:val="3AA29962582C4A3C9CA78A4C3F3CF8F3"/>
                </w:placeholder>
                <w:temporary/>
                <w:showingPlcHdr/>
                <w15:appearance w15:val="hidden"/>
              </w:sdtPr>
              <w:sdtContent>
                <w:r w:rsidR="006A359E" w:rsidRPr="00E237E8">
                  <w:t>$6,400</w:t>
                </w:r>
              </w:sdtContent>
            </w:sdt>
          </w:p>
        </w:tc>
        <w:tc>
          <w:tcPr>
            <w:tcW w:w="0" w:type="auto"/>
            <w:shd w:val="clear" w:color="auto" w:fill="auto"/>
            <w:noWrap/>
            <w:vAlign w:val="center"/>
            <w:hideMark/>
          </w:tcPr>
          <w:p w14:paraId="05D942D2" w14:textId="77777777" w:rsidR="00E552C8" w:rsidRPr="00E237E8" w:rsidRDefault="009E7EA5" w:rsidP="00974DD3">
            <w:pPr>
              <w:pStyle w:val="TableTextLarge"/>
            </w:pPr>
            <w:sdt>
              <w:sdtPr>
                <w:id w:val="-1019920960"/>
                <w:placeholder>
                  <w:docPart w:val="E5B1DFA873C84B1FA15469D2FAFB06D7"/>
                </w:placeholder>
                <w:temporary/>
                <w:showingPlcHdr/>
                <w15:appearance w15:val="hidden"/>
              </w:sdtPr>
              <w:sdtContent>
                <w:r w:rsidR="000B1B5F" w:rsidRPr="00E237E8">
                  <w:t>$2,800</w:t>
                </w:r>
              </w:sdtContent>
            </w:sdt>
          </w:p>
        </w:tc>
        <w:tc>
          <w:tcPr>
            <w:tcW w:w="0" w:type="auto"/>
            <w:shd w:val="clear" w:color="auto" w:fill="auto"/>
            <w:noWrap/>
            <w:vAlign w:val="center"/>
            <w:hideMark/>
          </w:tcPr>
          <w:p w14:paraId="7AE5295C" w14:textId="77777777" w:rsidR="00E552C8" w:rsidRPr="00E237E8" w:rsidRDefault="009E7EA5" w:rsidP="00974DD3">
            <w:pPr>
              <w:pStyle w:val="TableTextLarge"/>
            </w:pPr>
            <w:sdt>
              <w:sdtPr>
                <w:id w:val="1384218755"/>
                <w:placeholder>
                  <w:docPart w:val="82541BA6C9A147BC86A6B9EB601509B6"/>
                </w:placeholder>
                <w:temporary/>
                <w:showingPlcHdr/>
                <w15:appearance w15:val="hidden"/>
              </w:sdtPr>
              <w:sdtContent>
                <w:r w:rsidR="00E15D61" w:rsidRPr="00E237E8">
                  <w:t>$5,800</w:t>
                </w:r>
              </w:sdtContent>
            </w:sdt>
          </w:p>
        </w:tc>
        <w:tc>
          <w:tcPr>
            <w:tcW w:w="0" w:type="auto"/>
            <w:gridSpan w:val="2"/>
            <w:shd w:val="clear" w:color="auto" w:fill="auto"/>
            <w:noWrap/>
            <w:vAlign w:val="center"/>
            <w:hideMark/>
          </w:tcPr>
          <w:p w14:paraId="44709BAB" w14:textId="77777777" w:rsidR="00E552C8" w:rsidRPr="00E237E8" w:rsidRDefault="009E7EA5" w:rsidP="00974DD3">
            <w:pPr>
              <w:pStyle w:val="TableTextLarge"/>
            </w:pPr>
            <w:sdt>
              <w:sdtPr>
                <w:id w:val="-312867197"/>
                <w:placeholder>
                  <w:docPart w:val="4BC0488D9E0E4E388E51EC71F88B8CFE"/>
                </w:placeholder>
                <w:temporary/>
                <w:showingPlcHdr/>
                <w15:appearance w15:val="hidden"/>
              </w:sdtPr>
              <w:sdtContent>
                <w:r w:rsidR="00100314" w:rsidRPr="00E237E8">
                  <w:t>$6,560</w:t>
                </w:r>
              </w:sdtContent>
            </w:sdt>
          </w:p>
        </w:tc>
        <w:tc>
          <w:tcPr>
            <w:tcW w:w="0" w:type="auto"/>
            <w:shd w:val="clear" w:color="auto" w:fill="auto"/>
            <w:noWrap/>
            <w:vAlign w:val="center"/>
            <w:hideMark/>
          </w:tcPr>
          <w:p w14:paraId="2F10C2AB" w14:textId="77777777" w:rsidR="00E552C8" w:rsidRPr="00E237E8" w:rsidRDefault="009E7EA5" w:rsidP="00974DD3">
            <w:pPr>
              <w:pStyle w:val="TableTextLarge"/>
            </w:pPr>
            <w:sdt>
              <w:sdtPr>
                <w:id w:val="-37056562"/>
                <w:placeholder>
                  <w:docPart w:val="6F62E27953254159B8416B3767E3B646"/>
                </w:placeholder>
                <w:temporary/>
                <w:showingPlcHdr/>
                <w15:appearance w15:val="hidden"/>
              </w:sdtPr>
              <w:sdtContent>
                <w:r w:rsidR="004E67B3" w:rsidRPr="00E237E8">
                  <w:t>$9,000</w:t>
                </w:r>
              </w:sdtContent>
            </w:sdt>
          </w:p>
        </w:tc>
        <w:tc>
          <w:tcPr>
            <w:tcW w:w="0" w:type="auto"/>
            <w:shd w:val="clear" w:color="auto" w:fill="auto"/>
            <w:noWrap/>
            <w:vAlign w:val="center"/>
            <w:hideMark/>
          </w:tcPr>
          <w:p w14:paraId="3108E1E7" w14:textId="77777777" w:rsidR="00E552C8" w:rsidRPr="00E237E8" w:rsidRDefault="009E7EA5" w:rsidP="00974DD3">
            <w:pPr>
              <w:pStyle w:val="TableTextLarge"/>
            </w:pPr>
            <w:sdt>
              <w:sdtPr>
                <w:id w:val="1700655233"/>
                <w:placeholder>
                  <w:docPart w:val="7B26BE7D1BE2436B9CB8604A27AEB26B"/>
                </w:placeholder>
                <w:temporary/>
                <w:showingPlcHdr/>
                <w15:appearance w15:val="hidden"/>
              </w:sdtPr>
              <w:sdtContent>
                <w:r w:rsidR="00695777" w:rsidRPr="00E237E8">
                  <w:t>$9,250</w:t>
                </w:r>
              </w:sdtContent>
            </w:sdt>
          </w:p>
        </w:tc>
        <w:tc>
          <w:tcPr>
            <w:tcW w:w="0" w:type="auto"/>
            <w:shd w:val="clear" w:color="auto" w:fill="auto"/>
            <w:noWrap/>
            <w:vAlign w:val="center"/>
            <w:hideMark/>
          </w:tcPr>
          <w:p w14:paraId="3CCF3535" w14:textId="77777777" w:rsidR="00E552C8" w:rsidRPr="00E237E8" w:rsidRDefault="009E7EA5" w:rsidP="00974DD3">
            <w:pPr>
              <w:pStyle w:val="TableTextLarge"/>
            </w:pPr>
            <w:sdt>
              <w:sdtPr>
                <w:id w:val="987516204"/>
                <w:placeholder>
                  <w:docPart w:val="6DAAFAA2052946A8BEC3C437E52475E8"/>
                </w:placeholder>
                <w:temporary/>
                <w:showingPlcHdr/>
                <w15:appearance w15:val="hidden"/>
              </w:sdtPr>
              <w:sdtContent>
                <w:r w:rsidR="00863B11" w:rsidRPr="00E237E8">
                  <w:t>$9,820</w:t>
                </w:r>
              </w:sdtContent>
            </w:sdt>
          </w:p>
        </w:tc>
        <w:tc>
          <w:tcPr>
            <w:tcW w:w="0" w:type="auto"/>
            <w:shd w:val="clear" w:color="auto" w:fill="auto"/>
            <w:noWrap/>
            <w:vAlign w:val="center"/>
            <w:hideMark/>
          </w:tcPr>
          <w:p w14:paraId="7439075F" w14:textId="77777777" w:rsidR="00E552C8" w:rsidRPr="00E237E8" w:rsidRDefault="009E7EA5" w:rsidP="00974DD3">
            <w:pPr>
              <w:pStyle w:val="TableTextLarge"/>
            </w:pPr>
            <w:sdt>
              <w:sdtPr>
                <w:id w:val="-244265757"/>
                <w:placeholder>
                  <w:docPart w:val="3B07699A725C47C0A122399829D0A35D"/>
                </w:placeholder>
                <w:temporary/>
                <w:showingPlcHdr/>
                <w15:appearance w15:val="hidden"/>
              </w:sdtPr>
              <w:sdtContent>
                <w:r w:rsidR="007D36E9" w:rsidRPr="00E237E8">
                  <w:t>$8,800</w:t>
                </w:r>
              </w:sdtContent>
            </w:sdt>
          </w:p>
        </w:tc>
        <w:tc>
          <w:tcPr>
            <w:tcW w:w="0" w:type="auto"/>
            <w:shd w:val="clear" w:color="auto" w:fill="auto"/>
            <w:noWrap/>
            <w:vAlign w:val="center"/>
            <w:hideMark/>
          </w:tcPr>
          <w:p w14:paraId="4ADCAE8A" w14:textId="77777777" w:rsidR="00E552C8" w:rsidRPr="00E237E8" w:rsidRDefault="009E7EA5" w:rsidP="00974DD3">
            <w:pPr>
              <w:pStyle w:val="TableTextLarge"/>
            </w:pPr>
            <w:sdt>
              <w:sdtPr>
                <w:id w:val="-529570959"/>
                <w:placeholder>
                  <w:docPart w:val="2A0A256DF3B347BAB8F47C26356E7631"/>
                </w:placeholder>
                <w:temporary/>
                <w:showingPlcHdr/>
                <w15:appearance w15:val="hidden"/>
              </w:sdtPr>
              <w:sdtContent>
                <w:r w:rsidR="004B5779" w:rsidRPr="00E237E8">
                  <w:t>$10,000</w:t>
                </w:r>
              </w:sdtContent>
            </w:sdt>
          </w:p>
        </w:tc>
        <w:tc>
          <w:tcPr>
            <w:tcW w:w="0" w:type="auto"/>
            <w:shd w:val="clear" w:color="auto" w:fill="auto"/>
            <w:noWrap/>
            <w:vAlign w:val="center"/>
            <w:hideMark/>
          </w:tcPr>
          <w:p w14:paraId="0F20B4AF" w14:textId="77777777" w:rsidR="00E552C8" w:rsidRPr="00E237E8" w:rsidRDefault="009E7EA5" w:rsidP="00974DD3">
            <w:pPr>
              <w:pStyle w:val="TableTextLarge"/>
            </w:pPr>
            <w:sdt>
              <w:sdtPr>
                <w:id w:val="301278012"/>
                <w:placeholder>
                  <w:docPart w:val="CE803CCA6D634C5088527386E82698CB"/>
                </w:placeholder>
                <w:temporary/>
                <w:showingPlcHdr/>
                <w15:appearance w15:val="hidden"/>
              </w:sdtPr>
              <w:sdtContent>
                <w:r w:rsidR="000B6224" w:rsidRPr="00E237E8">
                  <w:t>$10,940</w:t>
                </w:r>
              </w:sdtContent>
            </w:sdt>
          </w:p>
        </w:tc>
        <w:tc>
          <w:tcPr>
            <w:tcW w:w="0" w:type="auto"/>
            <w:shd w:val="clear" w:color="auto" w:fill="auto"/>
            <w:noWrap/>
            <w:vAlign w:val="center"/>
            <w:hideMark/>
          </w:tcPr>
          <w:p w14:paraId="74C05B2A" w14:textId="77777777" w:rsidR="00E552C8" w:rsidRPr="00E237E8" w:rsidRDefault="009E7EA5" w:rsidP="00974DD3">
            <w:pPr>
              <w:pStyle w:val="TableTextLarge"/>
            </w:pPr>
            <w:sdt>
              <w:sdtPr>
                <w:id w:val="-2077892852"/>
                <w:placeholder>
                  <w:docPart w:val="022AE9A0AEEC404C90F3C6B9DFE12F18"/>
                </w:placeholder>
                <w:temporary/>
                <w:showingPlcHdr/>
                <w15:appearance w15:val="hidden"/>
              </w:sdtPr>
              <w:sdtContent>
                <w:r w:rsidR="00EB35A3" w:rsidRPr="00E237E8">
                  <w:t>$86,569</w:t>
                </w:r>
              </w:sdtContent>
            </w:sdt>
          </w:p>
        </w:tc>
      </w:tr>
      <w:tr w:rsidR="00E237E8" w:rsidRPr="00E237E8" w14:paraId="48DF1DA9" w14:textId="77777777" w:rsidTr="000811A0">
        <w:trPr>
          <w:trHeight w:val="244"/>
        </w:trPr>
        <w:tc>
          <w:tcPr>
            <w:tcW w:w="2207" w:type="dxa"/>
            <w:shd w:val="clear" w:color="auto" w:fill="F2F2F2" w:themeFill="background1" w:themeFillShade="F2"/>
            <w:vAlign w:val="center"/>
            <w:hideMark/>
          </w:tcPr>
          <w:p w14:paraId="5D7FA065" w14:textId="77777777" w:rsidR="00E552C8" w:rsidRPr="00E237E8" w:rsidRDefault="009E7EA5" w:rsidP="00974DD3">
            <w:pPr>
              <w:pStyle w:val="TableTextLarge"/>
            </w:pPr>
            <w:sdt>
              <w:sdtPr>
                <w:id w:val="343055145"/>
                <w:placeholder>
                  <w:docPart w:val="2E491A77F07D43BDBEB51C5E60DAB85D"/>
                </w:placeholder>
                <w:temporary/>
                <w:showingPlcHdr/>
                <w15:appearance w15:val="hidden"/>
              </w:sdtPr>
              <w:sdtContent>
                <w:r w:rsidR="004020D0" w:rsidRPr="00E237E8">
                  <w:t>Gross Profit</w:t>
                </w:r>
              </w:sdtContent>
            </w:sdt>
          </w:p>
        </w:tc>
        <w:tc>
          <w:tcPr>
            <w:tcW w:w="1005" w:type="dxa"/>
            <w:shd w:val="clear" w:color="auto" w:fill="F2F2F2" w:themeFill="background1" w:themeFillShade="F2"/>
            <w:noWrap/>
            <w:vAlign w:val="center"/>
            <w:hideMark/>
          </w:tcPr>
          <w:p w14:paraId="0439241A" w14:textId="77777777" w:rsidR="00E552C8" w:rsidRPr="00E237E8" w:rsidRDefault="009E7EA5" w:rsidP="00974DD3">
            <w:pPr>
              <w:pStyle w:val="TableTextLarge"/>
            </w:pPr>
            <w:sdt>
              <w:sdtPr>
                <w:id w:val="-899910"/>
                <w:placeholder>
                  <w:docPart w:val="FBF019527551428093FE786A31174926"/>
                </w:placeholder>
                <w:temporary/>
                <w:showingPlcHdr/>
                <w15:appearance w15:val="hidden"/>
              </w:sdtPr>
              <w:sdtContent>
                <w:r w:rsidR="00234FE7" w:rsidRPr="00E237E8">
                  <w:t>$3,000</w:t>
                </w:r>
              </w:sdtContent>
            </w:sdt>
          </w:p>
        </w:tc>
        <w:tc>
          <w:tcPr>
            <w:tcW w:w="0" w:type="auto"/>
            <w:shd w:val="clear" w:color="auto" w:fill="F2F2F2" w:themeFill="background1" w:themeFillShade="F2"/>
            <w:noWrap/>
            <w:vAlign w:val="center"/>
            <w:hideMark/>
          </w:tcPr>
          <w:p w14:paraId="1F2AB205" w14:textId="77777777" w:rsidR="00E552C8" w:rsidRPr="00E237E8" w:rsidRDefault="009E7EA5" w:rsidP="00974DD3">
            <w:pPr>
              <w:pStyle w:val="TableTextLarge"/>
            </w:pPr>
            <w:sdt>
              <w:sdtPr>
                <w:id w:val="-583915523"/>
                <w:placeholder>
                  <w:docPart w:val="248A9B076E8945029EB23F9A0DE40A06"/>
                </w:placeholder>
                <w:temporary/>
                <w:showingPlcHdr/>
                <w15:appearance w15:val="hidden"/>
              </w:sdtPr>
              <w:sdtContent>
                <w:r w:rsidR="00234FE7" w:rsidRPr="00E237E8">
                  <w:t>$7,450</w:t>
                </w:r>
              </w:sdtContent>
            </w:sdt>
          </w:p>
        </w:tc>
        <w:tc>
          <w:tcPr>
            <w:tcW w:w="0" w:type="auto"/>
            <w:shd w:val="clear" w:color="auto" w:fill="F2F2F2" w:themeFill="background1" w:themeFillShade="F2"/>
            <w:noWrap/>
            <w:vAlign w:val="center"/>
            <w:hideMark/>
          </w:tcPr>
          <w:p w14:paraId="43FC229D" w14:textId="77777777" w:rsidR="00E552C8" w:rsidRPr="00E237E8" w:rsidRDefault="009E7EA5" w:rsidP="00974DD3">
            <w:pPr>
              <w:pStyle w:val="TableTextLarge"/>
            </w:pPr>
            <w:sdt>
              <w:sdtPr>
                <w:id w:val="1778605606"/>
                <w:placeholder>
                  <w:docPart w:val="814034B488E5489D979B63FB304CA7AE"/>
                </w:placeholder>
                <w:temporary/>
                <w:showingPlcHdr/>
                <w15:appearance w15:val="hidden"/>
              </w:sdtPr>
              <w:sdtContent>
                <w:r w:rsidR="006A359E" w:rsidRPr="00E237E8">
                  <w:t>$9,600</w:t>
                </w:r>
              </w:sdtContent>
            </w:sdt>
          </w:p>
        </w:tc>
        <w:tc>
          <w:tcPr>
            <w:tcW w:w="0" w:type="auto"/>
            <w:shd w:val="clear" w:color="auto" w:fill="F2F2F2" w:themeFill="background1" w:themeFillShade="F2"/>
            <w:noWrap/>
            <w:vAlign w:val="center"/>
            <w:hideMark/>
          </w:tcPr>
          <w:p w14:paraId="3AC8AEBD" w14:textId="77777777" w:rsidR="00E552C8" w:rsidRPr="00E237E8" w:rsidRDefault="009E7EA5" w:rsidP="00974DD3">
            <w:pPr>
              <w:pStyle w:val="TableTextLarge"/>
            </w:pPr>
            <w:sdt>
              <w:sdtPr>
                <w:id w:val="-743721136"/>
                <w:placeholder>
                  <w:docPart w:val="64CA0BCD477746B1849A2A7AA52036A8"/>
                </w:placeholder>
                <w:temporary/>
                <w:showingPlcHdr/>
                <w15:appearance w15:val="hidden"/>
              </w:sdtPr>
              <w:sdtContent>
                <w:r w:rsidR="000B1B5F" w:rsidRPr="00E237E8">
                  <w:t>$3,994</w:t>
                </w:r>
              </w:sdtContent>
            </w:sdt>
          </w:p>
        </w:tc>
        <w:tc>
          <w:tcPr>
            <w:tcW w:w="0" w:type="auto"/>
            <w:shd w:val="clear" w:color="auto" w:fill="F2F2F2" w:themeFill="background1" w:themeFillShade="F2"/>
            <w:noWrap/>
            <w:vAlign w:val="center"/>
            <w:hideMark/>
          </w:tcPr>
          <w:p w14:paraId="3FE449FF" w14:textId="77777777" w:rsidR="00E552C8" w:rsidRPr="00E237E8" w:rsidRDefault="009E7EA5" w:rsidP="00974DD3">
            <w:pPr>
              <w:pStyle w:val="TableTextLarge"/>
            </w:pPr>
            <w:sdt>
              <w:sdtPr>
                <w:id w:val="-970820233"/>
                <w:placeholder>
                  <w:docPart w:val="064CBA73916A463391E1D63B2D90C4A8"/>
                </w:placeholder>
                <w:temporary/>
                <w:showingPlcHdr/>
                <w15:appearance w15:val="hidden"/>
              </w:sdtPr>
              <w:sdtContent>
                <w:r w:rsidR="00E15D61" w:rsidRPr="00E237E8">
                  <w:t>$8,466</w:t>
                </w:r>
              </w:sdtContent>
            </w:sdt>
          </w:p>
        </w:tc>
        <w:tc>
          <w:tcPr>
            <w:tcW w:w="0" w:type="auto"/>
            <w:gridSpan w:val="2"/>
            <w:shd w:val="clear" w:color="auto" w:fill="F2F2F2" w:themeFill="background1" w:themeFillShade="F2"/>
            <w:noWrap/>
            <w:vAlign w:val="center"/>
            <w:hideMark/>
          </w:tcPr>
          <w:p w14:paraId="33F7A476" w14:textId="77777777" w:rsidR="00E552C8" w:rsidRPr="00E237E8" w:rsidRDefault="009E7EA5" w:rsidP="00974DD3">
            <w:pPr>
              <w:pStyle w:val="TableTextLarge"/>
            </w:pPr>
            <w:sdt>
              <w:sdtPr>
                <w:id w:val="-1154376410"/>
                <w:placeholder>
                  <w:docPart w:val="63E283F40E534D798C299865BC97C285"/>
                </w:placeholder>
                <w:temporary/>
                <w:showingPlcHdr/>
                <w15:appearance w15:val="hidden"/>
              </w:sdtPr>
              <w:sdtContent>
                <w:r w:rsidR="00100314" w:rsidRPr="00E237E8">
                  <w:t>$10,090</w:t>
                </w:r>
              </w:sdtContent>
            </w:sdt>
          </w:p>
        </w:tc>
        <w:tc>
          <w:tcPr>
            <w:tcW w:w="0" w:type="auto"/>
            <w:shd w:val="clear" w:color="auto" w:fill="F2F2F2" w:themeFill="background1" w:themeFillShade="F2"/>
            <w:noWrap/>
            <w:vAlign w:val="center"/>
            <w:hideMark/>
          </w:tcPr>
          <w:p w14:paraId="3E6D2121" w14:textId="77777777" w:rsidR="00E552C8" w:rsidRPr="00E237E8" w:rsidRDefault="009E7EA5" w:rsidP="00974DD3">
            <w:pPr>
              <w:pStyle w:val="TableTextLarge"/>
            </w:pPr>
            <w:sdt>
              <w:sdtPr>
                <w:id w:val="-615437405"/>
                <w:placeholder>
                  <w:docPart w:val="1B3F8C75D0F04CFCB1FD42708D7F3D5D"/>
                </w:placeholder>
                <w:temporary/>
                <w:showingPlcHdr/>
                <w15:appearance w15:val="hidden"/>
              </w:sdtPr>
              <w:sdtContent>
                <w:r w:rsidR="004E67B3" w:rsidRPr="00E237E8">
                  <w:t>$13,850</w:t>
                </w:r>
              </w:sdtContent>
            </w:sdt>
          </w:p>
        </w:tc>
        <w:tc>
          <w:tcPr>
            <w:tcW w:w="0" w:type="auto"/>
            <w:shd w:val="clear" w:color="auto" w:fill="F2F2F2" w:themeFill="background1" w:themeFillShade="F2"/>
            <w:noWrap/>
            <w:vAlign w:val="center"/>
            <w:hideMark/>
          </w:tcPr>
          <w:p w14:paraId="7B9CB5CB" w14:textId="77777777" w:rsidR="00E552C8" w:rsidRPr="00E237E8" w:rsidRDefault="009E7EA5" w:rsidP="00974DD3">
            <w:pPr>
              <w:pStyle w:val="TableTextLarge"/>
            </w:pPr>
            <w:sdt>
              <w:sdtPr>
                <w:id w:val="821618349"/>
                <w:placeholder>
                  <w:docPart w:val="70D32ABD4E984BA2BBF2D0DE737E554B"/>
                </w:placeholder>
                <w:temporary/>
                <w:showingPlcHdr/>
                <w15:appearance w15:val="hidden"/>
              </w:sdtPr>
              <w:sdtContent>
                <w:r w:rsidR="00695777" w:rsidRPr="00E237E8">
                  <w:t>$15,195</w:t>
                </w:r>
              </w:sdtContent>
            </w:sdt>
          </w:p>
        </w:tc>
        <w:tc>
          <w:tcPr>
            <w:tcW w:w="0" w:type="auto"/>
            <w:shd w:val="clear" w:color="auto" w:fill="F2F2F2" w:themeFill="background1" w:themeFillShade="F2"/>
            <w:noWrap/>
            <w:vAlign w:val="center"/>
            <w:hideMark/>
          </w:tcPr>
          <w:p w14:paraId="45F71F89" w14:textId="77777777" w:rsidR="00E552C8" w:rsidRPr="00E237E8" w:rsidRDefault="009E7EA5" w:rsidP="00974DD3">
            <w:pPr>
              <w:pStyle w:val="TableTextLarge"/>
            </w:pPr>
            <w:sdt>
              <w:sdtPr>
                <w:id w:val="-2146339135"/>
                <w:placeholder>
                  <w:docPart w:val="E0DB0C90442D463D9F3263D664EF1C3F"/>
                </w:placeholder>
                <w:temporary/>
                <w:showingPlcHdr/>
                <w15:appearance w15:val="hidden"/>
              </w:sdtPr>
              <w:sdtContent>
                <w:r w:rsidR="00863B11" w:rsidRPr="00E237E8">
                  <w:t>$13,529</w:t>
                </w:r>
              </w:sdtContent>
            </w:sdt>
          </w:p>
        </w:tc>
        <w:tc>
          <w:tcPr>
            <w:tcW w:w="0" w:type="auto"/>
            <w:shd w:val="clear" w:color="auto" w:fill="F2F2F2" w:themeFill="background1" w:themeFillShade="F2"/>
            <w:noWrap/>
            <w:vAlign w:val="center"/>
            <w:hideMark/>
          </w:tcPr>
          <w:p w14:paraId="3481AF19" w14:textId="77777777" w:rsidR="00E552C8" w:rsidRPr="00E237E8" w:rsidRDefault="009E7EA5" w:rsidP="00974DD3">
            <w:pPr>
              <w:pStyle w:val="TableTextLarge"/>
            </w:pPr>
            <w:sdt>
              <w:sdtPr>
                <w:id w:val="41183186"/>
                <w:placeholder>
                  <w:docPart w:val="5D22B5ECDD504654B83D7CA592C9ABD6"/>
                </w:placeholder>
                <w:temporary/>
                <w:showingPlcHdr/>
                <w15:appearance w15:val="hidden"/>
              </w:sdtPr>
              <w:sdtContent>
                <w:r w:rsidR="007D36E9" w:rsidRPr="00E237E8">
                  <w:t>$11,600</w:t>
                </w:r>
              </w:sdtContent>
            </w:sdt>
          </w:p>
        </w:tc>
        <w:tc>
          <w:tcPr>
            <w:tcW w:w="0" w:type="auto"/>
            <w:shd w:val="clear" w:color="auto" w:fill="F2F2F2" w:themeFill="background1" w:themeFillShade="F2"/>
            <w:noWrap/>
            <w:vAlign w:val="center"/>
            <w:hideMark/>
          </w:tcPr>
          <w:p w14:paraId="6E27343C" w14:textId="77777777" w:rsidR="00E552C8" w:rsidRPr="00E237E8" w:rsidRDefault="009E7EA5" w:rsidP="00974DD3">
            <w:pPr>
              <w:pStyle w:val="TableTextLarge"/>
            </w:pPr>
            <w:sdt>
              <w:sdtPr>
                <w:id w:val="526684600"/>
                <w:placeholder>
                  <w:docPart w:val="EF90D1ADEDDF4D7281484FA314DFF437"/>
                </w:placeholder>
                <w:temporary/>
                <w:showingPlcHdr/>
                <w15:appearance w15:val="hidden"/>
              </w:sdtPr>
              <w:sdtContent>
                <w:r w:rsidR="004B5779" w:rsidRPr="00E237E8">
                  <w:t>$16,245</w:t>
                </w:r>
              </w:sdtContent>
            </w:sdt>
          </w:p>
        </w:tc>
        <w:tc>
          <w:tcPr>
            <w:tcW w:w="0" w:type="auto"/>
            <w:shd w:val="clear" w:color="auto" w:fill="F2F2F2" w:themeFill="background1" w:themeFillShade="F2"/>
            <w:noWrap/>
            <w:vAlign w:val="center"/>
            <w:hideMark/>
          </w:tcPr>
          <w:p w14:paraId="710BE00C" w14:textId="77777777" w:rsidR="00E552C8" w:rsidRPr="00E237E8" w:rsidRDefault="009E7EA5" w:rsidP="00974DD3">
            <w:pPr>
              <w:pStyle w:val="TableTextLarge"/>
            </w:pPr>
            <w:sdt>
              <w:sdtPr>
                <w:id w:val="-695459476"/>
                <w:placeholder>
                  <w:docPart w:val="2F49AF12BA6F41C0B1ED369EC90CEAFE"/>
                </w:placeholder>
                <w:temporary/>
                <w:showingPlcHdr/>
                <w15:appearance w15:val="hidden"/>
              </w:sdtPr>
              <w:sdtContent>
                <w:r w:rsidR="000B6224" w:rsidRPr="00E237E8">
                  <w:t>$15,369</w:t>
                </w:r>
              </w:sdtContent>
            </w:sdt>
          </w:p>
        </w:tc>
        <w:tc>
          <w:tcPr>
            <w:tcW w:w="0" w:type="auto"/>
            <w:shd w:val="clear" w:color="auto" w:fill="F2F2F2" w:themeFill="background1" w:themeFillShade="F2"/>
            <w:noWrap/>
            <w:vAlign w:val="center"/>
            <w:hideMark/>
          </w:tcPr>
          <w:p w14:paraId="6F9F2F1B" w14:textId="77777777" w:rsidR="00E552C8" w:rsidRPr="00E237E8" w:rsidRDefault="009E7EA5" w:rsidP="00974DD3">
            <w:pPr>
              <w:pStyle w:val="TableTextLarge"/>
            </w:pPr>
            <w:sdt>
              <w:sdtPr>
                <w:id w:val="-1175802093"/>
                <w:placeholder>
                  <w:docPart w:val="7BB3A5E2F40E477ABA6C73894511BC33"/>
                </w:placeholder>
                <w:temporary/>
                <w:showingPlcHdr/>
                <w15:appearance w15:val="hidden"/>
              </w:sdtPr>
              <w:sdtContent>
                <w:r w:rsidR="00EB35A3" w:rsidRPr="00E237E8">
                  <w:t>$128,389</w:t>
                </w:r>
              </w:sdtContent>
            </w:sdt>
          </w:p>
        </w:tc>
      </w:tr>
      <w:tr w:rsidR="00E237E8" w:rsidRPr="00E237E8" w14:paraId="5B08AE76" w14:textId="77777777" w:rsidTr="000811A0">
        <w:trPr>
          <w:trHeight w:val="244"/>
        </w:trPr>
        <w:tc>
          <w:tcPr>
            <w:tcW w:w="2207" w:type="dxa"/>
            <w:shd w:val="clear" w:color="auto" w:fill="F0CDA1" w:themeFill="accent1"/>
            <w:vAlign w:val="center"/>
            <w:hideMark/>
          </w:tcPr>
          <w:p w14:paraId="3281CA2A" w14:textId="77777777" w:rsidR="00E552C8" w:rsidRPr="00E237E8" w:rsidRDefault="009E7EA5" w:rsidP="00974DD3">
            <w:pPr>
              <w:pStyle w:val="TableTextLarge"/>
              <w:rPr>
                <w:rStyle w:val="Bold"/>
              </w:rPr>
            </w:pPr>
            <w:sdt>
              <w:sdtPr>
                <w:rPr>
                  <w:rStyle w:val="Bold"/>
                </w:rPr>
                <w:id w:val="826026019"/>
                <w:placeholder>
                  <w:docPart w:val="38353D5F8BB94DBD9B8113DBDA0351D1"/>
                </w:placeholder>
                <w:temporary/>
                <w:showingPlcHdr/>
                <w15:appearance w15:val="hidden"/>
              </w:sdtPr>
              <w:sdtContent>
                <w:r w:rsidR="004020D0" w:rsidRPr="00E237E8">
                  <w:rPr>
                    <w:rStyle w:val="Bold"/>
                  </w:rPr>
                  <w:t>EXPENSES</w:t>
                </w:r>
              </w:sdtContent>
            </w:sdt>
          </w:p>
        </w:tc>
        <w:tc>
          <w:tcPr>
            <w:tcW w:w="1005" w:type="dxa"/>
            <w:shd w:val="clear" w:color="auto" w:fill="F0CDA1" w:themeFill="accent1"/>
            <w:vAlign w:val="center"/>
            <w:hideMark/>
          </w:tcPr>
          <w:p w14:paraId="38358B12" w14:textId="77777777" w:rsidR="00E552C8" w:rsidRPr="00E237E8" w:rsidRDefault="009E7EA5" w:rsidP="00974DD3">
            <w:pPr>
              <w:pStyle w:val="TableTextLarge"/>
              <w:rPr>
                <w:rStyle w:val="Bold"/>
              </w:rPr>
            </w:pPr>
            <w:sdt>
              <w:sdtPr>
                <w:rPr>
                  <w:rStyle w:val="Bold"/>
                </w:rPr>
                <w:id w:val="-1294978260"/>
                <w:placeholder>
                  <w:docPart w:val="5D4C1BA50BEF4FD9A01DDC4BBC07E2C8"/>
                </w:placeholder>
                <w:temporary/>
                <w:showingPlcHdr/>
                <w15:appearance w15:val="hidden"/>
              </w:sdtPr>
              <w:sdtContent>
                <w:r w:rsidR="004020D0" w:rsidRPr="00E237E8">
                  <w:rPr>
                    <w:rStyle w:val="Bold"/>
                  </w:rPr>
                  <w:t>JAN</w:t>
                </w:r>
              </w:sdtContent>
            </w:sdt>
          </w:p>
        </w:tc>
        <w:tc>
          <w:tcPr>
            <w:tcW w:w="0" w:type="auto"/>
            <w:shd w:val="clear" w:color="auto" w:fill="F0CDA1" w:themeFill="accent1"/>
            <w:vAlign w:val="center"/>
            <w:hideMark/>
          </w:tcPr>
          <w:p w14:paraId="7924F4E5" w14:textId="77777777" w:rsidR="00E552C8" w:rsidRPr="00E237E8" w:rsidRDefault="009E7EA5" w:rsidP="00974DD3">
            <w:pPr>
              <w:pStyle w:val="TableTextLarge"/>
              <w:rPr>
                <w:rStyle w:val="Bold"/>
              </w:rPr>
            </w:pPr>
            <w:sdt>
              <w:sdtPr>
                <w:rPr>
                  <w:rStyle w:val="Bold"/>
                </w:rPr>
                <w:id w:val="-2104553523"/>
                <w:placeholder>
                  <w:docPart w:val="F50D3E8D90B248929CF48EFCC56CE899"/>
                </w:placeholder>
                <w:temporary/>
                <w:showingPlcHdr/>
                <w15:appearance w15:val="hidden"/>
              </w:sdtPr>
              <w:sdtContent>
                <w:r w:rsidR="004020D0" w:rsidRPr="00E237E8">
                  <w:rPr>
                    <w:rStyle w:val="Bold"/>
                  </w:rPr>
                  <w:t>FEB</w:t>
                </w:r>
              </w:sdtContent>
            </w:sdt>
          </w:p>
        </w:tc>
        <w:tc>
          <w:tcPr>
            <w:tcW w:w="0" w:type="auto"/>
            <w:shd w:val="clear" w:color="auto" w:fill="F0CDA1" w:themeFill="accent1"/>
            <w:vAlign w:val="center"/>
            <w:hideMark/>
          </w:tcPr>
          <w:p w14:paraId="19D400B6" w14:textId="77777777" w:rsidR="00E552C8" w:rsidRPr="00E237E8" w:rsidRDefault="009E7EA5" w:rsidP="00974DD3">
            <w:pPr>
              <w:pStyle w:val="TableTextLarge"/>
              <w:rPr>
                <w:rStyle w:val="Bold"/>
              </w:rPr>
            </w:pPr>
            <w:sdt>
              <w:sdtPr>
                <w:rPr>
                  <w:rStyle w:val="Bold"/>
                </w:rPr>
                <w:id w:val="1208615159"/>
                <w:placeholder>
                  <w:docPart w:val="3B71B5E3DC124C96A2288E3D830D1202"/>
                </w:placeholder>
                <w:temporary/>
                <w:showingPlcHdr/>
                <w15:appearance w15:val="hidden"/>
              </w:sdtPr>
              <w:sdtContent>
                <w:r w:rsidR="004020D0" w:rsidRPr="00E237E8">
                  <w:rPr>
                    <w:rStyle w:val="Bold"/>
                  </w:rPr>
                  <w:t>MAR</w:t>
                </w:r>
              </w:sdtContent>
            </w:sdt>
          </w:p>
        </w:tc>
        <w:tc>
          <w:tcPr>
            <w:tcW w:w="0" w:type="auto"/>
            <w:shd w:val="clear" w:color="auto" w:fill="F0CDA1" w:themeFill="accent1"/>
            <w:vAlign w:val="center"/>
            <w:hideMark/>
          </w:tcPr>
          <w:p w14:paraId="752C01FB" w14:textId="77777777" w:rsidR="00E552C8" w:rsidRPr="00E237E8" w:rsidRDefault="009E7EA5" w:rsidP="00974DD3">
            <w:pPr>
              <w:pStyle w:val="TableTextLarge"/>
              <w:rPr>
                <w:rStyle w:val="Bold"/>
              </w:rPr>
            </w:pPr>
            <w:sdt>
              <w:sdtPr>
                <w:rPr>
                  <w:rStyle w:val="Bold"/>
                </w:rPr>
                <w:id w:val="214016545"/>
                <w:placeholder>
                  <w:docPart w:val="0B8674CE3DF54F77AB587296545ACE1D"/>
                </w:placeholder>
                <w:temporary/>
                <w:showingPlcHdr/>
                <w15:appearance w15:val="hidden"/>
              </w:sdtPr>
              <w:sdtContent>
                <w:r w:rsidR="004020D0" w:rsidRPr="00E237E8">
                  <w:rPr>
                    <w:rStyle w:val="Bold"/>
                  </w:rPr>
                  <w:t>APR</w:t>
                </w:r>
              </w:sdtContent>
            </w:sdt>
          </w:p>
        </w:tc>
        <w:tc>
          <w:tcPr>
            <w:tcW w:w="0" w:type="auto"/>
            <w:shd w:val="clear" w:color="auto" w:fill="F0CDA1" w:themeFill="accent1"/>
            <w:vAlign w:val="center"/>
            <w:hideMark/>
          </w:tcPr>
          <w:p w14:paraId="3454FF68" w14:textId="77777777" w:rsidR="00E552C8" w:rsidRPr="00E237E8" w:rsidRDefault="009E7EA5" w:rsidP="00974DD3">
            <w:pPr>
              <w:pStyle w:val="TableTextLarge"/>
              <w:rPr>
                <w:rStyle w:val="Bold"/>
              </w:rPr>
            </w:pPr>
            <w:sdt>
              <w:sdtPr>
                <w:rPr>
                  <w:rStyle w:val="Bold"/>
                </w:rPr>
                <w:id w:val="1666050576"/>
                <w:placeholder>
                  <w:docPart w:val="F5760DCA83BF4E98826C6CDC690081CF"/>
                </w:placeholder>
                <w:temporary/>
                <w:showingPlcHdr/>
                <w15:appearance w15:val="hidden"/>
              </w:sdtPr>
              <w:sdtContent>
                <w:r w:rsidR="004020D0" w:rsidRPr="00E237E8">
                  <w:rPr>
                    <w:rStyle w:val="Bold"/>
                  </w:rPr>
                  <w:t>MAY</w:t>
                </w:r>
              </w:sdtContent>
            </w:sdt>
          </w:p>
        </w:tc>
        <w:tc>
          <w:tcPr>
            <w:tcW w:w="0" w:type="auto"/>
            <w:gridSpan w:val="2"/>
            <w:shd w:val="clear" w:color="auto" w:fill="F0CDA1" w:themeFill="accent1"/>
            <w:vAlign w:val="center"/>
            <w:hideMark/>
          </w:tcPr>
          <w:p w14:paraId="3BD7111F" w14:textId="77777777" w:rsidR="00E552C8" w:rsidRPr="00E237E8" w:rsidRDefault="009E7EA5" w:rsidP="00974DD3">
            <w:pPr>
              <w:pStyle w:val="TableTextLarge"/>
              <w:rPr>
                <w:rStyle w:val="Bold"/>
              </w:rPr>
            </w:pPr>
            <w:sdt>
              <w:sdtPr>
                <w:rPr>
                  <w:rStyle w:val="Bold"/>
                </w:rPr>
                <w:id w:val="1389995111"/>
                <w:placeholder>
                  <w:docPart w:val="34E8175E50A640D6A427358482F4C063"/>
                </w:placeholder>
                <w:temporary/>
                <w:showingPlcHdr/>
                <w15:appearance w15:val="hidden"/>
              </w:sdtPr>
              <w:sdtContent>
                <w:r w:rsidR="004020D0" w:rsidRPr="00E237E8">
                  <w:rPr>
                    <w:rStyle w:val="Bold"/>
                  </w:rPr>
                  <w:t>JUN</w:t>
                </w:r>
              </w:sdtContent>
            </w:sdt>
          </w:p>
        </w:tc>
        <w:tc>
          <w:tcPr>
            <w:tcW w:w="0" w:type="auto"/>
            <w:shd w:val="clear" w:color="auto" w:fill="F0CDA1" w:themeFill="accent1"/>
            <w:vAlign w:val="center"/>
            <w:hideMark/>
          </w:tcPr>
          <w:p w14:paraId="44B8B205" w14:textId="77777777" w:rsidR="00E552C8" w:rsidRPr="00E237E8" w:rsidRDefault="009E7EA5" w:rsidP="00974DD3">
            <w:pPr>
              <w:pStyle w:val="TableTextLarge"/>
              <w:rPr>
                <w:rStyle w:val="Bold"/>
              </w:rPr>
            </w:pPr>
            <w:sdt>
              <w:sdtPr>
                <w:rPr>
                  <w:rStyle w:val="Bold"/>
                </w:rPr>
                <w:id w:val="-340547906"/>
                <w:placeholder>
                  <w:docPart w:val="9AAD1399C4D24ADE9F9E9EC0A44787E0"/>
                </w:placeholder>
                <w:temporary/>
                <w:showingPlcHdr/>
                <w15:appearance w15:val="hidden"/>
              </w:sdtPr>
              <w:sdtContent>
                <w:r w:rsidR="004020D0" w:rsidRPr="00E237E8">
                  <w:rPr>
                    <w:rStyle w:val="Bold"/>
                  </w:rPr>
                  <w:t>JUL</w:t>
                </w:r>
              </w:sdtContent>
            </w:sdt>
          </w:p>
        </w:tc>
        <w:tc>
          <w:tcPr>
            <w:tcW w:w="0" w:type="auto"/>
            <w:shd w:val="clear" w:color="auto" w:fill="F0CDA1" w:themeFill="accent1"/>
            <w:vAlign w:val="center"/>
            <w:hideMark/>
          </w:tcPr>
          <w:p w14:paraId="7C9248E6" w14:textId="77777777" w:rsidR="00E552C8" w:rsidRPr="00E237E8" w:rsidRDefault="009E7EA5" w:rsidP="00974DD3">
            <w:pPr>
              <w:pStyle w:val="TableTextLarge"/>
              <w:rPr>
                <w:rStyle w:val="Bold"/>
              </w:rPr>
            </w:pPr>
            <w:sdt>
              <w:sdtPr>
                <w:rPr>
                  <w:rStyle w:val="Bold"/>
                </w:rPr>
                <w:id w:val="1673530152"/>
                <w:placeholder>
                  <w:docPart w:val="430434AB8E0540419E17A1135CD5AC23"/>
                </w:placeholder>
                <w:temporary/>
                <w:showingPlcHdr/>
                <w15:appearance w15:val="hidden"/>
              </w:sdtPr>
              <w:sdtContent>
                <w:r w:rsidR="004020D0" w:rsidRPr="00E237E8">
                  <w:rPr>
                    <w:rStyle w:val="Bold"/>
                  </w:rPr>
                  <w:t>AUG</w:t>
                </w:r>
              </w:sdtContent>
            </w:sdt>
          </w:p>
        </w:tc>
        <w:tc>
          <w:tcPr>
            <w:tcW w:w="0" w:type="auto"/>
            <w:shd w:val="clear" w:color="auto" w:fill="F0CDA1" w:themeFill="accent1"/>
            <w:vAlign w:val="center"/>
            <w:hideMark/>
          </w:tcPr>
          <w:p w14:paraId="13038CA7" w14:textId="77777777" w:rsidR="00E552C8" w:rsidRPr="00E237E8" w:rsidRDefault="009E7EA5" w:rsidP="00974DD3">
            <w:pPr>
              <w:pStyle w:val="TableTextLarge"/>
              <w:rPr>
                <w:rStyle w:val="Bold"/>
              </w:rPr>
            </w:pPr>
            <w:sdt>
              <w:sdtPr>
                <w:rPr>
                  <w:rStyle w:val="Bold"/>
                </w:rPr>
                <w:id w:val="-1160147691"/>
                <w:placeholder>
                  <w:docPart w:val="3D15C3069E804891AD48F56D8052BA2F"/>
                </w:placeholder>
                <w:temporary/>
                <w:showingPlcHdr/>
                <w15:appearance w15:val="hidden"/>
              </w:sdtPr>
              <w:sdtContent>
                <w:r w:rsidR="004020D0" w:rsidRPr="00E237E8">
                  <w:rPr>
                    <w:rStyle w:val="Bold"/>
                  </w:rPr>
                  <w:t>SEP</w:t>
                </w:r>
              </w:sdtContent>
            </w:sdt>
          </w:p>
        </w:tc>
        <w:tc>
          <w:tcPr>
            <w:tcW w:w="0" w:type="auto"/>
            <w:shd w:val="clear" w:color="auto" w:fill="F0CDA1" w:themeFill="accent1"/>
            <w:vAlign w:val="center"/>
            <w:hideMark/>
          </w:tcPr>
          <w:p w14:paraId="0A37A821" w14:textId="77777777" w:rsidR="00E552C8" w:rsidRPr="00E237E8" w:rsidRDefault="009E7EA5" w:rsidP="00974DD3">
            <w:pPr>
              <w:pStyle w:val="TableTextLarge"/>
              <w:rPr>
                <w:rStyle w:val="Bold"/>
              </w:rPr>
            </w:pPr>
            <w:sdt>
              <w:sdtPr>
                <w:rPr>
                  <w:rStyle w:val="Bold"/>
                </w:rPr>
                <w:id w:val="-1501500249"/>
                <w:placeholder>
                  <w:docPart w:val="0374D3C63EC140D1A8B5682A5D630BDD"/>
                </w:placeholder>
                <w:temporary/>
                <w:showingPlcHdr/>
                <w15:appearance w15:val="hidden"/>
              </w:sdtPr>
              <w:sdtContent>
                <w:r w:rsidR="004020D0" w:rsidRPr="00E237E8">
                  <w:rPr>
                    <w:rStyle w:val="Bold"/>
                  </w:rPr>
                  <w:t>OCT</w:t>
                </w:r>
              </w:sdtContent>
            </w:sdt>
          </w:p>
        </w:tc>
        <w:tc>
          <w:tcPr>
            <w:tcW w:w="0" w:type="auto"/>
            <w:shd w:val="clear" w:color="auto" w:fill="F0CDA1" w:themeFill="accent1"/>
            <w:vAlign w:val="center"/>
            <w:hideMark/>
          </w:tcPr>
          <w:p w14:paraId="1439BC14" w14:textId="77777777" w:rsidR="00E552C8" w:rsidRPr="00E237E8" w:rsidRDefault="009E7EA5" w:rsidP="00974DD3">
            <w:pPr>
              <w:pStyle w:val="TableTextLarge"/>
              <w:rPr>
                <w:rStyle w:val="Bold"/>
              </w:rPr>
            </w:pPr>
            <w:sdt>
              <w:sdtPr>
                <w:rPr>
                  <w:rStyle w:val="Bold"/>
                </w:rPr>
                <w:id w:val="-217521888"/>
                <w:placeholder>
                  <w:docPart w:val="28AEB4A4582E4977840F1521286D95AA"/>
                </w:placeholder>
                <w:temporary/>
                <w:showingPlcHdr/>
                <w15:appearance w15:val="hidden"/>
              </w:sdtPr>
              <w:sdtContent>
                <w:r w:rsidR="004020D0" w:rsidRPr="00E237E8">
                  <w:rPr>
                    <w:rStyle w:val="Bold"/>
                  </w:rPr>
                  <w:t>NOV</w:t>
                </w:r>
              </w:sdtContent>
            </w:sdt>
          </w:p>
        </w:tc>
        <w:tc>
          <w:tcPr>
            <w:tcW w:w="0" w:type="auto"/>
            <w:shd w:val="clear" w:color="auto" w:fill="F0CDA1" w:themeFill="accent1"/>
            <w:vAlign w:val="center"/>
            <w:hideMark/>
          </w:tcPr>
          <w:p w14:paraId="05F106B0" w14:textId="77777777" w:rsidR="00E552C8" w:rsidRPr="00E237E8" w:rsidRDefault="009E7EA5" w:rsidP="00974DD3">
            <w:pPr>
              <w:pStyle w:val="TableTextLarge"/>
              <w:rPr>
                <w:rStyle w:val="Bold"/>
              </w:rPr>
            </w:pPr>
            <w:sdt>
              <w:sdtPr>
                <w:rPr>
                  <w:rStyle w:val="Bold"/>
                </w:rPr>
                <w:id w:val="-2008741290"/>
                <w:placeholder>
                  <w:docPart w:val="382B8EE02BD84C7687B52D3BE2B7841A"/>
                </w:placeholder>
                <w:temporary/>
                <w:showingPlcHdr/>
                <w15:appearance w15:val="hidden"/>
              </w:sdtPr>
              <w:sdtContent>
                <w:r w:rsidR="004020D0" w:rsidRPr="00E237E8">
                  <w:rPr>
                    <w:rStyle w:val="Bold"/>
                  </w:rPr>
                  <w:t>DEC</w:t>
                </w:r>
              </w:sdtContent>
            </w:sdt>
          </w:p>
        </w:tc>
        <w:tc>
          <w:tcPr>
            <w:tcW w:w="0" w:type="auto"/>
            <w:shd w:val="clear" w:color="auto" w:fill="F0CDA1" w:themeFill="accent1"/>
            <w:vAlign w:val="center"/>
            <w:hideMark/>
          </w:tcPr>
          <w:p w14:paraId="0A9A42FE" w14:textId="77777777" w:rsidR="00E552C8" w:rsidRPr="00E237E8" w:rsidRDefault="009E7EA5" w:rsidP="00974DD3">
            <w:pPr>
              <w:pStyle w:val="TableTextLarge"/>
              <w:rPr>
                <w:rStyle w:val="Bold"/>
              </w:rPr>
            </w:pPr>
            <w:sdt>
              <w:sdtPr>
                <w:rPr>
                  <w:rStyle w:val="Bold"/>
                </w:rPr>
                <w:id w:val="-919098060"/>
                <w:placeholder>
                  <w:docPart w:val="1417955664FA4404AA9310F51465606C"/>
                </w:placeholder>
                <w:temporary/>
                <w:showingPlcHdr/>
                <w15:appearance w15:val="hidden"/>
              </w:sdtPr>
              <w:sdtContent>
                <w:r w:rsidR="004020D0" w:rsidRPr="00E237E8">
                  <w:rPr>
                    <w:rStyle w:val="Bold"/>
                  </w:rPr>
                  <w:t>YTD</w:t>
                </w:r>
              </w:sdtContent>
            </w:sdt>
          </w:p>
        </w:tc>
      </w:tr>
      <w:tr w:rsidR="00E237E8" w:rsidRPr="00E237E8" w14:paraId="6D3DABDE" w14:textId="77777777" w:rsidTr="000811A0">
        <w:trPr>
          <w:trHeight w:val="244"/>
        </w:trPr>
        <w:tc>
          <w:tcPr>
            <w:tcW w:w="2207" w:type="dxa"/>
            <w:shd w:val="clear" w:color="auto" w:fill="F2F2F2" w:themeFill="background1" w:themeFillShade="F2"/>
            <w:vAlign w:val="center"/>
            <w:hideMark/>
          </w:tcPr>
          <w:p w14:paraId="7719DACD" w14:textId="77777777" w:rsidR="00E552C8" w:rsidRPr="00E237E8" w:rsidRDefault="009E7EA5" w:rsidP="00974DD3">
            <w:pPr>
              <w:pStyle w:val="TableTextLarge"/>
            </w:pPr>
            <w:sdt>
              <w:sdtPr>
                <w:id w:val="-1881089580"/>
                <w:placeholder>
                  <w:docPart w:val="AC5719B473C14B2DA0E908047863FD2D"/>
                </w:placeholder>
                <w:temporary/>
                <w:showingPlcHdr/>
                <w15:appearance w15:val="hidden"/>
              </w:sdtPr>
              <w:sdtContent>
                <w:r w:rsidR="004020D0" w:rsidRPr="00E237E8">
                  <w:t>Salaries &amp; Wages</w:t>
                </w:r>
              </w:sdtContent>
            </w:sdt>
          </w:p>
        </w:tc>
        <w:tc>
          <w:tcPr>
            <w:tcW w:w="1005" w:type="dxa"/>
            <w:shd w:val="clear" w:color="auto" w:fill="F2F2F2" w:themeFill="background1" w:themeFillShade="F2"/>
            <w:noWrap/>
            <w:vAlign w:val="center"/>
            <w:hideMark/>
          </w:tcPr>
          <w:p w14:paraId="35EBE6EE" w14:textId="77777777" w:rsidR="00E552C8" w:rsidRPr="00E237E8" w:rsidRDefault="009E7EA5" w:rsidP="00974DD3">
            <w:pPr>
              <w:pStyle w:val="TableTextLarge"/>
            </w:pPr>
            <w:sdt>
              <w:sdtPr>
                <w:id w:val="45503184"/>
                <w:placeholder>
                  <w:docPart w:val="483F000E2EA942C8A81607AC3141CD7E"/>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14:paraId="36070710" w14:textId="77777777" w:rsidR="00E552C8" w:rsidRPr="00E237E8" w:rsidRDefault="009E7EA5" w:rsidP="00974DD3">
            <w:pPr>
              <w:pStyle w:val="TableTextLarge"/>
            </w:pPr>
            <w:sdt>
              <w:sdtPr>
                <w:id w:val="397179029"/>
                <w:placeholder>
                  <w:docPart w:val="343A7D2518E04F1A85734934F4C79417"/>
                </w:placeholder>
                <w:temporary/>
                <w:showingPlcHdr/>
                <w15:appearance w15:val="hidden"/>
              </w:sdtPr>
              <w:sdtContent>
                <w:r w:rsidR="00234FE7" w:rsidRPr="00E237E8">
                  <w:t>$2,500</w:t>
                </w:r>
              </w:sdtContent>
            </w:sdt>
          </w:p>
        </w:tc>
        <w:tc>
          <w:tcPr>
            <w:tcW w:w="0" w:type="auto"/>
            <w:shd w:val="clear" w:color="auto" w:fill="F2F2F2" w:themeFill="background1" w:themeFillShade="F2"/>
            <w:noWrap/>
            <w:vAlign w:val="center"/>
            <w:hideMark/>
          </w:tcPr>
          <w:p w14:paraId="46A6B90B" w14:textId="77777777" w:rsidR="00E552C8" w:rsidRPr="00E237E8" w:rsidRDefault="009E7EA5" w:rsidP="00974DD3">
            <w:pPr>
              <w:pStyle w:val="TableTextLarge"/>
            </w:pPr>
            <w:sdt>
              <w:sdtPr>
                <w:id w:val="1471482902"/>
                <w:placeholder>
                  <w:docPart w:val="7E6702D0FE9D49D9BA565310A6A02F6C"/>
                </w:placeholder>
                <w:temporary/>
                <w:showingPlcHdr/>
                <w15:appearance w15:val="hidden"/>
              </w:sdtPr>
              <w:sdtContent>
                <w:r w:rsidR="006A359E" w:rsidRPr="00E237E8">
                  <w:t>$3,500</w:t>
                </w:r>
              </w:sdtContent>
            </w:sdt>
          </w:p>
        </w:tc>
        <w:tc>
          <w:tcPr>
            <w:tcW w:w="0" w:type="auto"/>
            <w:shd w:val="clear" w:color="auto" w:fill="F2F2F2" w:themeFill="background1" w:themeFillShade="F2"/>
            <w:noWrap/>
            <w:vAlign w:val="center"/>
            <w:hideMark/>
          </w:tcPr>
          <w:p w14:paraId="0515B8BC" w14:textId="77777777" w:rsidR="00E552C8" w:rsidRPr="00E237E8" w:rsidRDefault="009E7EA5" w:rsidP="00974DD3">
            <w:pPr>
              <w:pStyle w:val="TableTextLarge"/>
            </w:pPr>
            <w:sdt>
              <w:sdtPr>
                <w:id w:val="69779190"/>
                <w:placeholder>
                  <w:docPart w:val="4C80BDCB9BFE402887BCF4470561A784"/>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2D5CC0B1" w14:textId="77777777" w:rsidR="00E552C8" w:rsidRPr="00E237E8" w:rsidRDefault="009E7EA5" w:rsidP="00974DD3">
            <w:pPr>
              <w:pStyle w:val="TableTextLarge"/>
            </w:pPr>
            <w:sdt>
              <w:sdtPr>
                <w:id w:val="1132590563"/>
                <w:placeholder>
                  <w:docPart w:val="9E2D55E7D49C4D40AB2531E01384E27F"/>
                </w:placeholder>
                <w:temporary/>
                <w:showingPlcHdr/>
                <w15:appearance w15:val="hidden"/>
              </w:sdtPr>
              <w:sdtContent>
                <w:r w:rsidR="00F379BC" w:rsidRPr="00E237E8">
                  <w:t>$5,000</w:t>
                </w:r>
              </w:sdtContent>
            </w:sdt>
          </w:p>
        </w:tc>
        <w:tc>
          <w:tcPr>
            <w:tcW w:w="0" w:type="auto"/>
            <w:gridSpan w:val="2"/>
            <w:shd w:val="clear" w:color="auto" w:fill="F2F2F2" w:themeFill="background1" w:themeFillShade="F2"/>
            <w:noWrap/>
            <w:vAlign w:val="center"/>
            <w:hideMark/>
          </w:tcPr>
          <w:p w14:paraId="5A590936" w14:textId="77777777" w:rsidR="00E552C8" w:rsidRPr="00E237E8" w:rsidRDefault="009E7EA5" w:rsidP="00974DD3">
            <w:pPr>
              <w:pStyle w:val="TableTextLarge"/>
            </w:pPr>
            <w:sdt>
              <w:sdtPr>
                <w:id w:val="-1532097647"/>
                <w:placeholder>
                  <w:docPart w:val="445B91737ED84D7ABE539E1C232EA85E"/>
                </w:placeholder>
                <w:temporary/>
                <w:showingPlcHdr/>
                <w15:appearance w15:val="hidden"/>
              </w:sdtPr>
              <w:sdtContent>
                <w:r w:rsidR="00F379BC" w:rsidRPr="00E237E8">
                  <w:t>$5,000</w:t>
                </w:r>
              </w:sdtContent>
            </w:sdt>
          </w:p>
        </w:tc>
        <w:tc>
          <w:tcPr>
            <w:tcW w:w="0" w:type="auto"/>
            <w:shd w:val="clear" w:color="auto" w:fill="F2F2F2" w:themeFill="background1" w:themeFillShade="F2"/>
            <w:noWrap/>
            <w:vAlign w:val="center"/>
            <w:hideMark/>
          </w:tcPr>
          <w:p w14:paraId="24C33E53" w14:textId="77777777" w:rsidR="00E552C8" w:rsidRPr="00E237E8" w:rsidRDefault="009E7EA5" w:rsidP="00974DD3">
            <w:pPr>
              <w:pStyle w:val="TableTextLarge"/>
            </w:pPr>
            <w:sdt>
              <w:sdtPr>
                <w:id w:val="-969122004"/>
                <w:placeholder>
                  <w:docPart w:val="85FCE62C3FAD46AFAB9C98F80032078B"/>
                </w:placeholder>
                <w:temporary/>
                <w:showingPlcHdr/>
                <w15:appearance w15:val="hidden"/>
              </w:sdtPr>
              <w:sdtContent>
                <w:r w:rsidR="004E67B3" w:rsidRPr="00E237E8">
                  <w:t>$8,000</w:t>
                </w:r>
              </w:sdtContent>
            </w:sdt>
          </w:p>
        </w:tc>
        <w:tc>
          <w:tcPr>
            <w:tcW w:w="0" w:type="auto"/>
            <w:shd w:val="clear" w:color="auto" w:fill="F2F2F2" w:themeFill="background1" w:themeFillShade="F2"/>
            <w:noWrap/>
            <w:vAlign w:val="center"/>
            <w:hideMark/>
          </w:tcPr>
          <w:p w14:paraId="713ACA98" w14:textId="77777777" w:rsidR="00E552C8" w:rsidRPr="00E237E8" w:rsidRDefault="009E7EA5" w:rsidP="00974DD3">
            <w:pPr>
              <w:pStyle w:val="TableTextLarge"/>
            </w:pPr>
            <w:sdt>
              <w:sdtPr>
                <w:id w:val="-92561807"/>
                <w:placeholder>
                  <w:docPart w:val="42D145F663D34788B6BB3DDE82018101"/>
                </w:placeholder>
                <w:temporary/>
                <w:showingPlcHdr/>
                <w15:appearance w15:val="hidden"/>
              </w:sdtPr>
              <w:sdtContent>
                <w:r w:rsidR="00695777" w:rsidRPr="00E237E8">
                  <w:t>$9,000</w:t>
                </w:r>
              </w:sdtContent>
            </w:sdt>
          </w:p>
        </w:tc>
        <w:tc>
          <w:tcPr>
            <w:tcW w:w="0" w:type="auto"/>
            <w:shd w:val="clear" w:color="auto" w:fill="F2F2F2" w:themeFill="background1" w:themeFillShade="F2"/>
            <w:noWrap/>
            <w:vAlign w:val="center"/>
            <w:hideMark/>
          </w:tcPr>
          <w:p w14:paraId="777B1E41" w14:textId="77777777" w:rsidR="00E552C8" w:rsidRPr="00E237E8" w:rsidRDefault="009E7EA5" w:rsidP="00974DD3">
            <w:pPr>
              <w:pStyle w:val="TableTextLarge"/>
            </w:pPr>
            <w:sdt>
              <w:sdtPr>
                <w:id w:val="650798732"/>
                <w:placeholder>
                  <w:docPart w:val="3032E3DD1A7D4B47BE5C4B6008EC615A"/>
                </w:placeholder>
                <w:temporary/>
                <w:showingPlcHdr/>
                <w15:appearance w15:val="hidden"/>
              </w:sdtPr>
              <w:sdtContent>
                <w:r w:rsidR="00863B11" w:rsidRPr="00E237E8">
                  <w:t>$9,000</w:t>
                </w:r>
              </w:sdtContent>
            </w:sdt>
          </w:p>
        </w:tc>
        <w:tc>
          <w:tcPr>
            <w:tcW w:w="0" w:type="auto"/>
            <w:shd w:val="clear" w:color="auto" w:fill="F2F2F2" w:themeFill="background1" w:themeFillShade="F2"/>
            <w:noWrap/>
            <w:vAlign w:val="center"/>
            <w:hideMark/>
          </w:tcPr>
          <w:p w14:paraId="49449953" w14:textId="77777777" w:rsidR="00E552C8" w:rsidRPr="00E237E8" w:rsidRDefault="009E7EA5" w:rsidP="00974DD3">
            <w:pPr>
              <w:pStyle w:val="TableTextLarge"/>
            </w:pPr>
            <w:sdt>
              <w:sdtPr>
                <w:id w:val="240294221"/>
                <w:placeholder>
                  <w:docPart w:val="EB9C1CA8D7A140B6A16BB6AFEB2DB8DE"/>
                </w:placeholder>
                <w:temporary/>
                <w:showingPlcHdr/>
                <w15:appearance w15:val="hidden"/>
              </w:sdtPr>
              <w:sdtContent>
                <w:r w:rsidR="007D36E9" w:rsidRPr="00E237E8">
                  <w:t>$9,000</w:t>
                </w:r>
              </w:sdtContent>
            </w:sdt>
          </w:p>
        </w:tc>
        <w:tc>
          <w:tcPr>
            <w:tcW w:w="0" w:type="auto"/>
            <w:shd w:val="clear" w:color="auto" w:fill="F2F2F2" w:themeFill="background1" w:themeFillShade="F2"/>
            <w:noWrap/>
            <w:vAlign w:val="center"/>
            <w:hideMark/>
          </w:tcPr>
          <w:p w14:paraId="67BAECC7" w14:textId="77777777" w:rsidR="00E552C8" w:rsidRPr="00E237E8" w:rsidRDefault="009E7EA5" w:rsidP="00974DD3">
            <w:pPr>
              <w:pStyle w:val="TableTextLarge"/>
            </w:pPr>
            <w:sdt>
              <w:sdtPr>
                <w:id w:val="234668175"/>
                <w:placeholder>
                  <w:docPart w:val="2547FF5711524208831EAB0205C66BA9"/>
                </w:placeholder>
                <w:temporary/>
                <w:showingPlcHdr/>
                <w15:appearance w15:val="hidden"/>
              </w:sdtPr>
              <w:sdtContent>
                <w:r w:rsidR="004B5779" w:rsidRPr="00E237E8">
                  <w:t>$9,000</w:t>
                </w:r>
              </w:sdtContent>
            </w:sdt>
          </w:p>
        </w:tc>
        <w:tc>
          <w:tcPr>
            <w:tcW w:w="0" w:type="auto"/>
            <w:shd w:val="clear" w:color="auto" w:fill="F2F2F2" w:themeFill="background1" w:themeFillShade="F2"/>
            <w:noWrap/>
            <w:vAlign w:val="center"/>
            <w:hideMark/>
          </w:tcPr>
          <w:p w14:paraId="091A7027" w14:textId="77777777" w:rsidR="00E552C8" w:rsidRPr="00E237E8" w:rsidRDefault="009E7EA5" w:rsidP="00974DD3">
            <w:pPr>
              <w:pStyle w:val="TableTextLarge"/>
            </w:pPr>
            <w:sdt>
              <w:sdtPr>
                <w:id w:val="1022598068"/>
                <w:placeholder>
                  <w:docPart w:val="7392BDF645CC43C49EF776D2E1132F9B"/>
                </w:placeholder>
                <w:temporary/>
                <w:showingPlcHdr/>
                <w15:appearance w15:val="hidden"/>
              </w:sdtPr>
              <w:sdtContent>
                <w:r w:rsidR="000B6224" w:rsidRPr="00E237E8">
                  <w:t>$9,000</w:t>
                </w:r>
              </w:sdtContent>
            </w:sdt>
          </w:p>
        </w:tc>
        <w:tc>
          <w:tcPr>
            <w:tcW w:w="0" w:type="auto"/>
            <w:shd w:val="clear" w:color="auto" w:fill="F2F2F2" w:themeFill="background1" w:themeFillShade="F2"/>
            <w:noWrap/>
            <w:vAlign w:val="center"/>
            <w:hideMark/>
          </w:tcPr>
          <w:p w14:paraId="564D442F" w14:textId="77777777" w:rsidR="00E552C8" w:rsidRPr="00E237E8" w:rsidRDefault="009E7EA5" w:rsidP="00974DD3">
            <w:pPr>
              <w:pStyle w:val="TableTextLarge"/>
            </w:pPr>
            <w:sdt>
              <w:sdtPr>
                <w:id w:val="193042440"/>
                <w:placeholder>
                  <w:docPart w:val="950A5499D00243E58458A30A0C2CED07"/>
                </w:placeholder>
                <w:temporary/>
                <w:showingPlcHdr/>
                <w15:appearance w15:val="hidden"/>
              </w:sdtPr>
              <w:sdtContent>
                <w:r w:rsidR="00EB35A3" w:rsidRPr="00E237E8">
                  <w:t>$76,500</w:t>
                </w:r>
              </w:sdtContent>
            </w:sdt>
          </w:p>
        </w:tc>
      </w:tr>
      <w:tr w:rsidR="00E237E8" w:rsidRPr="00E237E8" w14:paraId="76897A50" w14:textId="77777777" w:rsidTr="000811A0">
        <w:trPr>
          <w:trHeight w:val="244"/>
        </w:trPr>
        <w:tc>
          <w:tcPr>
            <w:tcW w:w="2207" w:type="dxa"/>
            <w:shd w:val="clear" w:color="auto" w:fill="auto"/>
            <w:vAlign w:val="center"/>
            <w:hideMark/>
          </w:tcPr>
          <w:p w14:paraId="71F759F5" w14:textId="77777777" w:rsidR="00E552C8" w:rsidRPr="00E237E8" w:rsidRDefault="009E7EA5" w:rsidP="00974DD3">
            <w:pPr>
              <w:pStyle w:val="TableTextLarge"/>
            </w:pPr>
            <w:sdt>
              <w:sdtPr>
                <w:id w:val="-1457332302"/>
                <w:placeholder>
                  <w:docPart w:val="D5A9BAB7789D4E9A9CFD1590B0095844"/>
                </w:placeholder>
                <w:temporary/>
                <w:showingPlcHdr/>
                <w15:appearance w15:val="hidden"/>
              </w:sdtPr>
              <w:sdtContent>
                <w:r w:rsidR="004020D0" w:rsidRPr="00E237E8">
                  <w:t>Marketing/Advertising</w:t>
                </w:r>
              </w:sdtContent>
            </w:sdt>
          </w:p>
        </w:tc>
        <w:tc>
          <w:tcPr>
            <w:tcW w:w="1005" w:type="dxa"/>
            <w:shd w:val="clear" w:color="auto" w:fill="auto"/>
            <w:noWrap/>
            <w:vAlign w:val="center"/>
            <w:hideMark/>
          </w:tcPr>
          <w:p w14:paraId="39430504" w14:textId="77777777" w:rsidR="00E552C8" w:rsidRPr="00E237E8" w:rsidRDefault="009E7EA5" w:rsidP="00974DD3">
            <w:pPr>
              <w:pStyle w:val="TableTextLarge"/>
            </w:pPr>
            <w:sdt>
              <w:sdtPr>
                <w:id w:val="-1311789770"/>
                <w:placeholder>
                  <w:docPart w:val="D2D61AA8AA6C4C7599F3C72AE33D1400"/>
                </w:placeholder>
                <w:temporary/>
                <w:showingPlcHdr/>
                <w15:appearance w15:val="hidden"/>
              </w:sdtPr>
              <w:sdtContent>
                <w:r w:rsidR="00234FE7" w:rsidRPr="00E237E8">
                  <w:t>$400</w:t>
                </w:r>
              </w:sdtContent>
            </w:sdt>
          </w:p>
        </w:tc>
        <w:tc>
          <w:tcPr>
            <w:tcW w:w="0" w:type="auto"/>
            <w:shd w:val="clear" w:color="auto" w:fill="auto"/>
            <w:noWrap/>
            <w:vAlign w:val="center"/>
            <w:hideMark/>
          </w:tcPr>
          <w:p w14:paraId="5B242B6A" w14:textId="77777777" w:rsidR="00E552C8" w:rsidRPr="00E237E8" w:rsidRDefault="009E7EA5" w:rsidP="00974DD3">
            <w:pPr>
              <w:pStyle w:val="TableTextLarge"/>
            </w:pPr>
            <w:sdt>
              <w:sdtPr>
                <w:id w:val="537407463"/>
                <w:placeholder>
                  <w:docPart w:val="9ACD94F1C5B54DFEB52AEEDD4D37D54A"/>
                </w:placeholder>
                <w:temporary/>
                <w:showingPlcHdr/>
                <w15:appearance w15:val="hidden"/>
              </w:sdtPr>
              <w:sdtContent>
                <w:r w:rsidR="00234FE7" w:rsidRPr="00E237E8">
                  <w:t>$450</w:t>
                </w:r>
              </w:sdtContent>
            </w:sdt>
          </w:p>
        </w:tc>
        <w:tc>
          <w:tcPr>
            <w:tcW w:w="0" w:type="auto"/>
            <w:shd w:val="clear" w:color="auto" w:fill="auto"/>
            <w:noWrap/>
            <w:vAlign w:val="center"/>
            <w:hideMark/>
          </w:tcPr>
          <w:p w14:paraId="15A26DDB" w14:textId="77777777" w:rsidR="00E552C8" w:rsidRPr="00E237E8" w:rsidRDefault="009E7EA5" w:rsidP="00974DD3">
            <w:pPr>
              <w:pStyle w:val="TableTextLarge"/>
            </w:pPr>
            <w:sdt>
              <w:sdtPr>
                <w:id w:val="709699457"/>
                <w:placeholder>
                  <w:docPart w:val="D1403BCBE66545DB99BB071BBABB7EDB"/>
                </w:placeholder>
                <w:temporary/>
                <w:showingPlcHdr/>
                <w15:appearance w15:val="hidden"/>
              </w:sdtPr>
              <w:sdtContent>
                <w:r w:rsidR="006A359E" w:rsidRPr="00E237E8">
                  <w:t>$450</w:t>
                </w:r>
              </w:sdtContent>
            </w:sdt>
          </w:p>
        </w:tc>
        <w:tc>
          <w:tcPr>
            <w:tcW w:w="0" w:type="auto"/>
            <w:shd w:val="clear" w:color="auto" w:fill="auto"/>
            <w:noWrap/>
            <w:vAlign w:val="center"/>
            <w:hideMark/>
          </w:tcPr>
          <w:p w14:paraId="135D3710" w14:textId="77777777" w:rsidR="00E552C8" w:rsidRPr="00E237E8" w:rsidRDefault="009E7EA5" w:rsidP="00974DD3">
            <w:pPr>
              <w:pStyle w:val="TableTextLarge"/>
            </w:pPr>
            <w:sdt>
              <w:sdtPr>
                <w:id w:val="-1811082135"/>
                <w:placeholder>
                  <w:docPart w:val="C01E004B819B487D99BB657F87150253"/>
                </w:placeholder>
                <w:temporary/>
                <w:showingPlcHdr/>
                <w15:appearance w15:val="hidden"/>
              </w:sdtPr>
              <w:sdtContent>
                <w:r w:rsidR="000B1B5F" w:rsidRPr="00E237E8">
                  <w:t>$450</w:t>
                </w:r>
              </w:sdtContent>
            </w:sdt>
          </w:p>
        </w:tc>
        <w:tc>
          <w:tcPr>
            <w:tcW w:w="0" w:type="auto"/>
            <w:shd w:val="clear" w:color="auto" w:fill="auto"/>
            <w:noWrap/>
            <w:vAlign w:val="center"/>
            <w:hideMark/>
          </w:tcPr>
          <w:p w14:paraId="7A1625BE" w14:textId="77777777" w:rsidR="00E552C8" w:rsidRPr="00E237E8" w:rsidRDefault="009E7EA5" w:rsidP="00974DD3">
            <w:pPr>
              <w:pStyle w:val="TableTextLarge"/>
            </w:pPr>
            <w:sdt>
              <w:sdtPr>
                <w:id w:val="90357239"/>
                <w:placeholder>
                  <w:docPart w:val="E7CD36D752114E69BE70B6204D79AAC4"/>
                </w:placeholder>
                <w:temporary/>
                <w:showingPlcHdr/>
                <w15:appearance w15:val="hidden"/>
              </w:sdtPr>
              <w:sdtContent>
                <w:r w:rsidR="00E15D61" w:rsidRPr="00E237E8">
                  <w:t>$900</w:t>
                </w:r>
              </w:sdtContent>
            </w:sdt>
          </w:p>
        </w:tc>
        <w:tc>
          <w:tcPr>
            <w:tcW w:w="0" w:type="auto"/>
            <w:gridSpan w:val="2"/>
            <w:shd w:val="clear" w:color="auto" w:fill="auto"/>
            <w:noWrap/>
            <w:vAlign w:val="center"/>
            <w:hideMark/>
          </w:tcPr>
          <w:p w14:paraId="3EB2EE6C" w14:textId="77777777" w:rsidR="00E552C8" w:rsidRPr="00E237E8" w:rsidRDefault="009E7EA5" w:rsidP="00974DD3">
            <w:pPr>
              <w:pStyle w:val="TableTextLarge"/>
            </w:pPr>
            <w:sdt>
              <w:sdtPr>
                <w:id w:val="1289542312"/>
                <w:placeholder>
                  <w:docPart w:val="ADB6F089E2C14263975A6E99067CF330"/>
                </w:placeholder>
                <w:temporary/>
                <w:showingPlcHdr/>
                <w15:appearance w15:val="hidden"/>
              </w:sdtPr>
              <w:sdtContent>
                <w:r w:rsidR="00100314" w:rsidRPr="00E237E8">
                  <w:t>$900</w:t>
                </w:r>
              </w:sdtContent>
            </w:sdt>
          </w:p>
        </w:tc>
        <w:tc>
          <w:tcPr>
            <w:tcW w:w="0" w:type="auto"/>
            <w:shd w:val="clear" w:color="auto" w:fill="auto"/>
            <w:noWrap/>
            <w:vAlign w:val="center"/>
            <w:hideMark/>
          </w:tcPr>
          <w:p w14:paraId="71717D92" w14:textId="77777777" w:rsidR="00E552C8" w:rsidRPr="00E237E8" w:rsidRDefault="009E7EA5" w:rsidP="00974DD3">
            <w:pPr>
              <w:pStyle w:val="TableTextLarge"/>
            </w:pPr>
            <w:sdt>
              <w:sdtPr>
                <w:id w:val="130990222"/>
                <w:placeholder>
                  <w:docPart w:val="765BBEB787EC4C96B57BE5A78BF2D111"/>
                </w:placeholder>
                <w:temporary/>
                <w:showingPlcHdr/>
                <w15:appearance w15:val="hidden"/>
              </w:sdtPr>
              <w:sdtContent>
                <w:r w:rsidR="004E67B3" w:rsidRPr="00E237E8">
                  <w:t>$900</w:t>
                </w:r>
              </w:sdtContent>
            </w:sdt>
          </w:p>
        </w:tc>
        <w:tc>
          <w:tcPr>
            <w:tcW w:w="0" w:type="auto"/>
            <w:shd w:val="clear" w:color="auto" w:fill="auto"/>
            <w:noWrap/>
            <w:vAlign w:val="center"/>
            <w:hideMark/>
          </w:tcPr>
          <w:p w14:paraId="29EB502A" w14:textId="77777777" w:rsidR="00E552C8" w:rsidRPr="00E237E8" w:rsidRDefault="009E7EA5" w:rsidP="00974DD3">
            <w:pPr>
              <w:pStyle w:val="TableTextLarge"/>
            </w:pPr>
            <w:sdt>
              <w:sdtPr>
                <w:id w:val="-1423869118"/>
                <w:placeholder>
                  <w:docPart w:val="D113D0D272794ACC844125FA27C6DC99"/>
                </w:placeholder>
                <w:temporary/>
                <w:showingPlcHdr/>
                <w15:appearance w15:val="hidden"/>
              </w:sdtPr>
              <w:sdtContent>
                <w:r w:rsidR="0065229E" w:rsidRPr="00E237E8">
                  <w:t>$900</w:t>
                </w:r>
              </w:sdtContent>
            </w:sdt>
          </w:p>
        </w:tc>
        <w:tc>
          <w:tcPr>
            <w:tcW w:w="0" w:type="auto"/>
            <w:shd w:val="clear" w:color="auto" w:fill="auto"/>
            <w:noWrap/>
            <w:vAlign w:val="center"/>
            <w:hideMark/>
          </w:tcPr>
          <w:p w14:paraId="436F1421" w14:textId="77777777" w:rsidR="00E552C8" w:rsidRPr="00E237E8" w:rsidRDefault="009E7EA5" w:rsidP="00974DD3">
            <w:pPr>
              <w:pStyle w:val="TableTextLarge"/>
            </w:pPr>
            <w:sdt>
              <w:sdtPr>
                <w:id w:val="389940514"/>
                <w:placeholder>
                  <w:docPart w:val="E3925F1853B946EE83CB86B1140DC338"/>
                </w:placeholder>
                <w:temporary/>
                <w:showingPlcHdr/>
                <w15:appearance w15:val="hidden"/>
              </w:sdtPr>
              <w:sdtContent>
                <w:r w:rsidR="00863B11" w:rsidRPr="00E237E8">
                  <w:t>$900</w:t>
                </w:r>
              </w:sdtContent>
            </w:sdt>
          </w:p>
        </w:tc>
        <w:tc>
          <w:tcPr>
            <w:tcW w:w="0" w:type="auto"/>
            <w:shd w:val="clear" w:color="auto" w:fill="auto"/>
            <w:noWrap/>
            <w:vAlign w:val="center"/>
            <w:hideMark/>
          </w:tcPr>
          <w:p w14:paraId="17640AA9" w14:textId="77777777" w:rsidR="00E552C8" w:rsidRPr="00E237E8" w:rsidRDefault="009E7EA5" w:rsidP="00974DD3">
            <w:pPr>
              <w:pStyle w:val="TableTextLarge"/>
            </w:pPr>
            <w:sdt>
              <w:sdtPr>
                <w:id w:val="39871103"/>
                <w:placeholder>
                  <w:docPart w:val="721751D2122D470BB954FA563BC707A2"/>
                </w:placeholder>
                <w:temporary/>
                <w:showingPlcHdr/>
                <w15:appearance w15:val="hidden"/>
              </w:sdtPr>
              <w:sdtContent>
                <w:r w:rsidR="007D36E9" w:rsidRPr="00E237E8">
                  <w:t>$900</w:t>
                </w:r>
              </w:sdtContent>
            </w:sdt>
          </w:p>
        </w:tc>
        <w:tc>
          <w:tcPr>
            <w:tcW w:w="0" w:type="auto"/>
            <w:shd w:val="clear" w:color="auto" w:fill="auto"/>
            <w:noWrap/>
            <w:vAlign w:val="center"/>
            <w:hideMark/>
          </w:tcPr>
          <w:p w14:paraId="73F9B29C" w14:textId="77777777" w:rsidR="00E552C8" w:rsidRPr="00E237E8" w:rsidRDefault="009E7EA5" w:rsidP="00974DD3">
            <w:pPr>
              <w:pStyle w:val="TableTextLarge"/>
            </w:pPr>
            <w:sdt>
              <w:sdtPr>
                <w:id w:val="-1267377258"/>
                <w:placeholder>
                  <w:docPart w:val="A8F5330FAC8F422EB6039FC7AFCDC491"/>
                </w:placeholder>
                <w:temporary/>
                <w:showingPlcHdr/>
                <w15:appearance w15:val="hidden"/>
              </w:sdtPr>
              <w:sdtContent>
                <w:r w:rsidR="004B5779" w:rsidRPr="00E237E8">
                  <w:t>$1,200</w:t>
                </w:r>
              </w:sdtContent>
            </w:sdt>
          </w:p>
        </w:tc>
        <w:tc>
          <w:tcPr>
            <w:tcW w:w="0" w:type="auto"/>
            <w:shd w:val="clear" w:color="auto" w:fill="auto"/>
            <w:noWrap/>
            <w:vAlign w:val="center"/>
            <w:hideMark/>
          </w:tcPr>
          <w:p w14:paraId="4D45F3DF" w14:textId="77777777" w:rsidR="00E552C8" w:rsidRPr="00E237E8" w:rsidRDefault="009E7EA5" w:rsidP="00974DD3">
            <w:pPr>
              <w:pStyle w:val="TableTextLarge"/>
            </w:pPr>
            <w:sdt>
              <w:sdtPr>
                <w:id w:val="689651602"/>
                <w:placeholder>
                  <w:docPart w:val="F109C1DBDA474EA59EC26321179C942E"/>
                </w:placeholder>
                <w:temporary/>
                <w:showingPlcHdr/>
                <w15:appearance w15:val="hidden"/>
              </w:sdtPr>
              <w:sdtContent>
                <w:r w:rsidR="000B6224" w:rsidRPr="00E237E8">
                  <w:t>$1,200</w:t>
                </w:r>
              </w:sdtContent>
            </w:sdt>
          </w:p>
        </w:tc>
        <w:tc>
          <w:tcPr>
            <w:tcW w:w="0" w:type="auto"/>
            <w:shd w:val="clear" w:color="auto" w:fill="auto"/>
            <w:noWrap/>
            <w:vAlign w:val="center"/>
            <w:hideMark/>
          </w:tcPr>
          <w:p w14:paraId="0FA98CC1" w14:textId="77777777" w:rsidR="00E552C8" w:rsidRPr="00E237E8" w:rsidRDefault="009E7EA5" w:rsidP="00974DD3">
            <w:pPr>
              <w:pStyle w:val="TableTextLarge"/>
            </w:pPr>
            <w:sdt>
              <w:sdtPr>
                <w:id w:val="225955380"/>
                <w:placeholder>
                  <w:docPart w:val="4E0D721A94B24D78911F387383C3D192"/>
                </w:placeholder>
                <w:temporary/>
                <w:showingPlcHdr/>
                <w15:appearance w15:val="hidden"/>
              </w:sdtPr>
              <w:sdtContent>
                <w:r w:rsidR="00EB35A3" w:rsidRPr="00E237E8">
                  <w:t>$9,550</w:t>
                </w:r>
              </w:sdtContent>
            </w:sdt>
          </w:p>
        </w:tc>
      </w:tr>
      <w:tr w:rsidR="00E237E8" w:rsidRPr="00E237E8" w14:paraId="1D6BE74C" w14:textId="77777777" w:rsidTr="000811A0">
        <w:trPr>
          <w:trHeight w:val="244"/>
        </w:trPr>
        <w:tc>
          <w:tcPr>
            <w:tcW w:w="2207" w:type="dxa"/>
            <w:shd w:val="clear" w:color="auto" w:fill="F2F2F2" w:themeFill="background1" w:themeFillShade="F2"/>
            <w:vAlign w:val="center"/>
            <w:hideMark/>
          </w:tcPr>
          <w:p w14:paraId="132643BB" w14:textId="77777777" w:rsidR="00E552C8" w:rsidRPr="00E237E8" w:rsidRDefault="009E7EA5" w:rsidP="00974DD3">
            <w:pPr>
              <w:pStyle w:val="TableTextLarge"/>
            </w:pPr>
            <w:sdt>
              <w:sdtPr>
                <w:id w:val="1183480060"/>
                <w:placeholder>
                  <w:docPart w:val="2D871BFE309448D587638D57EBE089FE"/>
                </w:placeholder>
                <w:temporary/>
                <w:showingPlcHdr/>
                <w15:appearance w15:val="hidden"/>
              </w:sdtPr>
              <w:sdtContent>
                <w:r w:rsidR="004020D0" w:rsidRPr="00E237E8">
                  <w:t>Sales Commissions</w:t>
                </w:r>
              </w:sdtContent>
            </w:sdt>
          </w:p>
        </w:tc>
        <w:tc>
          <w:tcPr>
            <w:tcW w:w="1005" w:type="dxa"/>
            <w:shd w:val="clear" w:color="auto" w:fill="F2F2F2" w:themeFill="background1" w:themeFillShade="F2"/>
            <w:noWrap/>
            <w:vAlign w:val="center"/>
            <w:hideMark/>
          </w:tcPr>
          <w:p w14:paraId="3E01095E" w14:textId="77777777" w:rsidR="00E552C8" w:rsidRPr="00E237E8" w:rsidRDefault="009E7EA5" w:rsidP="00974DD3">
            <w:pPr>
              <w:pStyle w:val="TableTextLarge"/>
            </w:pPr>
            <w:sdt>
              <w:sdtPr>
                <w:id w:val="-1494103467"/>
                <w:placeholder>
                  <w:docPart w:val="0E118D3B1BA1468CA1AE01284A7C028F"/>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14:paraId="48D129F9" w14:textId="77777777" w:rsidR="00E552C8" w:rsidRPr="00E237E8" w:rsidRDefault="009E7EA5" w:rsidP="00974DD3">
            <w:pPr>
              <w:pStyle w:val="TableTextLarge"/>
            </w:pPr>
            <w:sdt>
              <w:sdtPr>
                <w:id w:val="279541572"/>
                <w:placeholder>
                  <w:docPart w:val="289543ECD9794EF58422C0EC1235DBB6"/>
                </w:placeholder>
                <w:temporary/>
                <w:showingPlcHdr/>
                <w15:appearance w15:val="hidden"/>
              </w:sdtPr>
              <w:sdtContent>
                <w:r w:rsidR="00234FE7" w:rsidRPr="00E237E8">
                  <w:t>$650</w:t>
                </w:r>
              </w:sdtContent>
            </w:sdt>
          </w:p>
        </w:tc>
        <w:tc>
          <w:tcPr>
            <w:tcW w:w="0" w:type="auto"/>
            <w:shd w:val="clear" w:color="auto" w:fill="F2F2F2" w:themeFill="background1" w:themeFillShade="F2"/>
            <w:noWrap/>
            <w:vAlign w:val="center"/>
            <w:hideMark/>
          </w:tcPr>
          <w:p w14:paraId="1B441298" w14:textId="77777777" w:rsidR="00E552C8" w:rsidRPr="00E237E8" w:rsidRDefault="009E7EA5" w:rsidP="00974DD3">
            <w:pPr>
              <w:pStyle w:val="TableTextLarge"/>
            </w:pPr>
            <w:sdt>
              <w:sdtPr>
                <w:id w:val="1424695401"/>
                <w:placeholder>
                  <w:docPart w:val="5D0BF3609FED43269CB061BAB411C618"/>
                </w:placeholder>
                <w:temporary/>
                <w:showingPlcHdr/>
                <w15:appearance w15:val="hidden"/>
              </w:sdtPr>
              <w:sdtContent>
                <w:r w:rsidR="006A359E" w:rsidRPr="00E237E8">
                  <w:t>$800</w:t>
                </w:r>
              </w:sdtContent>
            </w:sdt>
          </w:p>
        </w:tc>
        <w:tc>
          <w:tcPr>
            <w:tcW w:w="0" w:type="auto"/>
            <w:shd w:val="clear" w:color="auto" w:fill="F2F2F2" w:themeFill="background1" w:themeFillShade="F2"/>
            <w:noWrap/>
            <w:vAlign w:val="center"/>
            <w:hideMark/>
          </w:tcPr>
          <w:p w14:paraId="1D8A2298" w14:textId="77777777" w:rsidR="00E552C8" w:rsidRPr="00E237E8" w:rsidRDefault="009E7EA5" w:rsidP="00974DD3">
            <w:pPr>
              <w:pStyle w:val="TableTextLarge"/>
            </w:pPr>
            <w:sdt>
              <w:sdtPr>
                <w:id w:val="-1866050993"/>
                <w:placeholder>
                  <w:docPart w:val="6FFAFEAE8C3240F3A0389277CF0F7297"/>
                </w:placeholder>
                <w:temporary/>
                <w:showingPlcHdr/>
                <w15:appearance w15:val="hidden"/>
              </w:sdtPr>
              <w:sdtContent>
                <w:r w:rsidR="000B1B5F" w:rsidRPr="00E237E8">
                  <w:t>$350</w:t>
                </w:r>
              </w:sdtContent>
            </w:sdt>
          </w:p>
        </w:tc>
        <w:tc>
          <w:tcPr>
            <w:tcW w:w="0" w:type="auto"/>
            <w:shd w:val="clear" w:color="auto" w:fill="F2F2F2" w:themeFill="background1" w:themeFillShade="F2"/>
            <w:noWrap/>
            <w:vAlign w:val="center"/>
            <w:hideMark/>
          </w:tcPr>
          <w:p w14:paraId="575DDEBC" w14:textId="77777777" w:rsidR="00E552C8" w:rsidRPr="00E237E8" w:rsidRDefault="009E7EA5" w:rsidP="00974DD3">
            <w:pPr>
              <w:pStyle w:val="TableTextLarge"/>
            </w:pPr>
            <w:sdt>
              <w:sdtPr>
                <w:id w:val="-1823726659"/>
                <w:placeholder>
                  <w:docPart w:val="CB08EB6B20944BD785AEB4CFE5AA4841"/>
                </w:placeholder>
                <w:temporary/>
                <w:showingPlcHdr/>
                <w15:appearance w15:val="hidden"/>
              </w:sdtPr>
              <w:sdtContent>
                <w:r w:rsidR="00E15D61" w:rsidRPr="00E237E8">
                  <w:t>$725</w:t>
                </w:r>
              </w:sdtContent>
            </w:sdt>
          </w:p>
        </w:tc>
        <w:tc>
          <w:tcPr>
            <w:tcW w:w="0" w:type="auto"/>
            <w:gridSpan w:val="2"/>
            <w:shd w:val="clear" w:color="auto" w:fill="F2F2F2" w:themeFill="background1" w:themeFillShade="F2"/>
            <w:noWrap/>
            <w:vAlign w:val="center"/>
            <w:hideMark/>
          </w:tcPr>
          <w:p w14:paraId="4736B102" w14:textId="77777777" w:rsidR="00E552C8" w:rsidRPr="00E237E8" w:rsidRDefault="009E7EA5" w:rsidP="00974DD3">
            <w:pPr>
              <w:pStyle w:val="TableTextLarge"/>
            </w:pPr>
            <w:sdt>
              <w:sdtPr>
                <w:id w:val="-1442604179"/>
                <w:placeholder>
                  <w:docPart w:val="22466E934BC84EF89095915F2AE261E1"/>
                </w:placeholder>
                <w:temporary/>
                <w:showingPlcHdr/>
                <w15:appearance w15:val="hidden"/>
              </w:sdtPr>
              <w:sdtContent>
                <w:r w:rsidR="00100314" w:rsidRPr="00E237E8">
                  <w:t>$820</w:t>
                </w:r>
              </w:sdtContent>
            </w:sdt>
          </w:p>
        </w:tc>
        <w:tc>
          <w:tcPr>
            <w:tcW w:w="0" w:type="auto"/>
            <w:shd w:val="clear" w:color="auto" w:fill="F2F2F2" w:themeFill="background1" w:themeFillShade="F2"/>
            <w:noWrap/>
            <w:vAlign w:val="center"/>
            <w:hideMark/>
          </w:tcPr>
          <w:p w14:paraId="183163FC" w14:textId="77777777" w:rsidR="00E552C8" w:rsidRPr="00E237E8" w:rsidRDefault="009E7EA5" w:rsidP="00974DD3">
            <w:pPr>
              <w:pStyle w:val="TableTextLarge"/>
            </w:pPr>
            <w:sdt>
              <w:sdtPr>
                <w:id w:val="-110134006"/>
                <w:placeholder>
                  <w:docPart w:val="F76568BDEE184FD6A78382FD8AB1488C"/>
                </w:placeholder>
                <w:temporary/>
                <w:showingPlcHdr/>
                <w15:appearance w15:val="hidden"/>
              </w:sdtPr>
              <w:sdtContent>
                <w:r w:rsidR="004E67B3" w:rsidRPr="00E237E8">
                  <w:t>$1,125</w:t>
                </w:r>
              </w:sdtContent>
            </w:sdt>
          </w:p>
        </w:tc>
        <w:tc>
          <w:tcPr>
            <w:tcW w:w="0" w:type="auto"/>
            <w:shd w:val="clear" w:color="auto" w:fill="F2F2F2" w:themeFill="background1" w:themeFillShade="F2"/>
            <w:noWrap/>
            <w:vAlign w:val="center"/>
            <w:hideMark/>
          </w:tcPr>
          <w:p w14:paraId="39D56E40" w14:textId="77777777" w:rsidR="00E552C8" w:rsidRPr="00E237E8" w:rsidRDefault="009E7EA5" w:rsidP="00974DD3">
            <w:pPr>
              <w:pStyle w:val="TableTextLarge"/>
            </w:pPr>
            <w:sdt>
              <w:sdtPr>
                <w:id w:val="-1667005698"/>
                <w:placeholder>
                  <w:docPart w:val="D9B0F8363CB841FDB6C5AF93129CD27B"/>
                </w:placeholder>
                <w:temporary/>
                <w:showingPlcHdr/>
                <w15:appearance w15:val="hidden"/>
              </w:sdtPr>
              <w:sdtContent>
                <w:r w:rsidR="0065229E" w:rsidRPr="00E237E8">
                  <w:t>$1,156</w:t>
                </w:r>
              </w:sdtContent>
            </w:sdt>
          </w:p>
        </w:tc>
        <w:tc>
          <w:tcPr>
            <w:tcW w:w="0" w:type="auto"/>
            <w:shd w:val="clear" w:color="auto" w:fill="F2F2F2" w:themeFill="background1" w:themeFillShade="F2"/>
            <w:noWrap/>
            <w:vAlign w:val="center"/>
            <w:hideMark/>
          </w:tcPr>
          <w:p w14:paraId="4BF34D77" w14:textId="77777777" w:rsidR="00E552C8" w:rsidRPr="00E237E8" w:rsidRDefault="009E7EA5" w:rsidP="00974DD3">
            <w:pPr>
              <w:pStyle w:val="TableTextLarge"/>
            </w:pPr>
            <w:sdt>
              <w:sdtPr>
                <w:id w:val="-1396901541"/>
                <w:placeholder>
                  <w:docPart w:val="71AD7324896D4CE0A9E48B0D365CDE6E"/>
                </w:placeholder>
                <w:temporary/>
                <w:showingPlcHdr/>
                <w15:appearance w15:val="hidden"/>
              </w:sdtPr>
              <w:sdtContent>
                <w:r w:rsidR="00863B11" w:rsidRPr="00E237E8">
                  <w:t>$1,227</w:t>
                </w:r>
              </w:sdtContent>
            </w:sdt>
          </w:p>
        </w:tc>
        <w:tc>
          <w:tcPr>
            <w:tcW w:w="0" w:type="auto"/>
            <w:shd w:val="clear" w:color="auto" w:fill="F2F2F2" w:themeFill="background1" w:themeFillShade="F2"/>
            <w:noWrap/>
            <w:vAlign w:val="center"/>
            <w:hideMark/>
          </w:tcPr>
          <w:p w14:paraId="4FEF9B42" w14:textId="77777777" w:rsidR="00E552C8" w:rsidRPr="00E237E8" w:rsidRDefault="009E7EA5" w:rsidP="00974DD3">
            <w:pPr>
              <w:pStyle w:val="TableTextLarge"/>
            </w:pPr>
            <w:sdt>
              <w:sdtPr>
                <w:id w:val="-717359317"/>
                <w:placeholder>
                  <w:docPart w:val="7C356C49E079420BB6FAE564BCDE7E5A"/>
                </w:placeholder>
                <w:temporary/>
                <w:showingPlcHdr/>
                <w15:appearance w15:val="hidden"/>
              </w:sdtPr>
              <w:sdtContent>
                <w:r w:rsidR="007D36E9" w:rsidRPr="00E237E8">
                  <w:t>$1,100</w:t>
                </w:r>
              </w:sdtContent>
            </w:sdt>
          </w:p>
        </w:tc>
        <w:tc>
          <w:tcPr>
            <w:tcW w:w="0" w:type="auto"/>
            <w:shd w:val="clear" w:color="auto" w:fill="F2F2F2" w:themeFill="background1" w:themeFillShade="F2"/>
            <w:noWrap/>
            <w:vAlign w:val="center"/>
            <w:hideMark/>
          </w:tcPr>
          <w:p w14:paraId="36240254" w14:textId="77777777" w:rsidR="00E552C8" w:rsidRPr="00E237E8" w:rsidRDefault="009E7EA5" w:rsidP="00974DD3">
            <w:pPr>
              <w:pStyle w:val="TableTextLarge"/>
            </w:pPr>
            <w:sdt>
              <w:sdtPr>
                <w:id w:val="-2112273570"/>
                <w:placeholder>
                  <w:docPart w:val="95F56053163F4E2A9D28786D2A40FC3C"/>
                </w:placeholder>
                <w:temporary/>
                <w:showingPlcHdr/>
                <w15:appearance w15:val="hidden"/>
              </w:sdtPr>
              <w:sdtContent>
                <w:r w:rsidR="004B5779" w:rsidRPr="00E237E8">
                  <w:t>$1,250</w:t>
                </w:r>
              </w:sdtContent>
            </w:sdt>
          </w:p>
        </w:tc>
        <w:tc>
          <w:tcPr>
            <w:tcW w:w="0" w:type="auto"/>
            <w:shd w:val="clear" w:color="auto" w:fill="F2F2F2" w:themeFill="background1" w:themeFillShade="F2"/>
            <w:noWrap/>
            <w:vAlign w:val="center"/>
            <w:hideMark/>
          </w:tcPr>
          <w:p w14:paraId="1E7A11B5" w14:textId="77777777" w:rsidR="00E552C8" w:rsidRPr="00E237E8" w:rsidRDefault="009E7EA5" w:rsidP="00974DD3">
            <w:pPr>
              <w:pStyle w:val="TableTextLarge"/>
            </w:pPr>
            <w:sdt>
              <w:sdtPr>
                <w:id w:val="969319198"/>
                <w:placeholder>
                  <w:docPart w:val="C562DC431C1241FFBE2D221E48270ACC"/>
                </w:placeholder>
                <w:temporary/>
                <w:showingPlcHdr/>
                <w15:appearance w15:val="hidden"/>
              </w:sdtPr>
              <w:sdtContent>
                <w:r w:rsidR="000B6224" w:rsidRPr="00E237E8">
                  <w:t>$1,367</w:t>
                </w:r>
              </w:sdtContent>
            </w:sdt>
          </w:p>
        </w:tc>
        <w:tc>
          <w:tcPr>
            <w:tcW w:w="0" w:type="auto"/>
            <w:shd w:val="clear" w:color="auto" w:fill="F2F2F2" w:themeFill="background1" w:themeFillShade="F2"/>
            <w:noWrap/>
            <w:vAlign w:val="center"/>
            <w:hideMark/>
          </w:tcPr>
          <w:p w14:paraId="4C060147" w14:textId="77777777" w:rsidR="00E552C8" w:rsidRPr="00E237E8" w:rsidRDefault="009E7EA5" w:rsidP="00974DD3">
            <w:pPr>
              <w:pStyle w:val="TableTextLarge"/>
            </w:pPr>
            <w:sdt>
              <w:sdtPr>
                <w:id w:val="1073630750"/>
                <w:placeholder>
                  <w:docPart w:val="E028D1A71ADD4ED585A0928FE247EA81"/>
                </w:placeholder>
                <w:temporary/>
                <w:showingPlcHdr/>
                <w15:appearance w15:val="hidden"/>
              </w:sdtPr>
              <w:sdtContent>
                <w:r w:rsidR="00EB35A3" w:rsidRPr="00E237E8">
                  <w:t>$10,821</w:t>
                </w:r>
              </w:sdtContent>
            </w:sdt>
          </w:p>
        </w:tc>
      </w:tr>
      <w:tr w:rsidR="00E237E8" w:rsidRPr="00E237E8" w14:paraId="224ABB42" w14:textId="77777777" w:rsidTr="000811A0">
        <w:trPr>
          <w:trHeight w:val="244"/>
        </w:trPr>
        <w:tc>
          <w:tcPr>
            <w:tcW w:w="2207" w:type="dxa"/>
            <w:shd w:val="clear" w:color="auto" w:fill="auto"/>
            <w:vAlign w:val="center"/>
            <w:hideMark/>
          </w:tcPr>
          <w:p w14:paraId="4F9514AB" w14:textId="77777777" w:rsidR="00E552C8" w:rsidRPr="00E237E8" w:rsidRDefault="009E7EA5" w:rsidP="00974DD3">
            <w:pPr>
              <w:pStyle w:val="TableTextLarge"/>
            </w:pPr>
            <w:sdt>
              <w:sdtPr>
                <w:id w:val="-372766940"/>
                <w:placeholder>
                  <w:docPart w:val="914A4A3A9DD7463596CAE48E56E585A4"/>
                </w:placeholder>
                <w:temporary/>
                <w:showingPlcHdr/>
                <w15:appearance w15:val="hidden"/>
              </w:sdtPr>
              <w:sdtContent>
                <w:r w:rsidR="004020D0" w:rsidRPr="00E237E8">
                  <w:t>Rent</w:t>
                </w:r>
              </w:sdtContent>
            </w:sdt>
          </w:p>
        </w:tc>
        <w:tc>
          <w:tcPr>
            <w:tcW w:w="1005" w:type="dxa"/>
            <w:shd w:val="clear" w:color="auto" w:fill="auto"/>
            <w:noWrap/>
            <w:vAlign w:val="center"/>
            <w:hideMark/>
          </w:tcPr>
          <w:p w14:paraId="2546B798" w14:textId="77777777" w:rsidR="00E552C8" w:rsidRPr="00E237E8" w:rsidRDefault="009E7EA5" w:rsidP="00974DD3">
            <w:pPr>
              <w:pStyle w:val="TableTextLarge"/>
            </w:pPr>
            <w:sdt>
              <w:sdtPr>
                <w:id w:val="-1144347578"/>
                <w:placeholder>
                  <w:docPart w:val="01D51E3C09E341BFBDBF7773909D489B"/>
                </w:placeholder>
                <w:temporary/>
                <w:showingPlcHdr/>
                <w15:appearance w15:val="hidden"/>
              </w:sdtPr>
              <w:sdtContent>
                <w:r w:rsidR="00234FE7" w:rsidRPr="00E237E8">
                  <w:t>$1,250</w:t>
                </w:r>
              </w:sdtContent>
            </w:sdt>
          </w:p>
        </w:tc>
        <w:tc>
          <w:tcPr>
            <w:tcW w:w="0" w:type="auto"/>
            <w:shd w:val="clear" w:color="auto" w:fill="auto"/>
            <w:noWrap/>
            <w:vAlign w:val="center"/>
            <w:hideMark/>
          </w:tcPr>
          <w:p w14:paraId="24FE0309" w14:textId="77777777" w:rsidR="00E552C8" w:rsidRPr="00E237E8" w:rsidRDefault="009E7EA5" w:rsidP="00974DD3">
            <w:pPr>
              <w:pStyle w:val="TableTextLarge"/>
            </w:pPr>
            <w:sdt>
              <w:sdtPr>
                <w:id w:val="585584046"/>
                <w:placeholder>
                  <w:docPart w:val="DEB077B891BE4941B4ED94B45F131985"/>
                </w:placeholder>
                <w:temporary/>
                <w:showingPlcHdr/>
                <w15:appearance w15:val="hidden"/>
              </w:sdtPr>
              <w:sdtContent>
                <w:r w:rsidR="00234FE7" w:rsidRPr="00E237E8">
                  <w:t>$1,250</w:t>
                </w:r>
              </w:sdtContent>
            </w:sdt>
          </w:p>
        </w:tc>
        <w:tc>
          <w:tcPr>
            <w:tcW w:w="0" w:type="auto"/>
            <w:shd w:val="clear" w:color="auto" w:fill="auto"/>
            <w:noWrap/>
            <w:vAlign w:val="center"/>
            <w:hideMark/>
          </w:tcPr>
          <w:p w14:paraId="3FC72851" w14:textId="77777777" w:rsidR="00E552C8" w:rsidRPr="00E237E8" w:rsidRDefault="009E7EA5" w:rsidP="00974DD3">
            <w:pPr>
              <w:pStyle w:val="TableTextLarge"/>
            </w:pPr>
            <w:sdt>
              <w:sdtPr>
                <w:id w:val="-2094530267"/>
                <w:placeholder>
                  <w:docPart w:val="9142E564317E45A4909A968E59C93B91"/>
                </w:placeholder>
                <w:temporary/>
                <w:showingPlcHdr/>
                <w15:appearance w15:val="hidden"/>
              </w:sdtPr>
              <w:sdtContent>
                <w:r w:rsidR="006A359E" w:rsidRPr="00E237E8">
                  <w:t>$1,250</w:t>
                </w:r>
              </w:sdtContent>
            </w:sdt>
          </w:p>
        </w:tc>
        <w:tc>
          <w:tcPr>
            <w:tcW w:w="0" w:type="auto"/>
            <w:shd w:val="clear" w:color="auto" w:fill="auto"/>
            <w:noWrap/>
            <w:vAlign w:val="center"/>
            <w:hideMark/>
          </w:tcPr>
          <w:p w14:paraId="5662802B" w14:textId="77777777" w:rsidR="00E552C8" w:rsidRPr="00E237E8" w:rsidRDefault="009E7EA5" w:rsidP="00974DD3">
            <w:pPr>
              <w:pStyle w:val="TableTextLarge"/>
            </w:pPr>
            <w:sdt>
              <w:sdtPr>
                <w:id w:val="960531544"/>
                <w:placeholder>
                  <w:docPart w:val="8E212E92C6054977900D5A63CF62CC45"/>
                </w:placeholder>
                <w:temporary/>
                <w:showingPlcHdr/>
                <w15:appearance w15:val="hidden"/>
              </w:sdtPr>
              <w:sdtContent>
                <w:r w:rsidR="000B1B5F" w:rsidRPr="00E237E8">
                  <w:t>$1,250</w:t>
                </w:r>
              </w:sdtContent>
            </w:sdt>
          </w:p>
        </w:tc>
        <w:tc>
          <w:tcPr>
            <w:tcW w:w="0" w:type="auto"/>
            <w:shd w:val="clear" w:color="auto" w:fill="auto"/>
            <w:noWrap/>
            <w:vAlign w:val="center"/>
            <w:hideMark/>
          </w:tcPr>
          <w:p w14:paraId="1BDBDC2C" w14:textId="77777777" w:rsidR="00E552C8" w:rsidRPr="00E237E8" w:rsidRDefault="009E7EA5" w:rsidP="00974DD3">
            <w:pPr>
              <w:pStyle w:val="TableTextLarge"/>
            </w:pPr>
            <w:sdt>
              <w:sdtPr>
                <w:id w:val="1027838458"/>
                <w:placeholder>
                  <w:docPart w:val="1620BC24EA1F40A9AD37AC7CC4FA4590"/>
                </w:placeholder>
                <w:temporary/>
                <w:showingPlcHdr/>
                <w15:appearance w15:val="hidden"/>
              </w:sdtPr>
              <w:sdtContent>
                <w:r w:rsidR="00E15D61" w:rsidRPr="00E237E8">
                  <w:t>$1,250</w:t>
                </w:r>
              </w:sdtContent>
            </w:sdt>
          </w:p>
        </w:tc>
        <w:tc>
          <w:tcPr>
            <w:tcW w:w="0" w:type="auto"/>
            <w:gridSpan w:val="2"/>
            <w:shd w:val="clear" w:color="auto" w:fill="auto"/>
            <w:noWrap/>
            <w:vAlign w:val="center"/>
            <w:hideMark/>
          </w:tcPr>
          <w:p w14:paraId="5C9A42B3" w14:textId="77777777" w:rsidR="00E552C8" w:rsidRPr="00E237E8" w:rsidRDefault="009E7EA5" w:rsidP="00974DD3">
            <w:pPr>
              <w:pStyle w:val="TableTextLarge"/>
            </w:pPr>
            <w:sdt>
              <w:sdtPr>
                <w:id w:val="-469371506"/>
                <w:placeholder>
                  <w:docPart w:val="89A6E8A11C91442883D9C626306FEBCE"/>
                </w:placeholder>
                <w:temporary/>
                <w:showingPlcHdr/>
                <w15:appearance w15:val="hidden"/>
              </w:sdtPr>
              <w:sdtContent>
                <w:r w:rsidR="00100314" w:rsidRPr="00E237E8">
                  <w:t>$1,250</w:t>
                </w:r>
              </w:sdtContent>
            </w:sdt>
          </w:p>
        </w:tc>
        <w:tc>
          <w:tcPr>
            <w:tcW w:w="0" w:type="auto"/>
            <w:shd w:val="clear" w:color="auto" w:fill="auto"/>
            <w:noWrap/>
            <w:vAlign w:val="center"/>
            <w:hideMark/>
          </w:tcPr>
          <w:p w14:paraId="24FDA824" w14:textId="77777777" w:rsidR="00E552C8" w:rsidRPr="00E237E8" w:rsidRDefault="009E7EA5" w:rsidP="00974DD3">
            <w:pPr>
              <w:pStyle w:val="TableTextLarge"/>
            </w:pPr>
            <w:sdt>
              <w:sdtPr>
                <w:id w:val="27301987"/>
                <w:placeholder>
                  <w:docPart w:val="F674CBCF713E411CB8AC5C7072A99070"/>
                </w:placeholder>
                <w:temporary/>
                <w:showingPlcHdr/>
                <w15:appearance w15:val="hidden"/>
              </w:sdtPr>
              <w:sdtContent>
                <w:r w:rsidR="004E67B3" w:rsidRPr="00E237E8">
                  <w:t>$1,250</w:t>
                </w:r>
              </w:sdtContent>
            </w:sdt>
          </w:p>
        </w:tc>
        <w:tc>
          <w:tcPr>
            <w:tcW w:w="0" w:type="auto"/>
            <w:shd w:val="clear" w:color="auto" w:fill="auto"/>
            <w:noWrap/>
            <w:vAlign w:val="center"/>
            <w:hideMark/>
          </w:tcPr>
          <w:p w14:paraId="3228421F" w14:textId="77777777" w:rsidR="00E552C8" w:rsidRPr="00E237E8" w:rsidRDefault="009E7EA5" w:rsidP="00974DD3">
            <w:pPr>
              <w:pStyle w:val="TableTextLarge"/>
            </w:pPr>
            <w:sdt>
              <w:sdtPr>
                <w:id w:val="870197433"/>
                <w:placeholder>
                  <w:docPart w:val="F76DD187CEFF43E98FBEE0629E569CE4"/>
                </w:placeholder>
                <w:temporary/>
                <w:showingPlcHdr/>
                <w15:appearance w15:val="hidden"/>
              </w:sdtPr>
              <w:sdtContent>
                <w:r w:rsidR="0065229E" w:rsidRPr="00E237E8">
                  <w:t>$1,250</w:t>
                </w:r>
              </w:sdtContent>
            </w:sdt>
          </w:p>
        </w:tc>
        <w:tc>
          <w:tcPr>
            <w:tcW w:w="0" w:type="auto"/>
            <w:shd w:val="clear" w:color="auto" w:fill="auto"/>
            <w:noWrap/>
            <w:vAlign w:val="center"/>
            <w:hideMark/>
          </w:tcPr>
          <w:p w14:paraId="4D7D7F52" w14:textId="77777777" w:rsidR="00E552C8" w:rsidRPr="00E237E8" w:rsidRDefault="009E7EA5" w:rsidP="00974DD3">
            <w:pPr>
              <w:pStyle w:val="TableTextLarge"/>
            </w:pPr>
            <w:sdt>
              <w:sdtPr>
                <w:id w:val="-599418188"/>
                <w:placeholder>
                  <w:docPart w:val="33BE6A8065F1411ABC8F0E3CD53859ED"/>
                </w:placeholder>
                <w:temporary/>
                <w:showingPlcHdr/>
                <w15:appearance w15:val="hidden"/>
              </w:sdtPr>
              <w:sdtContent>
                <w:r w:rsidR="00863B11" w:rsidRPr="00E237E8">
                  <w:t>$1,250</w:t>
                </w:r>
              </w:sdtContent>
            </w:sdt>
          </w:p>
        </w:tc>
        <w:tc>
          <w:tcPr>
            <w:tcW w:w="0" w:type="auto"/>
            <w:shd w:val="clear" w:color="auto" w:fill="auto"/>
            <w:noWrap/>
            <w:vAlign w:val="center"/>
            <w:hideMark/>
          </w:tcPr>
          <w:p w14:paraId="628A4162" w14:textId="77777777" w:rsidR="00E552C8" w:rsidRPr="00E237E8" w:rsidRDefault="009E7EA5" w:rsidP="00974DD3">
            <w:pPr>
              <w:pStyle w:val="TableTextLarge"/>
            </w:pPr>
            <w:sdt>
              <w:sdtPr>
                <w:id w:val="-1414773249"/>
                <w:placeholder>
                  <w:docPart w:val="609A0B0F740A4F348CC68BADD9C3FAC5"/>
                </w:placeholder>
                <w:temporary/>
                <w:showingPlcHdr/>
                <w15:appearance w15:val="hidden"/>
              </w:sdtPr>
              <w:sdtContent>
                <w:r w:rsidR="007D36E9" w:rsidRPr="00E237E8">
                  <w:t>$1,250</w:t>
                </w:r>
              </w:sdtContent>
            </w:sdt>
          </w:p>
        </w:tc>
        <w:tc>
          <w:tcPr>
            <w:tcW w:w="0" w:type="auto"/>
            <w:shd w:val="clear" w:color="auto" w:fill="auto"/>
            <w:noWrap/>
            <w:vAlign w:val="center"/>
            <w:hideMark/>
          </w:tcPr>
          <w:p w14:paraId="6CFB2936" w14:textId="77777777" w:rsidR="00E552C8" w:rsidRPr="00E237E8" w:rsidRDefault="009E7EA5" w:rsidP="00974DD3">
            <w:pPr>
              <w:pStyle w:val="TableTextLarge"/>
            </w:pPr>
            <w:sdt>
              <w:sdtPr>
                <w:id w:val="-2067328508"/>
                <w:placeholder>
                  <w:docPart w:val="0B8D7AC998A446D28DB68E08E95AACF4"/>
                </w:placeholder>
                <w:temporary/>
                <w:showingPlcHdr/>
                <w15:appearance w15:val="hidden"/>
              </w:sdtPr>
              <w:sdtContent>
                <w:r w:rsidR="004B5779" w:rsidRPr="00E237E8">
                  <w:t>$1,250</w:t>
                </w:r>
              </w:sdtContent>
            </w:sdt>
          </w:p>
        </w:tc>
        <w:tc>
          <w:tcPr>
            <w:tcW w:w="0" w:type="auto"/>
            <w:shd w:val="clear" w:color="auto" w:fill="auto"/>
            <w:noWrap/>
            <w:vAlign w:val="center"/>
            <w:hideMark/>
          </w:tcPr>
          <w:p w14:paraId="7A68E9EF" w14:textId="77777777" w:rsidR="00E552C8" w:rsidRPr="00E237E8" w:rsidRDefault="009E7EA5" w:rsidP="00974DD3">
            <w:pPr>
              <w:pStyle w:val="TableTextLarge"/>
            </w:pPr>
            <w:sdt>
              <w:sdtPr>
                <w:id w:val="-696622604"/>
                <w:placeholder>
                  <w:docPart w:val="DACA94AA9BF44DB984C0E0038CE74A34"/>
                </w:placeholder>
                <w:temporary/>
                <w:showingPlcHdr/>
                <w15:appearance w15:val="hidden"/>
              </w:sdtPr>
              <w:sdtContent>
                <w:r w:rsidR="000B6224" w:rsidRPr="00E237E8">
                  <w:t>$1,250</w:t>
                </w:r>
              </w:sdtContent>
            </w:sdt>
          </w:p>
        </w:tc>
        <w:tc>
          <w:tcPr>
            <w:tcW w:w="0" w:type="auto"/>
            <w:shd w:val="clear" w:color="auto" w:fill="auto"/>
            <w:noWrap/>
            <w:vAlign w:val="center"/>
            <w:hideMark/>
          </w:tcPr>
          <w:p w14:paraId="25E376A1" w14:textId="77777777" w:rsidR="00E552C8" w:rsidRPr="00E237E8" w:rsidRDefault="009E7EA5" w:rsidP="00974DD3">
            <w:pPr>
              <w:pStyle w:val="TableTextLarge"/>
            </w:pPr>
            <w:sdt>
              <w:sdtPr>
                <w:id w:val="-1180738469"/>
                <w:placeholder>
                  <w:docPart w:val="8AA304C94E43495388BFB7333C9DD162"/>
                </w:placeholder>
                <w:temporary/>
                <w:showingPlcHdr/>
                <w15:appearance w15:val="hidden"/>
              </w:sdtPr>
              <w:sdtContent>
                <w:r w:rsidR="00EB35A3" w:rsidRPr="00E237E8">
                  <w:t>$15,000</w:t>
                </w:r>
              </w:sdtContent>
            </w:sdt>
          </w:p>
        </w:tc>
      </w:tr>
      <w:tr w:rsidR="00E237E8" w:rsidRPr="00E237E8" w14:paraId="4B5D0EEE" w14:textId="77777777" w:rsidTr="000811A0">
        <w:trPr>
          <w:trHeight w:val="244"/>
        </w:trPr>
        <w:tc>
          <w:tcPr>
            <w:tcW w:w="2207" w:type="dxa"/>
            <w:shd w:val="clear" w:color="auto" w:fill="F2F2F2" w:themeFill="background1" w:themeFillShade="F2"/>
            <w:vAlign w:val="center"/>
            <w:hideMark/>
          </w:tcPr>
          <w:p w14:paraId="27FE925E" w14:textId="77777777" w:rsidR="00E552C8" w:rsidRPr="00E237E8" w:rsidRDefault="009E7EA5" w:rsidP="00974DD3">
            <w:pPr>
              <w:pStyle w:val="TableTextLarge"/>
            </w:pPr>
            <w:sdt>
              <w:sdtPr>
                <w:id w:val="1770966835"/>
                <w:placeholder>
                  <w:docPart w:val="170FACB0412D44B2BFF19C447BF51340"/>
                </w:placeholder>
                <w:temporary/>
                <w:showingPlcHdr/>
                <w15:appearance w15:val="hidden"/>
              </w:sdtPr>
              <w:sdtContent>
                <w:r w:rsidR="004020D0" w:rsidRPr="00E237E8">
                  <w:t>Utilities</w:t>
                </w:r>
              </w:sdtContent>
            </w:sdt>
          </w:p>
        </w:tc>
        <w:tc>
          <w:tcPr>
            <w:tcW w:w="1005" w:type="dxa"/>
            <w:shd w:val="clear" w:color="auto" w:fill="F2F2F2" w:themeFill="background1" w:themeFillShade="F2"/>
            <w:noWrap/>
            <w:vAlign w:val="center"/>
            <w:hideMark/>
          </w:tcPr>
          <w:p w14:paraId="6C41ED3F" w14:textId="77777777" w:rsidR="00E552C8" w:rsidRPr="00E237E8" w:rsidRDefault="009E7EA5" w:rsidP="00974DD3">
            <w:pPr>
              <w:pStyle w:val="TableTextLarge"/>
            </w:pPr>
            <w:sdt>
              <w:sdtPr>
                <w:id w:val="-1602792763"/>
                <w:placeholder>
                  <w:docPart w:val="DDEF62139D6648379466DAB75ABE1DC7"/>
                </w:placeholder>
                <w:temporary/>
                <w:showingPlcHdr/>
                <w15:appearance w15:val="hidden"/>
              </w:sdtPr>
              <w:sdtContent>
                <w:r w:rsidR="00234FE7" w:rsidRPr="00E237E8">
                  <w:t>$250</w:t>
                </w:r>
              </w:sdtContent>
            </w:sdt>
          </w:p>
        </w:tc>
        <w:tc>
          <w:tcPr>
            <w:tcW w:w="0" w:type="auto"/>
            <w:shd w:val="clear" w:color="auto" w:fill="F2F2F2" w:themeFill="background1" w:themeFillShade="F2"/>
            <w:noWrap/>
            <w:vAlign w:val="center"/>
            <w:hideMark/>
          </w:tcPr>
          <w:p w14:paraId="38378691" w14:textId="77777777" w:rsidR="00E552C8" w:rsidRPr="00E237E8" w:rsidRDefault="009E7EA5" w:rsidP="00974DD3">
            <w:pPr>
              <w:pStyle w:val="TableTextLarge"/>
            </w:pPr>
            <w:sdt>
              <w:sdtPr>
                <w:id w:val="-1687901159"/>
                <w:placeholder>
                  <w:docPart w:val="E4C4967FB0F84E98BF8CED5131CE3692"/>
                </w:placeholder>
                <w:temporary/>
                <w:showingPlcHdr/>
                <w15:appearance w15:val="hidden"/>
              </w:sdtPr>
              <w:sdtContent>
                <w:r w:rsidR="00234FE7" w:rsidRPr="00E237E8">
                  <w:t>$150</w:t>
                </w:r>
              </w:sdtContent>
            </w:sdt>
          </w:p>
        </w:tc>
        <w:tc>
          <w:tcPr>
            <w:tcW w:w="0" w:type="auto"/>
            <w:shd w:val="clear" w:color="auto" w:fill="F2F2F2" w:themeFill="background1" w:themeFillShade="F2"/>
            <w:noWrap/>
            <w:vAlign w:val="center"/>
            <w:hideMark/>
          </w:tcPr>
          <w:p w14:paraId="45324C1B" w14:textId="77777777" w:rsidR="00E552C8" w:rsidRPr="00E237E8" w:rsidRDefault="009E7EA5" w:rsidP="00974DD3">
            <w:pPr>
              <w:pStyle w:val="TableTextLarge"/>
            </w:pPr>
            <w:sdt>
              <w:sdtPr>
                <w:id w:val="-1403753409"/>
                <w:placeholder>
                  <w:docPart w:val="C5FFEA55D8684773A2113816F31AB5AB"/>
                </w:placeholder>
                <w:temporary/>
                <w:showingPlcHdr/>
                <w15:appearance w15:val="hidden"/>
              </w:sdtPr>
              <w:sdtContent>
                <w:r w:rsidR="006A359E" w:rsidRPr="00E237E8">
                  <w:t>$200</w:t>
                </w:r>
              </w:sdtContent>
            </w:sdt>
          </w:p>
        </w:tc>
        <w:tc>
          <w:tcPr>
            <w:tcW w:w="0" w:type="auto"/>
            <w:shd w:val="clear" w:color="auto" w:fill="F2F2F2" w:themeFill="background1" w:themeFillShade="F2"/>
            <w:noWrap/>
            <w:vAlign w:val="center"/>
            <w:hideMark/>
          </w:tcPr>
          <w:p w14:paraId="359E8312" w14:textId="77777777" w:rsidR="00E552C8" w:rsidRPr="00E237E8" w:rsidRDefault="009E7EA5" w:rsidP="00974DD3">
            <w:pPr>
              <w:pStyle w:val="TableTextLarge"/>
            </w:pPr>
            <w:sdt>
              <w:sdtPr>
                <w:id w:val="-270943138"/>
                <w:placeholder>
                  <w:docPart w:val="E6F6E1621EDB473AB87DB4906B35BD8D"/>
                </w:placeholder>
                <w:temporary/>
                <w:showingPlcHdr/>
                <w15:appearance w15:val="hidden"/>
              </w:sdtPr>
              <w:sdtContent>
                <w:r w:rsidR="000B1B5F" w:rsidRPr="00E237E8">
                  <w:t>$200</w:t>
                </w:r>
              </w:sdtContent>
            </w:sdt>
          </w:p>
        </w:tc>
        <w:tc>
          <w:tcPr>
            <w:tcW w:w="0" w:type="auto"/>
            <w:shd w:val="clear" w:color="auto" w:fill="F2F2F2" w:themeFill="background1" w:themeFillShade="F2"/>
            <w:noWrap/>
            <w:vAlign w:val="center"/>
            <w:hideMark/>
          </w:tcPr>
          <w:p w14:paraId="1D172C86" w14:textId="77777777" w:rsidR="00E552C8" w:rsidRPr="00E237E8" w:rsidRDefault="009E7EA5" w:rsidP="00974DD3">
            <w:pPr>
              <w:pStyle w:val="TableTextLarge"/>
            </w:pPr>
            <w:sdt>
              <w:sdtPr>
                <w:id w:val="-1753193317"/>
                <w:placeholder>
                  <w:docPart w:val="5805B82DF1544CFFA25B135694FB4D31"/>
                </w:placeholder>
                <w:temporary/>
                <w:showingPlcHdr/>
                <w15:appearance w15:val="hidden"/>
              </w:sdtPr>
              <w:sdtContent>
                <w:r w:rsidR="00E15D61" w:rsidRPr="00E237E8">
                  <w:t>$200</w:t>
                </w:r>
              </w:sdtContent>
            </w:sdt>
          </w:p>
        </w:tc>
        <w:tc>
          <w:tcPr>
            <w:tcW w:w="0" w:type="auto"/>
            <w:gridSpan w:val="2"/>
            <w:shd w:val="clear" w:color="auto" w:fill="F2F2F2" w:themeFill="background1" w:themeFillShade="F2"/>
            <w:noWrap/>
            <w:vAlign w:val="center"/>
            <w:hideMark/>
          </w:tcPr>
          <w:p w14:paraId="1D13C223" w14:textId="77777777" w:rsidR="00E552C8" w:rsidRPr="00E237E8" w:rsidRDefault="009E7EA5" w:rsidP="00974DD3">
            <w:pPr>
              <w:pStyle w:val="TableTextLarge"/>
            </w:pPr>
            <w:sdt>
              <w:sdtPr>
                <w:id w:val="-1244172180"/>
                <w:placeholder>
                  <w:docPart w:val="9D925F2A5508497DA3631CA951C18E2D"/>
                </w:placeholder>
                <w:temporary/>
                <w:showingPlcHdr/>
                <w15:appearance w15:val="hidden"/>
              </w:sdtPr>
              <w:sdtContent>
                <w:r w:rsidR="00100314" w:rsidRPr="00E237E8">
                  <w:t>$250</w:t>
                </w:r>
              </w:sdtContent>
            </w:sdt>
          </w:p>
        </w:tc>
        <w:tc>
          <w:tcPr>
            <w:tcW w:w="0" w:type="auto"/>
            <w:shd w:val="clear" w:color="auto" w:fill="F2F2F2" w:themeFill="background1" w:themeFillShade="F2"/>
            <w:noWrap/>
            <w:vAlign w:val="center"/>
            <w:hideMark/>
          </w:tcPr>
          <w:p w14:paraId="1A0B67B3" w14:textId="77777777" w:rsidR="00E552C8" w:rsidRPr="00E237E8" w:rsidRDefault="009E7EA5" w:rsidP="00974DD3">
            <w:pPr>
              <w:pStyle w:val="TableTextLarge"/>
            </w:pPr>
            <w:sdt>
              <w:sdtPr>
                <w:id w:val="2099525567"/>
                <w:placeholder>
                  <w:docPart w:val="CBD00526FD8A431F82542CD34DE92A2B"/>
                </w:placeholder>
                <w:temporary/>
                <w:showingPlcHdr/>
                <w15:appearance w15:val="hidden"/>
              </w:sdtPr>
              <w:sdtContent>
                <w:r w:rsidR="004E67B3" w:rsidRPr="00E237E8">
                  <w:t>$250</w:t>
                </w:r>
              </w:sdtContent>
            </w:sdt>
          </w:p>
        </w:tc>
        <w:tc>
          <w:tcPr>
            <w:tcW w:w="0" w:type="auto"/>
            <w:shd w:val="clear" w:color="auto" w:fill="F2F2F2" w:themeFill="background1" w:themeFillShade="F2"/>
            <w:noWrap/>
            <w:vAlign w:val="center"/>
            <w:hideMark/>
          </w:tcPr>
          <w:p w14:paraId="4295ED3B" w14:textId="77777777" w:rsidR="00E552C8" w:rsidRPr="00E237E8" w:rsidRDefault="009E7EA5" w:rsidP="00974DD3">
            <w:pPr>
              <w:pStyle w:val="TableTextLarge"/>
            </w:pPr>
            <w:sdt>
              <w:sdtPr>
                <w:id w:val="678229519"/>
                <w:placeholder>
                  <w:docPart w:val="1571370F2BD94E059D11DB4B9285123E"/>
                </w:placeholder>
                <w:temporary/>
                <w:showingPlcHdr/>
                <w15:appearance w15:val="hidden"/>
              </w:sdtPr>
              <w:sdtContent>
                <w:r w:rsidR="0065229E" w:rsidRPr="00E237E8">
                  <w:t>$250</w:t>
                </w:r>
              </w:sdtContent>
            </w:sdt>
          </w:p>
        </w:tc>
        <w:tc>
          <w:tcPr>
            <w:tcW w:w="0" w:type="auto"/>
            <w:shd w:val="clear" w:color="auto" w:fill="F2F2F2" w:themeFill="background1" w:themeFillShade="F2"/>
            <w:noWrap/>
            <w:vAlign w:val="center"/>
            <w:hideMark/>
          </w:tcPr>
          <w:p w14:paraId="0CBADAE9" w14:textId="77777777" w:rsidR="00E552C8" w:rsidRPr="00E237E8" w:rsidRDefault="009E7EA5" w:rsidP="00974DD3">
            <w:pPr>
              <w:pStyle w:val="TableTextLarge"/>
            </w:pPr>
            <w:sdt>
              <w:sdtPr>
                <w:id w:val="656579640"/>
                <w:placeholder>
                  <w:docPart w:val="A2DC7C1FCC8E4B5D92DEC9956BAF5F19"/>
                </w:placeholder>
                <w:temporary/>
                <w:showingPlcHdr/>
                <w15:appearance w15:val="hidden"/>
              </w:sdtPr>
              <w:sdtContent>
                <w:r w:rsidR="00863B11" w:rsidRPr="00E237E8">
                  <w:t>$200</w:t>
                </w:r>
              </w:sdtContent>
            </w:sdt>
          </w:p>
        </w:tc>
        <w:tc>
          <w:tcPr>
            <w:tcW w:w="0" w:type="auto"/>
            <w:shd w:val="clear" w:color="auto" w:fill="F2F2F2" w:themeFill="background1" w:themeFillShade="F2"/>
            <w:noWrap/>
            <w:vAlign w:val="center"/>
            <w:hideMark/>
          </w:tcPr>
          <w:p w14:paraId="776CD463" w14:textId="77777777" w:rsidR="00E552C8" w:rsidRPr="00E237E8" w:rsidRDefault="009E7EA5" w:rsidP="00974DD3">
            <w:pPr>
              <w:pStyle w:val="TableTextLarge"/>
            </w:pPr>
            <w:sdt>
              <w:sdtPr>
                <w:id w:val="-1443306702"/>
                <w:placeholder>
                  <w:docPart w:val="DB12F208553F4996870B7030E9306415"/>
                </w:placeholder>
                <w:temporary/>
                <w:showingPlcHdr/>
                <w15:appearance w15:val="hidden"/>
              </w:sdtPr>
              <w:sdtContent>
                <w:r w:rsidR="007D36E9" w:rsidRPr="00E237E8">
                  <w:t>$200</w:t>
                </w:r>
              </w:sdtContent>
            </w:sdt>
          </w:p>
        </w:tc>
        <w:tc>
          <w:tcPr>
            <w:tcW w:w="0" w:type="auto"/>
            <w:shd w:val="clear" w:color="auto" w:fill="F2F2F2" w:themeFill="background1" w:themeFillShade="F2"/>
            <w:noWrap/>
            <w:vAlign w:val="center"/>
            <w:hideMark/>
          </w:tcPr>
          <w:p w14:paraId="251CDF90" w14:textId="77777777" w:rsidR="00E552C8" w:rsidRPr="00E237E8" w:rsidRDefault="009E7EA5" w:rsidP="00974DD3">
            <w:pPr>
              <w:pStyle w:val="TableTextLarge"/>
            </w:pPr>
            <w:sdt>
              <w:sdtPr>
                <w:id w:val="-1797524188"/>
                <w:placeholder>
                  <w:docPart w:val="1D1B2D763E27450EAEF6D7EA4DC42DD4"/>
                </w:placeholder>
                <w:temporary/>
                <w:showingPlcHdr/>
                <w15:appearance w15:val="hidden"/>
              </w:sdtPr>
              <w:sdtContent>
                <w:r w:rsidR="004B5779" w:rsidRPr="00E237E8">
                  <w:t>$250</w:t>
                </w:r>
              </w:sdtContent>
            </w:sdt>
          </w:p>
        </w:tc>
        <w:tc>
          <w:tcPr>
            <w:tcW w:w="0" w:type="auto"/>
            <w:shd w:val="clear" w:color="auto" w:fill="F2F2F2" w:themeFill="background1" w:themeFillShade="F2"/>
            <w:noWrap/>
            <w:vAlign w:val="center"/>
            <w:hideMark/>
          </w:tcPr>
          <w:p w14:paraId="5FB96C0E" w14:textId="77777777" w:rsidR="00E552C8" w:rsidRPr="00E237E8" w:rsidRDefault="009E7EA5" w:rsidP="00974DD3">
            <w:pPr>
              <w:pStyle w:val="TableTextLarge"/>
            </w:pPr>
            <w:sdt>
              <w:sdtPr>
                <w:id w:val="1218240860"/>
                <w:placeholder>
                  <w:docPart w:val="B4C0A612D3814F899ADED4B34EF069AE"/>
                </w:placeholder>
                <w:temporary/>
                <w:showingPlcHdr/>
                <w15:appearance w15:val="hidden"/>
              </w:sdtPr>
              <w:sdtContent>
                <w:r w:rsidR="000B6224" w:rsidRPr="00E237E8">
                  <w:t>$250</w:t>
                </w:r>
              </w:sdtContent>
            </w:sdt>
          </w:p>
        </w:tc>
        <w:tc>
          <w:tcPr>
            <w:tcW w:w="0" w:type="auto"/>
            <w:shd w:val="clear" w:color="auto" w:fill="F2F2F2" w:themeFill="background1" w:themeFillShade="F2"/>
            <w:noWrap/>
            <w:vAlign w:val="center"/>
            <w:hideMark/>
          </w:tcPr>
          <w:p w14:paraId="67733FA2" w14:textId="77777777" w:rsidR="00E552C8" w:rsidRPr="00E237E8" w:rsidRDefault="009E7EA5" w:rsidP="00974DD3">
            <w:pPr>
              <w:pStyle w:val="TableTextLarge"/>
            </w:pPr>
            <w:sdt>
              <w:sdtPr>
                <w:id w:val="1204911584"/>
                <w:placeholder>
                  <w:docPart w:val="BFDD19BF82924BA08B5F4CF0E12674CE"/>
                </w:placeholder>
                <w:temporary/>
                <w:showingPlcHdr/>
                <w15:appearance w15:val="hidden"/>
              </w:sdtPr>
              <w:sdtContent>
                <w:r w:rsidR="00EB35A3" w:rsidRPr="00E237E8">
                  <w:t>$2,650</w:t>
                </w:r>
              </w:sdtContent>
            </w:sdt>
          </w:p>
        </w:tc>
      </w:tr>
      <w:tr w:rsidR="00E237E8" w:rsidRPr="00E237E8" w14:paraId="6B9E6590" w14:textId="77777777" w:rsidTr="000811A0">
        <w:trPr>
          <w:trHeight w:val="244"/>
        </w:trPr>
        <w:tc>
          <w:tcPr>
            <w:tcW w:w="2207" w:type="dxa"/>
            <w:shd w:val="clear" w:color="auto" w:fill="auto"/>
            <w:vAlign w:val="center"/>
            <w:hideMark/>
          </w:tcPr>
          <w:p w14:paraId="4C129B93" w14:textId="77777777" w:rsidR="00E552C8" w:rsidRPr="00E237E8" w:rsidRDefault="009E7EA5" w:rsidP="00974DD3">
            <w:pPr>
              <w:pStyle w:val="TableTextLarge"/>
            </w:pPr>
            <w:sdt>
              <w:sdtPr>
                <w:id w:val="1768581079"/>
                <w:placeholder>
                  <w:docPart w:val="720F0C8EB58B4EFEB74CB70E4F57B816"/>
                </w:placeholder>
                <w:temporary/>
                <w:showingPlcHdr/>
                <w15:appearance w15:val="hidden"/>
              </w:sdtPr>
              <w:sdtContent>
                <w:r w:rsidR="004020D0" w:rsidRPr="00E237E8">
                  <w:t>Website Expenses</w:t>
                </w:r>
              </w:sdtContent>
            </w:sdt>
          </w:p>
        </w:tc>
        <w:tc>
          <w:tcPr>
            <w:tcW w:w="1005" w:type="dxa"/>
            <w:shd w:val="clear" w:color="auto" w:fill="auto"/>
            <w:noWrap/>
            <w:vAlign w:val="center"/>
            <w:hideMark/>
          </w:tcPr>
          <w:p w14:paraId="00E72B73" w14:textId="77777777" w:rsidR="00E552C8" w:rsidRPr="00E237E8" w:rsidRDefault="009E7EA5" w:rsidP="00974DD3">
            <w:pPr>
              <w:pStyle w:val="TableTextLarge"/>
            </w:pPr>
            <w:sdt>
              <w:sdtPr>
                <w:id w:val="-724765498"/>
                <w:placeholder>
                  <w:docPart w:val="E60C714749A24D06B1750BC246472A2F"/>
                </w:placeholder>
                <w:temporary/>
                <w:showingPlcHdr/>
                <w15:appearance w15:val="hidden"/>
              </w:sdtPr>
              <w:sdtContent>
                <w:r w:rsidR="00234FE7" w:rsidRPr="00E237E8">
                  <w:t>$175</w:t>
                </w:r>
              </w:sdtContent>
            </w:sdt>
          </w:p>
        </w:tc>
        <w:tc>
          <w:tcPr>
            <w:tcW w:w="0" w:type="auto"/>
            <w:shd w:val="clear" w:color="auto" w:fill="auto"/>
            <w:noWrap/>
            <w:vAlign w:val="center"/>
            <w:hideMark/>
          </w:tcPr>
          <w:p w14:paraId="3F7A9479" w14:textId="77777777" w:rsidR="00E552C8" w:rsidRPr="00E237E8" w:rsidRDefault="009E7EA5" w:rsidP="00974DD3">
            <w:pPr>
              <w:pStyle w:val="TableTextLarge"/>
            </w:pPr>
            <w:sdt>
              <w:sdtPr>
                <w:id w:val="-853339943"/>
                <w:placeholder>
                  <w:docPart w:val="D7E9AAD350C946FABB85CFA9F4704E90"/>
                </w:placeholder>
                <w:temporary/>
                <w:showingPlcHdr/>
                <w15:appearance w15:val="hidden"/>
              </w:sdtPr>
              <w:sdtContent>
                <w:r w:rsidR="00234FE7" w:rsidRPr="00E237E8">
                  <w:t>$175</w:t>
                </w:r>
              </w:sdtContent>
            </w:sdt>
          </w:p>
        </w:tc>
        <w:tc>
          <w:tcPr>
            <w:tcW w:w="0" w:type="auto"/>
            <w:shd w:val="clear" w:color="auto" w:fill="auto"/>
            <w:noWrap/>
            <w:vAlign w:val="center"/>
            <w:hideMark/>
          </w:tcPr>
          <w:p w14:paraId="5C9EBA8D" w14:textId="77777777" w:rsidR="00E552C8" w:rsidRPr="00E237E8" w:rsidRDefault="009E7EA5" w:rsidP="00974DD3">
            <w:pPr>
              <w:pStyle w:val="TableTextLarge"/>
            </w:pPr>
            <w:sdt>
              <w:sdtPr>
                <w:id w:val="1299339143"/>
                <w:placeholder>
                  <w:docPart w:val="18E3B8407F3E4B34BDE9FDDAEE8A1DE7"/>
                </w:placeholder>
                <w:temporary/>
                <w:showingPlcHdr/>
                <w15:appearance w15:val="hidden"/>
              </w:sdtPr>
              <w:sdtContent>
                <w:r w:rsidR="006A359E" w:rsidRPr="00E237E8">
                  <w:t>$175</w:t>
                </w:r>
              </w:sdtContent>
            </w:sdt>
          </w:p>
        </w:tc>
        <w:tc>
          <w:tcPr>
            <w:tcW w:w="0" w:type="auto"/>
            <w:shd w:val="clear" w:color="auto" w:fill="auto"/>
            <w:noWrap/>
            <w:vAlign w:val="center"/>
            <w:hideMark/>
          </w:tcPr>
          <w:p w14:paraId="50679B4C" w14:textId="77777777" w:rsidR="00E552C8" w:rsidRPr="00E237E8" w:rsidRDefault="009E7EA5" w:rsidP="00974DD3">
            <w:pPr>
              <w:pStyle w:val="TableTextLarge"/>
            </w:pPr>
            <w:sdt>
              <w:sdtPr>
                <w:id w:val="424920734"/>
                <w:placeholder>
                  <w:docPart w:val="A367BE1E4E2145468A4DE6811E6D31CA"/>
                </w:placeholder>
                <w:temporary/>
                <w:showingPlcHdr/>
                <w15:appearance w15:val="hidden"/>
              </w:sdtPr>
              <w:sdtContent>
                <w:r w:rsidR="000B1B5F" w:rsidRPr="00E237E8">
                  <w:t>$175</w:t>
                </w:r>
              </w:sdtContent>
            </w:sdt>
          </w:p>
        </w:tc>
        <w:tc>
          <w:tcPr>
            <w:tcW w:w="0" w:type="auto"/>
            <w:shd w:val="clear" w:color="auto" w:fill="auto"/>
            <w:noWrap/>
            <w:vAlign w:val="center"/>
            <w:hideMark/>
          </w:tcPr>
          <w:p w14:paraId="31BD97EA" w14:textId="77777777" w:rsidR="00E552C8" w:rsidRPr="00E237E8" w:rsidRDefault="009E7EA5" w:rsidP="00974DD3">
            <w:pPr>
              <w:pStyle w:val="TableTextLarge"/>
            </w:pPr>
            <w:sdt>
              <w:sdtPr>
                <w:id w:val="261581479"/>
                <w:placeholder>
                  <w:docPart w:val="AE5C5885E1924916A7FB6087EBDC3B5F"/>
                </w:placeholder>
                <w:temporary/>
                <w:showingPlcHdr/>
                <w15:appearance w15:val="hidden"/>
              </w:sdtPr>
              <w:sdtContent>
                <w:r w:rsidR="00E15D61" w:rsidRPr="00E237E8">
                  <w:t>$175</w:t>
                </w:r>
              </w:sdtContent>
            </w:sdt>
          </w:p>
        </w:tc>
        <w:tc>
          <w:tcPr>
            <w:tcW w:w="0" w:type="auto"/>
            <w:gridSpan w:val="2"/>
            <w:shd w:val="clear" w:color="auto" w:fill="auto"/>
            <w:noWrap/>
            <w:vAlign w:val="center"/>
            <w:hideMark/>
          </w:tcPr>
          <w:p w14:paraId="5179B5A9" w14:textId="77777777" w:rsidR="00E552C8" w:rsidRPr="00E237E8" w:rsidRDefault="009E7EA5" w:rsidP="00974DD3">
            <w:pPr>
              <w:pStyle w:val="TableTextLarge"/>
            </w:pPr>
            <w:sdt>
              <w:sdtPr>
                <w:id w:val="2077167527"/>
                <w:placeholder>
                  <w:docPart w:val="D14D293BAE91457BAED5E4327CFD3E9A"/>
                </w:placeholder>
                <w:temporary/>
                <w:showingPlcHdr/>
                <w15:appearance w15:val="hidden"/>
              </w:sdtPr>
              <w:sdtContent>
                <w:r w:rsidR="00100314" w:rsidRPr="00E237E8">
                  <w:t>$175</w:t>
                </w:r>
              </w:sdtContent>
            </w:sdt>
          </w:p>
        </w:tc>
        <w:tc>
          <w:tcPr>
            <w:tcW w:w="0" w:type="auto"/>
            <w:shd w:val="clear" w:color="auto" w:fill="auto"/>
            <w:noWrap/>
            <w:vAlign w:val="center"/>
            <w:hideMark/>
          </w:tcPr>
          <w:p w14:paraId="453B0370" w14:textId="77777777" w:rsidR="00E552C8" w:rsidRPr="00E237E8" w:rsidRDefault="009E7EA5" w:rsidP="00974DD3">
            <w:pPr>
              <w:pStyle w:val="TableTextLarge"/>
            </w:pPr>
            <w:sdt>
              <w:sdtPr>
                <w:id w:val="-506828728"/>
                <w:placeholder>
                  <w:docPart w:val="3A8204C429E649DDB846D47409BEF326"/>
                </w:placeholder>
                <w:temporary/>
                <w:showingPlcHdr/>
                <w15:appearance w15:val="hidden"/>
              </w:sdtPr>
              <w:sdtContent>
                <w:r w:rsidR="004E67B3" w:rsidRPr="00E237E8">
                  <w:t>$175</w:t>
                </w:r>
              </w:sdtContent>
            </w:sdt>
          </w:p>
        </w:tc>
        <w:tc>
          <w:tcPr>
            <w:tcW w:w="0" w:type="auto"/>
            <w:shd w:val="clear" w:color="auto" w:fill="auto"/>
            <w:noWrap/>
            <w:vAlign w:val="center"/>
            <w:hideMark/>
          </w:tcPr>
          <w:p w14:paraId="03FFC0E0" w14:textId="77777777" w:rsidR="00E552C8" w:rsidRPr="00E237E8" w:rsidRDefault="009E7EA5" w:rsidP="00974DD3">
            <w:pPr>
              <w:pStyle w:val="TableTextLarge"/>
            </w:pPr>
            <w:sdt>
              <w:sdtPr>
                <w:id w:val="289792435"/>
                <w:placeholder>
                  <w:docPart w:val="B15CE03696254398AFB2E251A0AA39E0"/>
                </w:placeholder>
                <w:temporary/>
                <w:showingPlcHdr/>
                <w15:appearance w15:val="hidden"/>
              </w:sdtPr>
              <w:sdtContent>
                <w:r w:rsidR="0065229E" w:rsidRPr="00E237E8">
                  <w:t>$175</w:t>
                </w:r>
              </w:sdtContent>
            </w:sdt>
          </w:p>
        </w:tc>
        <w:tc>
          <w:tcPr>
            <w:tcW w:w="0" w:type="auto"/>
            <w:shd w:val="clear" w:color="auto" w:fill="auto"/>
            <w:noWrap/>
            <w:vAlign w:val="center"/>
            <w:hideMark/>
          </w:tcPr>
          <w:p w14:paraId="0596F50B" w14:textId="77777777" w:rsidR="00E552C8" w:rsidRPr="00E237E8" w:rsidRDefault="009E7EA5" w:rsidP="00974DD3">
            <w:pPr>
              <w:pStyle w:val="TableTextLarge"/>
            </w:pPr>
            <w:sdt>
              <w:sdtPr>
                <w:id w:val="755944649"/>
                <w:placeholder>
                  <w:docPart w:val="6DDE55D075BA447CA68584390A81C4BA"/>
                </w:placeholder>
                <w:temporary/>
                <w:showingPlcHdr/>
                <w15:appearance w15:val="hidden"/>
              </w:sdtPr>
              <w:sdtContent>
                <w:r w:rsidR="00863B11" w:rsidRPr="00E237E8">
                  <w:t>$175</w:t>
                </w:r>
              </w:sdtContent>
            </w:sdt>
          </w:p>
        </w:tc>
        <w:tc>
          <w:tcPr>
            <w:tcW w:w="0" w:type="auto"/>
            <w:shd w:val="clear" w:color="auto" w:fill="auto"/>
            <w:noWrap/>
            <w:vAlign w:val="center"/>
            <w:hideMark/>
          </w:tcPr>
          <w:p w14:paraId="0B436C29" w14:textId="77777777" w:rsidR="00E552C8" w:rsidRPr="00E237E8" w:rsidRDefault="009E7EA5" w:rsidP="00974DD3">
            <w:pPr>
              <w:pStyle w:val="TableTextLarge"/>
            </w:pPr>
            <w:sdt>
              <w:sdtPr>
                <w:id w:val="-111899389"/>
                <w:placeholder>
                  <w:docPart w:val="2FD45BC6234B47EC877316079E0356AC"/>
                </w:placeholder>
                <w:temporary/>
                <w:showingPlcHdr/>
                <w15:appearance w15:val="hidden"/>
              </w:sdtPr>
              <w:sdtContent>
                <w:r w:rsidR="007D36E9" w:rsidRPr="00E237E8">
                  <w:t>$175</w:t>
                </w:r>
              </w:sdtContent>
            </w:sdt>
          </w:p>
        </w:tc>
        <w:tc>
          <w:tcPr>
            <w:tcW w:w="0" w:type="auto"/>
            <w:shd w:val="clear" w:color="auto" w:fill="auto"/>
            <w:noWrap/>
            <w:vAlign w:val="center"/>
            <w:hideMark/>
          </w:tcPr>
          <w:p w14:paraId="3499071C" w14:textId="77777777" w:rsidR="00E552C8" w:rsidRPr="00E237E8" w:rsidRDefault="009E7EA5" w:rsidP="00974DD3">
            <w:pPr>
              <w:pStyle w:val="TableTextLarge"/>
            </w:pPr>
            <w:sdt>
              <w:sdtPr>
                <w:id w:val="826947778"/>
                <w:placeholder>
                  <w:docPart w:val="60982D490D3949EBB4F0390AE864888D"/>
                </w:placeholder>
                <w:temporary/>
                <w:showingPlcHdr/>
                <w15:appearance w15:val="hidden"/>
              </w:sdtPr>
              <w:sdtContent>
                <w:r w:rsidR="004B5779" w:rsidRPr="00E237E8">
                  <w:t>$225</w:t>
                </w:r>
              </w:sdtContent>
            </w:sdt>
          </w:p>
        </w:tc>
        <w:tc>
          <w:tcPr>
            <w:tcW w:w="0" w:type="auto"/>
            <w:shd w:val="clear" w:color="auto" w:fill="auto"/>
            <w:noWrap/>
            <w:vAlign w:val="center"/>
            <w:hideMark/>
          </w:tcPr>
          <w:p w14:paraId="6DB28912" w14:textId="77777777" w:rsidR="00E552C8" w:rsidRPr="00E237E8" w:rsidRDefault="009E7EA5" w:rsidP="00974DD3">
            <w:pPr>
              <w:pStyle w:val="TableTextLarge"/>
            </w:pPr>
            <w:sdt>
              <w:sdtPr>
                <w:id w:val="1879505351"/>
                <w:placeholder>
                  <w:docPart w:val="9D231E1963264886A31E632FB711E8F6"/>
                </w:placeholder>
                <w:temporary/>
                <w:showingPlcHdr/>
                <w15:appearance w15:val="hidden"/>
              </w:sdtPr>
              <w:sdtContent>
                <w:r w:rsidR="000B6224" w:rsidRPr="00E237E8">
                  <w:t>$225</w:t>
                </w:r>
              </w:sdtContent>
            </w:sdt>
          </w:p>
        </w:tc>
        <w:tc>
          <w:tcPr>
            <w:tcW w:w="0" w:type="auto"/>
            <w:shd w:val="clear" w:color="auto" w:fill="auto"/>
            <w:noWrap/>
            <w:vAlign w:val="center"/>
            <w:hideMark/>
          </w:tcPr>
          <w:p w14:paraId="754177D0" w14:textId="77777777" w:rsidR="00E552C8" w:rsidRPr="00E237E8" w:rsidRDefault="009E7EA5" w:rsidP="00974DD3">
            <w:pPr>
              <w:pStyle w:val="TableTextLarge"/>
            </w:pPr>
            <w:sdt>
              <w:sdtPr>
                <w:id w:val="-1438911930"/>
                <w:placeholder>
                  <w:docPart w:val="AC9F72525C7F412F8F3D8A27D0B77F9F"/>
                </w:placeholder>
                <w:temporary/>
                <w:showingPlcHdr/>
                <w15:appearance w15:val="hidden"/>
              </w:sdtPr>
              <w:sdtContent>
                <w:r w:rsidR="00EB35A3" w:rsidRPr="00E237E8">
                  <w:t>$2,200</w:t>
                </w:r>
              </w:sdtContent>
            </w:sdt>
          </w:p>
        </w:tc>
      </w:tr>
      <w:tr w:rsidR="00E237E8" w:rsidRPr="00E237E8" w14:paraId="046D58D4" w14:textId="77777777" w:rsidTr="000811A0">
        <w:trPr>
          <w:trHeight w:val="244"/>
        </w:trPr>
        <w:tc>
          <w:tcPr>
            <w:tcW w:w="2207" w:type="dxa"/>
            <w:shd w:val="clear" w:color="auto" w:fill="F2F2F2" w:themeFill="background1" w:themeFillShade="F2"/>
            <w:vAlign w:val="center"/>
            <w:hideMark/>
          </w:tcPr>
          <w:p w14:paraId="36AB4105" w14:textId="77777777" w:rsidR="00E552C8" w:rsidRPr="00E237E8" w:rsidRDefault="009E7EA5" w:rsidP="00974DD3">
            <w:pPr>
              <w:pStyle w:val="TableTextLarge"/>
            </w:pPr>
            <w:sdt>
              <w:sdtPr>
                <w:id w:val="1732107536"/>
                <w:placeholder>
                  <w:docPart w:val="9285BF7103E64007B119429C88B31BB1"/>
                </w:placeholder>
                <w:temporary/>
                <w:showingPlcHdr/>
                <w15:appearance w15:val="hidden"/>
              </w:sdtPr>
              <w:sdtContent>
                <w:r w:rsidR="004020D0" w:rsidRPr="00E237E8">
                  <w:t>Internet/Phone</w:t>
                </w:r>
              </w:sdtContent>
            </w:sdt>
          </w:p>
        </w:tc>
        <w:tc>
          <w:tcPr>
            <w:tcW w:w="1005" w:type="dxa"/>
            <w:shd w:val="clear" w:color="auto" w:fill="F2F2F2" w:themeFill="background1" w:themeFillShade="F2"/>
            <w:noWrap/>
            <w:vAlign w:val="center"/>
            <w:hideMark/>
          </w:tcPr>
          <w:p w14:paraId="62EA3275" w14:textId="77777777" w:rsidR="00E552C8" w:rsidRPr="00E237E8" w:rsidRDefault="009E7EA5" w:rsidP="00974DD3">
            <w:pPr>
              <w:pStyle w:val="TableTextLarge"/>
            </w:pPr>
            <w:sdt>
              <w:sdtPr>
                <w:id w:val="873654445"/>
                <w:placeholder>
                  <w:docPart w:val="BFDE58B8F3A5484EAB9BEC5894C4523C"/>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14:paraId="4D9EA3F2" w14:textId="77777777" w:rsidR="00E552C8" w:rsidRPr="00E237E8" w:rsidRDefault="009E7EA5" w:rsidP="00974DD3">
            <w:pPr>
              <w:pStyle w:val="TableTextLarge"/>
            </w:pPr>
            <w:sdt>
              <w:sdtPr>
                <w:id w:val="1662036284"/>
                <w:placeholder>
                  <w:docPart w:val="4CC16D2F07E542969997849EE04A6EBC"/>
                </w:placeholder>
                <w:temporary/>
                <w:showingPlcHdr/>
                <w15:appearance w15:val="hidden"/>
              </w:sdtPr>
              <w:sdtContent>
                <w:r w:rsidR="00234FE7" w:rsidRPr="00E237E8">
                  <w:t>$110</w:t>
                </w:r>
              </w:sdtContent>
            </w:sdt>
          </w:p>
        </w:tc>
        <w:tc>
          <w:tcPr>
            <w:tcW w:w="0" w:type="auto"/>
            <w:shd w:val="clear" w:color="auto" w:fill="F2F2F2" w:themeFill="background1" w:themeFillShade="F2"/>
            <w:noWrap/>
            <w:vAlign w:val="center"/>
            <w:hideMark/>
          </w:tcPr>
          <w:p w14:paraId="5A0454E7" w14:textId="77777777" w:rsidR="00E552C8" w:rsidRPr="00E237E8" w:rsidRDefault="009E7EA5" w:rsidP="00974DD3">
            <w:pPr>
              <w:pStyle w:val="TableTextLarge"/>
            </w:pPr>
            <w:sdt>
              <w:sdtPr>
                <w:id w:val="1805733886"/>
                <w:placeholder>
                  <w:docPart w:val="D7298BA2459A4B32AC426210CF41B61C"/>
                </w:placeholder>
                <w:temporary/>
                <w:showingPlcHdr/>
                <w15:appearance w15:val="hidden"/>
              </w:sdtPr>
              <w:sdtContent>
                <w:r w:rsidR="006A359E" w:rsidRPr="00E237E8">
                  <w:t>$110</w:t>
                </w:r>
              </w:sdtContent>
            </w:sdt>
          </w:p>
        </w:tc>
        <w:tc>
          <w:tcPr>
            <w:tcW w:w="0" w:type="auto"/>
            <w:shd w:val="clear" w:color="auto" w:fill="F2F2F2" w:themeFill="background1" w:themeFillShade="F2"/>
            <w:noWrap/>
            <w:vAlign w:val="center"/>
            <w:hideMark/>
          </w:tcPr>
          <w:p w14:paraId="733A0186" w14:textId="77777777" w:rsidR="00E552C8" w:rsidRPr="00E237E8" w:rsidRDefault="009E7EA5" w:rsidP="00974DD3">
            <w:pPr>
              <w:pStyle w:val="TableTextLarge"/>
            </w:pPr>
            <w:sdt>
              <w:sdtPr>
                <w:id w:val="512806352"/>
                <w:placeholder>
                  <w:docPart w:val="EB7163E292B34AD18EB651E7CA25E7C0"/>
                </w:placeholder>
                <w:temporary/>
                <w:showingPlcHdr/>
                <w15:appearance w15:val="hidden"/>
              </w:sdtPr>
              <w:sdtContent>
                <w:r w:rsidR="000B1B5F" w:rsidRPr="00E237E8">
                  <w:t>$110</w:t>
                </w:r>
              </w:sdtContent>
            </w:sdt>
          </w:p>
        </w:tc>
        <w:tc>
          <w:tcPr>
            <w:tcW w:w="0" w:type="auto"/>
            <w:shd w:val="clear" w:color="auto" w:fill="F2F2F2" w:themeFill="background1" w:themeFillShade="F2"/>
            <w:noWrap/>
            <w:vAlign w:val="center"/>
            <w:hideMark/>
          </w:tcPr>
          <w:p w14:paraId="13596932" w14:textId="77777777" w:rsidR="00E552C8" w:rsidRPr="00E237E8" w:rsidRDefault="009E7EA5" w:rsidP="00974DD3">
            <w:pPr>
              <w:pStyle w:val="TableTextLarge"/>
            </w:pPr>
            <w:sdt>
              <w:sdtPr>
                <w:id w:val="1234514780"/>
                <w:placeholder>
                  <w:docPart w:val="5696770C198A4228A45A7A445403AD60"/>
                </w:placeholder>
                <w:temporary/>
                <w:showingPlcHdr/>
                <w15:appearance w15:val="hidden"/>
              </w:sdtPr>
              <w:sdtContent>
                <w:r w:rsidR="00E15D61" w:rsidRPr="00E237E8">
                  <w:t>$110</w:t>
                </w:r>
              </w:sdtContent>
            </w:sdt>
          </w:p>
        </w:tc>
        <w:tc>
          <w:tcPr>
            <w:tcW w:w="0" w:type="auto"/>
            <w:gridSpan w:val="2"/>
            <w:shd w:val="clear" w:color="auto" w:fill="F2F2F2" w:themeFill="background1" w:themeFillShade="F2"/>
            <w:noWrap/>
            <w:vAlign w:val="center"/>
            <w:hideMark/>
          </w:tcPr>
          <w:p w14:paraId="68254BD9" w14:textId="77777777" w:rsidR="00E552C8" w:rsidRPr="00E237E8" w:rsidRDefault="009E7EA5" w:rsidP="00974DD3">
            <w:pPr>
              <w:pStyle w:val="TableTextLarge"/>
            </w:pPr>
            <w:sdt>
              <w:sdtPr>
                <w:id w:val="-939289870"/>
                <w:placeholder>
                  <w:docPart w:val="3B08C2A59F2944FAB53063F55B2B14DC"/>
                </w:placeholder>
                <w:temporary/>
                <w:showingPlcHdr/>
                <w15:appearance w15:val="hidden"/>
              </w:sdtPr>
              <w:sdtContent>
                <w:r w:rsidR="00100314" w:rsidRPr="00E237E8">
                  <w:t>$110</w:t>
                </w:r>
              </w:sdtContent>
            </w:sdt>
          </w:p>
        </w:tc>
        <w:tc>
          <w:tcPr>
            <w:tcW w:w="0" w:type="auto"/>
            <w:shd w:val="clear" w:color="auto" w:fill="F2F2F2" w:themeFill="background1" w:themeFillShade="F2"/>
            <w:noWrap/>
            <w:vAlign w:val="center"/>
            <w:hideMark/>
          </w:tcPr>
          <w:p w14:paraId="79DBB5DF" w14:textId="77777777" w:rsidR="00E552C8" w:rsidRPr="00E237E8" w:rsidRDefault="009E7EA5" w:rsidP="00974DD3">
            <w:pPr>
              <w:pStyle w:val="TableTextLarge"/>
            </w:pPr>
            <w:sdt>
              <w:sdtPr>
                <w:id w:val="1032922650"/>
                <w:placeholder>
                  <w:docPart w:val="242CD3F87B7C431089CA39233244A812"/>
                </w:placeholder>
                <w:temporary/>
                <w:showingPlcHdr/>
                <w15:appearance w15:val="hidden"/>
              </w:sdtPr>
              <w:sdtContent>
                <w:r w:rsidR="004E67B3" w:rsidRPr="00E237E8">
                  <w:t>$110</w:t>
                </w:r>
              </w:sdtContent>
            </w:sdt>
          </w:p>
        </w:tc>
        <w:tc>
          <w:tcPr>
            <w:tcW w:w="0" w:type="auto"/>
            <w:shd w:val="clear" w:color="auto" w:fill="F2F2F2" w:themeFill="background1" w:themeFillShade="F2"/>
            <w:noWrap/>
            <w:vAlign w:val="center"/>
            <w:hideMark/>
          </w:tcPr>
          <w:p w14:paraId="7CDD1761" w14:textId="77777777" w:rsidR="00E552C8" w:rsidRPr="00E237E8" w:rsidRDefault="009E7EA5" w:rsidP="00974DD3">
            <w:pPr>
              <w:pStyle w:val="TableTextLarge"/>
            </w:pPr>
            <w:sdt>
              <w:sdtPr>
                <w:id w:val="1301815023"/>
                <w:placeholder>
                  <w:docPart w:val="2B9B49E43281427BAD63BEA120B4EB87"/>
                </w:placeholder>
                <w:temporary/>
                <w:showingPlcHdr/>
                <w15:appearance w15:val="hidden"/>
              </w:sdtPr>
              <w:sdtContent>
                <w:r w:rsidR="0065229E" w:rsidRPr="00E237E8">
                  <w:t>$110</w:t>
                </w:r>
              </w:sdtContent>
            </w:sdt>
          </w:p>
        </w:tc>
        <w:tc>
          <w:tcPr>
            <w:tcW w:w="0" w:type="auto"/>
            <w:shd w:val="clear" w:color="auto" w:fill="F2F2F2" w:themeFill="background1" w:themeFillShade="F2"/>
            <w:noWrap/>
            <w:vAlign w:val="center"/>
            <w:hideMark/>
          </w:tcPr>
          <w:p w14:paraId="48D6EFAE" w14:textId="77777777" w:rsidR="00E552C8" w:rsidRPr="00E237E8" w:rsidRDefault="009E7EA5" w:rsidP="00974DD3">
            <w:pPr>
              <w:pStyle w:val="TableTextLarge"/>
            </w:pPr>
            <w:sdt>
              <w:sdtPr>
                <w:id w:val="-1344076242"/>
                <w:placeholder>
                  <w:docPart w:val="F9CCA7386E7D4A52B6E7F3ADCB68445D"/>
                </w:placeholder>
                <w:temporary/>
                <w:showingPlcHdr/>
                <w15:appearance w15:val="hidden"/>
              </w:sdtPr>
              <w:sdtContent>
                <w:r w:rsidR="00863B11" w:rsidRPr="00E237E8">
                  <w:t>$110</w:t>
                </w:r>
              </w:sdtContent>
            </w:sdt>
          </w:p>
        </w:tc>
        <w:tc>
          <w:tcPr>
            <w:tcW w:w="0" w:type="auto"/>
            <w:shd w:val="clear" w:color="auto" w:fill="F2F2F2" w:themeFill="background1" w:themeFillShade="F2"/>
            <w:noWrap/>
            <w:vAlign w:val="center"/>
            <w:hideMark/>
          </w:tcPr>
          <w:p w14:paraId="78B5C165" w14:textId="77777777" w:rsidR="00E552C8" w:rsidRPr="00E237E8" w:rsidRDefault="009E7EA5" w:rsidP="00974DD3">
            <w:pPr>
              <w:pStyle w:val="TableTextLarge"/>
            </w:pPr>
            <w:sdt>
              <w:sdtPr>
                <w:id w:val="1990215018"/>
                <w:placeholder>
                  <w:docPart w:val="420A638F69B8467B9E09AB4D53EB9E4B"/>
                </w:placeholder>
                <w:temporary/>
                <w:showingPlcHdr/>
                <w15:appearance w15:val="hidden"/>
              </w:sdtPr>
              <w:sdtContent>
                <w:r w:rsidR="007D36E9" w:rsidRPr="00E237E8">
                  <w:t>$110</w:t>
                </w:r>
              </w:sdtContent>
            </w:sdt>
          </w:p>
        </w:tc>
        <w:tc>
          <w:tcPr>
            <w:tcW w:w="0" w:type="auto"/>
            <w:shd w:val="clear" w:color="auto" w:fill="F2F2F2" w:themeFill="background1" w:themeFillShade="F2"/>
            <w:noWrap/>
            <w:vAlign w:val="center"/>
            <w:hideMark/>
          </w:tcPr>
          <w:p w14:paraId="6FC94210" w14:textId="77777777" w:rsidR="00E552C8" w:rsidRPr="00E237E8" w:rsidRDefault="009E7EA5" w:rsidP="00974DD3">
            <w:pPr>
              <w:pStyle w:val="TableTextLarge"/>
            </w:pPr>
            <w:sdt>
              <w:sdtPr>
                <w:id w:val="-1060698973"/>
                <w:placeholder>
                  <w:docPart w:val="05693A90D97E4FF3A7CE34ED3DA6A488"/>
                </w:placeholder>
                <w:temporary/>
                <w:showingPlcHdr/>
                <w15:appearance w15:val="hidden"/>
              </w:sdtPr>
              <w:sdtContent>
                <w:r w:rsidR="004B5779" w:rsidRPr="00E237E8">
                  <w:t>$110</w:t>
                </w:r>
              </w:sdtContent>
            </w:sdt>
          </w:p>
        </w:tc>
        <w:tc>
          <w:tcPr>
            <w:tcW w:w="0" w:type="auto"/>
            <w:shd w:val="clear" w:color="auto" w:fill="F2F2F2" w:themeFill="background1" w:themeFillShade="F2"/>
            <w:noWrap/>
            <w:vAlign w:val="center"/>
            <w:hideMark/>
          </w:tcPr>
          <w:p w14:paraId="16F8621E" w14:textId="77777777" w:rsidR="00E552C8" w:rsidRPr="00E237E8" w:rsidRDefault="009E7EA5" w:rsidP="00974DD3">
            <w:pPr>
              <w:pStyle w:val="TableTextLarge"/>
            </w:pPr>
            <w:sdt>
              <w:sdtPr>
                <w:id w:val="1028461337"/>
                <w:placeholder>
                  <w:docPart w:val="901D37C98B4C4332AE43AFD32C248DBB"/>
                </w:placeholder>
                <w:temporary/>
                <w:showingPlcHdr/>
                <w15:appearance w15:val="hidden"/>
              </w:sdtPr>
              <w:sdtContent>
                <w:r w:rsidR="000B6224" w:rsidRPr="00E237E8">
                  <w:t>$110</w:t>
                </w:r>
              </w:sdtContent>
            </w:sdt>
          </w:p>
        </w:tc>
        <w:tc>
          <w:tcPr>
            <w:tcW w:w="0" w:type="auto"/>
            <w:shd w:val="clear" w:color="auto" w:fill="F2F2F2" w:themeFill="background1" w:themeFillShade="F2"/>
            <w:noWrap/>
            <w:vAlign w:val="center"/>
            <w:hideMark/>
          </w:tcPr>
          <w:p w14:paraId="51D8C794" w14:textId="77777777" w:rsidR="00E552C8" w:rsidRPr="00E237E8" w:rsidRDefault="009E7EA5" w:rsidP="00974DD3">
            <w:pPr>
              <w:pStyle w:val="TableTextLarge"/>
            </w:pPr>
            <w:sdt>
              <w:sdtPr>
                <w:id w:val="-548298417"/>
                <w:placeholder>
                  <w:docPart w:val="6007F836AF5241AAB2D19F0FB865CEA0"/>
                </w:placeholder>
                <w:temporary/>
                <w:showingPlcHdr/>
                <w15:appearance w15:val="hidden"/>
              </w:sdtPr>
              <w:sdtContent>
                <w:r w:rsidR="00EB35A3" w:rsidRPr="00E237E8">
                  <w:t>$1,320</w:t>
                </w:r>
              </w:sdtContent>
            </w:sdt>
          </w:p>
        </w:tc>
      </w:tr>
      <w:tr w:rsidR="00E237E8" w:rsidRPr="00E237E8" w14:paraId="1A2057BB" w14:textId="77777777" w:rsidTr="000811A0">
        <w:trPr>
          <w:trHeight w:val="244"/>
        </w:trPr>
        <w:tc>
          <w:tcPr>
            <w:tcW w:w="2207" w:type="dxa"/>
            <w:shd w:val="clear" w:color="auto" w:fill="auto"/>
            <w:vAlign w:val="center"/>
            <w:hideMark/>
          </w:tcPr>
          <w:p w14:paraId="71F56B3E" w14:textId="77777777" w:rsidR="00E552C8" w:rsidRPr="00E237E8" w:rsidRDefault="009E7EA5" w:rsidP="00974DD3">
            <w:pPr>
              <w:pStyle w:val="TableTextLarge"/>
            </w:pPr>
            <w:sdt>
              <w:sdtPr>
                <w:id w:val="-541601882"/>
                <w:placeholder>
                  <w:docPart w:val="702C2C6BF3AD4C368425214691C6977A"/>
                </w:placeholder>
                <w:temporary/>
                <w:showingPlcHdr/>
                <w15:appearance w15:val="hidden"/>
              </w:sdtPr>
              <w:sdtContent>
                <w:r w:rsidR="004020D0" w:rsidRPr="00E237E8">
                  <w:t>Insurance</w:t>
                </w:r>
              </w:sdtContent>
            </w:sdt>
          </w:p>
        </w:tc>
        <w:tc>
          <w:tcPr>
            <w:tcW w:w="1005" w:type="dxa"/>
            <w:shd w:val="clear" w:color="auto" w:fill="auto"/>
            <w:noWrap/>
            <w:vAlign w:val="center"/>
            <w:hideMark/>
          </w:tcPr>
          <w:p w14:paraId="6F202C7F" w14:textId="77777777" w:rsidR="00E552C8" w:rsidRPr="00E237E8" w:rsidRDefault="009E7EA5" w:rsidP="00974DD3">
            <w:pPr>
              <w:pStyle w:val="TableTextLarge"/>
            </w:pPr>
            <w:sdt>
              <w:sdtPr>
                <w:id w:val="1050498231"/>
                <w:placeholder>
                  <w:docPart w:val="524845A29AEF411797792F4D4BB36B38"/>
                </w:placeholder>
                <w:temporary/>
                <w:showingPlcHdr/>
                <w15:appearance w15:val="hidden"/>
              </w:sdtPr>
              <w:sdtContent>
                <w:r w:rsidR="00234FE7" w:rsidRPr="00E237E8">
                  <w:t>$165</w:t>
                </w:r>
              </w:sdtContent>
            </w:sdt>
          </w:p>
        </w:tc>
        <w:tc>
          <w:tcPr>
            <w:tcW w:w="0" w:type="auto"/>
            <w:shd w:val="clear" w:color="auto" w:fill="auto"/>
            <w:noWrap/>
            <w:vAlign w:val="center"/>
            <w:hideMark/>
          </w:tcPr>
          <w:p w14:paraId="4057F175" w14:textId="77777777" w:rsidR="00E552C8" w:rsidRPr="00E237E8" w:rsidRDefault="009E7EA5" w:rsidP="00974DD3">
            <w:pPr>
              <w:pStyle w:val="TableTextLarge"/>
            </w:pPr>
            <w:sdt>
              <w:sdtPr>
                <w:id w:val="910808131"/>
                <w:placeholder>
                  <w:docPart w:val="EB6CF07C33474FAFA756EB0C88AF9D82"/>
                </w:placeholder>
                <w:temporary/>
                <w:showingPlcHdr/>
                <w15:appearance w15:val="hidden"/>
              </w:sdtPr>
              <w:sdtContent>
                <w:r w:rsidR="00234FE7" w:rsidRPr="00E237E8">
                  <w:t>$165</w:t>
                </w:r>
              </w:sdtContent>
            </w:sdt>
          </w:p>
        </w:tc>
        <w:tc>
          <w:tcPr>
            <w:tcW w:w="0" w:type="auto"/>
            <w:shd w:val="clear" w:color="auto" w:fill="auto"/>
            <w:noWrap/>
            <w:vAlign w:val="center"/>
            <w:hideMark/>
          </w:tcPr>
          <w:p w14:paraId="08D6EFF2" w14:textId="77777777" w:rsidR="00E552C8" w:rsidRPr="00E237E8" w:rsidRDefault="009E7EA5" w:rsidP="00974DD3">
            <w:pPr>
              <w:pStyle w:val="TableTextLarge"/>
            </w:pPr>
            <w:sdt>
              <w:sdtPr>
                <w:id w:val="-1322574112"/>
                <w:placeholder>
                  <w:docPart w:val="0C99E4382789433FB86CC827C90ED3C7"/>
                </w:placeholder>
                <w:temporary/>
                <w:showingPlcHdr/>
                <w15:appearance w15:val="hidden"/>
              </w:sdtPr>
              <w:sdtContent>
                <w:r w:rsidR="006A359E" w:rsidRPr="00E237E8">
                  <w:t>$165</w:t>
                </w:r>
              </w:sdtContent>
            </w:sdt>
          </w:p>
        </w:tc>
        <w:tc>
          <w:tcPr>
            <w:tcW w:w="0" w:type="auto"/>
            <w:shd w:val="clear" w:color="auto" w:fill="auto"/>
            <w:noWrap/>
            <w:vAlign w:val="center"/>
            <w:hideMark/>
          </w:tcPr>
          <w:p w14:paraId="38BFD39B" w14:textId="77777777" w:rsidR="00E552C8" w:rsidRPr="00E237E8" w:rsidRDefault="009E7EA5" w:rsidP="00974DD3">
            <w:pPr>
              <w:pStyle w:val="TableTextLarge"/>
            </w:pPr>
            <w:sdt>
              <w:sdtPr>
                <w:id w:val="-1241255399"/>
                <w:placeholder>
                  <w:docPart w:val="BA87B52D3731409289CA31FCEF8DF9B2"/>
                </w:placeholder>
                <w:temporary/>
                <w:showingPlcHdr/>
                <w15:appearance w15:val="hidden"/>
              </w:sdtPr>
              <w:sdtContent>
                <w:r w:rsidR="000B1B5F" w:rsidRPr="00E237E8">
                  <w:t>$165</w:t>
                </w:r>
              </w:sdtContent>
            </w:sdt>
          </w:p>
        </w:tc>
        <w:tc>
          <w:tcPr>
            <w:tcW w:w="0" w:type="auto"/>
            <w:shd w:val="clear" w:color="auto" w:fill="auto"/>
            <w:noWrap/>
            <w:vAlign w:val="center"/>
            <w:hideMark/>
          </w:tcPr>
          <w:p w14:paraId="3225C018" w14:textId="77777777" w:rsidR="00E552C8" w:rsidRPr="00E237E8" w:rsidRDefault="009E7EA5" w:rsidP="00974DD3">
            <w:pPr>
              <w:pStyle w:val="TableTextLarge"/>
            </w:pPr>
            <w:sdt>
              <w:sdtPr>
                <w:id w:val="-254757319"/>
                <w:placeholder>
                  <w:docPart w:val="89591EDCDA074253BD3F7AE25FDAB7CA"/>
                </w:placeholder>
                <w:temporary/>
                <w:showingPlcHdr/>
                <w15:appearance w15:val="hidden"/>
              </w:sdtPr>
              <w:sdtContent>
                <w:r w:rsidR="00E15D61" w:rsidRPr="00E237E8">
                  <w:t>$165</w:t>
                </w:r>
              </w:sdtContent>
            </w:sdt>
          </w:p>
        </w:tc>
        <w:tc>
          <w:tcPr>
            <w:tcW w:w="0" w:type="auto"/>
            <w:gridSpan w:val="2"/>
            <w:shd w:val="clear" w:color="auto" w:fill="auto"/>
            <w:noWrap/>
            <w:vAlign w:val="center"/>
            <w:hideMark/>
          </w:tcPr>
          <w:p w14:paraId="6D4729F0" w14:textId="77777777" w:rsidR="00E552C8" w:rsidRPr="00E237E8" w:rsidRDefault="009E7EA5" w:rsidP="00974DD3">
            <w:pPr>
              <w:pStyle w:val="TableTextLarge"/>
            </w:pPr>
            <w:sdt>
              <w:sdtPr>
                <w:id w:val="661046918"/>
                <w:placeholder>
                  <w:docPart w:val="ED0217CD94894A93AFCC81F856E7F18F"/>
                </w:placeholder>
                <w:temporary/>
                <w:showingPlcHdr/>
                <w15:appearance w15:val="hidden"/>
              </w:sdtPr>
              <w:sdtContent>
                <w:r w:rsidR="00100314" w:rsidRPr="00E237E8">
                  <w:t>$165</w:t>
                </w:r>
              </w:sdtContent>
            </w:sdt>
          </w:p>
        </w:tc>
        <w:tc>
          <w:tcPr>
            <w:tcW w:w="0" w:type="auto"/>
            <w:shd w:val="clear" w:color="auto" w:fill="auto"/>
            <w:noWrap/>
            <w:vAlign w:val="center"/>
            <w:hideMark/>
          </w:tcPr>
          <w:p w14:paraId="5E20D87E" w14:textId="77777777" w:rsidR="00E552C8" w:rsidRPr="00E237E8" w:rsidRDefault="009E7EA5" w:rsidP="00974DD3">
            <w:pPr>
              <w:pStyle w:val="TableTextLarge"/>
            </w:pPr>
            <w:sdt>
              <w:sdtPr>
                <w:id w:val="1109314495"/>
                <w:placeholder>
                  <w:docPart w:val="C3F4FD7BEE95461FAF4371780218A2BE"/>
                </w:placeholder>
                <w:temporary/>
                <w:showingPlcHdr/>
                <w15:appearance w15:val="hidden"/>
              </w:sdtPr>
              <w:sdtContent>
                <w:r w:rsidR="004E67B3" w:rsidRPr="00E237E8">
                  <w:t>$165</w:t>
                </w:r>
              </w:sdtContent>
            </w:sdt>
          </w:p>
        </w:tc>
        <w:tc>
          <w:tcPr>
            <w:tcW w:w="0" w:type="auto"/>
            <w:shd w:val="clear" w:color="auto" w:fill="auto"/>
            <w:noWrap/>
            <w:vAlign w:val="center"/>
            <w:hideMark/>
          </w:tcPr>
          <w:p w14:paraId="2D1E40CD" w14:textId="77777777" w:rsidR="00E552C8" w:rsidRPr="00E237E8" w:rsidRDefault="009E7EA5" w:rsidP="00974DD3">
            <w:pPr>
              <w:pStyle w:val="TableTextLarge"/>
            </w:pPr>
            <w:sdt>
              <w:sdtPr>
                <w:id w:val="-892114271"/>
                <w:placeholder>
                  <w:docPart w:val="B4C0F48BD18149CAB4038F7DFB5D96BD"/>
                </w:placeholder>
                <w:temporary/>
                <w:showingPlcHdr/>
                <w15:appearance w15:val="hidden"/>
              </w:sdtPr>
              <w:sdtContent>
                <w:r w:rsidR="0065229E" w:rsidRPr="00E237E8">
                  <w:t>$165</w:t>
                </w:r>
              </w:sdtContent>
            </w:sdt>
          </w:p>
        </w:tc>
        <w:tc>
          <w:tcPr>
            <w:tcW w:w="0" w:type="auto"/>
            <w:shd w:val="clear" w:color="auto" w:fill="auto"/>
            <w:noWrap/>
            <w:vAlign w:val="center"/>
            <w:hideMark/>
          </w:tcPr>
          <w:p w14:paraId="7CA8C8F1" w14:textId="77777777" w:rsidR="00E552C8" w:rsidRPr="00E237E8" w:rsidRDefault="009E7EA5" w:rsidP="00974DD3">
            <w:pPr>
              <w:pStyle w:val="TableTextLarge"/>
            </w:pPr>
            <w:sdt>
              <w:sdtPr>
                <w:id w:val="-937986213"/>
                <w:placeholder>
                  <w:docPart w:val="8D9D4D008D284BF0B9C9F509183C4E04"/>
                </w:placeholder>
                <w:temporary/>
                <w:showingPlcHdr/>
                <w15:appearance w15:val="hidden"/>
              </w:sdtPr>
              <w:sdtContent>
                <w:r w:rsidR="00863B11" w:rsidRPr="00E237E8">
                  <w:t>$165</w:t>
                </w:r>
              </w:sdtContent>
            </w:sdt>
          </w:p>
        </w:tc>
        <w:tc>
          <w:tcPr>
            <w:tcW w:w="0" w:type="auto"/>
            <w:shd w:val="clear" w:color="auto" w:fill="auto"/>
            <w:noWrap/>
            <w:vAlign w:val="center"/>
            <w:hideMark/>
          </w:tcPr>
          <w:p w14:paraId="7231C8E6" w14:textId="77777777" w:rsidR="00E552C8" w:rsidRPr="00E237E8" w:rsidRDefault="009E7EA5" w:rsidP="00974DD3">
            <w:pPr>
              <w:pStyle w:val="TableTextLarge"/>
            </w:pPr>
            <w:sdt>
              <w:sdtPr>
                <w:id w:val="-1064562303"/>
                <w:placeholder>
                  <w:docPart w:val="3DE75CD7C0924E2B9EC75615B6D18876"/>
                </w:placeholder>
                <w:temporary/>
                <w:showingPlcHdr/>
                <w15:appearance w15:val="hidden"/>
              </w:sdtPr>
              <w:sdtContent>
                <w:r w:rsidR="007D36E9" w:rsidRPr="00E237E8">
                  <w:t>$165</w:t>
                </w:r>
              </w:sdtContent>
            </w:sdt>
          </w:p>
        </w:tc>
        <w:tc>
          <w:tcPr>
            <w:tcW w:w="0" w:type="auto"/>
            <w:shd w:val="clear" w:color="auto" w:fill="auto"/>
            <w:noWrap/>
            <w:vAlign w:val="center"/>
            <w:hideMark/>
          </w:tcPr>
          <w:p w14:paraId="7AF5096D" w14:textId="77777777" w:rsidR="00E552C8" w:rsidRPr="00E237E8" w:rsidRDefault="009E7EA5" w:rsidP="00974DD3">
            <w:pPr>
              <w:pStyle w:val="TableTextLarge"/>
            </w:pPr>
            <w:sdt>
              <w:sdtPr>
                <w:id w:val="1524981626"/>
                <w:placeholder>
                  <w:docPart w:val="1DCAAF0E4CE341BFAEC0160E8E594CC3"/>
                </w:placeholder>
                <w:temporary/>
                <w:showingPlcHdr/>
                <w15:appearance w15:val="hidden"/>
              </w:sdtPr>
              <w:sdtContent>
                <w:r w:rsidR="004B5779" w:rsidRPr="00E237E8">
                  <w:t>$165</w:t>
                </w:r>
              </w:sdtContent>
            </w:sdt>
          </w:p>
        </w:tc>
        <w:tc>
          <w:tcPr>
            <w:tcW w:w="0" w:type="auto"/>
            <w:shd w:val="clear" w:color="auto" w:fill="auto"/>
            <w:noWrap/>
            <w:vAlign w:val="center"/>
            <w:hideMark/>
          </w:tcPr>
          <w:p w14:paraId="25778DC4" w14:textId="77777777" w:rsidR="00E552C8" w:rsidRPr="00E237E8" w:rsidRDefault="009E7EA5" w:rsidP="00974DD3">
            <w:pPr>
              <w:pStyle w:val="TableTextLarge"/>
            </w:pPr>
            <w:sdt>
              <w:sdtPr>
                <w:id w:val="1568543848"/>
                <w:placeholder>
                  <w:docPart w:val="2EC244B367924AA699E863D820B210BC"/>
                </w:placeholder>
                <w:temporary/>
                <w:showingPlcHdr/>
                <w15:appearance w15:val="hidden"/>
              </w:sdtPr>
              <w:sdtContent>
                <w:r w:rsidR="000B6224" w:rsidRPr="00E237E8">
                  <w:t>$165</w:t>
                </w:r>
              </w:sdtContent>
            </w:sdt>
          </w:p>
        </w:tc>
        <w:tc>
          <w:tcPr>
            <w:tcW w:w="0" w:type="auto"/>
            <w:shd w:val="clear" w:color="auto" w:fill="auto"/>
            <w:noWrap/>
            <w:vAlign w:val="center"/>
            <w:hideMark/>
          </w:tcPr>
          <w:p w14:paraId="768652B8" w14:textId="77777777" w:rsidR="00E552C8" w:rsidRPr="00E237E8" w:rsidRDefault="009E7EA5" w:rsidP="00974DD3">
            <w:pPr>
              <w:pStyle w:val="TableTextLarge"/>
            </w:pPr>
            <w:sdt>
              <w:sdtPr>
                <w:id w:val="-166093244"/>
                <w:placeholder>
                  <w:docPart w:val="9D1DCB3B44A74E5EA2E0A30DB1D0F4B8"/>
                </w:placeholder>
                <w:temporary/>
                <w:showingPlcHdr/>
                <w15:appearance w15:val="hidden"/>
              </w:sdtPr>
              <w:sdtContent>
                <w:r w:rsidR="00EB35A3" w:rsidRPr="00E237E8">
                  <w:t>$1,980</w:t>
                </w:r>
              </w:sdtContent>
            </w:sdt>
          </w:p>
        </w:tc>
      </w:tr>
      <w:tr w:rsidR="00E237E8" w:rsidRPr="00E237E8" w14:paraId="20D3B5C5" w14:textId="77777777" w:rsidTr="000811A0">
        <w:trPr>
          <w:trHeight w:val="244"/>
        </w:trPr>
        <w:tc>
          <w:tcPr>
            <w:tcW w:w="2207" w:type="dxa"/>
            <w:shd w:val="clear" w:color="auto" w:fill="F2F2F2" w:themeFill="background1" w:themeFillShade="F2"/>
            <w:vAlign w:val="center"/>
            <w:hideMark/>
          </w:tcPr>
          <w:p w14:paraId="65D25036" w14:textId="77777777" w:rsidR="00E552C8" w:rsidRPr="00E237E8" w:rsidRDefault="009E7EA5" w:rsidP="00974DD3">
            <w:pPr>
              <w:pStyle w:val="TableTextLarge"/>
            </w:pPr>
            <w:sdt>
              <w:sdtPr>
                <w:id w:val="909958398"/>
                <w:placeholder>
                  <w:docPart w:val="E8F18030C070420DBACB6D1DA370BB36"/>
                </w:placeholder>
                <w:temporary/>
                <w:showingPlcHdr/>
                <w15:appearance w15:val="hidden"/>
              </w:sdtPr>
              <w:sdtContent>
                <w:r w:rsidR="004020D0" w:rsidRPr="00E237E8">
                  <w:t>Travel</w:t>
                </w:r>
              </w:sdtContent>
            </w:sdt>
          </w:p>
        </w:tc>
        <w:tc>
          <w:tcPr>
            <w:tcW w:w="1005" w:type="dxa"/>
            <w:shd w:val="clear" w:color="auto" w:fill="F2F2F2" w:themeFill="background1" w:themeFillShade="F2"/>
            <w:noWrap/>
            <w:vAlign w:val="center"/>
            <w:hideMark/>
          </w:tcPr>
          <w:p w14:paraId="505C190F" w14:textId="77777777" w:rsidR="00E552C8" w:rsidRPr="00E237E8" w:rsidRDefault="009E7EA5" w:rsidP="00974DD3">
            <w:pPr>
              <w:pStyle w:val="TableTextLarge"/>
            </w:pPr>
            <w:sdt>
              <w:sdtPr>
                <w:id w:val="-929422451"/>
                <w:placeholder>
                  <w:docPart w:val="AB8C15B4540C4630ACE4A14D32AD1E88"/>
                </w:placeholder>
                <w:temporary/>
                <w:showingPlcHdr/>
                <w15:appearance w15:val="hidden"/>
              </w:sdtPr>
              <w:sdtContent>
                <w:r w:rsidR="00234FE7" w:rsidRPr="00E237E8">
                  <w:t>$100</w:t>
                </w:r>
              </w:sdtContent>
            </w:sdt>
          </w:p>
        </w:tc>
        <w:tc>
          <w:tcPr>
            <w:tcW w:w="0" w:type="auto"/>
            <w:shd w:val="clear" w:color="auto" w:fill="F2F2F2" w:themeFill="background1" w:themeFillShade="F2"/>
            <w:noWrap/>
            <w:vAlign w:val="center"/>
            <w:hideMark/>
          </w:tcPr>
          <w:p w14:paraId="783A2E6F" w14:textId="77777777" w:rsidR="00E552C8" w:rsidRPr="00E237E8" w:rsidRDefault="009E7EA5" w:rsidP="00974DD3">
            <w:pPr>
              <w:pStyle w:val="TableTextLarge"/>
            </w:pPr>
            <w:sdt>
              <w:sdtPr>
                <w:id w:val="-174038600"/>
                <w:placeholder>
                  <w:docPart w:val="FE8E9A3D799844CCB45A655923EFE151"/>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6B145E4B" w14:textId="77777777" w:rsidR="00E552C8" w:rsidRPr="00E237E8" w:rsidRDefault="009E7EA5" w:rsidP="00974DD3">
            <w:pPr>
              <w:pStyle w:val="TableTextLarge"/>
            </w:pPr>
            <w:sdt>
              <w:sdtPr>
                <w:id w:val="-859508159"/>
                <w:placeholder>
                  <w:docPart w:val="FF2ECB25432741C29BEEBDD007E9D429"/>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07725AC3" w14:textId="77777777" w:rsidR="00E552C8" w:rsidRPr="00E237E8" w:rsidRDefault="009E7EA5" w:rsidP="00974DD3">
            <w:pPr>
              <w:pStyle w:val="TableTextLarge"/>
            </w:pPr>
            <w:sdt>
              <w:sdtPr>
                <w:id w:val="679556343"/>
                <w:placeholder>
                  <w:docPart w:val="6756BAE327364C38B73EE0BE62FB8E67"/>
                </w:placeholder>
                <w:temporary/>
                <w:showingPlcHdr/>
                <w15:appearance w15:val="hidden"/>
              </w:sdtPr>
              <w:sdtContent>
                <w:r w:rsidR="000B1B5F" w:rsidRPr="00E237E8">
                  <w:t>$250</w:t>
                </w:r>
              </w:sdtContent>
            </w:sdt>
          </w:p>
        </w:tc>
        <w:tc>
          <w:tcPr>
            <w:tcW w:w="0" w:type="auto"/>
            <w:shd w:val="clear" w:color="auto" w:fill="F2F2F2" w:themeFill="background1" w:themeFillShade="F2"/>
            <w:noWrap/>
            <w:vAlign w:val="center"/>
            <w:hideMark/>
          </w:tcPr>
          <w:p w14:paraId="49109387" w14:textId="77777777" w:rsidR="00E552C8" w:rsidRPr="00E237E8" w:rsidRDefault="009E7EA5" w:rsidP="00974DD3">
            <w:pPr>
              <w:pStyle w:val="TableTextLarge"/>
            </w:pPr>
            <w:sdt>
              <w:sdtPr>
                <w:id w:val="-1801056068"/>
                <w:placeholder>
                  <w:docPart w:val="0F1F3B9375C04A9CB973D72FC296250D"/>
                </w:placeholder>
                <w:temporary/>
                <w:showingPlcHdr/>
                <w15:appearance w15:val="hidden"/>
              </w:sdtPr>
              <w:sdtContent>
                <w:r w:rsidR="00F379BC" w:rsidRPr="00E237E8">
                  <w:t>$0</w:t>
                </w:r>
              </w:sdtContent>
            </w:sdt>
          </w:p>
        </w:tc>
        <w:tc>
          <w:tcPr>
            <w:tcW w:w="0" w:type="auto"/>
            <w:gridSpan w:val="2"/>
            <w:shd w:val="clear" w:color="auto" w:fill="F2F2F2" w:themeFill="background1" w:themeFillShade="F2"/>
            <w:noWrap/>
            <w:vAlign w:val="center"/>
            <w:hideMark/>
          </w:tcPr>
          <w:p w14:paraId="1BF86DB9" w14:textId="77777777" w:rsidR="00E552C8" w:rsidRPr="00E237E8" w:rsidRDefault="009E7EA5" w:rsidP="00974DD3">
            <w:pPr>
              <w:pStyle w:val="TableTextLarge"/>
            </w:pPr>
            <w:sdt>
              <w:sdtPr>
                <w:id w:val="1256481030"/>
                <w:placeholder>
                  <w:docPart w:val="D6794084EC8642F39DA13A90549514DE"/>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24961738" w14:textId="77777777" w:rsidR="00E552C8" w:rsidRPr="00E237E8" w:rsidRDefault="009E7EA5" w:rsidP="00974DD3">
            <w:pPr>
              <w:pStyle w:val="TableTextLarge"/>
            </w:pPr>
            <w:sdt>
              <w:sdtPr>
                <w:id w:val="1242682649"/>
                <w:placeholder>
                  <w:docPart w:val="61CD4E0F20F64B13B22E6275F43A6AE8"/>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2D057DFC" w14:textId="77777777" w:rsidR="00E552C8" w:rsidRPr="00E237E8" w:rsidRDefault="009E7EA5" w:rsidP="00974DD3">
            <w:pPr>
              <w:pStyle w:val="TableTextLarge"/>
            </w:pPr>
            <w:sdt>
              <w:sdtPr>
                <w:id w:val="1729573025"/>
                <w:placeholder>
                  <w:docPart w:val="A02E3DA31B4D461198861080EE9C633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46BF00B1" w14:textId="77777777" w:rsidR="00E552C8" w:rsidRPr="00E237E8" w:rsidRDefault="009E7EA5" w:rsidP="00974DD3">
            <w:pPr>
              <w:pStyle w:val="TableTextLarge"/>
            </w:pPr>
            <w:sdt>
              <w:sdtPr>
                <w:id w:val="-241021792"/>
                <w:placeholder>
                  <w:docPart w:val="7EB36B431EA34A9F89C34BDAD18D642B"/>
                </w:placeholder>
                <w:temporary/>
                <w:showingPlcHdr/>
                <w15:appearance w15:val="hidden"/>
              </w:sdtPr>
              <w:sdtContent>
                <w:r w:rsidR="00863B11" w:rsidRPr="00E237E8">
                  <w:t>$675</w:t>
                </w:r>
              </w:sdtContent>
            </w:sdt>
          </w:p>
        </w:tc>
        <w:tc>
          <w:tcPr>
            <w:tcW w:w="0" w:type="auto"/>
            <w:shd w:val="clear" w:color="auto" w:fill="F2F2F2" w:themeFill="background1" w:themeFillShade="F2"/>
            <w:noWrap/>
            <w:vAlign w:val="center"/>
            <w:hideMark/>
          </w:tcPr>
          <w:p w14:paraId="288A5F78" w14:textId="77777777" w:rsidR="00E552C8" w:rsidRPr="00E237E8" w:rsidRDefault="009E7EA5" w:rsidP="00974DD3">
            <w:pPr>
              <w:pStyle w:val="TableTextLarge"/>
            </w:pPr>
            <w:sdt>
              <w:sdtPr>
                <w:id w:val="-976598968"/>
                <w:placeholder>
                  <w:docPart w:val="AF6EB8A622574412A33458F6989D0D30"/>
                </w:placeholder>
                <w:temporary/>
                <w:showingPlcHdr/>
                <w15:appearance w15:val="hidden"/>
              </w:sdtPr>
              <w:sdtContent>
                <w:r w:rsidR="007D36E9" w:rsidRPr="00E237E8">
                  <w:t>$800</w:t>
                </w:r>
              </w:sdtContent>
            </w:sdt>
          </w:p>
        </w:tc>
        <w:tc>
          <w:tcPr>
            <w:tcW w:w="0" w:type="auto"/>
            <w:shd w:val="clear" w:color="auto" w:fill="F2F2F2" w:themeFill="background1" w:themeFillShade="F2"/>
            <w:noWrap/>
            <w:vAlign w:val="center"/>
            <w:hideMark/>
          </w:tcPr>
          <w:p w14:paraId="5F7D37EA" w14:textId="77777777" w:rsidR="00E552C8" w:rsidRPr="00E237E8" w:rsidRDefault="009E7EA5" w:rsidP="00974DD3">
            <w:pPr>
              <w:pStyle w:val="TableTextLarge"/>
            </w:pPr>
            <w:sdt>
              <w:sdtPr>
                <w:id w:val="-513614513"/>
                <w:placeholder>
                  <w:docPart w:val="B4023256238E4853BABC91E926B18775"/>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61D6E41F" w14:textId="77777777" w:rsidR="00E552C8" w:rsidRPr="00E237E8" w:rsidRDefault="009E7EA5" w:rsidP="00974DD3">
            <w:pPr>
              <w:pStyle w:val="TableTextLarge"/>
            </w:pPr>
            <w:sdt>
              <w:sdtPr>
                <w:id w:val="939337121"/>
                <w:placeholder>
                  <w:docPart w:val="9CC690811977458899734169A116E6DB"/>
                </w:placeholder>
                <w:temporary/>
                <w:showingPlcHdr/>
                <w15:appearance w15:val="hidden"/>
              </w:sdtPr>
              <w:sdtContent>
                <w:r w:rsidR="00F379BC" w:rsidRPr="00E237E8">
                  <w:t>$0</w:t>
                </w:r>
              </w:sdtContent>
            </w:sdt>
          </w:p>
        </w:tc>
        <w:tc>
          <w:tcPr>
            <w:tcW w:w="0" w:type="auto"/>
            <w:shd w:val="clear" w:color="auto" w:fill="F2F2F2" w:themeFill="background1" w:themeFillShade="F2"/>
            <w:noWrap/>
            <w:vAlign w:val="center"/>
            <w:hideMark/>
          </w:tcPr>
          <w:p w14:paraId="0BFA6A7B" w14:textId="77777777" w:rsidR="00E552C8" w:rsidRPr="00E237E8" w:rsidRDefault="009E7EA5" w:rsidP="00974DD3">
            <w:pPr>
              <w:pStyle w:val="TableTextLarge"/>
            </w:pPr>
            <w:sdt>
              <w:sdtPr>
                <w:id w:val="587582977"/>
                <w:placeholder>
                  <w:docPart w:val="491E9C4752124F9C82B424DC958F8FC3"/>
                </w:placeholder>
                <w:temporary/>
                <w:showingPlcHdr/>
                <w15:appearance w15:val="hidden"/>
              </w:sdtPr>
              <w:sdtContent>
                <w:r w:rsidR="00EB35A3" w:rsidRPr="00E237E8">
                  <w:t>$1,825</w:t>
                </w:r>
              </w:sdtContent>
            </w:sdt>
          </w:p>
        </w:tc>
      </w:tr>
      <w:tr w:rsidR="00E237E8" w:rsidRPr="00E237E8" w14:paraId="01ADFF19" w14:textId="77777777" w:rsidTr="000811A0">
        <w:trPr>
          <w:trHeight w:val="244"/>
        </w:trPr>
        <w:tc>
          <w:tcPr>
            <w:tcW w:w="2207" w:type="dxa"/>
            <w:shd w:val="clear" w:color="auto" w:fill="auto"/>
            <w:vAlign w:val="center"/>
            <w:hideMark/>
          </w:tcPr>
          <w:p w14:paraId="74F10C2C" w14:textId="77777777" w:rsidR="00E552C8" w:rsidRPr="00E237E8" w:rsidRDefault="009E7EA5" w:rsidP="00974DD3">
            <w:pPr>
              <w:pStyle w:val="TableTextLarge"/>
            </w:pPr>
            <w:sdt>
              <w:sdtPr>
                <w:id w:val="503014476"/>
                <w:placeholder>
                  <w:docPart w:val="2E0280182F0A4F7E8A01F30FEA01BEFD"/>
                </w:placeholder>
                <w:temporary/>
                <w:showingPlcHdr/>
                <w15:appearance w15:val="hidden"/>
              </w:sdtPr>
              <w:sdtContent>
                <w:r w:rsidR="004020D0" w:rsidRPr="00E237E8">
                  <w:t>Legal/Accounting</w:t>
                </w:r>
              </w:sdtContent>
            </w:sdt>
          </w:p>
        </w:tc>
        <w:tc>
          <w:tcPr>
            <w:tcW w:w="1005" w:type="dxa"/>
            <w:shd w:val="clear" w:color="auto" w:fill="auto"/>
            <w:noWrap/>
            <w:vAlign w:val="center"/>
            <w:hideMark/>
          </w:tcPr>
          <w:p w14:paraId="5E6CEA5F" w14:textId="77777777" w:rsidR="00E552C8" w:rsidRPr="00E237E8" w:rsidRDefault="009E7EA5" w:rsidP="00974DD3">
            <w:pPr>
              <w:pStyle w:val="TableTextLarge"/>
            </w:pPr>
            <w:sdt>
              <w:sdtPr>
                <w:id w:val="265656120"/>
                <w:placeholder>
                  <w:docPart w:val="041AEEBB394F4D659E9B09A9A7072D32"/>
                </w:placeholder>
                <w:temporary/>
                <w:showingPlcHdr/>
                <w15:appearance w15:val="hidden"/>
              </w:sdtPr>
              <w:sdtContent>
                <w:r w:rsidR="00234FE7" w:rsidRPr="00E237E8">
                  <w:t>$1,200</w:t>
                </w:r>
              </w:sdtContent>
            </w:sdt>
          </w:p>
        </w:tc>
        <w:tc>
          <w:tcPr>
            <w:tcW w:w="0" w:type="auto"/>
            <w:shd w:val="clear" w:color="auto" w:fill="auto"/>
            <w:noWrap/>
            <w:vAlign w:val="center"/>
            <w:hideMark/>
          </w:tcPr>
          <w:p w14:paraId="1368180E" w14:textId="77777777" w:rsidR="00E552C8" w:rsidRPr="00E237E8" w:rsidRDefault="009E7EA5" w:rsidP="00974DD3">
            <w:pPr>
              <w:pStyle w:val="TableTextLarge"/>
            </w:pPr>
            <w:sdt>
              <w:sdtPr>
                <w:id w:val="-1331281769"/>
                <w:placeholder>
                  <w:docPart w:val="0BDB45CC1A214DE9932943CEF42F3CEE"/>
                </w:placeholder>
                <w:temporary/>
                <w:showingPlcHdr/>
                <w15:appearance w15:val="hidden"/>
              </w:sdtPr>
              <w:sdtContent>
                <w:r w:rsidR="00F379BC" w:rsidRPr="00E237E8">
                  <w:t>$0</w:t>
                </w:r>
              </w:sdtContent>
            </w:sdt>
          </w:p>
        </w:tc>
        <w:tc>
          <w:tcPr>
            <w:tcW w:w="0" w:type="auto"/>
            <w:shd w:val="clear" w:color="auto" w:fill="auto"/>
            <w:noWrap/>
            <w:vAlign w:val="center"/>
            <w:hideMark/>
          </w:tcPr>
          <w:p w14:paraId="1B6F86E3" w14:textId="77777777" w:rsidR="00E552C8" w:rsidRPr="00E237E8" w:rsidRDefault="009E7EA5" w:rsidP="00974DD3">
            <w:pPr>
              <w:pStyle w:val="TableTextLarge"/>
            </w:pPr>
            <w:sdt>
              <w:sdtPr>
                <w:id w:val="1562673781"/>
                <w:placeholder>
                  <w:docPart w:val="4AED83E7503A447C93511F8BB7D3708E"/>
                </w:placeholder>
                <w:temporary/>
                <w:showingPlcHdr/>
                <w15:appearance w15:val="hidden"/>
              </w:sdtPr>
              <w:sdtContent>
                <w:r w:rsidR="00F379BC" w:rsidRPr="00E237E8">
                  <w:t>$0</w:t>
                </w:r>
              </w:sdtContent>
            </w:sdt>
          </w:p>
        </w:tc>
        <w:tc>
          <w:tcPr>
            <w:tcW w:w="0" w:type="auto"/>
            <w:shd w:val="clear" w:color="auto" w:fill="auto"/>
            <w:noWrap/>
            <w:vAlign w:val="center"/>
            <w:hideMark/>
          </w:tcPr>
          <w:p w14:paraId="209675FA" w14:textId="77777777" w:rsidR="00E552C8" w:rsidRPr="00E237E8" w:rsidRDefault="009E7EA5" w:rsidP="00974DD3">
            <w:pPr>
              <w:pStyle w:val="TableTextLarge"/>
            </w:pPr>
            <w:sdt>
              <w:sdtPr>
                <w:id w:val="-475143793"/>
                <w:placeholder>
                  <w:docPart w:val="0C1C774765584D12B8714B510E36F2CC"/>
                </w:placeholder>
                <w:temporary/>
                <w:showingPlcHdr/>
                <w15:appearance w15:val="hidden"/>
              </w:sdtPr>
              <w:sdtContent>
                <w:r w:rsidR="000B1B5F" w:rsidRPr="00E237E8">
                  <w:t>$450</w:t>
                </w:r>
              </w:sdtContent>
            </w:sdt>
          </w:p>
        </w:tc>
        <w:tc>
          <w:tcPr>
            <w:tcW w:w="0" w:type="auto"/>
            <w:shd w:val="clear" w:color="auto" w:fill="auto"/>
            <w:noWrap/>
            <w:vAlign w:val="center"/>
            <w:hideMark/>
          </w:tcPr>
          <w:p w14:paraId="4738C48C" w14:textId="77777777" w:rsidR="00E552C8" w:rsidRPr="00E237E8" w:rsidRDefault="009E7EA5" w:rsidP="00974DD3">
            <w:pPr>
              <w:pStyle w:val="TableTextLarge"/>
            </w:pPr>
            <w:sdt>
              <w:sdtPr>
                <w:id w:val="-1345862310"/>
                <w:placeholder>
                  <w:docPart w:val="9E34803AD6A14A75A703C8F6BCDE9BDC"/>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14:paraId="67D908B2" w14:textId="77777777" w:rsidR="00E552C8" w:rsidRPr="00E237E8" w:rsidRDefault="009E7EA5" w:rsidP="00974DD3">
            <w:pPr>
              <w:pStyle w:val="TableTextLarge"/>
            </w:pPr>
            <w:sdt>
              <w:sdtPr>
                <w:id w:val="-315948972"/>
                <w:placeholder>
                  <w:docPart w:val="A254B56FEF9246F699060C1309152FE0"/>
                </w:placeholder>
                <w:temporary/>
                <w:showingPlcHdr/>
                <w15:appearance w15:val="hidden"/>
              </w:sdtPr>
              <w:sdtContent>
                <w:r w:rsidR="00100314" w:rsidRPr="00E237E8">
                  <w:t>$500</w:t>
                </w:r>
              </w:sdtContent>
            </w:sdt>
          </w:p>
        </w:tc>
        <w:tc>
          <w:tcPr>
            <w:tcW w:w="0" w:type="auto"/>
            <w:shd w:val="clear" w:color="auto" w:fill="auto"/>
            <w:noWrap/>
            <w:vAlign w:val="center"/>
            <w:hideMark/>
          </w:tcPr>
          <w:p w14:paraId="0C2F8CB4" w14:textId="77777777" w:rsidR="00E552C8" w:rsidRPr="00E237E8" w:rsidRDefault="009E7EA5" w:rsidP="00974DD3">
            <w:pPr>
              <w:pStyle w:val="TableTextLarge"/>
            </w:pPr>
            <w:sdt>
              <w:sdtPr>
                <w:id w:val="1901795858"/>
                <w:placeholder>
                  <w:docPart w:val="D10264CC24E4469F8CFE88652B4B29DF"/>
                </w:placeholder>
                <w:temporary/>
                <w:showingPlcHdr/>
                <w15:appearance w15:val="hidden"/>
              </w:sdtPr>
              <w:sdtContent>
                <w:r w:rsidR="00F379BC" w:rsidRPr="00E237E8">
                  <w:t>$0</w:t>
                </w:r>
              </w:sdtContent>
            </w:sdt>
          </w:p>
        </w:tc>
        <w:tc>
          <w:tcPr>
            <w:tcW w:w="0" w:type="auto"/>
            <w:shd w:val="clear" w:color="auto" w:fill="auto"/>
            <w:noWrap/>
            <w:vAlign w:val="center"/>
            <w:hideMark/>
          </w:tcPr>
          <w:p w14:paraId="1735886B" w14:textId="77777777" w:rsidR="00E552C8" w:rsidRPr="00E237E8" w:rsidRDefault="009E7EA5" w:rsidP="00974DD3">
            <w:pPr>
              <w:pStyle w:val="TableTextLarge"/>
            </w:pPr>
            <w:sdt>
              <w:sdtPr>
                <w:id w:val="1265503161"/>
                <w:placeholder>
                  <w:docPart w:val="2AB039F9A7104496929FFEC85FD948DC"/>
                </w:placeholder>
                <w:temporary/>
                <w:showingPlcHdr/>
                <w15:appearance w15:val="hidden"/>
              </w:sdtPr>
              <w:sdtContent>
                <w:r w:rsidR="00F379BC" w:rsidRPr="00E237E8">
                  <w:t>$0</w:t>
                </w:r>
              </w:sdtContent>
            </w:sdt>
          </w:p>
        </w:tc>
        <w:tc>
          <w:tcPr>
            <w:tcW w:w="0" w:type="auto"/>
            <w:shd w:val="clear" w:color="auto" w:fill="auto"/>
            <w:noWrap/>
            <w:vAlign w:val="center"/>
            <w:hideMark/>
          </w:tcPr>
          <w:p w14:paraId="7BBF3F18" w14:textId="77777777" w:rsidR="00E552C8" w:rsidRPr="00E237E8" w:rsidRDefault="009E7EA5" w:rsidP="00974DD3">
            <w:pPr>
              <w:pStyle w:val="TableTextLarge"/>
            </w:pPr>
            <w:sdt>
              <w:sdtPr>
                <w:id w:val="604395996"/>
                <w:placeholder>
                  <w:docPart w:val="93454EB5D6A24E0AA2019A81DEAA8B46"/>
                </w:placeholder>
                <w:temporary/>
                <w:showingPlcHdr/>
                <w15:appearance w15:val="hidden"/>
              </w:sdtPr>
              <w:sdtContent>
                <w:r w:rsidR="00F379BC" w:rsidRPr="00E237E8">
                  <w:t>$0</w:t>
                </w:r>
              </w:sdtContent>
            </w:sdt>
          </w:p>
        </w:tc>
        <w:tc>
          <w:tcPr>
            <w:tcW w:w="0" w:type="auto"/>
            <w:shd w:val="clear" w:color="auto" w:fill="auto"/>
            <w:noWrap/>
            <w:vAlign w:val="center"/>
            <w:hideMark/>
          </w:tcPr>
          <w:p w14:paraId="72E46DD5" w14:textId="77777777" w:rsidR="00E552C8" w:rsidRPr="00E237E8" w:rsidRDefault="009E7EA5" w:rsidP="00974DD3">
            <w:pPr>
              <w:pStyle w:val="TableTextLarge"/>
            </w:pPr>
            <w:sdt>
              <w:sdtPr>
                <w:id w:val="-1660068256"/>
                <w:placeholder>
                  <w:docPart w:val="B1C85C4824B04ADA99B1274295FAE336"/>
                </w:placeholder>
                <w:temporary/>
                <w:showingPlcHdr/>
                <w15:appearance w15:val="hidden"/>
              </w:sdtPr>
              <w:sdtContent>
                <w:r w:rsidR="00F379BC" w:rsidRPr="00E237E8">
                  <w:t>$0</w:t>
                </w:r>
              </w:sdtContent>
            </w:sdt>
          </w:p>
        </w:tc>
        <w:tc>
          <w:tcPr>
            <w:tcW w:w="0" w:type="auto"/>
            <w:shd w:val="clear" w:color="auto" w:fill="auto"/>
            <w:noWrap/>
            <w:vAlign w:val="center"/>
            <w:hideMark/>
          </w:tcPr>
          <w:p w14:paraId="405676CB" w14:textId="77777777" w:rsidR="00E552C8" w:rsidRPr="00E237E8" w:rsidRDefault="009E7EA5" w:rsidP="00974DD3">
            <w:pPr>
              <w:pStyle w:val="TableTextLarge"/>
            </w:pPr>
            <w:sdt>
              <w:sdtPr>
                <w:id w:val="-1366136165"/>
                <w:placeholder>
                  <w:docPart w:val="257C7CDAB4AC43418C585E0D4F2EBDF0"/>
                </w:placeholder>
                <w:temporary/>
                <w:showingPlcHdr/>
                <w15:appearance w15:val="hidden"/>
              </w:sdtPr>
              <w:sdtContent>
                <w:r w:rsidR="00F379BC" w:rsidRPr="00E237E8">
                  <w:t>$0</w:t>
                </w:r>
              </w:sdtContent>
            </w:sdt>
          </w:p>
        </w:tc>
        <w:tc>
          <w:tcPr>
            <w:tcW w:w="0" w:type="auto"/>
            <w:shd w:val="clear" w:color="auto" w:fill="auto"/>
            <w:noWrap/>
            <w:vAlign w:val="center"/>
            <w:hideMark/>
          </w:tcPr>
          <w:p w14:paraId="501831AC" w14:textId="77777777" w:rsidR="00E552C8" w:rsidRPr="00E237E8" w:rsidRDefault="009E7EA5" w:rsidP="00974DD3">
            <w:pPr>
              <w:pStyle w:val="TableTextLarge"/>
            </w:pPr>
            <w:sdt>
              <w:sdtPr>
                <w:id w:val="126363024"/>
                <w:placeholder>
                  <w:docPart w:val="EF3B8B74DA9F478B92B5364A7CDDB587"/>
                </w:placeholder>
                <w:temporary/>
                <w:showingPlcHdr/>
                <w15:appearance w15:val="hidden"/>
              </w:sdtPr>
              <w:sdtContent>
                <w:r w:rsidR="000B6224" w:rsidRPr="00E237E8">
                  <w:t>$250</w:t>
                </w:r>
              </w:sdtContent>
            </w:sdt>
          </w:p>
        </w:tc>
        <w:tc>
          <w:tcPr>
            <w:tcW w:w="0" w:type="auto"/>
            <w:shd w:val="clear" w:color="auto" w:fill="auto"/>
            <w:noWrap/>
            <w:vAlign w:val="center"/>
            <w:hideMark/>
          </w:tcPr>
          <w:p w14:paraId="4B366ADA" w14:textId="77777777" w:rsidR="00E552C8" w:rsidRPr="00E237E8" w:rsidRDefault="009E7EA5" w:rsidP="00974DD3">
            <w:pPr>
              <w:pStyle w:val="TableTextLarge"/>
            </w:pPr>
            <w:sdt>
              <w:sdtPr>
                <w:id w:val="-228461663"/>
                <w:placeholder>
                  <w:docPart w:val="C6976F4ED3F348D8A47D7C1CED6D46AF"/>
                </w:placeholder>
                <w:temporary/>
                <w:showingPlcHdr/>
                <w15:appearance w15:val="hidden"/>
              </w:sdtPr>
              <w:sdtContent>
                <w:r w:rsidR="00EB35A3" w:rsidRPr="00E237E8">
                  <w:t>$2,400</w:t>
                </w:r>
              </w:sdtContent>
            </w:sdt>
          </w:p>
        </w:tc>
      </w:tr>
      <w:tr w:rsidR="00E237E8" w:rsidRPr="00E237E8" w14:paraId="14266DDD" w14:textId="77777777" w:rsidTr="000811A0">
        <w:trPr>
          <w:trHeight w:val="244"/>
        </w:trPr>
        <w:tc>
          <w:tcPr>
            <w:tcW w:w="2207" w:type="dxa"/>
            <w:shd w:val="clear" w:color="auto" w:fill="F2F2F2" w:themeFill="background1" w:themeFillShade="F2"/>
            <w:vAlign w:val="center"/>
            <w:hideMark/>
          </w:tcPr>
          <w:p w14:paraId="0B2003A7" w14:textId="77777777" w:rsidR="00E552C8" w:rsidRPr="00E237E8" w:rsidRDefault="009E7EA5" w:rsidP="00974DD3">
            <w:pPr>
              <w:pStyle w:val="TableTextLarge"/>
            </w:pPr>
            <w:sdt>
              <w:sdtPr>
                <w:id w:val="135843037"/>
                <w:placeholder>
                  <w:docPart w:val="19DC3F6708C94EB4847B34F92EB0DF97"/>
                </w:placeholder>
                <w:temporary/>
                <w:showingPlcHdr/>
                <w15:appearance w15:val="hidden"/>
              </w:sdtPr>
              <w:sdtContent>
                <w:r w:rsidR="004020D0" w:rsidRPr="00E237E8">
                  <w:t>Office Supplies</w:t>
                </w:r>
              </w:sdtContent>
            </w:sdt>
          </w:p>
        </w:tc>
        <w:tc>
          <w:tcPr>
            <w:tcW w:w="1005" w:type="dxa"/>
            <w:shd w:val="clear" w:color="auto" w:fill="F2F2F2" w:themeFill="background1" w:themeFillShade="F2"/>
            <w:noWrap/>
            <w:vAlign w:val="center"/>
            <w:hideMark/>
          </w:tcPr>
          <w:p w14:paraId="6638DF88" w14:textId="77777777" w:rsidR="00E552C8" w:rsidRPr="00E237E8" w:rsidRDefault="009E7EA5" w:rsidP="00974DD3">
            <w:pPr>
              <w:pStyle w:val="TableTextLarge"/>
            </w:pPr>
            <w:sdt>
              <w:sdtPr>
                <w:id w:val="2075544508"/>
                <w:placeholder>
                  <w:docPart w:val="98DCBC5C3D6B424E946EA8BF2780C85F"/>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14:paraId="2EE44847" w14:textId="77777777" w:rsidR="00E552C8" w:rsidRPr="00E237E8" w:rsidRDefault="009E7EA5" w:rsidP="00974DD3">
            <w:pPr>
              <w:pStyle w:val="TableTextLarge"/>
            </w:pPr>
            <w:sdt>
              <w:sdtPr>
                <w:id w:val="-573430480"/>
                <w:placeholder>
                  <w:docPart w:val="66F4DD31373643EDB624CAE869AC7BE2"/>
                </w:placeholder>
                <w:temporary/>
                <w:showingPlcHdr/>
                <w15:appearance w15:val="hidden"/>
              </w:sdtPr>
              <w:sdtContent>
                <w:r w:rsidR="00234FE7" w:rsidRPr="00E237E8">
                  <w:t>$125</w:t>
                </w:r>
              </w:sdtContent>
            </w:sdt>
          </w:p>
        </w:tc>
        <w:tc>
          <w:tcPr>
            <w:tcW w:w="0" w:type="auto"/>
            <w:shd w:val="clear" w:color="auto" w:fill="F2F2F2" w:themeFill="background1" w:themeFillShade="F2"/>
            <w:noWrap/>
            <w:vAlign w:val="center"/>
            <w:hideMark/>
          </w:tcPr>
          <w:p w14:paraId="06B59B39" w14:textId="77777777" w:rsidR="00E552C8" w:rsidRPr="00E237E8" w:rsidRDefault="009E7EA5" w:rsidP="00974DD3">
            <w:pPr>
              <w:pStyle w:val="TableTextLarge"/>
            </w:pPr>
            <w:sdt>
              <w:sdtPr>
                <w:id w:val="1642839768"/>
                <w:placeholder>
                  <w:docPart w:val="8F4E5B958A9F432F889BCB23F82DC044"/>
                </w:placeholder>
                <w:temporary/>
                <w:showingPlcHdr/>
                <w15:appearance w15:val="hidden"/>
              </w:sdtPr>
              <w:sdtContent>
                <w:r w:rsidR="006A359E" w:rsidRPr="00E237E8">
                  <w:t>$125</w:t>
                </w:r>
              </w:sdtContent>
            </w:sdt>
          </w:p>
        </w:tc>
        <w:tc>
          <w:tcPr>
            <w:tcW w:w="0" w:type="auto"/>
            <w:shd w:val="clear" w:color="auto" w:fill="F2F2F2" w:themeFill="background1" w:themeFillShade="F2"/>
            <w:noWrap/>
            <w:vAlign w:val="center"/>
            <w:hideMark/>
          </w:tcPr>
          <w:p w14:paraId="00107B81" w14:textId="77777777" w:rsidR="00E552C8" w:rsidRPr="00E237E8" w:rsidRDefault="009E7EA5" w:rsidP="00974DD3">
            <w:pPr>
              <w:pStyle w:val="TableTextLarge"/>
            </w:pPr>
            <w:sdt>
              <w:sdtPr>
                <w:id w:val="-498741239"/>
                <w:placeholder>
                  <w:docPart w:val="36ECB709E6B44F97995479F53D4339EF"/>
                </w:placeholder>
                <w:temporary/>
                <w:showingPlcHdr/>
                <w15:appearance w15:val="hidden"/>
              </w:sdtPr>
              <w:sdtContent>
                <w:r w:rsidR="000B1B5F" w:rsidRPr="00E237E8">
                  <w:t>$125</w:t>
                </w:r>
              </w:sdtContent>
            </w:sdt>
          </w:p>
        </w:tc>
        <w:tc>
          <w:tcPr>
            <w:tcW w:w="0" w:type="auto"/>
            <w:shd w:val="clear" w:color="auto" w:fill="F2F2F2" w:themeFill="background1" w:themeFillShade="F2"/>
            <w:noWrap/>
            <w:vAlign w:val="center"/>
            <w:hideMark/>
          </w:tcPr>
          <w:p w14:paraId="135EB445" w14:textId="77777777" w:rsidR="00E552C8" w:rsidRPr="00E237E8" w:rsidRDefault="009E7EA5" w:rsidP="00974DD3">
            <w:pPr>
              <w:pStyle w:val="TableTextLarge"/>
            </w:pPr>
            <w:sdt>
              <w:sdtPr>
                <w:id w:val="1698809386"/>
                <w:placeholder>
                  <w:docPart w:val="D2A759F0343C4E50B7F3A43BE8201720"/>
                </w:placeholder>
                <w:temporary/>
                <w:showingPlcHdr/>
                <w15:appearance w15:val="hidden"/>
              </w:sdtPr>
              <w:sdtContent>
                <w:r w:rsidR="00E15D61" w:rsidRPr="00E237E8">
                  <w:t>$125</w:t>
                </w:r>
              </w:sdtContent>
            </w:sdt>
          </w:p>
        </w:tc>
        <w:tc>
          <w:tcPr>
            <w:tcW w:w="0" w:type="auto"/>
            <w:gridSpan w:val="2"/>
            <w:shd w:val="clear" w:color="auto" w:fill="F2F2F2" w:themeFill="background1" w:themeFillShade="F2"/>
            <w:noWrap/>
            <w:vAlign w:val="center"/>
            <w:hideMark/>
          </w:tcPr>
          <w:p w14:paraId="33367B95" w14:textId="77777777" w:rsidR="00E552C8" w:rsidRPr="00E237E8" w:rsidRDefault="009E7EA5" w:rsidP="00974DD3">
            <w:pPr>
              <w:pStyle w:val="TableTextLarge"/>
            </w:pPr>
            <w:sdt>
              <w:sdtPr>
                <w:id w:val="-1146820275"/>
                <w:placeholder>
                  <w:docPart w:val="41974D5B84AB48FF92D70C871E8B0418"/>
                </w:placeholder>
                <w:temporary/>
                <w:showingPlcHdr/>
                <w15:appearance w15:val="hidden"/>
              </w:sdtPr>
              <w:sdtContent>
                <w:r w:rsidR="00100314" w:rsidRPr="00E237E8">
                  <w:t>$125</w:t>
                </w:r>
              </w:sdtContent>
            </w:sdt>
          </w:p>
        </w:tc>
        <w:tc>
          <w:tcPr>
            <w:tcW w:w="0" w:type="auto"/>
            <w:shd w:val="clear" w:color="auto" w:fill="F2F2F2" w:themeFill="background1" w:themeFillShade="F2"/>
            <w:noWrap/>
            <w:vAlign w:val="center"/>
            <w:hideMark/>
          </w:tcPr>
          <w:p w14:paraId="4C2FD352" w14:textId="77777777" w:rsidR="00E552C8" w:rsidRPr="00E237E8" w:rsidRDefault="009E7EA5" w:rsidP="00974DD3">
            <w:pPr>
              <w:pStyle w:val="TableTextLarge"/>
            </w:pPr>
            <w:sdt>
              <w:sdtPr>
                <w:id w:val="-252059978"/>
                <w:placeholder>
                  <w:docPart w:val="5481F7910167495C8DA93935936F69DE"/>
                </w:placeholder>
                <w:temporary/>
                <w:showingPlcHdr/>
                <w15:appearance w15:val="hidden"/>
              </w:sdtPr>
              <w:sdtContent>
                <w:r w:rsidR="004E67B3" w:rsidRPr="00E237E8">
                  <w:t>$125</w:t>
                </w:r>
              </w:sdtContent>
            </w:sdt>
          </w:p>
        </w:tc>
        <w:tc>
          <w:tcPr>
            <w:tcW w:w="0" w:type="auto"/>
            <w:shd w:val="clear" w:color="auto" w:fill="F2F2F2" w:themeFill="background1" w:themeFillShade="F2"/>
            <w:noWrap/>
            <w:vAlign w:val="center"/>
            <w:hideMark/>
          </w:tcPr>
          <w:p w14:paraId="61CAD065" w14:textId="77777777" w:rsidR="00E552C8" w:rsidRPr="00E237E8" w:rsidRDefault="009E7EA5" w:rsidP="00974DD3">
            <w:pPr>
              <w:pStyle w:val="TableTextLarge"/>
            </w:pPr>
            <w:sdt>
              <w:sdtPr>
                <w:id w:val="-634798774"/>
                <w:placeholder>
                  <w:docPart w:val="B9D53952672E433EAD90DAA389776327"/>
                </w:placeholder>
                <w:temporary/>
                <w:showingPlcHdr/>
                <w15:appearance w15:val="hidden"/>
              </w:sdtPr>
              <w:sdtContent>
                <w:r w:rsidR="0065229E" w:rsidRPr="00E237E8">
                  <w:t>$125</w:t>
                </w:r>
              </w:sdtContent>
            </w:sdt>
          </w:p>
        </w:tc>
        <w:tc>
          <w:tcPr>
            <w:tcW w:w="0" w:type="auto"/>
            <w:shd w:val="clear" w:color="auto" w:fill="F2F2F2" w:themeFill="background1" w:themeFillShade="F2"/>
            <w:noWrap/>
            <w:vAlign w:val="center"/>
            <w:hideMark/>
          </w:tcPr>
          <w:p w14:paraId="3CA9AA34" w14:textId="77777777" w:rsidR="00E552C8" w:rsidRPr="00E237E8" w:rsidRDefault="009E7EA5" w:rsidP="00974DD3">
            <w:pPr>
              <w:pStyle w:val="TableTextLarge"/>
            </w:pPr>
            <w:sdt>
              <w:sdtPr>
                <w:id w:val="-1536032494"/>
                <w:placeholder>
                  <w:docPart w:val="11A6984CBE7F470588B0D5214D5D886D"/>
                </w:placeholder>
                <w:temporary/>
                <w:showingPlcHdr/>
                <w15:appearance w15:val="hidden"/>
              </w:sdtPr>
              <w:sdtContent>
                <w:r w:rsidR="00863B11" w:rsidRPr="00E237E8">
                  <w:t>$125</w:t>
                </w:r>
              </w:sdtContent>
            </w:sdt>
          </w:p>
        </w:tc>
        <w:tc>
          <w:tcPr>
            <w:tcW w:w="0" w:type="auto"/>
            <w:shd w:val="clear" w:color="auto" w:fill="F2F2F2" w:themeFill="background1" w:themeFillShade="F2"/>
            <w:noWrap/>
            <w:vAlign w:val="center"/>
            <w:hideMark/>
          </w:tcPr>
          <w:p w14:paraId="53F35BDD" w14:textId="77777777" w:rsidR="00E552C8" w:rsidRPr="00E237E8" w:rsidRDefault="009E7EA5" w:rsidP="00974DD3">
            <w:pPr>
              <w:pStyle w:val="TableTextLarge"/>
            </w:pPr>
            <w:sdt>
              <w:sdtPr>
                <w:id w:val="678471933"/>
                <w:placeholder>
                  <w:docPart w:val="55F42658BCD94B609B552CC336DA24B6"/>
                </w:placeholder>
                <w:temporary/>
                <w:showingPlcHdr/>
                <w15:appearance w15:val="hidden"/>
              </w:sdtPr>
              <w:sdtContent>
                <w:r w:rsidR="007D36E9" w:rsidRPr="00E237E8">
                  <w:t>$125</w:t>
                </w:r>
              </w:sdtContent>
            </w:sdt>
          </w:p>
        </w:tc>
        <w:tc>
          <w:tcPr>
            <w:tcW w:w="0" w:type="auto"/>
            <w:shd w:val="clear" w:color="auto" w:fill="F2F2F2" w:themeFill="background1" w:themeFillShade="F2"/>
            <w:noWrap/>
            <w:vAlign w:val="center"/>
            <w:hideMark/>
          </w:tcPr>
          <w:p w14:paraId="3A18185C" w14:textId="77777777" w:rsidR="00E552C8" w:rsidRPr="00E237E8" w:rsidRDefault="009E7EA5" w:rsidP="00974DD3">
            <w:pPr>
              <w:pStyle w:val="TableTextLarge"/>
            </w:pPr>
            <w:sdt>
              <w:sdtPr>
                <w:id w:val="-1995553671"/>
                <w:placeholder>
                  <w:docPart w:val="C4870A5F55FB433B8BDED7F526E022A0"/>
                </w:placeholder>
                <w:temporary/>
                <w:showingPlcHdr/>
                <w15:appearance w15:val="hidden"/>
              </w:sdtPr>
              <w:sdtContent>
                <w:r w:rsidR="004B5779" w:rsidRPr="00E237E8">
                  <w:t>$125</w:t>
                </w:r>
              </w:sdtContent>
            </w:sdt>
          </w:p>
        </w:tc>
        <w:tc>
          <w:tcPr>
            <w:tcW w:w="0" w:type="auto"/>
            <w:shd w:val="clear" w:color="auto" w:fill="F2F2F2" w:themeFill="background1" w:themeFillShade="F2"/>
            <w:noWrap/>
            <w:vAlign w:val="center"/>
            <w:hideMark/>
          </w:tcPr>
          <w:p w14:paraId="496B4A8D" w14:textId="77777777" w:rsidR="00E552C8" w:rsidRPr="00E237E8" w:rsidRDefault="009E7EA5" w:rsidP="00974DD3">
            <w:pPr>
              <w:pStyle w:val="TableTextLarge"/>
            </w:pPr>
            <w:sdt>
              <w:sdtPr>
                <w:id w:val="-1998487453"/>
                <w:placeholder>
                  <w:docPart w:val="87261D15DC8E4EB2851F995FEBA3D49F"/>
                </w:placeholder>
                <w:temporary/>
                <w:showingPlcHdr/>
                <w15:appearance w15:val="hidden"/>
              </w:sdtPr>
              <w:sdtContent>
                <w:r w:rsidR="000B6224" w:rsidRPr="00E237E8">
                  <w:t>$125</w:t>
                </w:r>
              </w:sdtContent>
            </w:sdt>
          </w:p>
        </w:tc>
        <w:tc>
          <w:tcPr>
            <w:tcW w:w="0" w:type="auto"/>
            <w:shd w:val="clear" w:color="auto" w:fill="F2F2F2" w:themeFill="background1" w:themeFillShade="F2"/>
            <w:noWrap/>
            <w:vAlign w:val="center"/>
            <w:hideMark/>
          </w:tcPr>
          <w:p w14:paraId="3417E7DA" w14:textId="77777777" w:rsidR="00E552C8" w:rsidRPr="00E237E8" w:rsidRDefault="009E7EA5" w:rsidP="00974DD3">
            <w:pPr>
              <w:pStyle w:val="TableTextLarge"/>
            </w:pPr>
            <w:sdt>
              <w:sdtPr>
                <w:id w:val="1773194737"/>
                <w:placeholder>
                  <w:docPart w:val="AF518E4014124E65A24B640417F0AB26"/>
                </w:placeholder>
                <w:temporary/>
                <w:showingPlcHdr/>
                <w15:appearance w15:val="hidden"/>
              </w:sdtPr>
              <w:sdtContent>
                <w:r w:rsidR="00EB35A3" w:rsidRPr="00E237E8">
                  <w:t>$1,500</w:t>
                </w:r>
              </w:sdtContent>
            </w:sdt>
          </w:p>
        </w:tc>
      </w:tr>
      <w:tr w:rsidR="00E237E8" w:rsidRPr="00E237E8" w14:paraId="05AAE76B" w14:textId="77777777" w:rsidTr="000811A0">
        <w:trPr>
          <w:trHeight w:val="244"/>
        </w:trPr>
        <w:tc>
          <w:tcPr>
            <w:tcW w:w="2207" w:type="dxa"/>
            <w:shd w:val="clear" w:color="auto" w:fill="auto"/>
            <w:vAlign w:val="center"/>
            <w:hideMark/>
          </w:tcPr>
          <w:p w14:paraId="21517EB2" w14:textId="77777777" w:rsidR="00E552C8" w:rsidRPr="00E237E8" w:rsidRDefault="009E7EA5" w:rsidP="00974DD3">
            <w:pPr>
              <w:pStyle w:val="TableTextLarge"/>
            </w:pPr>
            <w:sdt>
              <w:sdtPr>
                <w:id w:val="2094426690"/>
                <w:placeholder>
                  <w:docPart w:val="8C0107DF7FA14A73BBACCEDB050E5CA0"/>
                </w:placeholder>
                <w:temporary/>
                <w:showingPlcHdr/>
                <w15:appearance w15:val="hidden"/>
              </w:sdtPr>
              <w:sdtContent>
                <w:r w:rsidR="004020D0" w:rsidRPr="00E237E8">
                  <w:t>Interest Expense</w:t>
                </w:r>
              </w:sdtContent>
            </w:sdt>
          </w:p>
        </w:tc>
        <w:tc>
          <w:tcPr>
            <w:tcW w:w="1005" w:type="dxa"/>
            <w:shd w:val="clear" w:color="auto" w:fill="auto"/>
            <w:noWrap/>
            <w:vAlign w:val="center"/>
            <w:hideMark/>
          </w:tcPr>
          <w:p w14:paraId="4E762A1C" w14:textId="77777777" w:rsidR="00E552C8" w:rsidRPr="00E237E8" w:rsidRDefault="009E7EA5" w:rsidP="00974DD3">
            <w:pPr>
              <w:pStyle w:val="TableTextLarge"/>
            </w:pPr>
            <w:sdt>
              <w:sdtPr>
                <w:id w:val="1670067273"/>
                <w:placeholder>
                  <w:docPart w:val="9835CD470FA14FCCB5DF690C81BE2E13"/>
                </w:placeholder>
                <w:temporary/>
                <w:showingPlcHdr/>
                <w15:appearance w15:val="hidden"/>
              </w:sdtPr>
              <w:sdtContent>
                <w:r w:rsidR="00F379BC" w:rsidRPr="00E237E8">
                  <w:t>$0</w:t>
                </w:r>
              </w:sdtContent>
            </w:sdt>
          </w:p>
        </w:tc>
        <w:tc>
          <w:tcPr>
            <w:tcW w:w="0" w:type="auto"/>
            <w:shd w:val="clear" w:color="auto" w:fill="auto"/>
            <w:noWrap/>
            <w:vAlign w:val="center"/>
            <w:hideMark/>
          </w:tcPr>
          <w:p w14:paraId="263A5DE6" w14:textId="77777777" w:rsidR="00E552C8" w:rsidRPr="00E237E8" w:rsidRDefault="009E7EA5" w:rsidP="00974DD3">
            <w:pPr>
              <w:pStyle w:val="TableTextLarge"/>
            </w:pPr>
            <w:sdt>
              <w:sdtPr>
                <w:id w:val="1369266489"/>
                <w:placeholder>
                  <w:docPart w:val="AEA042F2D5F0437486199CAF90AD438E"/>
                </w:placeholder>
                <w:temporary/>
                <w:showingPlcHdr/>
                <w15:appearance w15:val="hidden"/>
              </w:sdtPr>
              <w:sdtContent>
                <w:r w:rsidR="00F379BC" w:rsidRPr="00E237E8">
                  <w:t>$0</w:t>
                </w:r>
              </w:sdtContent>
            </w:sdt>
          </w:p>
        </w:tc>
        <w:tc>
          <w:tcPr>
            <w:tcW w:w="0" w:type="auto"/>
            <w:shd w:val="clear" w:color="auto" w:fill="auto"/>
            <w:noWrap/>
            <w:vAlign w:val="center"/>
            <w:hideMark/>
          </w:tcPr>
          <w:p w14:paraId="2830FF59" w14:textId="77777777" w:rsidR="00E552C8" w:rsidRPr="00E237E8" w:rsidRDefault="009E7EA5" w:rsidP="00974DD3">
            <w:pPr>
              <w:pStyle w:val="TableTextLarge"/>
            </w:pPr>
            <w:sdt>
              <w:sdtPr>
                <w:id w:val="1611856449"/>
                <w:placeholder>
                  <w:docPart w:val="C3F889DC8F42490286014093A4BCF163"/>
                </w:placeholder>
                <w:temporary/>
                <w:showingPlcHdr/>
                <w15:appearance w15:val="hidden"/>
              </w:sdtPr>
              <w:sdtContent>
                <w:r w:rsidR="00F379BC" w:rsidRPr="00E237E8">
                  <w:t>$0</w:t>
                </w:r>
              </w:sdtContent>
            </w:sdt>
          </w:p>
        </w:tc>
        <w:tc>
          <w:tcPr>
            <w:tcW w:w="0" w:type="auto"/>
            <w:shd w:val="clear" w:color="auto" w:fill="auto"/>
            <w:noWrap/>
            <w:vAlign w:val="center"/>
            <w:hideMark/>
          </w:tcPr>
          <w:p w14:paraId="7AC0B50C" w14:textId="77777777" w:rsidR="00E552C8" w:rsidRPr="00E237E8" w:rsidRDefault="009E7EA5" w:rsidP="00974DD3">
            <w:pPr>
              <w:pStyle w:val="TableTextLarge"/>
            </w:pPr>
            <w:sdt>
              <w:sdtPr>
                <w:id w:val="1757942435"/>
                <w:placeholder>
                  <w:docPart w:val="56E44FEE6B2B470D8B5FBEDEA88B9F4C"/>
                </w:placeholder>
                <w:temporary/>
                <w:showingPlcHdr/>
                <w15:appearance w15:val="hidden"/>
              </w:sdtPr>
              <w:sdtContent>
                <w:r w:rsidR="00F379BC" w:rsidRPr="00E237E8">
                  <w:t>$0</w:t>
                </w:r>
              </w:sdtContent>
            </w:sdt>
          </w:p>
        </w:tc>
        <w:tc>
          <w:tcPr>
            <w:tcW w:w="0" w:type="auto"/>
            <w:shd w:val="clear" w:color="auto" w:fill="auto"/>
            <w:noWrap/>
            <w:vAlign w:val="center"/>
            <w:hideMark/>
          </w:tcPr>
          <w:p w14:paraId="4DEE84A5" w14:textId="77777777" w:rsidR="00E552C8" w:rsidRPr="00E237E8" w:rsidRDefault="009E7EA5" w:rsidP="00974DD3">
            <w:pPr>
              <w:pStyle w:val="TableTextLarge"/>
            </w:pPr>
            <w:sdt>
              <w:sdtPr>
                <w:id w:val="1027296912"/>
                <w:placeholder>
                  <w:docPart w:val="0EE43C05DE8247CAA29B0E4A493FB097"/>
                </w:placeholder>
                <w:temporary/>
                <w:showingPlcHdr/>
                <w15:appearance w15:val="hidden"/>
              </w:sdtPr>
              <w:sdtContent>
                <w:r w:rsidR="00F379BC" w:rsidRPr="00E237E8">
                  <w:t>$0</w:t>
                </w:r>
              </w:sdtContent>
            </w:sdt>
          </w:p>
        </w:tc>
        <w:tc>
          <w:tcPr>
            <w:tcW w:w="0" w:type="auto"/>
            <w:gridSpan w:val="2"/>
            <w:shd w:val="clear" w:color="auto" w:fill="auto"/>
            <w:noWrap/>
            <w:vAlign w:val="center"/>
            <w:hideMark/>
          </w:tcPr>
          <w:p w14:paraId="52638E60" w14:textId="77777777" w:rsidR="00E552C8" w:rsidRPr="00E237E8" w:rsidRDefault="009E7EA5" w:rsidP="00974DD3">
            <w:pPr>
              <w:pStyle w:val="TableTextLarge"/>
            </w:pPr>
            <w:sdt>
              <w:sdtPr>
                <w:id w:val="-1593763893"/>
                <w:placeholder>
                  <w:docPart w:val="AAAE26B1E0524C689A804BA4925F3E9C"/>
                </w:placeholder>
                <w:temporary/>
                <w:showingPlcHdr/>
                <w15:appearance w15:val="hidden"/>
              </w:sdtPr>
              <w:sdtContent>
                <w:r w:rsidR="00F379BC" w:rsidRPr="00E237E8">
                  <w:t>$0</w:t>
                </w:r>
              </w:sdtContent>
            </w:sdt>
          </w:p>
        </w:tc>
        <w:tc>
          <w:tcPr>
            <w:tcW w:w="0" w:type="auto"/>
            <w:shd w:val="clear" w:color="auto" w:fill="auto"/>
            <w:noWrap/>
            <w:vAlign w:val="center"/>
            <w:hideMark/>
          </w:tcPr>
          <w:p w14:paraId="5059C9F2" w14:textId="77777777" w:rsidR="00E552C8" w:rsidRPr="00E237E8" w:rsidRDefault="009E7EA5" w:rsidP="00974DD3">
            <w:pPr>
              <w:pStyle w:val="TableTextLarge"/>
            </w:pPr>
            <w:sdt>
              <w:sdtPr>
                <w:id w:val="-2067555785"/>
                <w:placeholder>
                  <w:docPart w:val="3BCA7A1FD5A54ECD980C0F8C5EE7B81C"/>
                </w:placeholder>
                <w:temporary/>
                <w:showingPlcHdr/>
                <w15:appearance w15:val="hidden"/>
              </w:sdtPr>
              <w:sdtContent>
                <w:r w:rsidR="00F379BC" w:rsidRPr="00E237E8">
                  <w:t>$0</w:t>
                </w:r>
              </w:sdtContent>
            </w:sdt>
          </w:p>
        </w:tc>
        <w:tc>
          <w:tcPr>
            <w:tcW w:w="0" w:type="auto"/>
            <w:shd w:val="clear" w:color="auto" w:fill="auto"/>
            <w:noWrap/>
            <w:vAlign w:val="center"/>
            <w:hideMark/>
          </w:tcPr>
          <w:p w14:paraId="1FA53749" w14:textId="77777777" w:rsidR="00E552C8" w:rsidRPr="00E237E8" w:rsidRDefault="009E7EA5" w:rsidP="00974DD3">
            <w:pPr>
              <w:pStyle w:val="TableTextLarge"/>
            </w:pPr>
            <w:sdt>
              <w:sdtPr>
                <w:id w:val="1071768040"/>
                <w:placeholder>
                  <w:docPart w:val="BB9EA2D335B54745A805DBD68C25B534"/>
                </w:placeholder>
                <w:temporary/>
                <w:showingPlcHdr/>
                <w15:appearance w15:val="hidden"/>
              </w:sdtPr>
              <w:sdtContent>
                <w:r w:rsidR="00F379BC" w:rsidRPr="00E237E8">
                  <w:t>$0</w:t>
                </w:r>
              </w:sdtContent>
            </w:sdt>
          </w:p>
        </w:tc>
        <w:tc>
          <w:tcPr>
            <w:tcW w:w="0" w:type="auto"/>
            <w:shd w:val="clear" w:color="auto" w:fill="auto"/>
            <w:noWrap/>
            <w:vAlign w:val="center"/>
            <w:hideMark/>
          </w:tcPr>
          <w:p w14:paraId="2046B45A" w14:textId="77777777" w:rsidR="00E552C8" w:rsidRPr="00E237E8" w:rsidRDefault="009E7EA5" w:rsidP="00974DD3">
            <w:pPr>
              <w:pStyle w:val="TableTextLarge"/>
            </w:pPr>
            <w:sdt>
              <w:sdtPr>
                <w:id w:val="311376829"/>
                <w:placeholder>
                  <w:docPart w:val="6D08B1D6E804407681C08108D593B68F"/>
                </w:placeholder>
                <w:temporary/>
                <w:showingPlcHdr/>
                <w15:appearance w15:val="hidden"/>
              </w:sdtPr>
              <w:sdtContent>
                <w:r w:rsidR="00F379BC" w:rsidRPr="00E237E8">
                  <w:t>$0</w:t>
                </w:r>
              </w:sdtContent>
            </w:sdt>
          </w:p>
        </w:tc>
        <w:tc>
          <w:tcPr>
            <w:tcW w:w="0" w:type="auto"/>
            <w:shd w:val="clear" w:color="auto" w:fill="auto"/>
            <w:noWrap/>
            <w:vAlign w:val="center"/>
            <w:hideMark/>
          </w:tcPr>
          <w:p w14:paraId="5381A973" w14:textId="77777777" w:rsidR="00E552C8" w:rsidRPr="00E237E8" w:rsidRDefault="009E7EA5" w:rsidP="00974DD3">
            <w:pPr>
              <w:pStyle w:val="TableTextLarge"/>
            </w:pPr>
            <w:sdt>
              <w:sdtPr>
                <w:id w:val="973801931"/>
                <w:placeholder>
                  <w:docPart w:val="E899C0404D4245DA9C18379467A71528"/>
                </w:placeholder>
                <w:temporary/>
                <w:showingPlcHdr/>
                <w15:appearance w15:val="hidden"/>
              </w:sdtPr>
              <w:sdtContent>
                <w:r w:rsidR="00F379BC" w:rsidRPr="00E237E8">
                  <w:t>$0</w:t>
                </w:r>
              </w:sdtContent>
            </w:sdt>
          </w:p>
        </w:tc>
        <w:tc>
          <w:tcPr>
            <w:tcW w:w="0" w:type="auto"/>
            <w:shd w:val="clear" w:color="auto" w:fill="auto"/>
            <w:noWrap/>
            <w:vAlign w:val="center"/>
            <w:hideMark/>
          </w:tcPr>
          <w:p w14:paraId="304E88EE" w14:textId="77777777" w:rsidR="00E552C8" w:rsidRPr="00E237E8" w:rsidRDefault="009E7EA5" w:rsidP="00974DD3">
            <w:pPr>
              <w:pStyle w:val="TableTextLarge"/>
            </w:pPr>
            <w:sdt>
              <w:sdtPr>
                <w:id w:val="-574659877"/>
                <w:placeholder>
                  <w:docPart w:val="78232D3DDF4B4972AFC8B7F6592EE251"/>
                </w:placeholder>
                <w:temporary/>
                <w:showingPlcHdr/>
                <w15:appearance w15:val="hidden"/>
              </w:sdtPr>
              <w:sdtContent>
                <w:r w:rsidR="00F379BC" w:rsidRPr="00E237E8">
                  <w:t>$0</w:t>
                </w:r>
              </w:sdtContent>
            </w:sdt>
          </w:p>
        </w:tc>
        <w:tc>
          <w:tcPr>
            <w:tcW w:w="0" w:type="auto"/>
            <w:shd w:val="clear" w:color="auto" w:fill="auto"/>
            <w:noWrap/>
            <w:vAlign w:val="center"/>
            <w:hideMark/>
          </w:tcPr>
          <w:p w14:paraId="4FE7D85E" w14:textId="77777777" w:rsidR="00E552C8" w:rsidRPr="00E237E8" w:rsidRDefault="009E7EA5" w:rsidP="00974DD3">
            <w:pPr>
              <w:pStyle w:val="TableTextLarge"/>
            </w:pPr>
            <w:sdt>
              <w:sdtPr>
                <w:id w:val="339658816"/>
                <w:placeholder>
                  <w:docPart w:val="286A9CBBEEC14D488151F47262B91B2D"/>
                </w:placeholder>
                <w:temporary/>
                <w:showingPlcHdr/>
                <w15:appearance w15:val="hidden"/>
              </w:sdtPr>
              <w:sdtContent>
                <w:r w:rsidR="00F379BC" w:rsidRPr="00E237E8">
                  <w:t>$0</w:t>
                </w:r>
              </w:sdtContent>
            </w:sdt>
          </w:p>
        </w:tc>
        <w:tc>
          <w:tcPr>
            <w:tcW w:w="0" w:type="auto"/>
            <w:shd w:val="clear" w:color="auto" w:fill="auto"/>
            <w:noWrap/>
            <w:vAlign w:val="center"/>
            <w:hideMark/>
          </w:tcPr>
          <w:p w14:paraId="0C647A0C" w14:textId="77777777" w:rsidR="00E552C8" w:rsidRPr="00E237E8" w:rsidRDefault="009E7EA5" w:rsidP="00974DD3">
            <w:pPr>
              <w:pStyle w:val="TableTextLarge"/>
            </w:pPr>
            <w:sdt>
              <w:sdtPr>
                <w:id w:val="-1208101847"/>
                <w:placeholder>
                  <w:docPart w:val="13F1420C3E8C4BC08CEA97188584F3CF"/>
                </w:placeholder>
                <w:temporary/>
                <w:showingPlcHdr/>
                <w15:appearance w15:val="hidden"/>
              </w:sdtPr>
              <w:sdtContent>
                <w:r w:rsidR="00F379BC" w:rsidRPr="00E237E8">
                  <w:t>$0</w:t>
                </w:r>
              </w:sdtContent>
            </w:sdt>
          </w:p>
        </w:tc>
      </w:tr>
      <w:tr w:rsidR="00E237E8" w:rsidRPr="00E237E8" w14:paraId="0819C124" w14:textId="77777777" w:rsidTr="00E237E8">
        <w:trPr>
          <w:trHeight w:val="244"/>
        </w:trPr>
        <w:tc>
          <w:tcPr>
            <w:tcW w:w="2207" w:type="dxa"/>
            <w:shd w:val="clear" w:color="auto" w:fill="F2F2F2" w:themeFill="background1" w:themeFillShade="F2"/>
            <w:vAlign w:val="center"/>
            <w:hideMark/>
          </w:tcPr>
          <w:p w14:paraId="087CAB2C" w14:textId="77777777" w:rsidR="00E552C8" w:rsidRPr="00E237E8" w:rsidRDefault="009E7EA5" w:rsidP="00974DD3">
            <w:pPr>
              <w:pStyle w:val="TableTextLarge"/>
            </w:pPr>
            <w:sdt>
              <w:sdtPr>
                <w:id w:val="15662524"/>
                <w:placeholder>
                  <w:docPart w:val="44FE3823E09840D4B7E9394E5368F6E1"/>
                </w:placeholder>
                <w:temporary/>
                <w:showingPlcHdr/>
                <w15:appearance w15:val="hidden"/>
              </w:sdtPr>
              <w:sdtContent>
                <w:r w:rsidR="004020D0" w:rsidRPr="00E237E8">
                  <w:t>Total Expenses</w:t>
                </w:r>
              </w:sdtContent>
            </w:sdt>
          </w:p>
        </w:tc>
        <w:tc>
          <w:tcPr>
            <w:tcW w:w="1005" w:type="dxa"/>
            <w:shd w:val="clear" w:color="auto" w:fill="F2F2F2" w:themeFill="background1" w:themeFillShade="F2"/>
            <w:noWrap/>
            <w:vAlign w:val="center"/>
            <w:hideMark/>
          </w:tcPr>
          <w:p w14:paraId="31BF6C69" w14:textId="77777777" w:rsidR="00E552C8" w:rsidRPr="00E237E8" w:rsidRDefault="009E7EA5" w:rsidP="00974DD3">
            <w:pPr>
              <w:pStyle w:val="TableTextLarge"/>
            </w:pPr>
            <w:sdt>
              <w:sdtPr>
                <w:id w:val="899861552"/>
                <w:placeholder>
                  <w:docPart w:val="2F9A02F9A0EE43C793B9872C6496EA8E"/>
                </w:placeholder>
                <w:temporary/>
                <w:showingPlcHdr/>
                <w15:appearance w15:val="hidden"/>
              </w:sdtPr>
              <w:sdtContent>
                <w:r w:rsidR="00234FE7" w:rsidRPr="00E237E8">
                  <w:t>$6,525</w:t>
                </w:r>
              </w:sdtContent>
            </w:sdt>
          </w:p>
        </w:tc>
        <w:tc>
          <w:tcPr>
            <w:tcW w:w="0" w:type="auto"/>
            <w:shd w:val="clear" w:color="auto" w:fill="F2F2F2" w:themeFill="background1" w:themeFillShade="F2"/>
            <w:noWrap/>
            <w:vAlign w:val="center"/>
            <w:hideMark/>
          </w:tcPr>
          <w:p w14:paraId="17AEBF2E" w14:textId="77777777" w:rsidR="00E552C8" w:rsidRPr="00E237E8" w:rsidRDefault="009E7EA5" w:rsidP="00974DD3">
            <w:pPr>
              <w:pStyle w:val="TableTextLarge"/>
            </w:pPr>
            <w:sdt>
              <w:sdtPr>
                <w:id w:val="1651791123"/>
                <w:placeholder>
                  <w:docPart w:val="91831707FD5E4C8E9B13D26FEC0B8BE8"/>
                </w:placeholder>
                <w:temporary/>
                <w:showingPlcHdr/>
                <w15:appearance w15:val="hidden"/>
              </w:sdtPr>
              <w:sdtContent>
                <w:r w:rsidR="00234FE7" w:rsidRPr="00E237E8">
                  <w:t>$5,575</w:t>
                </w:r>
              </w:sdtContent>
            </w:sdt>
          </w:p>
        </w:tc>
        <w:tc>
          <w:tcPr>
            <w:tcW w:w="0" w:type="auto"/>
            <w:shd w:val="clear" w:color="auto" w:fill="F2F2F2" w:themeFill="background1" w:themeFillShade="F2"/>
            <w:noWrap/>
            <w:vAlign w:val="center"/>
            <w:hideMark/>
          </w:tcPr>
          <w:p w14:paraId="25E902AE" w14:textId="77777777" w:rsidR="00E552C8" w:rsidRPr="00E237E8" w:rsidRDefault="009E7EA5" w:rsidP="00974DD3">
            <w:pPr>
              <w:pStyle w:val="TableTextLarge"/>
            </w:pPr>
            <w:sdt>
              <w:sdtPr>
                <w:id w:val="1340732963"/>
                <w:placeholder>
                  <w:docPart w:val="E784C71CF0DA4BFA9D0CF693F7DEEBFA"/>
                </w:placeholder>
                <w:temporary/>
                <w:showingPlcHdr/>
                <w15:appearance w15:val="hidden"/>
              </w:sdtPr>
              <w:sdtContent>
                <w:r w:rsidR="006A359E" w:rsidRPr="00E237E8">
                  <w:t>$6,775</w:t>
                </w:r>
              </w:sdtContent>
            </w:sdt>
          </w:p>
        </w:tc>
        <w:tc>
          <w:tcPr>
            <w:tcW w:w="0" w:type="auto"/>
            <w:shd w:val="clear" w:color="auto" w:fill="F2F2F2" w:themeFill="background1" w:themeFillShade="F2"/>
            <w:noWrap/>
            <w:vAlign w:val="center"/>
            <w:hideMark/>
          </w:tcPr>
          <w:p w14:paraId="7718A52C" w14:textId="77777777" w:rsidR="00E552C8" w:rsidRPr="00E237E8" w:rsidRDefault="009E7EA5" w:rsidP="00974DD3">
            <w:pPr>
              <w:pStyle w:val="TableTextLarge"/>
            </w:pPr>
            <w:sdt>
              <w:sdtPr>
                <w:id w:val="-773089987"/>
                <w:placeholder>
                  <w:docPart w:val="3F66122F104B4AAB95DA67D8242018BC"/>
                </w:placeholder>
                <w:temporary/>
                <w:showingPlcHdr/>
                <w15:appearance w15:val="hidden"/>
              </w:sdtPr>
              <w:sdtContent>
                <w:r w:rsidR="000B1B5F" w:rsidRPr="00E237E8">
                  <w:t>$8,525</w:t>
                </w:r>
              </w:sdtContent>
            </w:sdt>
          </w:p>
        </w:tc>
        <w:tc>
          <w:tcPr>
            <w:tcW w:w="0" w:type="auto"/>
            <w:shd w:val="clear" w:color="auto" w:fill="F2F2F2" w:themeFill="background1" w:themeFillShade="F2"/>
            <w:noWrap/>
            <w:vAlign w:val="center"/>
            <w:hideMark/>
          </w:tcPr>
          <w:p w14:paraId="078592A2" w14:textId="77777777" w:rsidR="00E552C8" w:rsidRPr="00E237E8" w:rsidRDefault="009E7EA5" w:rsidP="00974DD3">
            <w:pPr>
              <w:pStyle w:val="TableTextLarge"/>
            </w:pPr>
            <w:sdt>
              <w:sdtPr>
                <w:id w:val="-1961097862"/>
                <w:placeholder>
                  <w:docPart w:val="2F206188217042DDBEAFC5E51E7AC47B"/>
                </w:placeholder>
                <w:temporary/>
                <w:showingPlcHdr/>
                <w15:appearance w15:val="hidden"/>
              </w:sdtPr>
              <w:sdtContent>
                <w:r w:rsidR="00E15D61" w:rsidRPr="00E237E8">
                  <w:t>$8,650</w:t>
                </w:r>
              </w:sdtContent>
            </w:sdt>
          </w:p>
        </w:tc>
        <w:tc>
          <w:tcPr>
            <w:tcW w:w="0" w:type="auto"/>
            <w:gridSpan w:val="2"/>
            <w:shd w:val="clear" w:color="auto" w:fill="F2F2F2" w:themeFill="background1" w:themeFillShade="F2"/>
            <w:noWrap/>
            <w:vAlign w:val="center"/>
            <w:hideMark/>
          </w:tcPr>
          <w:p w14:paraId="2A56F7E4" w14:textId="77777777" w:rsidR="00E552C8" w:rsidRPr="00E237E8" w:rsidRDefault="009E7EA5" w:rsidP="00974DD3">
            <w:pPr>
              <w:pStyle w:val="TableTextLarge"/>
            </w:pPr>
            <w:sdt>
              <w:sdtPr>
                <w:id w:val="-413019431"/>
                <w:placeholder>
                  <w:docPart w:val="4A1AC4A1855B4E79A56DB82C1200910D"/>
                </w:placeholder>
                <w:temporary/>
                <w:showingPlcHdr/>
                <w15:appearance w15:val="hidden"/>
              </w:sdtPr>
              <w:sdtContent>
                <w:r w:rsidR="00100314" w:rsidRPr="00E237E8">
                  <w:t>$9,295</w:t>
                </w:r>
              </w:sdtContent>
            </w:sdt>
          </w:p>
        </w:tc>
        <w:tc>
          <w:tcPr>
            <w:tcW w:w="0" w:type="auto"/>
            <w:shd w:val="clear" w:color="auto" w:fill="F2F2F2" w:themeFill="background1" w:themeFillShade="F2"/>
            <w:noWrap/>
            <w:vAlign w:val="center"/>
            <w:hideMark/>
          </w:tcPr>
          <w:p w14:paraId="6570B1A7" w14:textId="77777777" w:rsidR="00E552C8" w:rsidRPr="00E237E8" w:rsidRDefault="009E7EA5" w:rsidP="00974DD3">
            <w:pPr>
              <w:pStyle w:val="TableTextLarge"/>
            </w:pPr>
            <w:sdt>
              <w:sdtPr>
                <w:id w:val="-979924839"/>
                <w:placeholder>
                  <w:docPart w:val="89B53DA8CBCB4F5BB84310F55B37DB93"/>
                </w:placeholder>
                <w:temporary/>
                <w:showingPlcHdr/>
                <w15:appearance w15:val="hidden"/>
              </w:sdtPr>
              <w:sdtContent>
                <w:r w:rsidR="004E67B3" w:rsidRPr="00E237E8">
                  <w:t>$12,100</w:t>
                </w:r>
              </w:sdtContent>
            </w:sdt>
          </w:p>
        </w:tc>
        <w:tc>
          <w:tcPr>
            <w:tcW w:w="0" w:type="auto"/>
            <w:shd w:val="clear" w:color="auto" w:fill="F2F2F2" w:themeFill="background1" w:themeFillShade="F2"/>
            <w:noWrap/>
            <w:vAlign w:val="center"/>
            <w:hideMark/>
          </w:tcPr>
          <w:p w14:paraId="2F5C4CFA" w14:textId="77777777" w:rsidR="00E552C8" w:rsidRPr="00E237E8" w:rsidRDefault="009E7EA5" w:rsidP="00974DD3">
            <w:pPr>
              <w:pStyle w:val="TableTextLarge"/>
            </w:pPr>
            <w:sdt>
              <w:sdtPr>
                <w:id w:val="1890757408"/>
                <w:placeholder>
                  <w:docPart w:val="AA1F16338B024C0BB88730C9B1F0A36A"/>
                </w:placeholder>
                <w:temporary/>
                <w:showingPlcHdr/>
                <w15:appearance w15:val="hidden"/>
              </w:sdtPr>
              <w:sdtContent>
                <w:r w:rsidR="0065229E" w:rsidRPr="00E237E8">
                  <w:t>$13,131</w:t>
                </w:r>
              </w:sdtContent>
            </w:sdt>
          </w:p>
        </w:tc>
        <w:tc>
          <w:tcPr>
            <w:tcW w:w="0" w:type="auto"/>
            <w:shd w:val="clear" w:color="auto" w:fill="F2F2F2" w:themeFill="background1" w:themeFillShade="F2"/>
            <w:noWrap/>
            <w:vAlign w:val="center"/>
            <w:hideMark/>
          </w:tcPr>
          <w:p w14:paraId="0301EF96" w14:textId="77777777" w:rsidR="00E552C8" w:rsidRPr="00E237E8" w:rsidRDefault="009E7EA5" w:rsidP="00974DD3">
            <w:pPr>
              <w:pStyle w:val="TableTextLarge"/>
            </w:pPr>
            <w:sdt>
              <w:sdtPr>
                <w:id w:val="-1151750205"/>
                <w:placeholder>
                  <w:docPart w:val="12C5360A57CE4FC3B401D423712D4F63"/>
                </w:placeholder>
                <w:temporary/>
                <w:showingPlcHdr/>
                <w15:appearance w15:val="hidden"/>
              </w:sdtPr>
              <w:sdtContent>
                <w:r w:rsidR="00863B11" w:rsidRPr="00E237E8">
                  <w:t>$13,827</w:t>
                </w:r>
              </w:sdtContent>
            </w:sdt>
          </w:p>
        </w:tc>
        <w:tc>
          <w:tcPr>
            <w:tcW w:w="0" w:type="auto"/>
            <w:shd w:val="clear" w:color="auto" w:fill="F2F2F2" w:themeFill="background1" w:themeFillShade="F2"/>
            <w:noWrap/>
            <w:vAlign w:val="center"/>
            <w:hideMark/>
          </w:tcPr>
          <w:p w14:paraId="7C50FC05" w14:textId="77777777" w:rsidR="00E552C8" w:rsidRPr="00E237E8" w:rsidRDefault="009E7EA5" w:rsidP="00974DD3">
            <w:pPr>
              <w:pStyle w:val="TableTextLarge"/>
            </w:pPr>
            <w:sdt>
              <w:sdtPr>
                <w:id w:val="-1302152447"/>
                <w:placeholder>
                  <w:docPart w:val="8FA91C0F24934BECBF61823F841D23A5"/>
                </w:placeholder>
                <w:temporary/>
                <w:showingPlcHdr/>
                <w15:appearance w15:val="hidden"/>
              </w:sdtPr>
              <w:sdtContent>
                <w:r w:rsidR="007D36E9" w:rsidRPr="00E237E8">
                  <w:t>$13,825</w:t>
                </w:r>
              </w:sdtContent>
            </w:sdt>
          </w:p>
        </w:tc>
        <w:tc>
          <w:tcPr>
            <w:tcW w:w="0" w:type="auto"/>
            <w:shd w:val="clear" w:color="auto" w:fill="F2F2F2" w:themeFill="background1" w:themeFillShade="F2"/>
            <w:noWrap/>
            <w:vAlign w:val="center"/>
            <w:hideMark/>
          </w:tcPr>
          <w:p w14:paraId="49E1444E" w14:textId="77777777" w:rsidR="00E552C8" w:rsidRPr="00E237E8" w:rsidRDefault="009E7EA5" w:rsidP="00974DD3">
            <w:pPr>
              <w:pStyle w:val="TableTextLarge"/>
            </w:pPr>
            <w:sdt>
              <w:sdtPr>
                <w:id w:val="-1207022257"/>
                <w:placeholder>
                  <w:docPart w:val="434D23AF9E454427A70762F9FC79E9B1"/>
                </w:placeholder>
                <w:temporary/>
                <w:showingPlcHdr/>
                <w15:appearance w15:val="hidden"/>
              </w:sdtPr>
              <w:sdtContent>
                <w:r w:rsidR="004B5779" w:rsidRPr="00E237E8">
                  <w:t>$13,575</w:t>
                </w:r>
              </w:sdtContent>
            </w:sdt>
          </w:p>
        </w:tc>
        <w:tc>
          <w:tcPr>
            <w:tcW w:w="0" w:type="auto"/>
            <w:shd w:val="clear" w:color="auto" w:fill="F2F2F2" w:themeFill="background1" w:themeFillShade="F2"/>
            <w:noWrap/>
            <w:vAlign w:val="center"/>
            <w:hideMark/>
          </w:tcPr>
          <w:p w14:paraId="620631E3" w14:textId="77777777" w:rsidR="00E552C8" w:rsidRPr="00E237E8" w:rsidRDefault="009E7EA5" w:rsidP="00974DD3">
            <w:pPr>
              <w:pStyle w:val="TableTextLarge"/>
            </w:pPr>
            <w:sdt>
              <w:sdtPr>
                <w:id w:val="-2001811304"/>
                <w:placeholder>
                  <w:docPart w:val="BC3A327A60854E85B84FCDDED45722AC"/>
                </w:placeholder>
                <w:temporary/>
                <w:showingPlcHdr/>
                <w15:appearance w15:val="hidden"/>
              </w:sdtPr>
              <w:sdtContent>
                <w:r w:rsidR="000B6224" w:rsidRPr="00E237E8">
                  <w:t>$13,942</w:t>
                </w:r>
              </w:sdtContent>
            </w:sdt>
          </w:p>
        </w:tc>
        <w:tc>
          <w:tcPr>
            <w:tcW w:w="0" w:type="auto"/>
            <w:shd w:val="clear" w:color="auto" w:fill="F2F2F2" w:themeFill="background1" w:themeFillShade="F2"/>
            <w:noWrap/>
            <w:vAlign w:val="center"/>
            <w:hideMark/>
          </w:tcPr>
          <w:p w14:paraId="22B4AB3B" w14:textId="77777777" w:rsidR="00E552C8" w:rsidRPr="00E237E8" w:rsidRDefault="009E7EA5" w:rsidP="00974DD3">
            <w:pPr>
              <w:pStyle w:val="TableTextLarge"/>
            </w:pPr>
            <w:sdt>
              <w:sdtPr>
                <w:id w:val="2120719061"/>
                <w:placeholder>
                  <w:docPart w:val="97690E74C6504344B2A22C2B8FA41076"/>
                </w:placeholder>
                <w:temporary/>
                <w:showingPlcHdr/>
                <w15:appearance w15:val="hidden"/>
              </w:sdtPr>
              <w:sdtContent>
                <w:r w:rsidR="00EB35A3" w:rsidRPr="00E237E8">
                  <w:t>$125,746</w:t>
                </w:r>
              </w:sdtContent>
            </w:sdt>
          </w:p>
        </w:tc>
      </w:tr>
      <w:tr w:rsidR="00E237E8" w:rsidRPr="00E237E8" w14:paraId="5F92B95E" w14:textId="77777777" w:rsidTr="00E237E8">
        <w:trPr>
          <w:trHeight w:val="244"/>
        </w:trPr>
        <w:tc>
          <w:tcPr>
            <w:tcW w:w="2207" w:type="dxa"/>
            <w:shd w:val="clear" w:color="auto" w:fill="auto"/>
            <w:vAlign w:val="center"/>
            <w:hideMark/>
          </w:tcPr>
          <w:p w14:paraId="5F133939" w14:textId="77777777" w:rsidR="00E552C8" w:rsidRPr="00E237E8" w:rsidRDefault="009E7EA5" w:rsidP="00974DD3">
            <w:pPr>
              <w:pStyle w:val="TableTextLarge"/>
            </w:pPr>
            <w:sdt>
              <w:sdtPr>
                <w:id w:val="1078559366"/>
                <w:placeholder>
                  <w:docPart w:val="1F09B0497AA34412BFE52D45FE584A70"/>
                </w:placeholder>
                <w:temporary/>
                <w:showingPlcHdr/>
                <w15:appearance w15:val="hidden"/>
              </w:sdtPr>
              <w:sdtContent>
                <w:r w:rsidR="004020D0" w:rsidRPr="00E237E8">
                  <w:t>Income Before Taxes</w:t>
                </w:r>
              </w:sdtContent>
            </w:sdt>
          </w:p>
        </w:tc>
        <w:tc>
          <w:tcPr>
            <w:tcW w:w="1005" w:type="dxa"/>
            <w:shd w:val="clear" w:color="auto" w:fill="auto"/>
            <w:noWrap/>
            <w:vAlign w:val="center"/>
            <w:hideMark/>
          </w:tcPr>
          <w:p w14:paraId="7F8733EB" w14:textId="77777777" w:rsidR="00E552C8" w:rsidRPr="00E237E8" w:rsidRDefault="009E7EA5" w:rsidP="00974DD3">
            <w:pPr>
              <w:pStyle w:val="TableTextLarge"/>
            </w:pPr>
            <w:sdt>
              <w:sdtPr>
                <w:id w:val="2118795493"/>
                <w:placeholder>
                  <w:docPart w:val="C4EFD11007AB4B78A48CFC67015CDCB7"/>
                </w:placeholder>
                <w:temporary/>
                <w:showingPlcHdr/>
                <w15:appearance w15:val="hidden"/>
              </w:sdtPr>
              <w:sdtContent>
                <w:r w:rsidR="00234FE7" w:rsidRPr="00E237E8">
                  <w:t>($3,525)</w:t>
                </w:r>
              </w:sdtContent>
            </w:sdt>
          </w:p>
        </w:tc>
        <w:tc>
          <w:tcPr>
            <w:tcW w:w="0" w:type="auto"/>
            <w:shd w:val="clear" w:color="auto" w:fill="auto"/>
            <w:noWrap/>
            <w:vAlign w:val="center"/>
            <w:hideMark/>
          </w:tcPr>
          <w:p w14:paraId="00DFB403" w14:textId="77777777" w:rsidR="00E552C8" w:rsidRPr="00E237E8" w:rsidRDefault="009E7EA5" w:rsidP="00974DD3">
            <w:pPr>
              <w:pStyle w:val="TableTextLarge"/>
            </w:pPr>
            <w:sdt>
              <w:sdtPr>
                <w:id w:val="-725296969"/>
                <w:placeholder>
                  <w:docPart w:val="9C0BB49EC8154639973C47AEC965E7EB"/>
                </w:placeholder>
                <w:temporary/>
                <w:showingPlcHdr/>
                <w15:appearance w15:val="hidden"/>
              </w:sdtPr>
              <w:sdtContent>
                <w:r w:rsidR="00234FE7" w:rsidRPr="00E237E8">
                  <w:t>$1,875</w:t>
                </w:r>
              </w:sdtContent>
            </w:sdt>
          </w:p>
        </w:tc>
        <w:tc>
          <w:tcPr>
            <w:tcW w:w="0" w:type="auto"/>
            <w:shd w:val="clear" w:color="auto" w:fill="auto"/>
            <w:noWrap/>
            <w:vAlign w:val="center"/>
            <w:hideMark/>
          </w:tcPr>
          <w:p w14:paraId="21099176" w14:textId="77777777" w:rsidR="00E552C8" w:rsidRPr="00E237E8" w:rsidRDefault="009E7EA5" w:rsidP="00974DD3">
            <w:pPr>
              <w:pStyle w:val="TableTextLarge"/>
            </w:pPr>
            <w:sdt>
              <w:sdtPr>
                <w:id w:val="-1594081431"/>
                <w:placeholder>
                  <w:docPart w:val="5F3F6E82DBEB43B6AD6EBA8294768AD2"/>
                </w:placeholder>
                <w:temporary/>
                <w:showingPlcHdr/>
                <w15:appearance w15:val="hidden"/>
              </w:sdtPr>
              <w:sdtContent>
                <w:r w:rsidR="006A359E" w:rsidRPr="00E237E8">
                  <w:t>$2,825</w:t>
                </w:r>
              </w:sdtContent>
            </w:sdt>
          </w:p>
        </w:tc>
        <w:tc>
          <w:tcPr>
            <w:tcW w:w="0" w:type="auto"/>
            <w:shd w:val="clear" w:color="auto" w:fill="auto"/>
            <w:noWrap/>
            <w:vAlign w:val="center"/>
            <w:hideMark/>
          </w:tcPr>
          <w:p w14:paraId="071E2274" w14:textId="77777777" w:rsidR="00E552C8" w:rsidRPr="00E237E8" w:rsidRDefault="009E7EA5" w:rsidP="00974DD3">
            <w:pPr>
              <w:pStyle w:val="TableTextLarge"/>
            </w:pPr>
            <w:sdt>
              <w:sdtPr>
                <w:id w:val="965238958"/>
                <w:placeholder>
                  <w:docPart w:val="3C098B3A87DF4E7BB66FB5ED77FB566F"/>
                </w:placeholder>
                <w:temporary/>
                <w:showingPlcHdr/>
                <w15:appearance w15:val="hidden"/>
              </w:sdtPr>
              <w:sdtContent>
                <w:r w:rsidR="000B1B5F" w:rsidRPr="00E237E8">
                  <w:t>($4,531)</w:t>
                </w:r>
              </w:sdtContent>
            </w:sdt>
          </w:p>
        </w:tc>
        <w:tc>
          <w:tcPr>
            <w:tcW w:w="0" w:type="auto"/>
            <w:shd w:val="clear" w:color="auto" w:fill="auto"/>
            <w:noWrap/>
            <w:vAlign w:val="center"/>
            <w:hideMark/>
          </w:tcPr>
          <w:p w14:paraId="2A1C7F2A" w14:textId="77777777" w:rsidR="00E552C8" w:rsidRPr="00E237E8" w:rsidRDefault="009E7EA5" w:rsidP="00974DD3">
            <w:pPr>
              <w:pStyle w:val="TableTextLarge"/>
            </w:pPr>
            <w:sdt>
              <w:sdtPr>
                <w:id w:val="-349097398"/>
                <w:placeholder>
                  <w:docPart w:val="7B4C4592B76245ECB73F34E91E30D735"/>
                </w:placeholder>
                <w:temporary/>
                <w:showingPlcHdr/>
                <w15:appearance w15:val="hidden"/>
              </w:sdtPr>
              <w:sdtContent>
                <w:r w:rsidR="00E15D61" w:rsidRPr="00E237E8">
                  <w:t>($184)</w:t>
                </w:r>
              </w:sdtContent>
            </w:sdt>
          </w:p>
        </w:tc>
        <w:tc>
          <w:tcPr>
            <w:tcW w:w="0" w:type="auto"/>
            <w:gridSpan w:val="2"/>
            <w:shd w:val="clear" w:color="auto" w:fill="auto"/>
            <w:noWrap/>
            <w:vAlign w:val="center"/>
            <w:hideMark/>
          </w:tcPr>
          <w:p w14:paraId="2247473D" w14:textId="77777777" w:rsidR="00E552C8" w:rsidRPr="00E237E8" w:rsidRDefault="009E7EA5" w:rsidP="00974DD3">
            <w:pPr>
              <w:pStyle w:val="TableTextLarge"/>
            </w:pPr>
            <w:sdt>
              <w:sdtPr>
                <w:id w:val="-1086061310"/>
                <w:placeholder>
                  <w:docPart w:val="265D04ACF44A4481B091A918E0A20C62"/>
                </w:placeholder>
                <w:temporary/>
                <w:showingPlcHdr/>
                <w15:appearance w15:val="hidden"/>
              </w:sdtPr>
              <w:sdtContent>
                <w:r w:rsidR="00100314" w:rsidRPr="00E237E8">
                  <w:t>$795</w:t>
                </w:r>
              </w:sdtContent>
            </w:sdt>
          </w:p>
        </w:tc>
        <w:tc>
          <w:tcPr>
            <w:tcW w:w="0" w:type="auto"/>
            <w:shd w:val="clear" w:color="auto" w:fill="auto"/>
            <w:noWrap/>
            <w:vAlign w:val="center"/>
            <w:hideMark/>
          </w:tcPr>
          <w:p w14:paraId="2384AA3E" w14:textId="77777777" w:rsidR="00E552C8" w:rsidRPr="00E237E8" w:rsidRDefault="009E7EA5" w:rsidP="00974DD3">
            <w:pPr>
              <w:pStyle w:val="TableTextLarge"/>
            </w:pPr>
            <w:sdt>
              <w:sdtPr>
                <w:id w:val="1579172958"/>
                <w:placeholder>
                  <w:docPart w:val="D97A0D7E0B244ABD993ACBB235B4E9DE"/>
                </w:placeholder>
                <w:temporary/>
                <w:showingPlcHdr/>
                <w15:appearance w15:val="hidden"/>
              </w:sdtPr>
              <w:sdtContent>
                <w:r w:rsidR="004E67B3" w:rsidRPr="00E237E8">
                  <w:t>$1,750</w:t>
                </w:r>
              </w:sdtContent>
            </w:sdt>
          </w:p>
        </w:tc>
        <w:tc>
          <w:tcPr>
            <w:tcW w:w="0" w:type="auto"/>
            <w:shd w:val="clear" w:color="auto" w:fill="auto"/>
            <w:noWrap/>
            <w:vAlign w:val="center"/>
            <w:hideMark/>
          </w:tcPr>
          <w:p w14:paraId="3383DBC3" w14:textId="77777777" w:rsidR="00E552C8" w:rsidRPr="00E237E8" w:rsidRDefault="009E7EA5" w:rsidP="00974DD3">
            <w:pPr>
              <w:pStyle w:val="TableTextLarge"/>
            </w:pPr>
            <w:sdt>
              <w:sdtPr>
                <w:id w:val="909035960"/>
                <w:placeholder>
                  <w:docPart w:val="D19FBC3766744506B3D72715E11F6810"/>
                </w:placeholder>
                <w:temporary/>
                <w:showingPlcHdr/>
                <w15:appearance w15:val="hidden"/>
              </w:sdtPr>
              <w:sdtContent>
                <w:r w:rsidR="0065229E" w:rsidRPr="00E237E8">
                  <w:t>$2,064</w:t>
                </w:r>
              </w:sdtContent>
            </w:sdt>
          </w:p>
        </w:tc>
        <w:tc>
          <w:tcPr>
            <w:tcW w:w="0" w:type="auto"/>
            <w:shd w:val="clear" w:color="auto" w:fill="auto"/>
            <w:noWrap/>
            <w:vAlign w:val="center"/>
            <w:hideMark/>
          </w:tcPr>
          <w:p w14:paraId="649291C1" w14:textId="77777777" w:rsidR="00E552C8" w:rsidRPr="00E237E8" w:rsidRDefault="009E7EA5" w:rsidP="00974DD3">
            <w:pPr>
              <w:pStyle w:val="TableTextLarge"/>
            </w:pPr>
            <w:sdt>
              <w:sdtPr>
                <w:id w:val="1378050913"/>
                <w:placeholder>
                  <w:docPart w:val="795AD007B5BC451AAE2B66C9F3F1CED7"/>
                </w:placeholder>
                <w:temporary/>
                <w:showingPlcHdr/>
                <w15:appearance w15:val="hidden"/>
              </w:sdtPr>
              <w:sdtContent>
                <w:r w:rsidR="00863B11" w:rsidRPr="00E237E8">
                  <w:t>($298)</w:t>
                </w:r>
              </w:sdtContent>
            </w:sdt>
          </w:p>
        </w:tc>
        <w:tc>
          <w:tcPr>
            <w:tcW w:w="0" w:type="auto"/>
            <w:shd w:val="clear" w:color="auto" w:fill="auto"/>
            <w:noWrap/>
            <w:vAlign w:val="center"/>
            <w:hideMark/>
          </w:tcPr>
          <w:p w14:paraId="65EE8D5D" w14:textId="77777777" w:rsidR="00E552C8" w:rsidRPr="00E237E8" w:rsidRDefault="009E7EA5" w:rsidP="00974DD3">
            <w:pPr>
              <w:pStyle w:val="TableTextLarge"/>
            </w:pPr>
            <w:sdt>
              <w:sdtPr>
                <w:id w:val="522134987"/>
                <w:placeholder>
                  <w:docPart w:val="113BE70DEEF4401397C881F86AD1A2D5"/>
                </w:placeholder>
                <w:temporary/>
                <w:showingPlcHdr/>
                <w15:appearance w15:val="hidden"/>
              </w:sdtPr>
              <w:sdtContent>
                <w:r w:rsidR="007D36E9" w:rsidRPr="00E237E8">
                  <w:t>($2,225)</w:t>
                </w:r>
              </w:sdtContent>
            </w:sdt>
          </w:p>
        </w:tc>
        <w:tc>
          <w:tcPr>
            <w:tcW w:w="0" w:type="auto"/>
            <w:shd w:val="clear" w:color="auto" w:fill="auto"/>
            <w:noWrap/>
            <w:vAlign w:val="center"/>
            <w:hideMark/>
          </w:tcPr>
          <w:p w14:paraId="0BB20EB1" w14:textId="77777777" w:rsidR="00E552C8" w:rsidRPr="00E237E8" w:rsidRDefault="009E7EA5" w:rsidP="00974DD3">
            <w:pPr>
              <w:pStyle w:val="TableTextLarge"/>
            </w:pPr>
            <w:sdt>
              <w:sdtPr>
                <w:id w:val="-334223216"/>
                <w:placeholder>
                  <w:docPart w:val="6EDDCFD6D34941D88C079E62AC52B3F5"/>
                </w:placeholder>
                <w:temporary/>
                <w:showingPlcHdr/>
                <w15:appearance w15:val="hidden"/>
              </w:sdtPr>
              <w:sdtContent>
                <w:r w:rsidR="004B5779" w:rsidRPr="00E237E8">
                  <w:t>$2,670</w:t>
                </w:r>
              </w:sdtContent>
            </w:sdt>
          </w:p>
        </w:tc>
        <w:tc>
          <w:tcPr>
            <w:tcW w:w="0" w:type="auto"/>
            <w:shd w:val="clear" w:color="auto" w:fill="auto"/>
            <w:noWrap/>
            <w:vAlign w:val="center"/>
            <w:hideMark/>
          </w:tcPr>
          <w:p w14:paraId="48EA50FA" w14:textId="77777777" w:rsidR="00E552C8" w:rsidRPr="00E237E8" w:rsidRDefault="009E7EA5" w:rsidP="00974DD3">
            <w:pPr>
              <w:pStyle w:val="TableTextLarge"/>
            </w:pPr>
            <w:sdt>
              <w:sdtPr>
                <w:id w:val="1925680507"/>
                <w:placeholder>
                  <w:docPart w:val="53098C26E37D45E69EF68D95DA8F230B"/>
                </w:placeholder>
                <w:temporary/>
                <w:showingPlcHdr/>
                <w15:appearance w15:val="hidden"/>
              </w:sdtPr>
              <w:sdtContent>
                <w:r w:rsidR="000B6224" w:rsidRPr="00E237E8">
                  <w:t>$1,427</w:t>
                </w:r>
              </w:sdtContent>
            </w:sdt>
          </w:p>
        </w:tc>
        <w:tc>
          <w:tcPr>
            <w:tcW w:w="0" w:type="auto"/>
            <w:shd w:val="clear" w:color="auto" w:fill="auto"/>
            <w:noWrap/>
            <w:vAlign w:val="center"/>
            <w:hideMark/>
          </w:tcPr>
          <w:p w14:paraId="603154E5" w14:textId="77777777" w:rsidR="00E552C8" w:rsidRPr="00E237E8" w:rsidRDefault="009E7EA5" w:rsidP="00974DD3">
            <w:pPr>
              <w:pStyle w:val="TableTextLarge"/>
            </w:pPr>
            <w:sdt>
              <w:sdtPr>
                <w:id w:val="-1023097643"/>
                <w:placeholder>
                  <w:docPart w:val="7C126AF03FFD4213BEAADCEE638E7FBE"/>
                </w:placeholder>
                <w:temporary/>
                <w:showingPlcHdr/>
                <w15:appearance w15:val="hidden"/>
              </w:sdtPr>
              <w:sdtContent>
                <w:r w:rsidR="00EB35A3" w:rsidRPr="00E237E8">
                  <w:t>$2,643</w:t>
                </w:r>
              </w:sdtContent>
            </w:sdt>
          </w:p>
        </w:tc>
      </w:tr>
      <w:tr w:rsidR="00E237E8" w:rsidRPr="00E237E8" w14:paraId="627CF607" w14:textId="77777777" w:rsidTr="000811A0">
        <w:trPr>
          <w:trHeight w:val="244"/>
        </w:trPr>
        <w:tc>
          <w:tcPr>
            <w:tcW w:w="2207" w:type="dxa"/>
            <w:shd w:val="clear" w:color="auto" w:fill="F2F2F2" w:themeFill="background1" w:themeFillShade="F2"/>
            <w:vAlign w:val="center"/>
            <w:hideMark/>
          </w:tcPr>
          <w:p w14:paraId="1ADE45BC" w14:textId="77777777" w:rsidR="00E552C8" w:rsidRPr="00E237E8" w:rsidRDefault="009E7EA5" w:rsidP="00974DD3">
            <w:pPr>
              <w:pStyle w:val="TableTextLarge"/>
            </w:pPr>
            <w:sdt>
              <w:sdtPr>
                <w:id w:val="-1161461527"/>
                <w:placeholder>
                  <w:docPart w:val="44FC584AEA384995BBD3E9E0AEF24684"/>
                </w:placeholder>
                <w:temporary/>
                <w:showingPlcHdr/>
                <w15:appearance w15:val="hidden"/>
              </w:sdtPr>
              <w:sdtContent>
                <w:r w:rsidR="004020D0" w:rsidRPr="00E237E8">
                  <w:t>Income Tax Expense</w:t>
                </w:r>
              </w:sdtContent>
            </w:sdt>
          </w:p>
        </w:tc>
        <w:tc>
          <w:tcPr>
            <w:tcW w:w="1005" w:type="dxa"/>
            <w:shd w:val="clear" w:color="auto" w:fill="F2F2F2" w:themeFill="background1" w:themeFillShade="F2"/>
            <w:noWrap/>
            <w:vAlign w:val="center"/>
            <w:hideMark/>
          </w:tcPr>
          <w:p w14:paraId="5C25F711" w14:textId="77777777" w:rsidR="00E552C8" w:rsidRPr="00E237E8" w:rsidRDefault="009E7EA5" w:rsidP="00974DD3">
            <w:pPr>
              <w:pStyle w:val="TableTextLarge"/>
            </w:pPr>
            <w:sdt>
              <w:sdtPr>
                <w:id w:val="-623853218"/>
                <w:placeholder>
                  <w:docPart w:val="3EEC20AA80F44B21BB1BD3E49B5A1445"/>
                </w:placeholder>
                <w:temporary/>
                <w:showingPlcHdr/>
                <w15:appearance w15:val="hidden"/>
              </w:sdtPr>
              <w:sdtContent>
                <w:r w:rsidR="00234FE7" w:rsidRPr="00E237E8">
                  <w:t>($529)</w:t>
                </w:r>
              </w:sdtContent>
            </w:sdt>
          </w:p>
        </w:tc>
        <w:tc>
          <w:tcPr>
            <w:tcW w:w="0" w:type="auto"/>
            <w:shd w:val="clear" w:color="auto" w:fill="F2F2F2" w:themeFill="background1" w:themeFillShade="F2"/>
            <w:noWrap/>
            <w:vAlign w:val="center"/>
            <w:hideMark/>
          </w:tcPr>
          <w:p w14:paraId="378422BD" w14:textId="77777777" w:rsidR="00E552C8" w:rsidRPr="00E237E8" w:rsidRDefault="009E7EA5" w:rsidP="00974DD3">
            <w:pPr>
              <w:pStyle w:val="TableTextLarge"/>
            </w:pPr>
            <w:sdt>
              <w:sdtPr>
                <w:id w:val="1529137331"/>
                <w:placeholder>
                  <w:docPart w:val="4D187C9269F849BDAD343277813171EF"/>
                </w:placeholder>
                <w:temporary/>
                <w:showingPlcHdr/>
                <w15:appearance w15:val="hidden"/>
              </w:sdtPr>
              <w:sdtContent>
                <w:r w:rsidR="00234FE7" w:rsidRPr="00E237E8">
                  <w:t>$281</w:t>
                </w:r>
              </w:sdtContent>
            </w:sdt>
          </w:p>
        </w:tc>
        <w:tc>
          <w:tcPr>
            <w:tcW w:w="0" w:type="auto"/>
            <w:shd w:val="clear" w:color="auto" w:fill="F2F2F2" w:themeFill="background1" w:themeFillShade="F2"/>
            <w:noWrap/>
            <w:vAlign w:val="center"/>
            <w:hideMark/>
          </w:tcPr>
          <w:p w14:paraId="63358526" w14:textId="77777777" w:rsidR="00E552C8" w:rsidRPr="00E237E8" w:rsidRDefault="009E7EA5" w:rsidP="00974DD3">
            <w:pPr>
              <w:pStyle w:val="TableTextLarge"/>
            </w:pPr>
            <w:sdt>
              <w:sdtPr>
                <w:id w:val="-1736158777"/>
                <w:placeholder>
                  <w:docPart w:val="CB7E699A520446CCB7E91157B8E07EB6"/>
                </w:placeholder>
                <w:temporary/>
                <w:showingPlcHdr/>
                <w15:appearance w15:val="hidden"/>
              </w:sdtPr>
              <w:sdtContent>
                <w:r w:rsidR="006A359E" w:rsidRPr="00E237E8">
                  <w:t>$424</w:t>
                </w:r>
              </w:sdtContent>
            </w:sdt>
          </w:p>
        </w:tc>
        <w:tc>
          <w:tcPr>
            <w:tcW w:w="0" w:type="auto"/>
            <w:shd w:val="clear" w:color="auto" w:fill="F2F2F2" w:themeFill="background1" w:themeFillShade="F2"/>
            <w:noWrap/>
            <w:vAlign w:val="center"/>
            <w:hideMark/>
          </w:tcPr>
          <w:p w14:paraId="1741F081" w14:textId="77777777" w:rsidR="00E552C8" w:rsidRPr="00E237E8" w:rsidRDefault="009E7EA5" w:rsidP="00974DD3">
            <w:pPr>
              <w:pStyle w:val="TableTextLarge"/>
            </w:pPr>
            <w:sdt>
              <w:sdtPr>
                <w:id w:val="-702087111"/>
                <w:placeholder>
                  <w:docPart w:val="EAA80AA1AC474A068AA7309511B6F995"/>
                </w:placeholder>
                <w:temporary/>
                <w:showingPlcHdr/>
                <w15:appearance w15:val="hidden"/>
              </w:sdtPr>
              <w:sdtContent>
                <w:r w:rsidR="000B1B5F" w:rsidRPr="00E237E8">
                  <w:t>($680)</w:t>
                </w:r>
              </w:sdtContent>
            </w:sdt>
          </w:p>
        </w:tc>
        <w:tc>
          <w:tcPr>
            <w:tcW w:w="0" w:type="auto"/>
            <w:shd w:val="clear" w:color="auto" w:fill="F2F2F2" w:themeFill="background1" w:themeFillShade="F2"/>
            <w:noWrap/>
            <w:vAlign w:val="center"/>
            <w:hideMark/>
          </w:tcPr>
          <w:p w14:paraId="57B43557" w14:textId="77777777" w:rsidR="00E552C8" w:rsidRPr="00E237E8" w:rsidRDefault="009E7EA5" w:rsidP="00974DD3">
            <w:pPr>
              <w:pStyle w:val="TableTextLarge"/>
            </w:pPr>
            <w:sdt>
              <w:sdtPr>
                <w:id w:val="1430162830"/>
                <w:placeholder>
                  <w:docPart w:val="440203F192C14A02A5A58599806F7196"/>
                </w:placeholder>
                <w:temporary/>
                <w:showingPlcHdr/>
                <w15:appearance w15:val="hidden"/>
              </w:sdtPr>
              <w:sdtContent>
                <w:r w:rsidR="00E15D61" w:rsidRPr="00E237E8">
                  <w:t>($28)</w:t>
                </w:r>
              </w:sdtContent>
            </w:sdt>
          </w:p>
        </w:tc>
        <w:tc>
          <w:tcPr>
            <w:tcW w:w="0" w:type="auto"/>
            <w:gridSpan w:val="2"/>
            <w:shd w:val="clear" w:color="auto" w:fill="F2F2F2" w:themeFill="background1" w:themeFillShade="F2"/>
            <w:noWrap/>
            <w:vAlign w:val="center"/>
            <w:hideMark/>
          </w:tcPr>
          <w:p w14:paraId="376F3874" w14:textId="77777777" w:rsidR="00E552C8" w:rsidRPr="00E237E8" w:rsidRDefault="009E7EA5" w:rsidP="00974DD3">
            <w:pPr>
              <w:pStyle w:val="TableTextLarge"/>
            </w:pPr>
            <w:sdt>
              <w:sdtPr>
                <w:id w:val="-2092150025"/>
                <w:placeholder>
                  <w:docPart w:val="EFD61EB2EBDF4807B0712C48CBCC1763"/>
                </w:placeholder>
                <w:temporary/>
                <w:showingPlcHdr/>
                <w15:appearance w15:val="hidden"/>
              </w:sdtPr>
              <w:sdtContent>
                <w:r w:rsidR="00100314" w:rsidRPr="00E237E8">
                  <w:t>$119</w:t>
                </w:r>
              </w:sdtContent>
            </w:sdt>
          </w:p>
        </w:tc>
        <w:tc>
          <w:tcPr>
            <w:tcW w:w="0" w:type="auto"/>
            <w:shd w:val="clear" w:color="auto" w:fill="F2F2F2" w:themeFill="background1" w:themeFillShade="F2"/>
            <w:noWrap/>
            <w:vAlign w:val="center"/>
            <w:hideMark/>
          </w:tcPr>
          <w:p w14:paraId="40D5788E" w14:textId="77777777" w:rsidR="00E552C8" w:rsidRPr="00E237E8" w:rsidRDefault="009E7EA5" w:rsidP="00974DD3">
            <w:pPr>
              <w:pStyle w:val="TableTextLarge"/>
            </w:pPr>
            <w:sdt>
              <w:sdtPr>
                <w:id w:val="-1675572483"/>
                <w:placeholder>
                  <w:docPart w:val="5E9275CBDF1D48929654F2D2840B2E78"/>
                </w:placeholder>
                <w:temporary/>
                <w:showingPlcHdr/>
                <w15:appearance w15:val="hidden"/>
              </w:sdtPr>
              <w:sdtContent>
                <w:r w:rsidR="004E67B3" w:rsidRPr="00E237E8">
                  <w:t>$263</w:t>
                </w:r>
              </w:sdtContent>
            </w:sdt>
          </w:p>
        </w:tc>
        <w:tc>
          <w:tcPr>
            <w:tcW w:w="0" w:type="auto"/>
            <w:shd w:val="clear" w:color="auto" w:fill="F2F2F2" w:themeFill="background1" w:themeFillShade="F2"/>
            <w:noWrap/>
            <w:vAlign w:val="center"/>
            <w:hideMark/>
          </w:tcPr>
          <w:p w14:paraId="587EC530" w14:textId="77777777" w:rsidR="00E552C8" w:rsidRPr="00E237E8" w:rsidRDefault="009E7EA5" w:rsidP="00974DD3">
            <w:pPr>
              <w:pStyle w:val="TableTextLarge"/>
            </w:pPr>
            <w:sdt>
              <w:sdtPr>
                <w:id w:val="-1577964701"/>
                <w:placeholder>
                  <w:docPart w:val="31B5E709EF964BF784C6A171868C5D09"/>
                </w:placeholder>
                <w:temporary/>
                <w:showingPlcHdr/>
                <w15:appearance w15:val="hidden"/>
              </w:sdtPr>
              <w:sdtContent>
                <w:r w:rsidR="0065229E" w:rsidRPr="00E237E8">
                  <w:t>$310</w:t>
                </w:r>
              </w:sdtContent>
            </w:sdt>
          </w:p>
        </w:tc>
        <w:tc>
          <w:tcPr>
            <w:tcW w:w="0" w:type="auto"/>
            <w:shd w:val="clear" w:color="auto" w:fill="F2F2F2" w:themeFill="background1" w:themeFillShade="F2"/>
            <w:noWrap/>
            <w:vAlign w:val="center"/>
            <w:hideMark/>
          </w:tcPr>
          <w:p w14:paraId="125FA7F8" w14:textId="77777777" w:rsidR="00E552C8" w:rsidRPr="00E237E8" w:rsidRDefault="009E7EA5" w:rsidP="00974DD3">
            <w:pPr>
              <w:pStyle w:val="TableTextLarge"/>
            </w:pPr>
            <w:sdt>
              <w:sdtPr>
                <w:id w:val="-52313214"/>
                <w:placeholder>
                  <w:docPart w:val="94704CBAE5484E3E8BC50CBE3633B8AE"/>
                </w:placeholder>
                <w:temporary/>
                <w:showingPlcHdr/>
                <w15:appearance w15:val="hidden"/>
              </w:sdtPr>
              <w:sdtContent>
                <w:r w:rsidR="00863B11" w:rsidRPr="00E237E8">
                  <w:t>($45)</w:t>
                </w:r>
              </w:sdtContent>
            </w:sdt>
          </w:p>
        </w:tc>
        <w:tc>
          <w:tcPr>
            <w:tcW w:w="0" w:type="auto"/>
            <w:shd w:val="clear" w:color="auto" w:fill="F2F2F2" w:themeFill="background1" w:themeFillShade="F2"/>
            <w:noWrap/>
            <w:vAlign w:val="center"/>
            <w:hideMark/>
          </w:tcPr>
          <w:p w14:paraId="7ABB8D49" w14:textId="77777777" w:rsidR="00E552C8" w:rsidRPr="00E237E8" w:rsidRDefault="009E7EA5" w:rsidP="00974DD3">
            <w:pPr>
              <w:pStyle w:val="TableTextLarge"/>
            </w:pPr>
            <w:sdt>
              <w:sdtPr>
                <w:id w:val="1115400998"/>
                <w:placeholder>
                  <w:docPart w:val="E8729383275C4EFF8453FB3698EB5173"/>
                </w:placeholder>
                <w:temporary/>
                <w:showingPlcHdr/>
                <w15:appearance w15:val="hidden"/>
              </w:sdtPr>
              <w:sdtContent>
                <w:r w:rsidR="007D36E9" w:rsidRPr="00E237E8">
                  <w:t>($334)</w:t>
                </w:r>
              </w:sdtContent>
            </w:sdt>
          </w:p>
        </w:tc>
        <w:tc>
          <w:tcPr>
            <w:tcW w:w="0" w:type="auto"/>
            <w:shd w:val="clear" w:color="auto" w:fill="F2F2F2" w:themeFill="background1" w:themeFillShade="F2"/>
            <w:noWrap/>
            <w:vAlign w:val="center"/>
            <w:hideMark/>
          </w:tcPr>
          <w:p w14:paraId="08283291" w14:textId="77777777" w:rsidR="00E552C8" w:rsidRPr="00E237E8" w:rsidRDefault="009E7EA5" w:rsidP="00974DD3">
            <w:pPr>
              <w:pStyle w:val="TableTextLarge"/>
            </w:pPr>
            <w:sdt>
              <w:sdtPr>
                <w:id w:val="-1146893424"/>
                <w:placeholder>
                  <w:docPart w:val="69E0681004AF49A1A230C8D207501AA6"/>
                </w:placeholder>
                <w:temporary/>
                <w:showingPlcHdr/>
                <w15:appearance w15:val="hidden"/>
              </w:sdtPr>
              <w:sdtContent>
                <w:r w:rsidR="004B5779" w:rsidRPr="00E237E8">
                  <w:t>$401</w:t>
                </w:r>
              </w:sdtContent>
            </w:sdt>
          </w:p>
        </w:tc>
        <w:tc>
          <w:tcPr>
            <w:tcW w:w="0" w:type="auto"/>
            <w:shd w:val="clear" w:color="auto" w:fill="F2F2F2" w:themeFill="background1" w:themeFillShade="F2"/>
            <w:noWrap/>
            <w:vAlign w:val="center"/>
            <w:hideMark/>
          </w:tcPr>
          <w:p w14:paraId="0928A0B2" w14:textId="77777777" w:rsidR="00E552C8" w:rsidRPr="00E237E8" w:rsidRDefault="009E7EA5" w:rsidP="00974DD3">
            <w:pPr>
              <w:pStyle w:val="TableTextLarge"/>
            </w:pPr>
            <w:sdt>
              <w:sdtPr>
                <w:id w:val="384145529"/>
                <w:placeholder>
                  <w:docPart w:val="3BE3AF47642C499093582376D4AD8562"/>
                </w:placeholder>
                <w:temporary/>
                <w:showingPlcHdr/>
                <w15:appearance w15:val="hidden"/>
              </w:sdtPr>
              <w:sdtContent>
                <w:r w:rsidR="000B6224" w:rsidRPr="00E237E8">
                  <w:t>$214</w:t>
                </w:r>
              </w:sdtContent>
            </w:sdt>
          </w:p>
        </w:tc>
        <w:tc>
          <w:tcPr>
            <w:tcW w:w="0" w:type="auto"/>
            <w:shd w:val="clear" w:color="auto" w:fill="F2F2F2" w:themeFill="background1" w:themeFillShade="F2"/>
            <w:noWrap/>
            <w:vAlign w:val="center"/>
            <w:hideMark/>
          </w:tcPr>
          <w:p w14:paraId="76A99318" w14:textId="77777777" w:rsidR="00E552C8" w:rsidRPr="00E237E8" w:rsidRDefault="009E7EA5" w:rsidP="00974DD3">
            <w:pPr>
              <w:pStyle w:val="TableTextLarge"/>
            </w:pPr>
            <w:sdt>
              <w:sdtPr>
                <w:id w:val="-909299621"/>
                <w:placeholder>
                  <w:docPart w:val="596FEE05307A495BA245E499BC548301"/>
                </w:placeholder>
                <w:temporary/>
                <w:showingPlcHdr/>
                <w15:appearance w15:val="hidden"/>
              </w:sdtPr>
              <w:sdtContent>
                <w:r w:rsidR="00EB35A3" w:rsidRPr="00E237E8">
                  <w:t>$396</w:t>
                </w:r>
              </w:sdtContent>
            </w:sdt>
          </w:p>
        </w:tc>
      </w:tr>
      <w:tr w:rsidR="00E237E8" w:rsidRPr="00E237E8" w14:paraId="05F91CB4" w14:textId="77777777" w:rsidTr="000811A0">
        <w:trPr>
          <w:trHeight w:val="244"/>
        </w:trPr>
        <w:sdt>
          <w:sdtPr>
            <w:rPr>
              <w:rStyle w:val="Bold"/>
            </w:rPr>
            <w:id w:val="290872411"/>
            <w:placeholder>
              <w:docPart w:val="5A5F625CA1C347A2BDDDE1F255260EC7"/>
            </w:placeholder>
            <w:temporary/>
            <w:showingPlcHdr/>
            <w15:appearance w15:val="hidden"/>
          </w:sdtPr>
          <w:sdtContent>
            <w:tc>
              <w:tcPr>
                <w:tcW w:w="2207" w:type="dxa"/>
                <w:shd w:val="clear" w:color="auto" w:fill="F0CDA1" w:themeFill="accent1"/>
                <w:vAlign w:val="center"/>
                <w:hideMark/>
              </w:tcPr>
              <w:p w14:paraId="6EF7638D" w14:textId="77777777" w:rsidR="00E552C8" w:rsidRPr="00E237E8" w:rsidRDefault="008B4BAD" w:rsidP="00974DD3">
                <w:pPr>
                  <w:pStyle w:val="TableTextLarge"/>
                  <w:rPr>
                    <w:rStyle w:val="Bold"/>
                  </w:rPr>
                </w:pPr>
                <w:r w:rsidRPr="00E237E8">
                  <w:rPr>
                    <w:rStyle w:val="Bold"/>
                  </w:rPr>
                  <w:t>NET INCOME</w:t>
                </w:r>
              </w:p>
            </w:tc>
          </w:sdtContent>
        </w:sdt>
        <w:sdt>
          <w:sdtPr>
            <w:rPr>
              <w:rStyle w:val="Bold"/>
            </w:rPr>
            <w:id w:val="-27716540"/>
            <w:placeholder>
              <w:docPart w:val="6C73A19E1E0141498A204C74F642D9AB"/>
            </w:placeholder>
            <w:temporary/>
            <w:showingPlcHdr/>
            <w15:appearance w15:val="hidden"/>
          </w:sdtPr>
          <w:sdtContent>
            <w:tc>
              <w:tcPr>
                <w:tcW w:w="1005" w:type="dxa"/>
                <w:shd w:val="clear" w:color="auto" w:fill="F0CDA1" w:themeFill="accent1"/>
                <w:vAlign w:val="center"/>
                <w:hideMark/>
              </w:tcPr>
              <w:p w14:paraId="23B2FF7A" w14:textId="77777777" w:rsidR="00E552C8" w:rsidRPr="00E237E8" w:rsidRDefault="008B4BAD" w:rsidP="00974DD3">
                <w:pPr>
                  <w:pStyle w:val="TableTextLarge"/>
                  <w:rPr>
                    <w:rStyle w:val="Bold"/>
                  </w:rPr>
                </w:pPr>
                <w:r w:rsidRPr="00E237E8">
                  <w:rPr>
                    <w:rStyle w:val="Bold"/>
                  </w:rPr>
                  <w:t>($2,996)</w:t>
                </w:r>
              </w:p>
            </w:tc>
          </w:sdtContent>
        </w:sdt>
        <w:tc>
          <w:tcPr>
            <w:tcW w:w="0" w:type="auto"/>
            <w:shd w:val="clear" w:color="auto" w:fill="F0CDA1" w:themeFill="accent1"/>
            <w:vAlign w:val="center"/>
            <w:hideMark/>
          </w:tcPr>
          <w:p w14:paraId="24FFAA7D" w14:textId="77777777" w:rsidR="00E552C8" w:rsidRPr="00E237E8" w:rsidRDefault="009E7EA5" w:rsidP="00974DD3">
            <w:pPr>
              <w:pStyle w:val="TableTextLarge"/>
              <w:rPr>
                <w:rStyle w:val="Bold"/>
              </w:rPr>
            </w:pPr>
            <w:sdt>
              <w:sdtPr>
                <w:rPr>
                  <w:rStyle w:val="Bold"/>
                </w:rPr>
                <w:id w:val="759098967"/>
                <w:placeholder>
                  <w:docPart w:val="9FFD7987895D4896B09132BD74BD6436"/>
                </w:placeholder>
                <w:temporary/>
                <w:showingPlcHdr/>
                <w15:appearance w15:val="hidden"/>
              </w:sdtPr>
              <w:sdtContent>
                <w:r w:rsidR="008B4BAD" w:rsidRPr="00E237E8">
                  <w:rPr>
                    <w:rStyle w:val="Bold"/>
                  </w:rPr>
                  <w:t>$1,594</w:t>
                </w:r>
              </w:sdtContent>
            </w:sdt>
          </w:p>
        </w:tc>
        <w:tc>
          <w:tcPr>
            <w:tcW w:w="0" w:type="auto"/>
            <w:shd w:val="clear" w:color="auto" w:fill="F0CDA1" w:themeFill="accent1"/>
            <w:vAlign w:val="center"/>
            <w:hideMark/>
          </w:tcPr>
          <w:p w14:paraId="7F3C359A" w14:textId="77777777" w:rsidR="00E552C8" w:rsidRPr="00E237E8" w:rsidRDefault="009E7EA5" w:rsidP="00974DD3">
            <w:pPr>
              <w:pStyle w:val="TableTextLarge"/>
              <w:rPr>
                <w:rStyle w:val="Bold"/>
              </w:rPr>
            </w:pPr>
            <w:sdt>
              <w:sdtPr>
                <w:rPr>
                  <w:rStyle w:val="Bold"/>
                </w:rPr>
                <w:id w:val="-219441051"/>
                <w:placeholder>
                  <w:docPart w:val="E3F23EC91CFF43B9BBCD2A24B0D6E8E0"/>
                </w:placeholder>
                <w:temporary/>
                <w:showingPlcHdr/>
                <w15:appearance w15:val="hidden"/>
              </w:sdtPr>
              <w:sdtContent>
                <w:r w:rsidR="008B4BAD" w:rsidRPr="00E237E8">
                  <w:rPr>
                    <w:rStyle w:val="Bold"/>
                  </w:rPr>
                  <w:t>$2,401</w:t>
                </w:r>
              </w:sdtContent>
            </w:sdt>
          </w:p>
        </w:tc>
        <w:tc>
          <w:tcPr>
            <w:tcW w:w="0" w:type="auto"/>
            <w:shd w:val="clear" w:color="auto" w:fill="F0CDA1" w:themeFill="accent1"/>
            <w:vAlign w:val="center"/>
            <w:hideMark/>
          </w:tcPr>
          <w:p w14:paraId="43E15DFD" w14:textId="77777777" w:rsidR="00E552C8" w:rsidRPr="00E237E8" w:rsidRDefault="009E7EA5" w:rsidP="00974DD3">
            <w:pPr>
              <w:pStyle w:val="TableTextLarge"/>
              <w:rPr>
                <w:rStyle w:val="Bold"/>
              </w:rPr>
            </w:pPr>
            <w:sdt>
              <w:sdtPr>
                <w:rPr>
                  <w:rStyle w:val="Bold"/>
                </w:rPr>
                <w:id w:val="-183288553"/>
                <w:placeholder>
                  <w:docPart w:val="7580D2E5454F496DA2F2C9D46D2C915D"/>
                </w:placeholder>
                <w:temporary/>
                <w:showingPlcHdr/>
                <w15:appearance w15:val="hidden"/>
              </w:sdtPr>
              <w:sdtContent>
                <w:r w:rsidR="008B4BAD" w:rsidRPr="00E237E8">
                  <w:rPr>
                    <w:rStyle w:val="Bold"/>
                  </w:rPr>
                  <w:t>($3,851)</w:t>
                </w:r>
              </w:sdtContent>
            </w:sdt>
          </w:p>
        </w:tc>
        <w:tc>
          <w:tcPr>
            <w:tcW w:w="0" w:type="auto"/>
            <w:shd w:val="clear" w:color="auto" w:fill="F0CDA1" w:themeFill="accent1"/>
            <w:vAlign w:val="center"/>
            <w:hideMark/>
          </w:tcPr>
          <w:p w14:paraId="37DF954B" w14:textId="77777777" w:rsidR="00E552C8" w:rsidRPr="00E237E8" w:rsidRDefault="009E7EA5" w:rsidP="00974DD3">
            <w:pPr>
              <w:pStyle w:val="TableTextLarge"/>
              <w:rPr>
                <w:rStyle w:val="Bold"/>
              </w:rPr>
            </w:pPr>
            <w:sdt>
              <w:sdtPr>
                <w:rPr>
                  <w:rStyle w:val="Bold"/>
                </w:rPr>
                <w:id w:val="-1683663182"/>
                <w:placeholder>
                  <w:docPart w:val="AD2DA26B1B794B8C8525FFBBF78BC284"/>
                </w:placeholder>
                <w:temporary/>
                <w:showingPlcHdr/>
                <w15:appearance w15:val="hidden"/>
              </w:sdtPr>
              <w:sdtContent>
                <w:r w:rsidR="008B4BAD" w:rsidRPr="00E237E8">
                  <w:rPr>
                    <w:rStyle w:val="Bold"/>
                  </w:rPr>
                  <w:t>($156)</w:t>
                </w:r>
              </w:sdtContent>
            </w:sdt>
          </w:p>
        </w:tc>
        <w:tc>
          <w:tcPr>
            <w:tcW w:w="0" w:type="auto"/>
            <w:gridSpan w:val="2"/>
            <w:shd w:val="clear" w:color="auto" w:fill="F0CDA1" w:themeFill="accent1"/>
            <w:vAlign w:val="center"/>
            <w:hideMark/>
          </w:tcPr>
          <w:p w14:paraId="176F24AE" w14:textId="77777777" w:rsidR="00E552C8" w:rsidRPr="00E237E8" w:rsidRDefault="009E7EA5" w:rsidP="00974DD3">
            <w:pPr>
              <w:pStyle w:val="TableTextLarge"/>
              <w:rPr>
                <w:rStyle w:val="Bold"/>
              </w:rPr>
            </w:pPr>
            <w:sdt>
              <w:sdtPr>
                <w:rPr>
                  <w:rStyle w:val="Bold"/>
                </w:rPr>
                <w:id w:val="487603817"/>
                <w:placeholder>
                  <w:docPart w:val="0DDB2C7160DD4B4A82CA0DA8148C4216"/>
                </w:placeholder>
                <w:temporary/>
                <w:showingPlcHdr/>
                <w15:appearance w15:val="hidden"/>
              </w:sdtPr>
              <w:sdtContent>
                <w:r w:rsidR="008B4BAD" w:rsidRPr="00E237E8">
                  <w:rPr>
                    <w:rStyle w:val="Bold"/>
                  </w:rPr>
                  <w:t>$676</w:t>
                </w:r>
              </w:sdtContent>
            </w:sdt>
          </w:p>
        </w:tc>
        <w:tc>
          <w:tcPr>
            <w:tcW w:w="0" w:type="auto"/>
            <w:shd w:val="clear" w:color="auto" w:fill="F0CDA1" w:themeFill="accent1"/>
            <w:vAlign w:val="center"/>
            <w:hideMark/>
          </w:tcPr>
          <w:p w14:paraId="1DDEF729" w14:textId="77777777" w:rsidR="00E552C8" w:rsidRPr="00E237E8" w:rsidRDefault="009E7EA5" w:rsidP="00974DD3">
            <w:pPr>
              <w:pStyle w:val="TableTextLarge"/>
              <w:rPr>
                <w:rStyle w:val="Bold"/>
              </w:rPr>
            </w:pPr>
            <w:sdt>
              <w:sdtPr>
                <w:rPr>
                  <w:rStyle w:val="Bold"/>
                </w:rPr>
                <w:id w:val="-411399014"/>
                <w:placeholder>
                  <w:docPart w:val="EC22E6C36FC94716A43082E550C95EB2"/>
                </w:placeholder>
                <w:temporary/>
                <w:showingPlcHdr/>
                <w15:appearance w15:val="hidden"/>
              </w:sdtPr>
              <w:sdtContent>
                <w:r w:rsidR="008B4BAD" w:rsidRPr="00E237E8">
                  <w:rPr>
                    <w:rStyle w:val="Bold"/>
                  </w:rPr>
                  <w:t>$1,488</w:t>
                </w:r>
              </w:sdtContent>
            </w:sdt>
          </w:p>
        </w:tc>
        <w:tc>
          <w:tcPr>
            <w:tcW w:w="0" w:type="auto"/>
            <w:shd w:val="clear" w:color="auto" w:fill="F0CDA1" w:themeFill="accent1"/>
            <w:vAlign w:val="center"/>
            <w:hideMark/>
          </w:tcPr>
          <w:p w14:paraId="0DBCB278" w14:textId="77777777" w:rsidR="00E552C8" w:rsidRPr="00E237E8" w:rsidRDefault="009E7EA5" w:rsidP="00974DD3">
            <w:pPr>
              <w:pStyle w:val="TableTextLarge"/>
              <w:rPr>
                <w:rStyle w:val="Bold"/>
              </w:rPr>
            </w:pPr>
            <w:sdt>
              <w:sdtPr>
                <w:rPr>
                  <w:rStyle w:val="Bold"/>
                </w:rPr>
                <w:id w:val="262189619"/>
                <w:placeholder>
                  <w:docPart w:val="FB6C49DFFAB84E20BDB3E0735F89CB9B"/>
                </w:placeholder>
                <w:temporary/>
                <w:showingPlcHdr/>
                <w15:appearance w15:val="hidden"/>
              </w:sdtPr>
              <w:sdtContent>
                <w:r w:rsidR="008B4BAD" w:rsidRPr="00E237E8">
                  <w:rPr>
                    <w:rStyle w:val="Bold"/>
                  </w:rPr>
                  <w:t>$1,754</w:t>
                </w:r>
              </w:sdtContent>
            </w:sdt>
          </w:p>
        </w:tc>
        <w:tc>
          <w:tcPr>
            <w:tcW w:w="0" w:type="auto"/>
            <w:shd w:val="clear" w:color="auto" w:fill="F0CDA1" w:themeFill="accent1"/>
            <w:vAlign w:val="center"/>
            <w:hideMark/>
          </w:tcPr>
          <w:p w14:paraId="1B175F84" w14:textId="77777777" w:rsidR="00E552C8" w:rsidRPr="00E237E8" w:rsidRDefault="009E7EA5" w:rsidP="00974DD3">
            <w:pPr>
              <w:pStyle w:val="TableTextLarge"/>
              <w:rPr>
                <w:rStyle w:val="Bold"/>
              </w:rPr>
            </w:pPr>
            <w:sdt>
              <w:sdtPr>
                <w:rPr>
                  <w:rStyle w:val="Bold"/>
                </w:rPr>
                <w:id w:val="-2120680449"/>
                <w:placeholder>
                  <w:docPart w:val="6ACE3FE2D8AE4BC3B524D082EE3CFA9B"/>
                </w:placeholder>
                <w:temporary/>
                <w:showingPlcHdr/>
                <w15:appearance w15:val="hidden"/>
              </w:sdtPr>
              <w:sdtContent>
                <w:r w:rsidR="008B4BAD" w:rsidRPr="00E237E8">
                  <w:rPr>
                    <w:rStyle w:val="Bold"/>
                  </w:rPr>
                  <w:t>($253)</w:t>
                </w:r>
              </w:sdtContent>
            </w:sdt>
          </w:p>
        </w:tc>
        <w:tc>
          <w:tcPr>
            <w:tcW w:w="0" w:type="auto"/>
            <w:shd w:val="clear" w:color="auto" w:fill="F0CDA1" w:themeFill="accent1"/>
            <w:vAlign w:val="center"/>
            <w:hideMark/>
          </w:tcPr>
          <w:p w14:paraId="6AB80E16" w14:textId="77777777" w:rsidR="00E552C8" w:rsidRPr="00E237E8" w:rsidRDefault="009E7EA5" w:rsidP="00974DD3">
            <w:pPr>
              <w:pStyle w:val="TableTextLarge"/>
              <w:rPr>
                <w:rStyle w:val="Bold"/>
              </w:rPr>
            </w:pPr>
            <w:sdt>
              <w:sdtPr>
                <w:rPr>
                  <w:rStyle w:val="Bold"/>
                </w:rPr>
                <w:id w:val="-477532939"/>
                <w:placeholder>
                  <w:docPart w:val="5AC8FD517E4E449C9E6584055DE697A4"/>
                </w:placeholder>
                <w:temporary/>
                <w:showingPlcHdr/>
                <w15:appearance w15:val="hidden"/>
              </w:sdtPr>
              <w:sdtContent>
                <w:r w:rsidR="008B4BAD" w:rsidRPr="00E237E8">
                  <w:rPr>
                    <w:rStyle w:val="Bold"/>
                  </w:rPr>
                  <w:t>($1,891)</w:t>
                </w:r>
              </w:sdtContent>
            </w:sdt>
          </w:p>
        </w:tc>
        <w:tc>
          <w:tcPr>
            <w:tcW w:w="0" w:type="auto"/>
            <w:shd w:val="clear" w:color="auto" w:fill="F0CDA1" w:themeFill="accent1"/>
            <w:vAlign w:val="center"/>
            <w:hideMark/>
          </w:tcPr>
          <w:p w14:paraId="3201589B" w14:textId="77777777" w:rsidR="00E552C8" w:rsidRPr="00E237E8" w:rsidRDefault="009E7EA5" w:rsidP="00974DD3">
            <w:pPr>
              <w:pStyle w:val="TableTextLarge"/>
              <w:rPr>
                <w:rStyle w:val="Bold"/>
              </w:rPr>
            </w:pPr>
            <w:sdt>
              <w:sdtPr>
                <w:rPr>
                  <w:rStyle w:val="Bold"/>
                </w:rPr>
                <w:id w:val="-1323968817"/>
                <w:placeholder>
                  <w:docPart w:val="00C59CE516BF4173876369D9552B4CCF"/>
                </w:placeholder>
                <w:temporary/>
                <w:showingPlcHdr/>
                <w15:appearance w15:val="hidden"/>
              </w:sdtPr>
              <w:sdtContent>
                <w:r w:rsidR="008B4BAD" w:rsidRPr="00E237E8">
                  <w:rPr>
                    <w:rStyle w:val="Bold"/>
                  </w:rPr>
                  <w:t>$2,270</w:t>
                </w:r>
              </w:sdtContent>
            </w:sdt>
          </w:p>
        </w:tc>
        <w:tc>
          <w:tcPr>
            <w:tcW w:w="0" w:type="auto"/>
            <w:shd w:val="clear" w:color="auto" w:fill="F0CDA1" w:themeFill="accent1"/>
            <w:vAlign w:val="center"/>
            <w:hideMark/>
          </w:tcPr>
          <w:p w14:paraId="78B0FA63" w14:textId="77777777" w:rsidR="00E552C8" w:rsidRPr="00E237E8" w:rsidRDefault="009E7EA5" w:rsidP="00974DD3">
            <w:pPr>
              <w:pStyle w:val="TableTextLarge"/>
              <w:rPr>
                <w:rStyle w:val="Bold"/>
              </w:rPr>
            </w:pPr>
            <w:sdt>
              <w:sdtPr>
                <w:rPr>
                  <w:rStyle w:val="Bold"/>
                </w:rPr>
                <w:id w:val="-1272080438"/>
                <w:placeholder>
                  <w:docPart w:val="F9CA9A157D6D44BD89914E29BB2CF743"/>
                </w:placeholder>
                <w:temporary/>
                <w:showingPlcHdr/>
                <w15:appearance w15:val="hidden"/>
              </w:sdtPr>
              <w:sdtContent>
                <w:r w:rsidR="008B4BAD" w:rsidRPr="00E237E8">
                  <w:rPr>
                    <w:rStyle w:val="Bold"/>
                  </w:rPr>
                  <w:t>$1,213</w:t>
                </w:r>
              </w:sdtContent>
            </w:sdt>
          </w:p>
        </w:tc>
        <w:tc>
          <w:tcPr>
            <w:tcW w:w="0" w:type="auto"/>
            <w:shd w:val="clear" w:color="auto" w:fill="F0CDA1" w:themeFill="accent1"/>
            <w:vAlign w:val="center"/>
            <w:hideMark/>
          </w:tcPr>
          <w:p w14:paraId="38829E21" w14:textId="77777777" w:rsidR="00E552C8" w:rsidRPr="00E237E8" w:rsidRDefault="009E7EA5" w:rsidP="00974DD3">
            <w:pPr>
              <w:pStyle w:val="TableTextLarge"/>
              <w:rPr>
                <w:rStyle w:val="Bold"/>
              </w:rPr>
            </w:pPr>
            <w:sdt>
              <w:sdtPr>
                <w:rPr>
                  <w:rStyle w:val="Bold"/>
                </w:rPr>
                <w:id w:val="-1593849808"/>
                <w:placeholder>
                  <w:docPart w:val="FC8B48AECA9E48A48FFB1B2D46302845"/>
                </w:placeholder>
                <w:temporary/>
                <w:showingPlcHdr/>
                <w15:appearance w15:val="hidden"/>
              </w:sdtPr>
              <w:sdtContent>
                <w:r w:rsidR="008B4BAD" w:rsidRPr="00E237E8">
                  <w:rPr>
                    <w:rStyle w:val="Bold"/>
                  </w:rPr>
                  <w:t>$2,246</w:t>
                </w:r>
              </w:sdtContent>
            </w:sdt>
          </w:p>
        </w:tc>
      </w:tr>
      <w:tr w:rsidR="00E552C8" w:rsidRPr="00E237E8" w14:paraId="57E18B29" w14:textId="77777777" w:rsidTr="000811A0">
        <w:trPr>
          <w:trHeight w:val="244"/>
        </w:trPr>
        <w:sdt>
          <w:sdtPr>
            <w:id w:val="2031134358"/>
            <w:placeholder>
              <w:docPart w:val="A718711AD3EC49AFBB01E0DCC8D01230"/>
            </w:placeholder>
            <w:temporary/>
            <w:showingPlcHdr/>
            <w15:appearance w15:val="hidden"/>
          </w:sdtPr>
          <w:sdtContent>
            <w:tc>
              <w:tcPr>
                <w:tcW w:w="13708" w:type="dxa"/>
                <w:gridSpan w:val="15"/>
                <w:shd w:val="clear" w:color="auto" w:fill="auto"/>
                <w:vAlign w:val="center"/>
              </w:tcPr>
              <w:p w14:paraId="40CEC828" w14:textId="77777777" w:rsidR="00E552C8" w:rsidRPr="00E237E8" w:rsidRDefault="008B4BAD" w:rsidP="008B4BAD">
                <w:pPr>
                  <w:pStyle w:val="TableTextLarge"/>
                </w:pPr>
                <w:r w:rsidRPr="00E237E8">
                  <w:t>*In the service industry, Cost of Goods Sold is the monetized value of the time spent on the client.</w:t>
                </w:r>
              </w:p>
            </w:tc>
          </w:sdtContent>
        </w:sdt>
      </w:tr>
    </w:tbl>
    <w:p w14:paraId="02A47B91" w14:textId="77777777" w:rsidR="00B37B3B" w:rsidRPr="00E237E8" w:rsidRDefault="00B37B3B" w:rsidP="00D94688">
      <w:pPr>
        <w:pStyle w:val="ListBullet"/>
        <w:numPr>
          <w:ilvl w:val="0"/>
          <w:numId w:val="0"/>
        </w:numPr>
        <w:spacing w:after="0"/>
        <w:ind w:left="340" w:hanging="340"/>
        <w:rPr>
          <w:sz w:val="12"/>
        </w:rPr>
      </w:pPr>
    </w:p>
    <w:p w14:paraId="7B250AB7" w14:textId="77777777" w:rsidR="00B37B3B" w:rsidRPr="00E237E8" w:rsidRDefault="00B37B3B" w:rsidP="00D94688">
      <w:pPr>
        <w:pStyle w:val="ListBullet"/>
        <w:numPr>
          <w:ilvl w:val="0"/>
          <w:numId w:val="0"/>
        </w:numPr>
        <w:spacing w:after="0"/>
        <w:ind w:left="340" w:hanging="340"/>
        <w:rPr>
          <w:sz w:val="12"/>
        </w:rPr>
        <w:sectPr w:rsidR="00B37B3B" w:rsidRPr="00E237E8" w:rsidSect="00AC4859">
          <w:headerReference w:type="default" r:id="rId26"/>
          <w:pgSz w:w="15840" w:h="12240" w:orient="landscape" w:code="1"/>
          <w:pgMar w:top="1872" w:right="1080" w:bottom="432" w:left="1080" w:header="648" w:footer="432" w:gutter="0"/>
          <w:cols w:space="708"/>
          <w:docGrid w:linePitch="360"/>
        </w:sectPr>
      </w:pPr>
    </w:p>
    <w:bookmarkStart w:id="10" w:name="_Toc33733934" w:displacedByCustomXml="next"/>
    <w:sdt>
      <w:sdtPr>
        <w:id w:val="-998036682"/>
        <w:placeholder>
          <w:docPart w:val="6D1DE04394FC46DCA6050B7FBECB53D4"/>
        </w:placeholder>
        <w:temporary/>
        <w:showingPlcHdr/>
        <w15:appearance w15:val="hidden"/>
      </w:sdtPr>
      <w:sdtContent>
        <w:p w14:paraId="571912A8" w14:textId="77777777" w:rsidR="00B37B3B" w:rsidRPr="00E237E8" w:rsidRDefault="00347AF5" w:rsidP="00B37B3B">
          <w:pPr>
            <w:pStyle w:val="Heading1"/>
          </w:pPr>
          <w:r w:rsidRPr="00E237E8">
            <w:t>Appendix</w:t>
          </w:r>
        </w:p>
      </w:sdtContent>
    </w:sdt>
    <w:bookmarkEnd w:id="10" w:displacedByCustomXml="prev"/>
    <w:tbl>
      <w:tblPr>
        <w:tblW w:w="5000" w:type="pct"/>
        <w:tblLayout w:type="fixed"/>
        <w:tblLook w:val="04A0" w:firstRow="1" w:lastRow="0" w:firstColumn="1" w:lastColumn="0" w:noHBand="0" w:noVBand="1"/>
      </w:tblPr>
      <w:tblGrid>
        <w:gridCol w:w="3688"/>
        <w:gridCol w:w="1532"/>
        <w:gridCol w:w="1663"/>
        <w:gridCol w:w="1665"/>
        <w:gridCol w:w="1532"/>
      </w:tblGrid>
      <w:tr w:rsidR="00E552C8" w:rsidRPr="00E237E8" w14:paraId="6FF28BA5" w14:textId="77777777" w:rsidTr="00435096">
        <w:trPr>
          <w:trHeight w:val="380"/>
        </w:trPr>
        <w:tc>
          <w:tcPr>
            <w:tcW w:w="5000" w:type="pct"/>
            <w:gridSpan w:val="5"/>
            <w:shd w:val="clear" w:color="auto" w:fill="107082" w:themeFill="accent2"/>
            <w:noWrap/>
            <w:vAlign w:val="center"/>
            <w:hideMark/>
          </w:tcPr>
          <w:p w14:paraId="77ED9177" w14:textId="77777777" w:rsidR="00E552C8" w:rsidRPr="00E237E8" w:rsidRDefault="009E7EA5" w:rsidP="00974DD3">
            <w:pPr>
              <w:pStyle w:val="TableHeadings"/>
            </w:pPr>
            <w:sdt>
              <w:sdtPr>
                <w:rPr>
                  <w:color w:val="2F2F2F"/>
                </w:rPr>
                <w:id w:val="-1990009489"/>
                <w:placeholder>
                  <w:docPart w:val="F70638A09D5F487C9107AC33472B93F9"/>
                </w:placeholder>
                <w:temporary/>
                <w:showingPlcHdr/>
                <w15:appearance w15:val="hidden"/>
              </w:sdtPr>
              <w:sdtContent>
                <w:r w:rsidR="00F77933" w:rsidRPr="00E237E8">
                  <w:t>START-UP COSTS</w:t>
                </w:r>
              </w:sdtContent>
            </w:sdt>
          </w:p>
        </w:tc>
      </w:tr>
      <w:tr w:rsidR="00E552C8" w:rsidRPr="00E237E8" w14:paraId="2387BC5D" w14:textId="77777777" w:rsidTr="00974DD3">
        <w:trPr>
          <w:trHeight w:val="380"/>
        </w:trPr>
        <w:sdt>
          <w:sdtPr>
            <w:id w:val="407428773"/>
            <w:placeholder>
              <w:docPart w:val="D9A4FB212BF24B5E81D070F3A9F1EF98"/>
            </w:placeholder>
            <w:temporary/>
            <w:showingPlcHdr/>
            <w15:appearance w15:val="hidden"/>
          </w:sdtPr>
          <w:sdtContent>
            <w:tc>
              <w:tcPr>
                <w:tcW w:w="2589" w:type="pct"/>
                <w:gridSpan w:val="2"/>
                <w:shd w:val="clear" w:color="auto" w:fill="auto"/>
                <w:noWrap/>
                <w:vAlign w:val="center"/>
                <w:hideMark/>
              </w:tcPr>
              <w:p w14:paraId="46E43E3D" w14:textId="77777777" w:rsidR="00E552C8" w:rsidRPr="00E237E8" w:rsidRDefault="006F1C41" w:rsidP="00974DD3">
                <w:pPr>
                  <w:pStyle w:val="TableTextLarge"/>
                  <w:rPr>
                    <w:sz w:val="20"/>
                    <w:szCs w:val="20"/>
                  </w:rPr>
                </w:pPr>
                <w:r w:rsidRPr="00E237E8">
                  <w:t>Your Office-Based Agency</w:t>
                </w:r>
              </w:p>
            </w:tc>
          </w:sdtContent>
        </w:sdt>
        <w:sdt>
          <w:sdtPr>
            <w:id w:val="1021521919"/>
            <w:placeholder>
              <w:docPart w:val="A53FFC5B47B44C3E90355B0B6BA33923"/>
            </w:placeholder>
            <w:temporary/>
            <w:showingPlcHdr/>
            <w15:appearance w15:val="hidden"/>
          </w:sdtPr>
          <w:sdtContent>
            <w:tc>
              <w:tcPr>
                <w:tcW w:w="2411" w:type="pct"/>
                <w:gridSpan w:val="3"/>
                <w:shd w:val="clear" w:color="auto" w:fill="auto"/>
                <w:noWrap/>
                <w:vAlign w:val="center"/>
                <w:hideMark/>
              </w:tcPr>
              <w:p w14:paraId="3D348965" w14:textId="77777777" w:rsidR="00E552C8" w:rsidRPr="00E237E8" w:rsidRDefault="006F1C41" w:rsidP="00974DD3">
                <w:pPr>
                  <w:pStyle w:val="TableTextLarge"/>
                  <w:jc w:val="right"/>
                  <w:rPr>
                    <w:sz w:val="20"/>
                    <w:szCs w:val="20"/>
                  </w:rPr>
                </w:pPr>
                <w:r w:rsidRPr="00E237E8">
                  <w:t>January 1, 20xx</w:t>
                </w:r>
              </w:p>
            </w:tc>
          </w:sdtContent>
        </w:sdt>
      </w:tr>
      <w:tr w:rsidR="00F77933" w:rsidRPr="00E237E8" w14:paraId="3063A3DF" w14:textId="77777777" w:rsidTr="003B5758">
        <w:trPr>
          <w:trHeight w:val="380"/>
        </w:trPr>
        <w:tc>
          <w:tcPr>
            <w:tcW w:w="1829" w:type="pct"/>
            <w:shd w:val="clear" w:color="auto" w:fill="F0CDA1" w:themeFill="accent1"/>
            <w:vAlign w:val="center"/>
            <w:hideMark/>
          </w:tcPr>
          <w:p w14:paraId="2951F901" w14:textId="77777777" w:rsidR="00F77933" w:rsidRPr="00E237E8" w:rsidRDefault="009E7EA5" w:rsidP="00F77933">
            <w:pPr>
              <w:pStyle w:val="TableTextLarge"/>
              <w:rPr>
                <w:rStyle w:val="Bold"/>
              </w:rPr>
            </w:pPr>
            <w:sdt>
              <w:sdtPr>
                <w:rPr>
                  <w:rStyle w:val="Bold"/>
                </w:rPr>
                <w:id w:val="793247473"/>
                <w:placeholder>
                  <w:docPart w:val="DEA6C96098104CF98E71EAFB5EBA1237"/>
                </w:placeholder>
                <w:temporary/>
                <w:showingPlcHdr/>
                <w15:appearance w15:val="hidden"/>
              </w:sdtPr>
              <w:sdtContent>
                <w:r w:rsidR="00F77933" w:rsidRPr="00E237E8">
                  <w:rPr>
                    <w:rStyle w:val="Bold"/>
                  </w:rPr>
                  <w:t>COST ITEMS</w:t>
                </w:r>
              </w:sdtContent>
            </w:sdt>
          </w:p>
        </w:tc>
        <w:tc>
          <w:tcPr>
            <w:tcW w:w="760" w:type="pct"/>
            <w:shd w:val="clear" w:color="auto" w:fill="F0CDA1" w:themeFill="accent1"/>
            <w:noWrap/>
            <w:vAlign w:val="center"/>
            <w:hideMark/>
          </w:tcPr>
          <w:p w14:paraId="48CA5E33" w14:textId="77777777" w:rsidR="00F77933" w:rsidRPr="00E237E8" w:rsidRDefault="009E7EA5" w:rsidP="00435096">
            <w:pPr>
              <w:pStyle w:val="TableTextLarge"/>
              <w:jc w:val="center"/>
              <w:rPr>
                <w:rStyle w:val="Bold"/>
              </w:rPr>
            </w:pPr>
            <w:sdt>
              <w:sdtPr>
                <w:rPr>
                  <w:rStyle w:val="Bold"/>
                </w:rPr>
                <w:id w:val="483051646"/>
                <w:placeholder>
                  <w:docPart w:val="CE876AD5D9CD4D4CB304BB357BA47D63"/>
                </w:placeholder>
                <w:temporary/>
                <w:showingPlcHdr/>
                <w15:appearance w15:val="hidden"/>
              </w:sdtPr>
              <w:sdtContent>
                <w:r w:rsidR="00F77933" w:rsidRPr="00E237E8">
                  <w:rPr>
                    <w:rStyle w:val="Bold"/>
                  </w:rPr>
                  <w:t>MONTHS</w:t>
                </w:r>
              </w:sdtContent>
            </w:sdt>
          </w:p>
        </w:tc>
        <w:tc>
          <w:tcPr>
            <w:tcW w:w="825" w:type="pct"/>
            <w:shd w:val="clear" w:color="auto" w:fill="F0CDA1" w:themeFill="accent1"/>
            <w:noWrap/>
            <w:vAlign w:val="center"/>
            <w:hideMark/>
          </w:tcPr>
          <w:p w14:paraId="168CA545" w14:textId="77777777" w:rsidR="00F77933" w:rsidRPr="00E237E8" w:rsidRDefault="009E7EA5" w:rsidP="00435096">
            <w:pPr>
              <w:pStyle w:val="TableTextLarge"/>
              <w:jc w:val="center"/>
              <w:rPr>
                <w:rStyle w:val="Bold"/>
              </w:rPr>
            </w:pPr>
            <w:sdt>
              <w:sdtPr>
                <w:rPr>
                  <w:rStyle w:val="Bold"/>
                </w:rPr>
                <w:id w:val="709382690"/>
                <w:placeholder>
                  <w:docPart w:val="776C905BE0BB432EAD21AE34B1E21A05"/>
                </w:placeholder>
                <w:temporary/>
                <w:showingPlcHdr/>
                <w15:appearance w15:val="hidden"/>
              </w:sdtPr>
              <w:sdtContent>
                <w:r w:rsidR="00F77933" w:rsidRPr="00E237E8">
                  <w:rPr>
                    <w:rStyle w:val="Bold"/>
                  </w:rPr>
                  <w:t>COST/ MONTH</w:t>
                </w:r>
              </w:sdtContent>
            </w:sdt>
          </w:p>
        </w:tc>
        <w:tc>
          <w:tcPr>
            <w:tcW w:w="826" w:type="pct"/>
            <w:shd w:val="clear" w:color="auto" w:fill="F0CDA1" w:themeFill="accent1"/>
            <w:noWrap/>
            <w:vAlign w:val="center"/>
            <w:hideMark/>
          </w:tcPr>
          <w:p w14:paraId="2CACFA45" w14:textId="77777777" w:rsidR="00F77933" w:rsidRPr="00E237E8" w:rsidRDefault="009E7EA5" w:rsidP="00435096">
            <w:pPr>
              <w:pStyle w:val="TableTextLarge"/>
              <w:jc w:val="center"/>
              <w:rPr>
                <w:rStyle w:val="Bold"/>
              </w:rPr>
            </w:pPr>
            <w:sdt>
              <w:sdtPr>
                <w:rPr>
                  <w:rStyle w:val="Bold"/>
                </w:rPr>
                <w:id w:val="1595665229"/>
                <w:placeholder>
                  <w:docPart w:val="6C4FC20A15C54DB687FEB9019AA03171"/>
                </w:placeholder>
                <w:temporary/>
                <w:showingPlcHdr/>
                <w15:appearance w15:val="hidden"/>
              </w:sdtPr>
              <w:sdtContent>
                <w:r w:rsidR="00F77933" w:rsidRPr="00E237E8">
                  <w:rPr>
                    <w:rStyle w:val="Bold"/>
                  </w:rPr>
                  <w:t>ONE-TIME COST</w:t>
                </w:r>
              </w:sdtContent>
            </w:sdt>
          </w:p>
        </w:tc>
        <w:tc>
          <w:tcPr>
            <w:tcW w:w="760" w:type="pct"/>
            <w:shd w:val="clear" w:color="auto" w:fill="F0CDA1" w:themeFill="accent1"/>
            <w:noWrap/>
            <w:vAlign w:val="center"/>
            <w:hideMark/>
          </w:tcPr>
          <w:p w14:paraId="0309F75F" w14:textId="77777777" w:rsidR="00F77933" w:rsidRPr="00E237E8" w:rsidRDefault="009E7EA5" w:rsidP="00435096">
            <w:pPr>
              <w:pStyle w:val="TableTextLarge"/>
              <w:jc w:val="center"/>
              <w:rPr>
                <w:rStyle w:val="Bold"/>
              </w:rPr>
            </w:pPr>
            <w:sdt>
              <w:sdtPr>
                <w:rPr>
                  <w:rStyle w:val="Bold"/>
                </w:rPr>
                <w:id w:val="1994297359"/>
                <w:placeholder>
                  <w:docPart w:val="0563D22FBD1A40BF880648026C7A4FE9"/>
                </w:placeholder>
                <w:temporary/>
                <w:showingPlcHdr/>
                <w15:appearance w15:val="hidden"/>
              </w:sdtPr>
              <w:sdtContent>
                <w:r w:rsidR="00F77933" w:rsidRPr="00E237E8">
                  <w:rPr>
                    <w:rStyle w:val="Bold"/>
                  </w:rPr>
                  <w:t>TOTAL COST</w:t>
                </w:r>
              </w:sdtContent>
            </w:sdt>
          </w:p>
        </w:tc>
      </w:tr>
      <w:tr w:rsidR="00F77933" w:rsidRPr="00E237E8" w14:paraId="1D205EFB" w14:textId="77777777" w:rsidTr="003B5758">
        <w:trPr>
          <w:trHeight w:val="380"/>
        </w:trPr>
        <w:tc>
          <w:tcPr>
            <w:tcW w:w="1829" w:type="pct"/>
            <w:shd w:val="clear" w:color="auto" w:fill="F2F2F2" w:themeFill="background1" w:themeFillShade="F2"/>
            <w:vAlign w:val="center"/>
            <w:hideMark/>
          </w:tcPr>
          <w:p w14:paraId="799269DE" w14:textId="77777777" w:rsidR="00F77933" w:rsidRPr="00E237E8" w:rsidRDefault="009E7EA5" w:rsidP="00974DD3">
            <w:pPr>
              <w:pStyle w:val="TableTextLarge"/>
            </w:pPr>
            <w:sdt>
              <w:sdtPr>
                <w:id w:val="573710533"/>
                <w:placeholder>
                  <w:docPart w:val="19FF40AB23B74468A08EDC5A5AC75FF1"/>
                </w:placeholder>
                <w:temporary/>
                <w:showingPlcHdr/>
                <w15:appearance w15:val="hidden"/>
              </w:sdtPr>
              <w:sdtContent>
                <w:r w:rsidR="00F77933" w:rsidRPr="00E237E8">
                  <w:t>Advertising/Marketing</w:t>
                </w:r>
              </w:sdtContent>
            </w:sdt>
          </w:p>
        </w:tc>
        <w:tc>
          <w:tcPr>
            <w:tcW w:w="760" w:type="pct"/>
            <w:shd w:val="clear" w:color="auto" w:fill="F2F2F2" w:themeFill="background1" w:themeFillShade="F2"/>
            <w:noWrap/>
            <w:vAlign w:val="center"/>
            <w:hideMark/>
          </w:tcPr>
          <w:p w14:paraId="00F461EA"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3A5CEFA7"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A62A281"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5500DCB8" w14:textId="77777777" w:rsidR="00F77933" w:rsidRPr="00E237E8" w:rsidRDefault="00F77933" w:rsidP="00435096">
            <w:pPr>
              <w:spacing w:before="20" w:after="0" w:line="18" w:lineRule="atLeast"/>
              <w:jc w:val="center"/>
              <w:rPr>
                <w:color w:val="2F2F2F"/>
                <w:sz w:val="20"/>
                <w:szCs w:val="20"/>
              </w:rPr>
            </w:pPr>
          </w:p>
        </w:tc>
      </w:tr>
      <w:tr w:rsidR="00F77933" w:rsidRPr="00E237E8" w14:paraId="39103E97" w14:textId="77777777" w:rsidTr="003B5758">
        <w:trPr>
          <w:trHeight w:val="380"/>
        </w:trPr>
        <w:tc>
          <w:tcPr>
            <w:tcW w:w="1829" w:type="pct"/>
            <w:shd w:val="clear" w:color="auto" w:fill="auto"/>
            <w:vAlign w:val="center"/>
            <w:hideMark/>
          </w:tcPr>
          <w:p w14:paraId="7DE87861" w14:textId="77777777" w:rsidR="00F77933" w:rsidRPr="00E237E8" w:rsidRDefault="009E7EA5" w:rsidP="00974DD3">
            <w:pPr>
              <w:pStyle w:val="TableTextLarge"/>
            </w:pPr>
            <w:sdt>
              <w:sdtPr>
                <w:id w:val="-556703176"/>
                <w:placeholder>
                  <w:docPart w:val="31CB7B7E63454A0385BA701EC5948AD6"/>
                </w:placeholder>
                <w:temporary/>
                <w:showingPlcHdr/>
                <w15:appearance w15:val="hidden"/>
              </w:sdtPr>
              <w:sdtContent>
                <w:r w:rsidR="00F77933" w:rsidRPr="00E237E8">
                  <w:t>Employee Salaries</w:t>
                </w:r>
              </w:sdtContent>
            </w:sdt>
          </w:p>
        </w:tc>
        <w:tc>
          <w:tcPr>
            <w:tcW w:w="760" w:type="pct"/>
            <w:shd w:val="clear" w:color="auto" w:fill="auto"/>
            <w:noWrap/>
            <w:vAlign w:val="center"/>
            <w:hideMark/>
          </w:tcPr>
          <w:p w14:paraId="5A5F2017"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0E5F0021"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6D94A96F"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7B34F10B" w14:textId="77777777" w:rsidR="00F77933" w:rsidRPr="00E237E8" w:rsidRDefault="00F77933" w:rsidP="00435096">
            <w:pPr>
              <w:spacing w:before="20" w:after="0" w:line="18" w:lineRule="atLeast"/>
              <w:jc w:val="center"/>
              <w:rPr>
                <w:color w:val="2F2F2F"/>
                <w:sz w:val="20"/>
                <w:szCs w:val="20"/>
              </w:rPr>
            </w:pPr>
          </w:p>
        </w:tc>
      </w:tr>
      <w:tr w:rsidR="00F77933" w:rsidRPr="00E237E8" w14:paraId="0238D2B0" w14:textId="77777777" w:rsidTr="003B5758">
        <w:trPr>
          <w:trHeight w:val="380"/>
        </w:trPr>
        <w:tc>
          <w:tcPr>
            <w:tcW w:w="1829" w:type="pct"/>
            <w:shd w:val="clear" w:color="auto" w:fill="F2F2F2" w:themeFill="background1" w:themeFillShade="F2"/>
            <w:vAlign w:val="center"/>
            <w:hideMark/>
          </w:tcPr>
          <w:p w14:paraId="3F3DE99E" w14:textId="77777777" w:rsidR="00F77933" w:rsidRPr="00E237E8" w:rsidRDefault="009E7EA5" w:rsidP="00974DD3">
            <w:pPr>
              <w:pStyle w:val="TableTextLarge"/>
            </w:pPr>
            <w:sdt>
              <w:sdtPr>
                <w:id w:val="542095406"/>
                <w:placeholder>
                  <w:docPart w:val="40F954D3B97246499A2FA8E319AC0AEB"/>
                </w:placeholder>
                <w:temporary/>
                <w:showingPlcHdr/>
                <w15:appearance w15:val="hidden"/>
              </w:sdtPr>
              <w:sdtContent>
                <w:r w:rsidR="00F77933" w:rsidRPr="00E237E8">
                  <w:t>Employee Payroll Taxes and Benefits</w:t>
                </w:r>
              </w:sdtContent>
            </w:sdt>
          </w:p>
        </w:tc>
        <w:tc>
          <w:tcPr>
            <w:tcW w:w="760" w:type="pct"/>
            <w:shd w:val="clear" w:color="auto" w:fill="F2F2F2" w:themeFill="background1" w:themeFillShade="F2"/>
            <w:noWrap/>
            <w:vAlign w:val="center"/>
            <w:hideMark/>
          </w:tcPr>
          <w:p w14:paraId="4538262B"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161D1C4F"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5D3D09F"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59F7605E" w14:textId="77777777" w:rsidR="00F77933" w:rsidRPr="00E237E8" w:rsidRDefault="00F77933" w:rsidP="00435096">
            <w:pPr>
              <w:spacing w:before="20" w:after="0" w:line="18" w:lineRule="atLeast"/>
              <w:jc w:val="center"/>
              <w:rPr>
                <w:color w:val="2F2F2F"/>
                <w:sz w:val="20"/>
                <w:szCs w:val="20"/>
              </w:rPr>
            </w:pPr>
          </w:p>
        </w:tc>
      </w:tr>
      <w:tr w:rsidR="00F77933" w:rsidRPr="00E237E8" w14:paraId="7A3D1BD6" w14:textId="77777777" w:rsidTr="003B5758">
        <w:trPr>
          <w:trHeight w:val="380"/>
        </w:trPr>
        <w:tc>
          <w:tcPr>
            <w:tcW w:w="1829" w:type="pct"/>
            <w:shd w:val="clear" w:color="auto" w:fill="auto"/>
            <w:vAlign w:val="center"/>
            <w:hideMark/>
          </w:tcPr>
          <w:p w14:paraId="58F769ED" w14:textId="77777777" w:rsidR="00F77933" w:rsidRPr="00E237E8" w:rsidRDefault="009E7EA5" w:rsidP="00974DD3">
            <w:pPr>
              <w:pStyle w:val="TableTextLarge"/>
            </w:pPr>
            <w:sdt>
              <w:sdtPr>
                <w:id w:val="-2050212880"/>
                <w:placeholder>
                  <w:docPart w:val="17E226A813B04E3A8714CCC596EAF2FF"/>
                </w:placeholder>
                <w:temporary/>
                <w:showingPlcHdr/>
                <w15:appearance w15:val="hidden"/>
              </w:sdtPr>
              <w:sdtContent>
                <w:r w:rsidR="00F77933" w:rsidRPr="00E237E8">
                  <w:t>Rent/Lease Payments/Utilities</w:t>
                </w:r>
              </w:sdtContent>
            </w:sdt>
          </w:p>
        </w:tc>
        <w:tc>
          <w:tcPr>
            <w:tcW w:w="760" w:type="pct"/>
            <w:shd w:val="clear" w:color="auto" w:fill="auto"/>
            <w:noWrap/>
            <w:vAlign w:val="center"/>
            <w:hideMark/>
          </w:tcPr>
          <w:p w14:paraId="26A78796"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040951D9"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7495A8D4"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2C7AB34B" w14:textId="77777777" w:rsidR="00F77933" w:rsidRPr="00E237E8" w:rsidRDefault="00F77933" w:rsidP="00435096">
            <w:pPr>
              <w:spacing w:before="20" w:after="0" w:line="18" w:lineRule="atLeast"/>
              <w:jc w:val="center"/>
              <w:rPr>
                <w:color w:val="2F2F2F"/>
                <w:sz w:val="20"/>
                <w:szCs w:val="20"/>
              </w:rPr>
            </w:pPr>
          </w:p>
        </w:tc>
      </w:tr>
      <w:tr w:rsidR="00F77933" w:rsidRPr="00E237E8" w14:paraId="013C53C4" w14:textId="77777777" w:rsidTr="003B5758">
        <w:trPr>
          <w:trHeight w:val="380"/>
        </w:trPr>
        <w:tc>
          <w:tcPr>
            <w:tcW w:w="1829" w:type="pct"/>
            <w:shd w:val="clear" w:color="auto" w:fill="F2F2F2" w:themeFill="background1" w:themeFillShade="F2"/>
            <w:vAlign w:val="center"/>
            <w:hideMark/>
          </w:tcPr>
          <w:p w14:paraId="1561C78C" w14:textId="77777777" w:rsidR="00F77933" w:rsidRPr="00E237E8" w:rsidRDefault="009E7EA5" w:rsidP="00974DD3">
            <w:pPr>
              <w:pStyle w:val="TableTextLarge"/>
            </w:pPr>
            <w:sdt>
              <w:sdtPr>
                <w:id w:val="-173115400"/>
                <w:placeholder>
                  <w:docPart w:val="0708895277BD49F1B04553881E743A52"/>
                </w:placeholder>
                <w:temporary/>
                <w:showingPlcHdr/>
                <w15:appearance w15:val="hidden"/>
              </w:sdtPr>
              <w:sdtContent>
                <w:r w:rsidR="00F77933" w:rsidRPr="00E237E8">
                  <w:t>Postage/Shipping</w:t>
                </w:r>
              </w:sdtContent>
            </w:sdt>
          </w:p>
        </w:tc>
        <w:tc>
          <w:tcPr>
            <w:tcW w:w="760" w:type="pct"/>
            <w:shd w:val="clear" w:color="auto" w:fill="F2F2F2" w:themeFill="background1" w:themeFillShade="F2"/>
            <w:noWrap/>
            <w:vAlign w:val="center"/>
            <w:hideMark/>
          </w:tcPr>
          <w:p w14:paraId="6331016D"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6A109BF2"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A3B7B97"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7701202D" w14:textId="77777777" w:rsidR="00F77933" w:rsidRPr="00E237E8" w:rsidRDefault="00F77933" w:rsidP="00435096">
            <w:pPr>
              <w:spacing w:before="20" w:after="0" w:line="18" w:lineRule="atLeast"/>
              <w:jc w:val="center"/>
              <w:rPr>
                <w:color w:val="2F2F2F"/>
                <w:sz w:val="20"/>
                <w:szCs w:val="20"/>
              </w:rPr>
            </w:pPr>
          </w:p>
        </w:tc>
      </w:tr>
      <w:tr w:rsidR="00F77933" w:rsidRPr="00E237E8" w14:paraId="5B571B5F" w14:textId="77777777" w:rsidTr="003B5758">
        <w:trPr>
          <w:trHeight w:val="380"/>
        </w:trPr>
        <w:tc>
          <w:tcPr>
            <w:tcW w:w="1829" w:type="pct"/>
            <w:shd w:val="clear" w:color="auto" w:fill="auto"/>
            <w:vAlign w:val="center"/>
            <w:hideMark/>
          </w:tcPr>
          <w:p w14:paraId="02662B99" w14:textId="77777777" w:rsidR="00F77933" w:rsidRPr="00E237E8" w:rsidRDefault="009E7EA5" w:rsidP="00974DD3">
            <w:pPr>
              <w:pStyle w:val="TableTextLarge"/>
            </w:pPr>
            <w:sdt>
              <w:sdtPr>
                <w:id w:val="746930263"/>
                <w:placeholder>
                  <w:docPart w:val="A4FEBEBEB4C94D6A905B819A49F5740A"/>
                </w:placeholder>
                <w:temporary/>
                <w:showingPlcHdr/>
                <w15:appearance w15:val="hidden"/>
              </w:sdtPr>
              <w:sdtContent>
                <w:r w:rsidR="00F77933" w:rsidRPr="00E237E8">
                  <w:t>Communication/Telephone</w:t>
                </w:r>
              </w:sdtContent>
            </w:sdt>
          </w:p>
        </w:tc>
        <w:tc>
          <w:tcPr>
            <w:tcW w:w="760" w:type="pct"/>
            <w:shd w:val="clear" w:color="auto" w:fill="auto"/>
            <w:noWrap/>
            <w:vAlign w:val="center"/>
            <w:hideMark/>
          </w:tcPr>
          <w:p w14:paraId="24A33233"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23C9948C"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07548B07"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5166444D" w14:textId="77777777" w:rsidR="00F77933" w:rsidRPr="00E237E8" w:rsidRDefault="00F77933" w:rsidP="00435096">
            <w:pPr>
              <w:spacing w:before="20" w:after="0" w:line="18" w:lineRule="atLeast"/>
              <w:jc w:val="center"/>
              <w:rPr>
                <w:color w:val="2F2F2F"/>
                <w:sz w:val="20"/>
                <w:szCs w:val="20"/>
              </w:rPr>
            </w:pPr>
          </w:p>
        </w:tc>
      </w:tr>
      <w:tr w:rsidR="00F77933" w:rsidRPr="00E237E8" w14:paraId="744A2458" w14:textId="77777777" w:rsidTr="003B5758">
        <w:trPr>
          <w:trHeight w:val="380"/>
        </w:trPr>
        <w:tc>
          <w:tcPr>
            <w:tcW w:w="1829" w:type="pct"/>
            <w:shd w:val="clear" w:color="auto" w:fill="F2F2F2" w:themeFill="background1" w:themeFillShade="F2"/>
            <w:vAlign w:val="center"/>
            <w:hideMark/>
          </w:tcPr>
          <w:p w14:paraId="37C1E221" w14:textId="77777777" w:rsidR="00F77933" w:rsidRPr="00E237E8" w:rsidRDefault="009E7EA5" w:rsidP="00974DD3">
            <w:pPr>
              <w:pStyle w:val="TableTextLarge"/>
            </w:pPr>
            <w:sdt>
              <w:sdtPr>
                <w:id w:val="-1382481983"/>
                <w:placeholder>
                  <w:docPart w:val="18BB49887E2F4C5C98172953438F062D"/>
                </w:placeholder>
                <w:temporary/>
                <w:showingPlcHdr/>
                <w15:appearance w15:val="hidden"/>
              </w:sdtPr>
              <w:sdtContent>
                <w:r w:rsidR="00F77933" w:rsidRPr="00E237E8">
                  <w:t>Computer Equipment</w:t>
                </w:r>
              </w:sdtContent>
            </w:sdt>
          </w:p>
        </w:tc>
        <w:tc>
          <w:tcPr>
            <w:tcW w:w="760" w:type="pct"/>
            <w:shd w:val="clear" w:color="auto" w:fill="F2F2F2" w:themeFill="background1" w:themeFillShade="F2"/>
            <w:noWrap/>
            <w:vAlign w:val="center"/>
            <w:hideMark/>
          </w:tcPr>
          <w:p w14:paraId="240CE4EE"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1DB7493E"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B818DA4"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5423964F" w14:textId="77777777" w:rsidR="00F77933" w:rsidRPr="00E237E8" w:rsidRDefault="00F77933" w:rsidP="00435096">
            <w:pPr>
              <w:spacing w:before="20" w:after="0" w:line="18" w:lineRule="atLeast"/>
              <w:jc w:val="center"/>
              <w:rPr>
                <w:color w:val="2F2F2F"/>
                <w:sz w:val="20"/>
                <w:szCs w:val="20"/>
              </w:rPr>
            </w:pPr>
          </w:p>
        </w:tc>
      </w:tr>
      <w:tr w:rsidR="00F77933" w:rsidRPr="00E237E8" w14:paraId="1CCF4D75" w14:textId="77777777" w:rsidTr="003B5758">
        <w:trPr>
          <w:trHeight w:val="380"/>
        </w:trPr>
        <w:tc>
          <w:tcPr>
            <w:tcW w:w="1829" w:type="pct"/>
            <w:shd w:val="clear" w:color="auto" w:fill="auto"/>
            <w:vAlign w:val="center"/>
            <w:hideMark/>
          </w:tcPr>
          <w:p w14:paraId="5B614764" w14:textId="77777777" w:rsidR="00F77933" w:rsidRPr="00E237E8" w:rsidRDefault="009E7EA5" w:rsidP="00974DD3">
            <w:pPr>
              <w:pStyle w:val="TableTextLarge"/>
            </w:pPr>
            <w:sdt>
              <w:sdtPr>
                <w:id w:val="1943182255"/>
                <w:placeholder>
                  <w:docPart w:val="0ED637604392451F9033C10FEA760925"/>
                </w:placeholder>
                <w:temporary/>
                <w:showingPlcHdr/>
                <w15:appearance w15:val="hidden"/>
              </w:sdtPr>
              <w:sdtContent>
                <w:r w:rsidR="00F77933" w:rsidRPr="00E237E8">
                  <w:t>Computer Software</w:t>
                </w:r>
              </w:sdtContent>
            </w:sdt>
          </w:p>
        </w:tc>
        <w:tc>
          <w:tcPr>
            <w:tcW w:w="760" w:type="pct"/>
            <w:shd w:val="clear" w:color="auto" w:fill="auto"/>
            <w:noWrap/>
            <w:vAlign w:val="center"/>
            <w:hideMark/>
          </w:tcPr>
          <w:p w14:paraId="3DFCB83F"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23351876"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46F83CF6"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3C4777E5" w14:textId="77777777" w:rsidR="00F77933" w:rsidRPr="00E237E8" w:rsidRDefault="00F77933" w:rsidP="00435096">
            <w:pPr>
              <w:spacing w:before="20" w:after="0" w:line="18" w:lineRule="atLeast"/>
              <w:jc w:val="center"/>
              <w:rPr>
                <w:color w:val="2F2F2F"/>
                <w:sz w:val="20"/>
                <w:szCs w:val="20"/>
              </w:rPr>
            </w:pPr>
          </w:p>
        </w:tc>
      </w:tr>
      <w:tr w:rsidR="00F77933" w:rsidRPr="00E237E8" w14:paraId="2E8C4C5E" w14:textId="77777777" w:rsidTr="003B5758">
        <w:trPr>
          <w:trHeight w:val="380"/>
        </w:trPr>
        <w:tc>
          <w:tcPr>
            <w:tcW w:w="1829" w:type="pct"/>
            <w:shd w:val="clear" w:color="auto" w:fill="F2F2F2" w:themeFill="background1" w:themeFillShade="F2"/>
            <w:vAlign w:val="center"/>
            <w:hideMark/>
          </w:tcPr>
          <w:p w14:paraId="57DB3CFF" w14:textId="77777777" w:rsidR="00F77933" w:rsidRPr="00E237E8" w:rsidRDefault="009E7EA5" w:rsidP="00974DD3">
            <w:pPr>
              <w:pStyle w:val="TableTextLarge"/>
            </w:pPr>
            <w:sdt>
              <w:sdtPr>
                <w:id w:val="609086863"/>
                <w:placeholder>
                  <w:docPart w:val="3A48E3E3D7AD4A279B3E2EABAE48C872"/>
                </w:placeholder>
                <w:temporary/>
                <w:showingPlcHdr/>
                <w15:appearance w15:val="hidden"/>
              </w:sdtPr>
              <w:sdtContent>
                <w:r w:rsidR="00F77933" w:rsidRPr="00E237E8">
                  <w:t>Insurance</w:t>
                </w:r>
              </w:sdtContent>
            </w:sdt>
          </w:p>
        </w:tc>
        <w:tc>
          <w:tcPr>
            <w:tcW w:w="760" w:type="pct"/>
            <w:shd w:val="clear" w:color="auto" w:fill="F2F2F2" w:themeFill="background1" w:themeFillShade="F2"/>
            <w:noWrap/>
            <w:vAlign w:val="center"/>
            <w:hideMark/>
          </w:tcPr>
          <w:p w14:paraId="10BFE505"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2CC1B740"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1E9FE233"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76B59118" w14:textId="77777777" w:rsidR="00F77933" w:rsidRPr="00E237E8" w:rsidRDefault="00F77933" w:rsidP="00435096">
            <w:pPr>
              <w:spacing w:before="20" w:after="0" w:line="18" w:lineRule="atLeast"/>
              <w:jc w:val="center"/>
              <w:rPr>
                <w:color w:val="2F2F2F"/>
                <w:sz w:val="20"/>
                <w:szCs w:val="20"/>
              </w:rPr>
            </w:pPr>
          </w:p>
        </w:tc>
      </w:tr>
      <w:tr w:rsidR="00F77933" w:rsidRPr="00E237E8" w14:paraId="35506C7C" w14:textId="77777777" w:rsidTr="003B5758">
        <w:trPr>
          <w:trHeight w:val="380"/>
        </w:trPr>
        <w:tc>
          <w:tcPr>
            <w:tcW w:w="1829" w:type="pct"/>
            <w:shd w:val="clear" w:color="auto" w:fill="auto"/>
            <w:vAlign w:val="center"/>
            <w:hideMark/>
          </w:tcPr>
          <w:p w14:paraId="575A755C" w14:textId="77777777" w:rsidR="00F77933" w:rsidRPr="00E237E8" w:rsidRDefault="009E7EA5" w:rsidP="00974DD3">
            <w:pPr>
              <w:pStyle w:val="TableTextLarge"/>
            </w:pPr>
            <w:sdt>
              <w:sdtPr>
                <w:id w:val="1601137928"/>
                <w:placeholder>
                  <w:docPart w:val="3A266446DD7448FB84900EC86CAD49F0"/>
                </w:placeholder>
                <w:temporary/>
                <w:showingPlcHdr/>
                <w15:appearance w15:val="hidden"/>
              </w:sdtPr>
              <w:sdtContent>
                <w:r w:rsidR="00F77933" w:rsidRPr="00E237E8">
                  <w:t>Interest Expense</w:t>
                </w:r>
              </w:sdtContent>
            </w:sdt>
          </w:p>
        </w:tc>
        <w:tc>
          <w:tcPr>
            <w:tcW w:w="760" w:type="pct"/>
            <w:shd w:val="clear" w:color="auto" w:fill="auto"/>
            <w:noWrap/>
            <w:vAlign w:val="center"/>
            <w:hideMark/>
          </w:tcPr>
          <w:p w14:paraId="445521A3"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10F8548B"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21D0024F"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43F551D0" w14:textId="77777777" w:rsidR="00F77933" w:rsidRPr="00E237E8" w:rsidRDefault="00F77933" w:rsidP="00435096">
            <w:pPr>
              <w:spacing w:before="20" w:after="0" w:line="18" w:lineRule="atLeast"/>
              <w:jc w:val="center"/>
              <w:rPr>
                <w:color w:val="2F2F2F"/>
                <w:sz w:val="20"/>
                <w:szCs w:val="20"/>
              </w:rPr>
            </w:pPr>
          </w:p>
        </w:tc>
      </w:tr>
      <w:tr w:rsidR="00F77933" w:rsidRPr="00E237E8" w14:paraId="340401FE" w14:textId="77777777" w:rsidTr="003B5758">
        <w:trPr>
          <w:trHeight w:val="380"/>
        </w:trPr>
        <w:tc>
          <w:tcPr>
            <w:tcW w:w="1829" w:type="pct"/>
            <w:shd w:val="clear" w:color="auto" w:fill="F2F2F2" w:themeFill="background1" w:themeFillShade="F2"/>
            <w:vAlign w:val="center"/>
            <w:hideMark/>
          </w:tcPr>
          <w:p w14:paraId="695E954E" w14:textId="77777777" w:rsidR="00F77933" w:rsidRPr="00E237E8" w:rsidRDefault="009E7EA5" w:rsidP="00974DD3">
            <w:pPr>
              <w:pStyle w:val="TableTextLarge"/>
            </w:pPr>
            <w:sdt>
              <w:sdtPr>
                <w:id w:val="2084488349"/>
                <w:placeholder>
                  <w:docPart w:val="0F536244340545BA831A76B5118A5A91"/>
                </w:placeholder>
                <w:temporary/>
                <w:showingPlcHdr/>
                <w15:appearance w15:val="hidden"/>
              </w:sdtPr>
              <w:sdtContent>
                <w:r w:rsidR="00F77933" w:rsidRPr="00E237E8">
                  <w:t>Bank Service Charges</w:t>
                </w:r>
              </w:sdtContent>
            </w:sdt>
          </w:p>
        </w:tc>
        <w:tc>
          <w:tcPr>
            <w:tcW w:w="760" w:type="pct"/>
            <w:shd w:val="clear" w:color="auto" w:fill="F2F2F2" w:themeFill="background1" w:themeFillShade="F2"/>
            <w:noWrap/>
            <w:vAlign w:val="center"/>
            <w:hideMark/>
          </w:tcPr>
          <w:p w14:paraId="6C92BD61"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54782F98"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21C6AFB7"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5E4FBC9F" w14:textId="77777777" w:rsidR="00F77933" w:rsidRPr="00E237E8" w:rsidRDefault="00F77933" w:rsidP="00435096">
            <w:pPr>
              <w:spacing w:before="20" w:after="0" w:line="18" w:lineRule="atLeast"/>
              <w:jc w:val="center"/>
              <w:rPr>
                <w:color w:val="2F2F2F"/>
                <w:sz w:val="20"/>
                <w:szCs w:val="20"/>
              </w:rPr>
            </w:pPr>
          </w:p>
        </w:tc>
      </w:tr>
      <w:tr w:rsidR="00F77933" w:rsidRPr="00E237E8" w14:paraId="39199996" w14:textId="77777777" w:rsidTr="003B5758">
        <w:trPr>
          <w:trHeight w:val="380"/>
        </w:trPr>
        <w:tc>
          <w:tcPr>
            <w:tcW w:w="1829" w:type="pct"/>
            <w:shd w:val="clear" w:color="auto" w:fill="auto"/>
            <w:vAlign w:val="center"/>
            <w:hideMark/>
          </w:tcPr>
          <w:p w14:paraId="18CD4C23" w14:textId="77777777" w:rsidR="00F77933" w:rsidRPr="00E237E8" w:rsidRDefault="009E7EA5" w:rsidP="00974DD3">
            <w:pPr>
              <w:pStyle w:val="TableTextLarge"/>
            </w:pPr>
            <w:sdt>
              <w:sdtPr>
                <w:id w:val="-188915252"/>
                <w:placeholder>
                  <w:docPart w:val="16253185D23D4F4CA0E194E8EE066F1E"/>
                </w:placeholder>
                <w:temporary/>
                <w:showingPlcHdr/>
                <w15:appearance w15:val="hidden"/>
              </w:sdtPr>
              <w:sdtContent>
                <w:r w:rsidR="00F77933" w:rsidRPr="00E237E8">
                  <w:t>Supplies</w:t>
                </w:r>
              </w:sdtContent>
            </w:sdt>
          </w:p>
        </w:tc>
        <w:tc>
          <w:tcPr>
            <w:tcW w:w="760" w:type="pct"/>
            <w:shd w:val="clear" w:color="auto" w:fill="auto"/>
            <w:noWrap/>
            <w:vAlign w:val="center"/>
            <w:hideMark/>
          </w:tcPr>
          <w:p w14:paraId="16EE8C8C"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58928251"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079E44C1"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5DC06618" w14:textId="77777777" w:rsidR="00F77933" w:rsidRPr="00E237E8" w:rsidRDefault="00F77933" w:rsidP="00435096">
            <w:pPr>
              <w:spacing w:before="20" w:after="0" w:line="18" w:lineRule="atLeast"/>
              <w:jc w:val="center"/>
              <w:rPr>
                <w:color w:val="2F2F2F"/>
                <w:sz w:val="20"/>
                <w:szCs w:val="20"/>
              </w:rPr>
            </w:pPr>
          </w:p>
        </w:tc>
      </w:tr>
      <w:tr w:rsidR="00F77933" w:rsidRPr="00E237E8" w14:paraId="4B2279CC" w14:textId="77777777" w:rsidTr="003B5758">
        <w:trPr>
          <w:trHeight w:val="380"/>
        </w:trPr>
        <w:tc>
          <w:tcPr>
            <w:tcW w:w="1829" w:type="pct"/>
            <w:shd w:val="clear" w:color="auto" w:fill="F2F2F2" w:themeFill="background1" w:themeFillShade="F2"/>
            <w:vAlign w:val="center"/>
            <w:hideMark/>
          </w:tcPr>
          <w:p w14:paraId="2625D46E" w14:textId="77777777" w:rsidR="00F77933" w:rsidRPr="00E237E8" w:rsidRDefault="009E7EA5" w:rsidP="00974DD3">
            <w:pPr>
              <w:pStyle w:val="TableTextLarge"/>
            </w:pPr>
            <w:sdt>
              <w:sdtPr>
                <w:id w:val="-1551753374"/>
                <w:placeholder>
                  <w:docPart w:val="E571865710FD4E6A956F29532B2168E5"/>
                </w:placeholder>
                <w:temporary/>
                <w:showingPlcHdr/>
                <w15:appearance w15:val="hidden"/>
              </w:sdtPr>
              <w:sdtContent>
                <w:r w:rsidR="00F77933" w:rsidRPr="00E237E8">
                  <w:t>Travel &amp; Entertainment</w:t>
                </w:r>
              </w:sdtContent>
            </w:sdt>
          </w:p>
        </w:tc>
        <w:tc>
          <w:tcPr>
            <w:tcW w:w="760" w:type="pct"/>
            <w:shd w:val="clear" w:color="auto" w:fill="F2F2F2" w:themeFill="background1" w:themeFillShade="F2"/>
            <w:noWrap/>
            <w:vAlign w:val="center"/>
            <w:hideMark/>
          </w:tcPr>
          <w:p w14:paraId="145337A3"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578A1A1E"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6818C9B0"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9FE4825" w14:textId="77777777" w:rsidR="00F77933" w:rsidRPr="00E237E8" w:rsidRDefault="00F77933" w:rsidP="00435096">
            <w:pPr>
              <w:spacing w:before="20" w:after="0" w:line="18" w:lineRule="atLeast"/>
              <w:jc w:val="center"/>
              <w:rPr>
                <w:color w:val="2F2F2F"/>
                <w:sz w:val="20"/>
                <w:szCs w:val="20"/>
              </w:rPr>
            </w:pPr>
          </w:p>
        </w:tc>
      </w:tr>
      <w:tr w:rsidR="00F77933" w:rsidRPr="00E237E8" w14:paraId="5A522C1E" w14:textId="77777777" w:rsidTr="003B5758">
        <w:trPr>
          <w:trHeight w:val="380"/>
        </w:trPr>
        <w:tc>
          <w:tcPr>
            <w:tcW w:w="1829" w:type="pct"/>
            <w:shd w:val="clear" w:color="auto" w:fill="auto"/>
            <w:vAlign w:val="center"/>
            <w:hideMark/>
          </w:tcPr>
          <w:p w14:paraId="04A77675" w14:textId="77777777" w:rsidR="00F77933" w:rsidRPr="00E237E8" w:rsidRDefault="009E7EA5" w:rsidP="00974DD3">
            <w:pPr>
              <w:pStyle w:val="TableTextLarge"/>
            </w:pPr>
            <w:sdt>
              <w:sdtPr>
                <w:id w:val="-1895263859"/>
                <w:placeholder>
                  <w:docPart w:val="655D2A99E8D74128BD20DE42E5EBD067"/>
                </w:placeholder>
                <w:temporary/>
                <w:showingPlcHdr/>
                <w15:appearance w15:val="hidden"/>
              </w:sdtPr>
              <w:sdtContent>
                <w:r w:rsidR="00F77933" w:rsidRPr="00E237E8">
                  <w:t>Equipment</w:t>
                </w:r>
              </w:sdtContent>
            </w:sdt>
          </w:p>
        </w:tc>
        <w:tc>
          <w:tcPr>
            <w:tcW w:w="760" w:type="pct"/>
            <w:shd w:val="clear" w:color="auto" w:fill="auto"/>
            <w:noWrap/>
            <w:vAlign w:val="center"/>
            <w:hideMark/>
          </w:tcPr>
          <w:p w14:paraId="277816D6"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4510C94A"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3006E28B"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132DACFD" w14:textId="77777777" w:rsidR="00F77933" w:rsidRPr="00E237E8" w:rsidRDefault="00F77933" w:rsidP="00435096">
            <w:pPr>
              <w:spacing w:before="20" w:after="0" w:line="18" w:lineRule="atLeast"/>
              <w:jc w:val="center"/>
              <w:rPr>
                <w:color w:val="2F2F2F"/>
                <w:sz w:val="20"/>
                <w:szCs w:val="20"/>
              </w:rPr>
            </w:pPr>
          </w:p>
        </w:tc>
      </w:tr>
      <w:tr w:rsidR="00F77933" w:rsidRPr="00E237E8" w14:paraId="55B76D4F" w14:textId="77777777" w:rsidTr="003B5758">
        <w:trPr>
          <w:trHeight w:val="380"/>
        </w:trPr>
        <w:tc>
          <w:tcPr>
            <w:tcW w:w="1829" w:type="pct"/>
            <w:shd w:val="clear" w:color="auto" w:fill="F2F2F2" w:themeFill="background1" w:themeFillShade="F2"/>
            <w:vAlign w:val="center"/>
            <w:hideMark/>
          </w:tcPr>
          <w:p w14:paraId="1D735C4F" w14:textId="77777777" w:rsidR="00F77933" w:rsidRPr="00E237E8" w:rsidRDefault="009E7EA5" w:rsidP="00974DD3">
            <w:pPr>
              <w:pStyle w:val="TableTextLarge"/>
            </w:pPr>
            <w:sdt>
              <w:sdtPr>
                <w:id w:val="-2060622187"/>
                <w:placeholder>
                  <w:docPart w:val="EDCB4E463CD04EC3A6ADE5051A670BA4"/>
                </w:placeholder>
                <w:temporary/>
                <w:showingPlcHdr/>
                <w15:appearance w15:val="hidden"/>
              </w:sdtPr>
              <w:sdtContent>
                <w:r w:rsidR="00F77933" w:rsidRPr="00E237E8">
                  <w:t>Furniture &amp; Fixtures</w:t>
                </w:r>
              </w:sdtContent>
            </w:sdt>
          </w:p>
        </w:tc>
        <w:tc>
          <w:tcPr>
            <w:tcW w:w="760" w:type="pct"/>
            <w:shd w:val="clear" w:color="auto" w:fill="F2F2F2" w:themeFill="background1" w:themeFillShade="F2"/>
            <w:noWrap/>
            <w:vAlign w:val="center"/>
            <w:hideMark/>
          </w:tcPr>
          <w:p w14:paraId="6DA8FB45"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06BC653B"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04842FED"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5E2F4002" w14:textId="77777777" w:rsidR="00F77933" w:rsidRPr="00E237E8" w:rsidRDefault="00F77933" w:rsidP="00435096">
            <w:pPr>
              <w:spacing w:before="20" w:after="0" w:line="18" w:lineRule="atLeast"/>
              <w:jc w:val="center"/>
              <w:rPr>
                <w:color w:val="2F2F2F"/>
                <w:sz w:val="20"/>
                <w:szCs w:val="20"/>
              </w:rPr>
            </w:pPr>
          </w:p>
        </w:tc>
      </w:tr>
      <w:tr w:rsidR="00F77933" w:rsidRPr="00E237E8" w14:paraId="2BFEBA96" w14:textId="77777777" w:rsidTr="003B5758">
        <w:trPr>
          <w:trHeight w:val="380"/>
        </w:trPr>
        <w:tc>
          <w:tcPr>
            <w:tcW w:w="1829" w:type="pct"/>
            <w:shd w:val="clear" w:color="auto" w:fill="auto"/>
            <w:vAlign w:val="center"/>
            <w:hideMark/>
          </w:tcPr>
          <w:p w14:paraId="78E94EB5" w14:textId="77777777" w:rsidR="00F77933" w:rsidRPr="00E237E8" w:rsidRDefault="009E7EA5" w:rsidP="00974DD3">
            <w:pPr>
              <w:pStyle w:val="TableTextLarge"/>
            </w:pPr>
            <w:sdt>
              <w:sdtPr>
                <w:id w:val="233363735"/>
                <w:placeholder>
                  <w:docPart w:val="128391F6387B47A291D867AA587B0C3A"/>
                </w:placeholder>
                <w:temporary/>
                <w:showingPlcHdr/>
                <w15:appearance w15:val="hidden"/>
              </w:sdtPr>
              <w:sdtContent>
                <w:r w:rsidR="00F77933" w:rsidRPr="00E237E8">
                  <w:t>Leasehold Improvements</w:t>
                </w:r>
              </w:sdtContent>
            </w:sdt>
          </w:p>
        </w:tc>
        <w:tc>
          <w:tcPr>
            <w:tcW w:w="760" w:type="pct"/>
            <w:shd w:val="clear" w:color="auto" w:fill="auto"/>
            <w:noWrap/>
            <w:vAlign w:val="center"/>
            <w:hideMark/>
          </w:tcPr>
          <w:p w14:paraId="297D5BE2"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493AB6C1"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6C81F928"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514054B6" w14:textId="77777777" w:rsidR="00F77933" w:rsidRPr="00E237E8" w:rsidRDefault="00F77933" w:rsidP="00435096">
            <w:pPr>
              <w:spacing w:before="20" w:after="0" w:line="18" w:lineRule="atLeast"/>
              <w:jc w:val="center"/>
              <w:rPr>
                <w:color w:val="2F2F2F"/>
                <w:sz w:val="20"/>
                <w:szCs w:val="20"/>
              </w:rPr>
            </w:pPr>
          </w:p>
        </w:tc>
      </w:tr>
      <w:tr w:rsidR="00F77933" w:rsidRPr="00E237E8" w14:paraId="79ABC9D0" w14:textId="77777777" w:rsidTr="003B5758">
        <w:trPr>
          <w:trHeight w:val="380"/>
        </w:trPr>
        <w:tc>
          <w:tcPr>
            <w:tcW w:w="1829" w:type="pct"/>
            <w:shd w:val="clear" w:color="auto" w:fill="F2F2F2" w:themeFill="background1" w:themeFillShade="F2"/>
            <w:vAlign w:val="center"/>
            <w:hideMark/>
          </w:tcPr>
          <w:p w14:paraId="6648D89E" w14:textId="77777777" w:rsidR="00F77933" w:rsidRPr="00E237E8" w:rsidRDefault="009E7EA5" w:rsidP="00974DD3">
            <w:pPr>
              <w:pStyle w:val="TableTextLarge"/>
            </w:pPr>
            <w:sdt>
              <w:sdtPr>
                <w:id w:val="-1875995167"/>
                <w:placeholder>
                  <w:docPart w:val="F5CD76F0CED64F5F8578E41DF1D3C602"/>
                </w:placeholder>
                <w:temporary/>
                <w:showingPlcHdr/>
                <w15:appearance w15:val="hidden"/>
              </w:sdtPr>
              <w:sdtContent>
                <w:r w:rsidR="00F77933" w:rsidRPr="00E237E8">
                  <w:t>Security Deposit(s)</w:t>
                </w:r>
              </w:sdtContent>
            </w:sdt>
          </w:p>
        </w:tc>
        <w:tc>
          <w:tcPr>
            <w:tcW w:w="760" w:type="pct"/>
            <w:shd w:val="clear" w:color="auto" w:fill="F2F2F2" w:themeFill="background1" w:themeFillShade="F2"/>
            <w:noWrap/>
            <w:vAlign w:val="center"/>
            <w:hideMark/>
          </w:tcPr>
          <w:p w14:paraId="13AB1438"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2533749F"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420DCE27"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26AA9891" w14:textId="77777777" w:rsidR="00F77933" w:rsidRPr="00E237E8" w:rsidRDefault="00F77933" w:rsidP="00435096">
            <w:pPr>
              <w:spacing w:before="20" w:after="0" w:line="18" w:lineRule="atLeast"/>
              <w:jc w:val="center"/>
              <w:rPr>
                <w:color w:val="2F2F2F"/>
                <w:sz w:val="20"/>
                <w:szCs w:val="20"/>
              </w:rPr>
            </w:pPr>
          </w:p>
        </w:tc>
      </w:tr>
      <w:tr w:rsidR="00F77933" w:rsidRPr="00E237E8" w14:paraId="52AFEA50" w14:textId="77777777" w:rsidTr="003B5758">
        <w:trPr>
          <w:trHeight w:val="380"/>
        </w:trPr>
        <w:tc>
          <w:tcPr>
            <w:tcW w:w="1829" w:type="pct"/>
            <w:shd w:val="clear" w:color="auto" w:fill="auto"/>
            <w:vAlign w:val="center"/>
            <w:hideMark/>
          </w:tcPr>
          <w:p w14:paraId="4E6A3A48" w14:textId="77777777" w:rsidR="00F77933" w:rsidRPr="00E237E8" w:rsidRDefault="009E7EA5" w:rsidP="00974DD3">
            <w:pPr>
              <w:pStyle w:val="TableTextLarge"/>
            </w:pPr>
            <w:sdt>
              <w:sdtPr>
                <w:id w:val="1113870708"/>
                <w:placeholder>
                  <w:docPart w:val="ECEBE932E8D7407298D4862FB1E954BA"/>
                </w:placeholder>
                <w:temporary/>
                <w:showingPlcHdr/>
                <w15:appearance w15:val="hidden"/>
              </w:sdtPr>
              <w:sdtContent>
                <w:r w:rsidR="00F77933" w:rsidRPr="00E237E8">
                  <w:t>Business Licenses/Permits/Fees</w:t>
                </w:r>
              </w:sdtContent>
            </w:sdt>
          </w:p>
        </w:tc>
        <w:tc>
          <w:tcPr>
            <w:tcW w:w="760" w:type="pct"/>
            <w:shd w:val="clear" w:color="auto" w:fill="auto"/>
            <w:noWrap/>
            <w:vAlign w:val="center"/>
            <w:hideMark/>
          </w:tcPr>
          <w:p w14:paraId="5C4AB099"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3865D29F"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354DECF6"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098872FC" w14:textId="77777777" w:rsidR="00F77933" w:rsidRPr="00E237E8" w:rsidRDefault="00F77933" w:rsidP="00435096">
            <w:pPr>
              <w:spacing w:before="20" w:after="0" w:line="18" w:lineRule="atLeast"/>
              <w:jc w:val="center"/>
              <w:rPr>
                <w:color w:val="2F2F2F"/>
                <w:sz w:val="20"/>
                <w:szCs w:val="20"/>
              </w:rPr>
            </w:pPr>
          </w:p>
        </w:tc>
      </w:tr>
      <w:tr w:rsidR="00F77933" w:rsidRPr="00E237E8" w14:paraId="73FFF4FB" w14:textId="77777777" w:rsidTr="003B5758">
        <w:trPr>
          <w:trHeight w:val="380"/>
        </w:trPr>
        <w:tc>
          <w:tcPr>
            <w:tcW w:w="1829" w:type="pct"/>
            <w:shd w:val="clear" w:color="auto" w:fill="F2F2F2" w:themeFill="background1" w:themeFillShade="F2"/>
            <w:vAlign w:val="center"/>
            <w:hideMark/>
          </w:tcPr>
          <w:p w14:paraId="41BCE4D1" w14:textId="77777777" w:rsidR="00F77933" w:rsidRPr="00E237E8" w:rsidRDefault="009E7EA5" w:rsidP="00974DD3">
            <w:pPr>
              <w:pStyle w:val="TableTextLarge"/>
            </w:pPr>
            <w:sdt>
              <w:sdtPr>
                <w:id w:val="1618413254"/>
                <w:placeholder>
                  <w:docPart w:val="5039828A58F545EA96C0784C3DC296B4"/>
                </w:placeholder>
                <w:temporary/>
                <w:showingPlcHdr/>
                <w15:appearance w15:val="hidden"/>
              </w:sdtPr>
              <w:sdtContent>
                <w:r w:rsidR="00F77933" w:rsidRPr="00E237E8">
                  <w:t>Professional Services - Legal, Accounting</w:t>
                </w:r>
              </w:sdtContent>
            </w:sdt>
          </w:p>
        </w:tc>
        <w:tc>
          <w:tcPr>
            <w:tcW w:w="760" w:type="pct"/>
            <w:shd w:val="clear" w:color="auto" w:fill="F2F2F2" w:themeFill="background1" w:themeFillShade="F2"/>
            <w:noWrap/>
            <w:vAlign w:val="center"/>
            <w:hideMark/>
          </w:tcPr>
          <w:p w14:paraId="06A2F308"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345229DD"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4F1CC05A"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D0C17F6" w14:textId="77777777" w:rsidR="00F77933" w:rsidRPr="00E237E8" w:rsidRDefault="00F77933" w:rsidP="00435096">
            <w:pPr>
              <w:spacing w:before="20" w:after="0" w:line="18" w:lineRule="atLeast"/>
              <w:jc w:val="center"/>
              <w:rPr>
                <w:color w:val="2F2F2F"/>
                <w:sz w:val="20"/>
                <w:szCs w:val="20"/>
              </w:rPr>
            </w:pPr>
          </w:p>
        </w:tc>
      </w:tr>
      <w:tr w:rsidR="00F77933" w:rsidRPr="00E237E8" w14:paraId="3E8C232F" w14:textId="77777777" w:rsidTr="003B5758">
        <w:trPr>
          <w:trHeight w:val="380"/>
        </w:trPr>
        <w:tc>
          <w:tcPr>
            <w:tcW w:w="1829" w:type="pct"/>
            <w:shd w:val="clear" w:color="auto" w:fill="auto"/>
            <w:vAlign w:val="center"/>
            <w:hideMark/>
          </w:tcPr>
          <w:p w14:paraId="3D663F5D" w14:textId="77777777" w:rsidR="00F77933" w:rsidRPr="00E237E8" w:rsidRDefault="009E7EA5" w:rsidP="00974DD3">
            <w:pPr>
              <w:pStyle w:val="TableTextLarge"/>
            </w:pPr>
            <w:sdt>
              <w:sdtPr>
                <w:id w:val="1962987121"/>
                <w:placeholder>
                  <w:docPart w:val="1A47BC63AD224CB78F1ED8A8CA3E7A9A"/>
                </w:placeholder>
                <w:temporary/>
                <w:showingPlcHdr/>
                <w15:appearance w15:val="hidden"/>
              </w:sdtPr>
              <w:sdtContent>
                <w:r w:rsidR="00F77933" w:rsidRPr="00E237E8">
                  <w:t>Consultant(s)</w:t>
                </w:r>
              </w:sdtContent>
            </w:sdt>
          </w:p>
        </w:tc>
        <w:tc>
          <w:tcPr>
            <w:tcW w:w="760" w:type="pct"/>
            <w:shd w:val="clear" w:color="auto" w:fill="auto"/>
            <w:noWrap/>
            <w:vAlign w:val="center"/>
            <w:hideMark/>
          </w:tcPr>
          <w:p w14:paraId="1699A822"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1FD3CF8F"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1BCE6510"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5807CE8F" w14:textId="77777777" w:rsidR="00F77933" w:rsidRPr="00E237E8" w:rsidRDefault="00F77933" w:rsidP="00435096">
            <w:pPr>
              <w:spacing w:before="20" w:after="0" w:line="18" w:lineRule="atLeast"/>
              <w:jc w:val="center"/>
              <w:rPr>
                <w:color w:val="2F2F2F"/>
                <w:sz w:val="20"/>
                <w:szCs w:val="20"/>
              </w:rPr>
            </w:pPr>
          </w:p>
        </w:tc>
      </w:tr>
      <w:tr w:rsidR="00F77933" w:rsidRPr="00E237E8" w14:paraId="2F80FC0A" w14:textId="77777777" w:rsidTr="003B5758">
        <w:trPr>
          <w:trHeight w:val="380"/>
        </w:trPr>
        <w:tc>
          <w:tcPr>
            <w:tcW w:w="1829" w:type="pct"/>
            <w:shd w:val="clear" w:color="auto" w:fill="F2F2F2" w:themeFill="background1" w:themeFillShade="F2"/>
            <w:vAlign w:val="center"/>
            <w:hideMark/>
          </w:tcPr>
          <w:p w14:paraId="212E96BF" w14:textId="77777777" w:rsidR="00F77933" w:rsidRPr="00E237E8" w:rsidRDefault="009E7EA5" w:rsidP="00974DD3">
            <w:pPr>
              <w:pStyle w:val="TableTextLarge"/>
            </w:pPr>
            <w:sdt>
              <w:sdtPr>
                <w:id w:val="1169133624"/>
                <w:placeholder>
                  <w:docPart w:val="C0CB87B44FA8428D8011A5D7ED0CA429"/>
                </w:placeholder>
                <w:temporary/>
                <w:showingPlcHdr/>
                <w15:appearance w15:val="hidden"/>
              </w:sdtPr>
              <w:sdtContent>
                <w:r w:rsidR="00F77933" w:rsidRPr="00E237E8">
                  <w:t>Inventory</w:t>
                </w:r>
              </w:sdtContent>
            </w:sdt>
          </w:p>
        </w:tc>
        <w:tc>
          <w:tcPr>
            <w:tcW w:w="760" w:type="pct"/>
            <w:shd w:val="clear" w:color="auto" w:fill="F2F2F2" w:themeFill="background1" w:themeFillShade="F2"/>
            <w:noWrap/>
            <w:vAlign w:val="center"/>
            <w:hideMark/>
          </w:tcPr>
          <w:p w14:paraId="1359DA9B"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79242F24"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C31792D"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1102B25B" w14:textId="77777777" w:rsidR="00F77933" w:rsidRPr="00E237E8" w:rsidRDefault="00F77933" w:rsidP="00435096">
            <w:pPr>
              <w:spacing w:before="20" w:after="0" w:line="18" w:lineRule="atLeast"/>
              <w:jc w:val="center"/>
              <w:rPr>
                <w:color w:val="2F2F2F"/>
                <w:sz w:val="20"/>
                <w:szCs w:val="20"/>
              </w:rPr>
            </w:pPr>
          </w:p>
        </w:tc>
      </w:tr>
      <w:tr w:rsidR="00F77933" w:rsidRPr="00E237E8" w14:paraId="789C58DD" w14:textId="77777777" w:rsidTr="003B5758">
        <w:trPr>
          <w:trHeight w:val="380"/>
        </w:trPr>
        <w:tc>
          <w:tcPr>
            <w:tcW w:w="1829" w:type="pct"/>
            <w:shd w:val="clear" w:color="auto" w:fill="auto"/>
            <w:vAlign w:val="center"/>
            <w:hideMark/>
          </w:tcPr>
          <w:p w14:paraId="0251E134" w14:textId="77777777" w:rsidR="00F77933" w:rsidRPr="00E237E8" w:rsidRDefault="009E7EA5" w:rsidP="00974DD3">
            <w:pPr>
              <w:pStyle w:val="TableTextLarge"/>
            </w:pPr>
            <w:sdt>
              <w:sdtPr>
                <w:id w:val="-416251487"/>
                <w:placeholder>
                  <w:docPart w:val="BFA47753474641A9BCE18AEF15B310F7"/>
                </w:placeholder>
                <w:temporary/>
                <w:showingPlcHdr/>
                <w15:appearance w15:val="hidden"/>
              </w:sdtPr>
              <w:sdtContent>
                <w:r w:rsidR="00F77933" w:rsidRPr="00E237E8">
                  <w:t>Cash-On-Hand (Working Capital)</w:t>
                </w:r>
              </w:sdtContent>
            </w:sdt>
          </w:p>
        </w:tc>
        <w:tc>
          <w:tcPr>
            <w:tcW w:w="760" w:type="pct"/>
            <w:shd w:val="clear" w:color="auto" w:fill="auto"/>
            <w:noWrap/>
            <w:vAlign w:val="center"/>
            <w:hideMark/>
          </w:tcPr>
          <w:p w14:paraId="1A394C01"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auto"/>
            <w:noWrap/>
            <w:vAlign w:val="center"/>
            <w:hideMark/>
          </w:tcPr>
          <w:p w14:paraId="23257A1D"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auto"/>
            <w:noWrap/>
            <w:vAlign w:val="center"/>
            <w:hideMark/>
          </w:tcPr>
          <w:p w14:paraId="6FCA7A68"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auto"/>
            <w:noWrap/>
            <w:vAlign w:val="center"/>
          </w:tcPr>
          <w:p w14:paraId="45C6D9BF" w14:textId="77777777" w:rsidR="00F77933" w:rsidRPr="00E237E8" w:rsidRDefault="00F77933" w:rsidP="00435096">
            <w:pPr>
              <w:spacing w:before="20" w:after="0" w:line="18" w:lineRule="atLeast"/>
              <w:jc w:val="center"/>
              <w:rPr>
                <w:color w:val="2F2F2F"/>
                <w:sz w:val="20"/>
                <w:szCs w:val="20"/>
              </w:rPr>
            </w:pPr>
          </w:p>
        </w:tc>
      </w:tr>
      <w:tr w:rsidR="00F77933" w:rsidRPr="00E237E8" w14:paraId="144A61D8" w14:textId="77777777" w:rsidTr="003B5758">
        <w:trPr>
          <w:trHeight w:val="380"/>
        </w:trPr>
        <w:tc>
          <w:tcPr>
            <w:tcW w:w="1829" w:type="pct"/>
            <w:shd w:val="clear" w:color="auto" w:fill="F2F2F2" w:themeFill="background1" w:themeFillShade="F2"/>
            <w:vAlign w:val="center"/>
            <w:hideMark/>
          </w:tcPr>
          <w:p w14:paraId="210A0661" w14:textId="77777777" w:rsidR="00F77933" w:rsidRPr="00E237E8" w:rsidRDefault="009E7EA5" w:rsidP="00974DD3">
            <w:pPr>
              <w:pStyle w:val="TableTextLarge"/>
            </w:pPr>
            <w:sdt>
              <w:sdtPr>
                <w:id w:val="1335963963"/>
                <w:placeholder>
                  <w:docPart w:val="ABCD34F2A706423D8B9C4A0B3BD7D145"/>
                </w:placeholder>
                <w:temporary/>
                <w:showingPlcHdr/>
                <w15:appearance w15:val="hidden"/>
              </w:sdtPr>
              <w:sdtContent>
                <w:r w:rsidR="00F77933" w:rsidRPr="00E237E8">
                  <w:t>Miscellaneous</w:t>
                </w:r>
              </w:sdtContent>
            </w:sdt>
          </w:p>
        </w:tc>
        <w:tc>
          <w:tcPr>
            <w:tcW w:w="760" w:type="pct"/>
            <w:shd w:val="clear" w:color="auto" w:fill="F2F2F2" w:themeFill="background1" w:themeFillShade="F2"/>
            <w:noWrap/>
            <w:vAlign w:val="center"/>
            <w:hideMark/>
          </w:tcPr>
          <w:p w14:paraId="18A386E4" w14:textId="77777777" w:rsidR="00F77933" w:rsidRPr="00E237E8" w:rsidRDefault="00F77933" w:rsidP="00435096">
            <w:pPr>
              <w:spacing w:before="20" w:after="0" w:line="18" w:lineRule="atLeast"/>
              <w:jc w:val="center"/>
              <w:rPr>
                <w:color w:val="2F2F2F"/>
                <w:sz w:val="20"/>
                <w:szCs w:val="20"/>
              </w:rPr>
            </w:pPr>
          </w:p>
        </w:tc>
        <w:tc>
          <w:tcPr>
            <w:tcW w:w="825" w:type="pct"/>
            <w:shd w:val="clear" w:color="auto" w:fill="F2F2F2" w:themeFill="background1" w:themeFillShade="F2"/>
            <w:noWrap/>
            <w:vAlign w:val="center"/>
            <w:hideMark/>
          </w:tcPr>
          <w:p w14:paraId="547A8F86" w14:textId="77777777" w:rsidR="00F77933" w:rsidRPr="00E237E8" w:rsidRDefault="00F77933" w:rsidP="00435096">
            <w:pPr>
              <w:spacing w:before="20" w:after="0" w:line="18" w:lineRule="atLeast"/>
              <w:jc w:val="center"/>
              <w:rPr>
                <w:color w:val="2F2F2F"/>
                <w:sz w:val="20"/>
                <w:szCs w:val="20"/>
              </w:rPr>
            </w:pPr>
          </w:p>
        </w:tc>
        <w:tc>
          <w:tcPr>
            <w:tcW w:w="826" w:type="pct"/>
            <w:shd w:val="clear" w:color="auto" w:fill="F2F2F2" w:themeFill="background1" w:themeFillShade="F2"/>
            <w:noWrap/>
            <w:vAlign w:val="center"/>
            <w:hideMark/>
          </w:tcPr>
          <w:p w14:paraId="7CE0F872" w14:textId="77777777" w:rsidR="00F77933" w:rsidRPr="00E237E8" w:rsidRDefault="00F77933" w:rsidP="00435096">
            <w:pPr>
              <w:spacing w:before="20" w:after="0" w:line="18" w:lineRule="atLeast"/>
              <w:jc w:val="center"/>
              <w:rPr>
                <w:color w:val="2F2F2F"/>
                <w:sz w:val="20"/>
                <w:szCs w:val="20"/>
              </w:rPr>
            </w:pPr>
          </w:p>
        </w:tc>
        <w:tc>
          <w:tcPr>
            <w:tcW w:w="760" w:type="pct"/>
            <w:shd w:val="clear" w:color="auto" w:fill="F2F2F2" w:themeFill="background1" w:themeFillShade="F2"/>
            <w:noWrap/>
            <w:vAlign w:val="center"/>
          </w:tcPr>
          <w:p w14:paraId="5DA8156A" w14:textId="77777777" w:rsidR="00F77933" w:rsidRPr="00E237E8" w:rsidRDefault="00F77933" w:rsidP="00435096">
            <w:pPr>
              <w:spacing w:before="20" w:after="0" w:line="18" w:lineRule="atLeast"/>
              <w:jc w:val="center"/>
              <w:rPr>
                <w:color w:val="2F2F2F"/>
                <w:sz w:val="20"/>
                <w:szCs w:val="20"/>
              </w:rPr>
            </w:pPr>
          </w:p>
        </w:tc>
      </w:tr>
      <w:tr w:rsidR="00F77933" w:rsidRPr="00E237E8" w14:paraId="57087F34" w14:textId="77777777" w:rsidTr="003B5758">
        <w:trPr>
          <w:trHeight w:val="380"/>
        </w:trPr>
        <w:tc>
          <w:tcPr>
            <w:tcW w:w="1829" w:type="pct"/>
            <w:shd w:val="clear" w:color="auto" w:fill="F0CDA1" w:themeFill="accent1"/>
            <w:vAlign w:val="center"/>
            <w:hideMark/>
          </w:tcPr>
          <w:p w14:paraId="04986940" w14:textId="77777777" w:rsidR="00F77933" w:rsidRPr="00E237E8" w:rsidRDefault="009E7EA5" w:rsidP="00974DD3">
            <w:pPr>
              <w:pStyle w:val="TableTextLarge"/>
              <w:rPr>
                <w:rStyle w:val="Bold"/>
              </w:rPr>
            </w:pPr>
            <w:sdt>
              <w:sdtPr>
                <w:rPr>
                  <w:rStyle w:val="Bold"/>
                </w:rPr>
                <w:id w:val="1277833714"/>
                <w:placeholder>
                  <w:docPart w:val="10D69E49506F48E79CC7B698AA81C2EF"/>
                </w:placeholder>
                <w:temporary/>
                <w:showingPlcHdr/>
                <w15:appearance w15:val="hidden"/>
              </w:sdtPr>
              <w:sdtContent>
                <w:r w:rsidR="00F77933" w:rsidRPr="00E237E8">
                  <w:rPr>
                    <w:rStyle w:val="Bold"/>
                  </w:rPr>
                  <w:t>ESTIMATED START-UP BUDGET</w:t>
                </w:r>
              </w:sdtContent>
            </w:sdt>
          </w:p>
        </w:tc>
        <w:tc>
          <w:tcPr>
            <w:tcW w:w="760" w:type="pct"/>
            <w:shd w:val="clear" w:color="auto" w:fill="F0CDA1" w:themeFill="accent1"/>
            <w:noWrap/>
            <w:vAlign w:val="center"/>
            <w:hideMark/>
          </w:tcPr>
          <w:p w14:paraId="660A5E31" w14:textId="77777777" w:rsidR="00F77933" w:rsidRPr="00E237E8" w:rsidRDefault="00F77933" w:rsidP="00974DD3">
            <w:pPr>
              <w:pStyle w:val="TableTextLarge"/>
              <w:rPr>
                <w:rStyle w:val="Bold"/>
              </w:rPr>
            </w:pPr>
          </w:p>
        </w:tc>
        <w:tc>
          <w:tcPr>
            <w:tcW w:w="825" w:type="pct"/>
            <w:shd w:val="clear" w:color="auto" w:fill="F0CDA1" w:themeFill="accent1"/>
            <w:noWrap/>
            <w:vAlign w:val="center"/>
            <w:hideMark/>
          </w:tcPr>
          <w:p w14:paraId="36CC6281" w14:textId="77777777" w:rsidR="00F77933" w:rsidRPr="00E237E8" w:rsidRDefault="00F77933" w:rsidP="00974DD3">
            <w:pPr>
              <w:pStyle w:val="TableTextLarge"/>
              <w:rPr>
                <w:rStyle w:val="Bold"/>
              </w:rPr>
            </w:pPr>
          </w:p>
        </w:tc>
        <w:tc>
          <w:tcPr>
            <w:tcW w:w="826" w:type="pct"/>
            <w:shd w:val="clear" w:color="auto" w:fill="F0CDA1" w:themeFill="accent1"/>
            <w:noWrap/>
            <w:vAlign w:val="center"/>
            <w:hideMark/>
          </w:tcPr>
          <w:p w14:paraId="59EBCD7F" w14:textId="77777777" w:rsidR="00F77933" w:rsidRPr="00E237E8" w:rsidRDefault="00F77933" w:rsidP="00974DD3">
            <w:pPr>
              <w:pStyle w:val="TableTextLarge"/>
              <w:rPr>
                <w:rStyle w:val="Bold"/>
              </w:rPr>
            </w:pPr>
          </w:p>
        </w:tc>
        <w:tc>
          <w:tcPr>
            <w:tcW w:w="760" w:type="pct"/>
            <w:shd w:val="clear" w:color="auto" w:fill="F0CDA1" w:themeFill="accent1"/>
            <w:noWrap/>
            <w:vAlign w:val="center"/>
          </w:tcPr>
          <w:p w14:paraId="46376AC9" w14:textId="77777777" w:rsidR="00F77933" w:rsidRPr="00E237E8" w:rsidRDefault="00F77933" w:rsidP="00974DD3">
            <w:pPr>
              <w:pStyle w:val="TableTextLarge"/>
              <w:rPr>
                <w:rStyle w:val="Bold"/>
              </w:rPr>
            </w:pPr>
          </w:p>
        </w:tc>
      </w:tr>
    </w:tbl>
    <w:p w14:paraId="7C04D417" w14:textId="77777777" w:rsidR="00E552C8" w:rsidRPr="00E237E8" w:rsidRDefault="00E552C8" w:rsidP="00B37B3B"/>
    <w:p w14:paraId="60496D44" w14:textId="77777777" w:rsidR="00B37B3B" w:rsidRPr="00E237E8" w:rsidRDefault="00B37B3B" w:rsidP="00B37B3B">
      <w:pPr>
        <w:sectPr w:rsidR="00B37B3B" w:rsidRPr="00E237E8" w:rsidSect="00AC4859">
          <w:pgSz w:w="12240" w:h="15840" w:code="1"/>
          <w:pgMar w:top="2160" w:right="1080" w:bottom="720" w:left="1080" w:header="648" w:footer="432" w:gutter="0"/>
          <w:cols w:space="708"/>
          <w:docGrid w:linePitch="360"/>
        </w:sectPr>
      </w:pPr>
    </w:p>
    <w:bookmarkStart w:id="11" w:name="_Toc33733935" w:displacedByCustomXml="next"/>
    <w:sdt>
      <w:sdtPr>
        <w:rPr>
          <w:b w:val="0"/>
          <w:bCs/>
        </w:rPr>
        <w:id w:val="48506192"/>
        <w:placeholder>
          <w:docPart w:val="2D8EE8FF53C649CB802CE62D1980CD9B"/>
        </w:placeholder>
        <w:temporary/>
        <w:showingPlcHdr/>
        <w15:appearance w15:val="hidden"/>
      </w:sdtPr>
      <w:sdtEndPr>
        <w:rPr>
          <w:b/>
          <w:bCs w:val="0"/>
        </w:rPr>
      </w:sdtEndPr>
      <w:sdtContent>
        <w:p w14:paraId="7BF1ADBB" w14:textId="77777777" w:rsidR="00B37B3B" w:rsidRPr="00E237E8" w:rsidRDefault="00347AF5" w:rsidP="00347AF5">
          <w:pPr>
            <w:pStyle w:val="Heading2"/>
          </w:pPr>
          <w:r w:rsidRPr="00E237E8">
            <w:t>Instructions for Getting Started with Estimated Start-Up Costs</w:t>
          </w:r>
        </w:p>
      </w:sdtContent>
    </w:sdt>
    <w:bookmarkEnd w:id="11" w:displacedByCustomXml="prev"/>
    <w:sdt>
      <w:sdtPr>
        <w:id w:val="1030765214"/>
        <w:placeholder>
          <w:docPart w:val="3CF5926EC6C6479784F429E59C7BB506"/>
        </w:placeholder>
        <w:temporary/>
        <w:showingPlcHdr/>
        <w15:appearance w15:val="hidden"/>
      </w:sdtPr>
      <w:sdtContent>
        <w:p w14:paraId="01A2CB95" w14:textId="77777777" w:rsidR="00B37B3B" w:rsidRPr="00E237E8" w:rsidRDefault="00A41799" w:rsidP="00B37B3B">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sdtContent>
    </w:sdt>
    <w:sdt>
      <w:sdtPr>
        <w:rPr>
          <w:rStyle w:val="Bold"/>
        </w:rPr>
        <w:id w:val="1017121647"/>
        <w:placeholder>
          <w:docPart w:val="BA75D4330F2C49189E205324F3921187"/>
        </w:placeholder>
        <w:temporary/>
        <w:showingPlcHdr/>
        <w15:appearance w15:val="hidden"/>
      </w:sdtPr>
      <w:sdtContent>
        <w:p w14:paraId="5D68D54A" w14:textId="77777777" w:rsidR="00B37B3B" w:rsidRPr="00E237E8" w:rsidRDefault="00B37B3B" w:rsidP="00B37B3B">
          <w:pPr>
            <w:rPr>
              <w:rStyle w:val="Bold"/>
            </w:rPr>
          </w:pPr>
          <w:r w:rsidRPr="00E237E8">
            <w:rPr>
              <w:rStyle w:val="Bold"/>
            </w:rPr>
            <w:t>Steps for preparation:</w:t>
          </w:r>
        </w:p>
      </w:sdtContent>
    </w:sdt>
    <w:p w14:paraId="19CB60A3" w14:textId="77777777" w:rsidR="00E53724" w:rsidRPr="00E237E8" w:rsidRDefault="009E7EA5" w:rsidP="00E53724">
      <w:pPr>
        <w:pStyle w:val="ListBullet"/>
      </w:pPr>
      <w:sdt>
        <w:sdtPr>
          <w:rPr>
            <w:rStyle w:val="Bold"/>
          </w:rPr>
          <w:id w:val="1090817728"/>
          <w:placeholder>
            <w:docPart w:val="F6E3E88FB8D84D7B880D5D38F4E0EDFD"/>
          </w:placeholder>
          <w:temporary/>
          <w:showingPlcHdr/>
          <w15:appearance w15:val="hidden"/>
        </w:sdtPr>
        <w:sdtContent>
          <w:r w:rsidR="00B37B3B" w:rsidRPr="00E237E8">
            <w:rPr>
              <w:rStyle w:val="Bold"/>
            </w:rPr>
            <w:t>Step 1:</w:t>
          </w:r>
        </w:sdtContent>
      </w:sdt>
      <w:r w:rsidR="00E53724" w:rsidRPr="00E237E8">
        <w:t xml:space="preserve"> </w:t>
      </w:r>
      <w:sdt>
        <w:sdtPr>
          <w:id w:val="-1237317846"/>
          <w:placeholder>
            <w:docPart w:val="4A5B4459A0E04796BC6C1B92960F4441"/>
          </w:placeholder>
          <w:temporary/>
          <w:showingPlcHdr/>
          <w15:appearance w15:val="hidden"/>
        </w:sdtPr>
        <w:sdtContent>
          <w:r w:rsidR="00A41799" w:rsidRPr="00E237E8">
            <w:t>Enter the company name and the date this estimate is being prepared.</w:t>
          </w:r>
        </w:sdtContent>
      </w:sdt>
    </w:p>
    <w:p w14:paraId="2A47099C" w14:textId="77777777" w:rsidR="00026EAE" w:rsidRPr="00E237E8" w:rsidRDefault="009E7EA5" w:rsidP="00026EAE">
      <w:pPr>
        <w:pStyle w:val="ListBullet"/>
      </w:pPr>
      <w:sdt>
        <w:sdtPr>
          <w:rPr>
            <w:rStyle w:val="Bold"/>
          </w:rPr>
          <w:id w:val="-1733767156"/>
          <w:placeholder>
            <w:docPart w:val="1112463913704E8F947F97E5B36E043A"/>
          </w:placeholder>
          <w:temporary/>
          <w:showingPlcHdr/>
          <w15:appearance w15:val="hidden"/>
        </w:sdtPr>
        <w:sdtContent>
          <w:r w:rsidR="00B37B3B" w:rsidRPr="00E237E8">
            <w:rPr>
              <w:rStyle w:val="Bold"/>
            </w:rPr>
            <w:t>Step 2:</w:t>
          </w:r>
        </w:sdtContent>
      </w:sdt>
      <w:r w:rsidR="00026EAE" w:rsidRPr="00E237E8">
        <w:t xml:space="preserve"> </w:t>
      </w:r>
      <w:sdt>
        <w:sdtPr>
          <w:id w:val="-779647325"/>
          <w:placeholder>
            <w:docPart w:val="C874022E805942D2AD773FD006946426"/>
          </w:placeholder>
          <w:temporary/>
          <w:showingPlcHdr/>
          <w15:appearance w15:val="hidden"/>
        </w:sdtPr>
        <w:sdtContent>
          <w:r w:rsidR="00A41799"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sdtContent>
      </w:sdt>
    </w:p>
    <w:p w14:paraId="02486896" w14:textId="77777777" w:rsidR="00026EAE" w:rsidRPr="00E237E8" w:rsidRDefault="009E7EA5" w:rsidP="00026EAE">
      <w:pPr>
        <w:pStyle w:val="ListBullet"/>
      </w:pPr>
      <w:sdt>
        <w:sdtPr>
          <w:rPr>
            <w:rStyle w:val="Bold"/>
          </w:rPr>
          <w:id w:val="-1765599190"/>
          <w:placeholder>
            <w:docPart w:val="617E064CD4C941228AEF799C3F88EAE5"/>
          </w:placeholder>
          <w:temporary/>
          <w:showingPlcHdr/>
          <w15:appearance w15:val="hidden"/>
        </w:sdtPr>
        <w:sdtContent>
          <w:r w:rsidR="00B37B3B" w:rsidRPr="00E237E8">
            <w:rPr>
              <w:rStyle w:val="Bold"/>
            </w:rPr>
            <w:t>Step 3:</w:t>
          </w:r>
        </w:sdtContent>
      </w:sdt>
      <w:r w:rsidR="00026EAE" w:rsidRPr="00E237E8">
        <w:t xml:space="preserve"> </w:t>
      </w:r>
      <w:sdt>
        <w:sdtPr>
          <w:id w:val="1420910926"/>
          <w:placeholder>
            <w:docPart w:val="E153F7ED1768497A8141C47828209963"/>
          </w:placeholder>
          <w:temporary/>
          <w:showingPlcHdr/>
          <w15:appearance w15:val="hidden"/>
        </w:sdtPr>
        <w:sdtContent>
          <w:r w:rsidR="00A41799" w:rsidRPr="00E237E8">
            <w:t>Once all of the costs are entered, review the individual items and total amount to see where the budget can be fine-tuned or move something out into the future when more revenue is coming in.</w:t>
          </w:r>
        </w:sdtContent>
      </w:sdt>
    </w:p>
    <w:p w14:paraId="2EE0FDD6" w14:textId="77777777" w:rsidR="008F704C" w:rsidRPr="00E237E8" w:rsidRDefault="008F704C" w:rsidP="008F704C">
      <w:pPr>
        <w:pStyle w:val="ListBullet"/>
        <w:numPr>
          <w:ilvl w:val="0"/>
          <w:numId w:val="0"/>
        </w:numPr>
        <w:ind w:left="340" w:hanging="340"/>
      </w:pPr>
    </w:p>
    <w:p w14:paraId="0876CF31" w14:textId="77777777" w:rsidR="008F704C" w:rsidRPr="00E237E8" w:rsidRDefault="008F704C" w:rsidP="008F704C">
      <w:pPr>
        <w:pStyle w:val="ListBullet"/>
        <w:numPr>
          <w:ilvl w:val="0"/>
          <w:numId w:val="0"/>
        </w:numPr>
        <w:ind w:left="340" w:hanging="340"/>
        <w:sectPr w:rsidR="008F704C" w:rsidRPr="00E237E8" w:rsidSect="00AC4859">
          <w:pgSz w:w="12240" w:h="15840" w:code="1"/>
          <w:pgMar w:top="2160" w:right="1080" w:bottom="720" w:left="1080" w:header="648" w:footer="432" w:gutter="0"/>
          <w:cols w:space="708"/>
          <w:docGrid w:linePitch="360"/>
        </w:sectPr>
      </w:pPr>
    </w:p>
    <w:tbl>
      <w:tblPr>
        <w:tblW w:w="5000" w:type="pct"/>
        <w:tblLayout w:type="fixed"/>
        <w:tblLook w:val="04A0" w:firstRow="1" w:lastRow="0" w:firstColumn="1" w:lastColumn="0" w:noHBand="0" w:noVBand="1"/>
      </w:tblPr>
      <w:tblGrid>
        <w:gridCol w:w="3008"/>
        <w:gridCol w:w="821"/>
        <w:gridCol w:w="822"/>
        <w:gridCol w:w="821"/>
        <w:gridCol w:w="821"/>
        <w:gridCol w:w="821"/>
        <w:gridCol w:w="820"/>
        <w:gridCol w:w="65"/>
        <w:gridCol w:w="757"/>
        <w:gridCol w:w="820"/>
        <w:gridCol w:w="821"/>
        <w:gridCol w:w="821"/>
        <w:gridCol w:w="820"/>
        <w:gridCol w:w="821"/>
        <w:gridCol w:w="821"/>
      </w:tblGrid>
      <w:tr w:rsidR="00E552C8" w:rsidRPr="00E237E8" w14:paraId="39E32708" w14:textId="77777777" w:rsidTr="00D96A64">
        <w:trPr>
          <w:trHeight w:val="300"/>
        </w:trPr>
        <w:tc>
          <w:tcPr>
            <w:tcW w:w="13708" w:type="dxa"/>
            <w:gridSpan w:val="15"/>
            <w:shd w:val="clear" w:color="auto" w:fill="107082" w:themeFill="accent2"/>
            <w:noWrap/>
            <w:vAlign w:val="center"/>
            <w:hideMark/>
          </w:tcPr>
          <w:p w14:paraId="50F74A1D" w14:textId="77777777" w:rsidR="00E552C8" w:rsidRPr="00E237E8" w:rsidRDefault="009E7EA5" w:rsidP="00974DD3">
            <w:pPr>
              <w:pStyle w:val="TableHeadings"/>
            </w:pPr>
            <w:sdt>
              <w:sdtPr>
                <w:id w:val="2045242919"/>
                <w:placeholder>
                  <w:docPart w:val="530AD0A639CF46C2A4479E272C35B4D7"/>
                </w:placeholder>
                <w:temporary/>
                <w:showingPlcHdr/>
                <w15:appearance w15:val="hidden"/>
              </w:sdtPr>
              <w:sdtContent>
                <w:r w:rsidR="00F77933" w:rsidRPr="00E237E8">
                  <w:t>START-UP COSTS</w:t>
                </w:r>
              </w:sdtContent>
            </w:sdt>
          </w:p>
        </w:tc>
      </w:tr>
      <w:tr w:rsidR="00E552C8" w:rsidRPr="00E237E8" w14:paraId="5FE1A3F6" w14:textId="77777777" w:rsidTr="00D96A64">
        <w:trPr>
          <w:trHeight w:val="300"/>
        </w:trPr>
        <w:sdt>
          <w:sdtPr>
            <w:id w:val="-1936131643"/>
            <w:placeholder>
              <w:docPart w:val="E3E1CDF5018F4441AD9A7EDCEB84E58A"/>
            </w:placeholder>
            <w:temporary/>
            <w:showingPlcHdr/>
            <w15:appearance w15:val="hidden"/>
          </w:sdtPr>
          <w:sdtContent>
            <w:tc>
              <w:tcPr>
                <w:tcW w:w="8014" w:type="dxa"/>
                <w:gridSpan w:val="8"/>
                <w:shd w:val="clear" w:color="auto" w:fill="auto"/>
                <w:noWrap/>
                <w:vAlign w:val="center"/>
              </w:tcPr>
              <w:p w14:paraId="5A5D3858" w14:textId="77777777" w:rsidR="00E552C8" w:rsidRPr="00E237E8" w:rsidRDefault="006F1C41" w:rsidP="00974DD3">
                <w:pPr>
                  <w:pStyle w:val="TableTextLarge"/>
                </w:pPr>
                <w:r w:rsidRPr="00E237E8">
                  <w:t>Your Office-Based Agency</w:t>
                </w:r>
              </w:p>
            </w:tc>
          </w:sdtContent>
        </w:sdt>
        <w:sdt>
          <w:sdtPr>
            <w:id w:val="-566500938"/>
            <w:placeholder>
              <w:docPart w:val="059602126BB9441F9D0734D9D07B93D5"/>
            </w:placeholder>
            <w:temporary/>
            <w:showingPlcHdr/>
            <w15:appearance w15:val="hidden"/>
          </w:sdtPr>
          <w:sdtContent>
            <w:tc>
              <w:tcPr>
                <w:tcW w:w="5694" w:type="dxa"/>
                <w:gridSpan w:val="7"/>
                <w:shd w:val="clear" w:color="auto" w:fill="auto"/>
                <w:vAlign w:val="center"/>
              </w:tcPr>
              <w:p w14:paraId="45476B06" w14:textId="77777777" w:rsidR="00E552C8" w:rsidRPr="00E237E8" w:rsidRDefault="006F1C41" w:rsidP="006F1C41">
                <w:pPr>
                  <w:pStyle w:val="TableTextLarge"/>
                  <w:jc w:val="right"/>
                </w:pPr>
                <w:r w:rsidRPr="00E237E8">
                  <w:t>January 1, 20xx</w:t>
                </w:r>
              </w:p>
            </w:tc>
          </w:sdtContent>
        </w:sdt>
      </w:tr>
      <w:tr w:rsidR="00F77933" w:rsidRPr="00E237E8" w14:paraId="203A4D4C" w14:textId="77777777" w:rsidTr="00D96A64">
        <w:trPr>
          <w:trHeight w:val="300"/>
        </w:trPr>
        <w:tc>
          <w:tcPr>
            <w:tcW w:w="3014" w:type="dxa"/>
            <w:shd w:val="clear" w:color="auto" w:fill="F0CDA1" w:themeFill="accent1"/>
            <w:vAlign w:val="center"/>
            <w:hideMark/>
          </w:tcPr>
          <w:p w14:paraId="6E5C0BF3" w14:textId="77777777" w:rsidR="00F77933" w:rsidRPr="00E237E8" w:rsidRDefault="009E7EA5" w:rsidP="00974DD3">
            <w:pPr>
              <w:pStyle w:val="TableTextLarge"/>
              <w:rPr>
                <w:rStyle w:val="Bold"/>
              </w:rPr>
            </w:pPr>
            <w:sdt>
              <w:sdtPr>
                <w:rPr>
                  <w:rStyle w:val="Bold"/>
                </w:rPr>
                <w:id w:val="-416865961"/>
                <w:placeholder>
                  <w:docPart w:val="01976B5A768A49B0AB0408F2144AFB4E"/>
                </w:placeholder>
                <w:temporary/>
                <w:showingPlcHdr/>
                <w15:appearance w15:val="hidden"/>
              </w:sdtPr>
              <w:sdtContent>
                <w:r w:rsidR="00F77933" w:rsidRPr="00E237E8">
                  <w:rPr>
                    <w:rStyle w:val="Bold"/>
                  </w:rPr>
                  <w:t>REVENUE</w:t>
                </w:r>
              </w:sdtContent>
            </w:sdt>
          </w:p>
        </w:tc>
        <w:tc>
          <w:tcPr>
            <w:tcW w:w="822" w:type="dxa"/>
            <w:shd w:val="clear" w:color="auto" w:fill="F0CDA1" w:themeFill="accent1"/>
            <w:vAlign w:val="center"/>
            <w:hideMark/>
          </w:tcPr>
          <w:p w14:paraId="5C436595" w14:textId="77777777" w:rsidR="00F77933" w:rsidRPr="00E237E8" w:rsidRDefault="009E7EA5" w:rsidP="00974DD3">
            <w:pPr>
              <w:pStyle w:val="TableTextLarge"/>
              <w:rPr>
                <w:rStyle w:val="Bold"/>
              </w:rPr>
            </w:pPr>
            <w:sdt>
              <w:sdtPr>
                <w:rPr>
                  <w:rStyle w:val="Bold"/>
                </w:rPr>
                <w:id w:val="-998733427"/>
                <w:placeholder>
                  <w:docPart w:val="1B0FFCEEA0864AB4BDD38EE77EEA050A"/>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14:paraId="209CEC28" w14:textId="77777777" w:rsidR="00F77933" w:rsidRPr="00E237E8" w:rsidRDefault="009E7EA5" w:rsidP="00974DD3">
            <w:pPr>
              <w:pStyle w:val="TableTextLarge"/>
              <w:rPr>
                <w:rStyle w:val="Bold"/>
              </w:rPr>
            </w:pPr>
            <w:sdt>
              <w:sdtPr>
                <w:rPr>
                  <w:rStyle w:val="Bold"/>
                </w:rPr>
                <w:id w:val="-1627300637"/>
                <w:placeholder>
                  <w:docPart w:val="1EE04B8B314346098F487B8BE8191626"/>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14:paraId="3F1C8B01" w14:textId="77777777" w:rsidR="00F77933" w:rsidRPr="00E237E8" w:rsidRDefault="009E7EA5" w:rsidP="00974DD3">
            <w:pPr>
              <w:pStyle w:val="TableTextLarge"/>
              <w:rPr>
                <w:rStyle w:val="Bold"/>
              </w:rPr>
            </w:pPr>
            <w:sdt>
              <w:sdtPr>
                <w:rPr>
                  <w:rStyle w:val="Bold"/>
                </w:rPr>
                <w:id w:val="-2109723082"/>
                <w:placeholder>
                  <w:docPart w:val="E93AA9AE99E54A7BB01AB0646364BA6A"/>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14:paraId="450D8259" w14:textId="77777777" w:rsidR="00F77933" w:rsidRPr="00E237E8" w:rsidRDefault="009E7EA5" w:rsidP="00974DD3">
            <w:pPr>
              <w:pStyle w:val="TableTextLarge"/>
              <w:rPr>
                <w:rStyle w:val="Bold"/>
              </w:rPr>
            </w:pPr>
            <w:sdt>
              <w:sdtPr>
                <w:rPr>
                  <w:rStyle w:val="Bold"/>
                </w:rPr>
                <w:id w:val="1820922621"/>
                <w:placeholder>
                  <w:docPart w:val="23CD682003D042C3850550693504440B"/>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14:paraId="324E7A22" w14:textId="77777777" w:rsidR="00F77933" w:rsidRPr="00E237E8" w:rsidRDefault="009E7EA5" w:rsidP="00974DD3">
            <w:pPr>
              <w:pStyle w:val="TableTextLarge"/>
              <w:rPr>
                <w:rStyle w:val="Bold"/>
              </w:rPr>
            </w:pPr>
            <w:sdt>
              <w:sdtPr>
                <w:rPr>
                  <w:rStyle w:val="Bold"/>
                </w:rPr>
                <w:id w:val="1951658538"/>
                <w:placeholder>
                  <w:docPart w:val="C880F27E9DC24FE5AAB93130B49294E8"/>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14:paraId="07B0301D" w14:textId="77777777" w:rsidR="00F77933" w:rsidRPr="00E237E8" w:rsidRDefault="009E7EA5" w:rsidP="00974DD3">
            <w:pPr>
              <w:pStyle w:val="TableTextLarge"/>
              <w:rPr>
                <w:rStyle w:val="Bold"/>
              </w:rPr>
            </w:pPr>
            <w:sdt>
              <w:sdtPr>
                <w:rPr>
                  <w:rStyle w:val="Bold"/>
                </w:rPr>
                <w:id w:val="-1981910020"/>
                <w:placeholder>
                  <w:docPart w:val="EFE4F826CF244CBAA2650EED425B3FBF"/>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14:paraId="0D328023" w14:textId="77777777" w:rsidR="00F77933" w:rsidRPr="00E237E8" w:rsidRDefault="009E7EA5" w:rsidP="00974DD3">
            <w:pPr>
              <w:pStyle w:val="TableTextLarge"/>
              <w:rPr>
                <w:rStyle w:val="Bold"/>
              </w:rPr>
            </w:pPr>
            <w:sdt>
              <w:sdtPr>
                <w:rPr>
                  <w:rStyle w:val="Bold"/>
                </w:rPr>
                <w:id w:val="1204296592"/>
                <w:placeholder>
                  <w:docPart w:val="05ECA905D5ED4187B002852A2EE36100"/>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14:paraId="656A69A6" w14:textId="77777777" w:rsidR="00F77933" w:rsidRPr="00E237E8" w:rsidRDefault="009E7EA5" w:rsidP="00974DD3">
            <w:pPr>
              <w:pStyle w:val="TableTextLarge"/>
              <w:rPr>
                <w:rStyle w:val="Bold"/>
              </w:rPr>
            </w:pPr>
            <w:sdt>
              <w:sdtPr>
                <w:rPr>
                  <w:rStyle w:val="Bold"/>
                </w:rPr>
                <w:id w:val="1374039557"/>
                <w:placeholder>
                  <w:docPart w:val="BBCFDF1694774529BA16E1DB09A2561C"/>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14:paraId="3E63E237" w14:textId="77777777" w:rsidR="00F77933" w:rsidRPr="00E237E8" w:rsidRDefault="009E7EA5" w:rsidP="00974DD3">
            <w:pPr>
              <w:pStyle w:val="TableTextLarge"/>
              <w:rPr>
                <w:rStyle w:val="Bold"/>
              </w:rPr>
            </w:pPr>
            <w:sdt>
              <w:sdtPr>
                <w:rPr>
                  <w:rStyle w:val="Bold"/>
                </w:rPr>
                <w:id w:val="1550413001"/>
                <w:placeholder>
                  <w:docPart w:val="DC0ED17BEFBD4AD088B4573DE7F063A6"/>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14:paraId="18EA3AD0" w14:textId="77777777" w:rsidR="00F77933" w:rsidRPr="00E237E8" w:rsidRDefault="009E7EA5" w:rsidP="00974DD3">
            <w:pPr>
              <w:pStyle w:val="TableTextLarge"/>
              <w:rPr>
                <w:rStyle w:val="Bold"/>
              </w:rPr>
            </w:pPr>
            <w:sdt>
              <w:sdtPr>
                <w:rPr>
                  <w:rStyle w:val="Bold"/>
                </w:rPr>
                <w:id w:val="-112982545"/>
                <w:placeholder>
                  <w:docPart w:val="997A96A3D1F0410182453FFE4ACE9273"/>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14:paraId="6CDF0770" w14:textId="77777777" w:rsidR="00F77933" w:rsidRPr="00E237E8" w:rsidRDefault="009E7EA5" w:rsidP="00974DD3">
            <w:pPr>
              <w:pStyle w:val="TableTextLarge"/>
              <w:rPr>
                <w:rStyle w:val="Bold"/>
              </w:rPr>
            </w:pPr>
            <w:sdt>
              <w:sdtPr>
                <w:rPr>
                  <w:rStyle w:val="Bold"/>
                </w:rPr>
                <w:id w:val="-630868180"/>
                <w:placeholder>
                  <w:docPart w:val="05A1D61872844EBEBB2596C1276AEEAD"/>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14:paraId="432D57A3" w14:textId="77777777" w:rsidR="00F77933" w:rsidRPr="00E237E8" w:rsidRDefault="009E7EA5" w:rsidP="00974DD3">
            <w:pPr>
              <w:pStyle w:val="TableTextLarge"/>
              <w:rPr>
                <w:rStyle w:val="Bold"/>
              </w:rPr>
            </w:pPr>
            <w:sdt>
              <w:sdtPr>
                <w:rPr>
                  <w:rStyle w:val="Bold"/>
                </w:rPr>
                <w:id w:val="-312495529"/>
                <w:placeholder>
                  <w:docPart w:val="C1F6277486024E8CB229A57668419932"/>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14:paraId="3D87DD1C" w14:textId="77777777" w:rsidR="00F77933" w:rsidRPr="00E237E8" w:rsidRDefault="009E7EA5" w:rsidP="00974DD3">
            <w:pPr>
              <w:pStyle w:val="TableTextLarge"/>
              <w:rPr>
                <w:rStyle w:val="Bold"/>
              </w:rPr>
            </w:pPr>
            <w:sdt>
              <w:sdtPr>
                <w:rPr>
                  <w:rStyle w:val="Bold"/>
                </w:rPr>
                <w:id w:val="2003157700"/>
                <w:placeholder>
                  <w:docPart w:val="29F00323277747849316B3621319780D"/>
                </w:placeholder>
                <w:temporary/>
                <w:showingPlcHdr/>
                <w15:appearance w15:val="hidden"/>
              </w:sdtPr>
              <w:sdtContent>
                <w:r w:rsidR="00F77933" w:rsidRPr="00E237E8">
                  <w:rPr>
                    <w:rStyle w:val="Bold"/>
                  </w:rPr>
                  <w:t>YTD</w:t>
                </w:r>
              </w:sdtContent>
            </w:sdt>
          </w:p>
        </w:tc>
      </w:tr>
      <w:tr w:rsidR="00F77933" w:rsidRPr="00E237E8" w14:paraId="7C0127FD" w14:textId="77777777" w:rsidTr="00D96A64">
        <w:trPr>
          <w:trHeight w:val="300"/>
        </w:trPr>
        <w:tc>
          <w:tcPr>
            <w:tcW w:w="3014" w:type="dxa"/>
            <w:shd w:val="clear" w:color="auto" w:fill="F2F2F2" w:themeFill="background1" w:themeFillShade="F2"/>
            <w:vAlign w:val="center"/>
            <w:hideMark/>
          </w:tcPr>
          <w:p w14:paraId="77B41314" w14:textId="77777777" w:rsidR="00F77933" w:rsidRPr="00E237E8" w:rsidRDefault="009E7EA5" w:rsidP="00974DD3">
            <w:pPr>
              <w:pStyle w:val="TableTextLarge"/>
            </w:pPr>
            <w:sdt>
              <w:sdtPr>
                <w:id w:val="904880054"/>
                <w:placeholder>
                  <w:docPart w:val="9FA6BCB447F74C4896E71177BE59DECA"/>
                </w:placeholder>
                <w:temporary/>
                <w:showingPlcHdr/>
                <w15:appearance w15:val="hidden"/>
              </w:sdtPr>
              <w:sdtContent>
                <w:r w:rsidR="00F77933" w:rsidRPr="00E237E8">
                  <w:t>Estimated Product Sales</w:t>
                </w:r>
              </w:sdtContent>
            </w:sdt>
          </w:p>
        </w:tc>
        <w:tc>
          <w:tcPr>
            <w:tcW w:w="822" w:type="dxa"/>
            <w:shd w:val="clear" w:color="auto" w:fill="F2F2F2" w:themeFill="background1" w:themeFillShade="F2"/>
            <w:noWrap/>
            <w:vAlign w:val="center"/>
          </w:tcPr>
          <w:p w14:paraId="524CE87D"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6B7FF7EC"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275703E2"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503CC559"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466BD5C7"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31F50318"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14:paraId="1F84745B"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37708939"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734D1217"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6EBBFA02"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3C731018"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253D3BD1"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392C8543" w14:textId="77777777" w:rsidR="00F77933" w:rsidRPr="00E237E8" w:rsidRDefault="00F77933" w:rsidP="00435096">
            <w:pPr>
              <w:spacing w:before="0" w:after="0" w:line="216" w:lineRule="auto"/>
              <w:jc w:val="center"/>
              <w:rPr>
                <w:sz w:val="18"/>
                <w:szCs w:val="18"/>
              </w:rPr>
            </w:pPr>
          </w:p>
        </w:tc>
      </w:tr>
      <w:tr w:rsidR="00F77933" w:rsidRPr="00E237E8" w14:paraId="341276DF" w14:textId="77777777" w:rsidTr="00D96A64">
        <w:trPr>
          <w:trHeight w:val="300"/>
        </w:trPr>
        <w:tc>
          <w:tcPr>
            <w:tcW w:w="3014" w:type="dxa"/>
            <w:shd w:val="clear" w:color="auto" w:fill="auto"/>
            <w:vAlign w:val="center"/>
            <w:hideMark/>
          </w:tcPr>
          <w:p w14:paraId="53680E25" w14:textId="77777777" w:rsidR="00F77933" w:rsidRPr="00E237E8" w:rsidRDefault="009E7EA5" w:rsidP="00974DD3">
            <w:pPr>
              <w:pStyle w:val="TableTextLarge"/>
            </w:pPr>
            <w:sdt>
              <w:sdtPr>
                <w:id w:val="1913890770"/>
                <w:placeholder>
                  <w:docPart w:val="C7F9110107664083A730F59515BDDC07"/>
                </w:placeholder>
                <w:temporary/>
                <w:showingPlcHdr/>
                <w15:appearance w15:val="hidden"/>
              </w:sdtPr>
              <w:sdtContent>
                <w:r w:rsidR="00F77933" w:rsidRPr="00E237E8">
                  <w:t>Less Sales Returns &amp; Discounts</w:t>
                </w:r>
              </w:sdtContent>
            </w:sdt>
          </w:p>
        </w:tc>
        <w:tc>
          <w:tcPr>
            <w:tcW w:w="822" w:type="dxa"/>
            <w:shd w:val="clear" w:color="auto" w:fill="auto"/>
            <w:noWrap/>
            <w:vAlign w:val="center"/>
          </w:tcPr>
          <w:p w14:paraId="59F37762"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6C37D18D"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346EFE17"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2116998A"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7B0D0D29"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3EBEC96B"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14:paraId="3841DA86"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5169198D"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48060C04"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2B07CE78"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6588A357"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45EF20F7"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01D06DD7" w14:textId="77777777" w:rsidR="00F77933" w:rsidRPr="00E237E8" w:rsidRDefault="00F77933" w:rsidP="00435096">
            <w:pPr>
              <w:spacing w:before="0" w:after="0" w:line="216" w:lineRule="auto"/>
              <w:jc w:val="center"/>
              <w:rPr>
                <w:sz w:val="18"/>
                <w:szCs w:val="18"/>
              </w:rPr>
            </w:pPr>
          </w:p>
        </w:tc>
      </w:tr>
      <w:tr w:rsidR="00F77933" w:rsidRPr="00E237E8" w14:paraId="3A182AE3" w14:textId="77777777" w:rsidTr="00D96A64">
        <w:trPr>
          <w:trHeight w:val="300"/>
        </w:trPr>
        <w:tc>
          <w:tcPr>
            <w:tcW w:w="3014" w:type="dxa"/>
            <w:shd w:val="clear" w:color="auto" w:fill="F2F2F2" w:themeFill="background1" w:themeFillShade="F2"/>
            <w:vAlign w:val="center"/>
            <w:hideMark/>
          </w:tcPr>
          <w:p w14:paraId="43671178" w14:textId="77777777" w:rsidR="00F77933" w:rsidRPr="00E237E8" w:rsidRDefault="009E7EA5" w:rsidP="00974DD3">
            <w:pPr>
              <w:pStyle w:val="TableTextLarge"/>
            </w:pPr>
            <w:sdt>
              <w:sdtPr>
                <w:id w:val="1423989203"/>
                <w:placeholder>
                  <w:docPart w:val="B774BED5F6514EC7B34136D6F1D3E318"/>
                </w:placeholder>
                <w:temporary/>
                <w:showingPlcHdr/>
                <w15:appearance w15:val="hidden"/>
              </w:sdtPr>
              <w:sdtContent>
                <w:r w:rsidR="00F77933" w:rsidRPr="00E237E8">
                  <w:t>Service Revenue</w:t>
                </w:r>
              </w:sdtContent>
            </w:sdt>
          </w:p>
        </w:tc>
        <w:tc>
          <w:tcPr>
            <w:tcW w:w="822" w:type="dxa"/>
            <w:shd w:val="clear" w:color="auto" w:fill="F2F2F2" w:themeFill="background1" w:themeFillShade="F2"/>
            <w:noWrap/>
            <w:vAlign w:val="center"/>
          </w:tcPr>
          <w:p w14:paraId="64160BDF"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3CD25DB4"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6D61873F"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518E7951"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61D0F4F6"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285267B9"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F2F2F2" w:themeFill="background1" w:themeFillShade="F2"/>
            <w:noWrap/>
            <w:vAlign w:val="center"/>
          </w:tcPr>
          <w:p w14:paraId="7C61DC53"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514E5E3A"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4681BD7F"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7A4F9696" w14:textId="77777777" w:rsidR="00F77933" w:rsidRPr="00E237E8" w:rsidRDefault="00F77933" w:rsidP="00435096">
            <w:pPr>
              <w:spacing w:before="0" w:after="0" w:line="216" w:lineRule="auto"/>
              <w:jc w:val="center"/>
              <w:rPr>
                <w:sz w:val="18"/>
                <w:szCs w:val="18"/>
              </w:rPr>
            </w:pPr>
          </w:p>
        </w:tc>
        <w:tc>
          <w:tcPr>
            <w:tcW w:w="822" w:type="dxa"/>
            <w:shd w:val="clear" w:color="auto" w:fill="F2F2F2" w:themeFill="background1" w:themeFillShade="F2"/>
            <w:noWrap/>
            <w:vAlign w:val="center"/>
          </w:tcPr>
          <w:p w14:paraId="5A50F672"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6F0B5A4A" w14:textId="77777777" w:rsidR="00F77933" w:rsidRPr="00E237E8" w:rsidRDefault="00F77933" w:rsidP="00435096">
            <w:pPr>
              <w:spacing w:before="0" w:after="0" w:line="216" w:lineRule="auto"/>
              <w:jc w:val="center"/>
              <w:rPr>
                <w:sz w:val="18"/>
                <w:szCs w:val="18"/>
              </w:rPr>
            </w:pPr>
          </w:p>
        </w:tc>
        <w:tc>
          <w:tcPr>
            <w:tcW w:w="823" w:type="dxa"/>
            <w:shd w:val="clear" w:color="auto" w:fill="F2F2F2" w:themeFill="background1" w:themeFillShade="F2"/>
            <w:noWrap/>
            <w:vAlign w:val="center"/>
          </w:tcPr>
          <w:p w14:paraId="2193B1C9" w14:textId="77777777" w:rsidR="00F77933" w:rsidRPr="00E237E8" w:rsidRDefault="00F77933" w:rsidP="00435096">
            <w:pPr>
              <w:spacing w:before="0" w:after="0" w:line="216" w:lineRule="auto"/>
              <w:jc w:val="center"/>
              <w:rPr>
                <w:sz w:val="18"/>
                <w:szCs w:val="18"/>
              </w:rPr>
            </w:pPr>
          </w:p>
        </w:tc>
      </w:tr>
      <w:tr w:rsidR="00F77933" w:rsidRPr="00E237E8" w14:paraId="2A0746C8" w14:textId="77777777" w:rsidTr="00D96A64">
        <w:trPr>
          <w:trHeight w:val="300"/>
        </w:trPr>
        <w:tc>
          <w:tcPr>
            <w:tcW w:w="3014" w:type="dxa"/>
            <w:shd w:val="clear" w:color="auto" w:fill="auto"/>
            <w:vAlign w:val="center"/>
            <w:hideMark/>
          </w:tcPr>
          <w:p w14:paraId="4C320927" w14:textId="77777777" w:rsidR="00F77933" w:rsidRPr="00E237E8" w:rsidRDefault="009E7EA5" w:rsidP="00974DD3">
            <w:pPr>
              <w:pStyle w:val="TableTextLarge"/>
            </w:pPr>
            <w:sdt>
              <w:sdtPr>
                <w:id w:val="256952322"/>
                <w:placeholder>
                  <w:docPart w:val="CCD1E06ED7AF48BFAA1CB7FC7148D3B6"/>
                </w:placeholder>
                <w:temporary/>
                <w:showingPlcHdr/>
                <w15:appearance w15:val="hidden"/>
              </w:sdtPr>
              <w:sdtContent>
                <w:r w:rsidR="00F77933" w:rsidRPr="00E237E8">
                  <w:t>Other Revenue</w:t>
                </w:r>
              </w:sdtContent>
            </w:sdt>
          </w:p>
        </w:tc>
        <w:tc>
          <w:tcPr>
            <w:tcW w:w="822" w:type="dxa"/>
            <w:shd w:val="clear" w:color="auto" w:fill="auto"/>
            <w:noWrap/>
            <w:vAlign w:val="center"/>
          </w:tcPr>
          <w:p w14:paraId="3695E9F8"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303DAFE7"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4991FE78"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00DC1B5D"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17126321"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3771A023" w14:textId="77777777" w:rsidR="00F77933" w:rsidRPr="00E237E8" w:rsidRDefault="00F77933" w:rsidP="00435096">
            <w:pPr>
              <w:spacing w:before="0" w:after="0" w:line="216" w:lineRule="auto"/>
              <w:jc w:val="center"/>
              <w:rPr>
                <w:sz w:val="18"/>
                <w:szCs w:val="18"/>
              </w:rPr>
            </w:pPr>
          </w:p>
        </w:tc>
        <w:tc>
          <w:tcPr>
            <w:tcW w:w="823" w:type="dxa"/>
            <w:gridSpan w:val="2"/>
            <w:shd w:val="clear" w:color="auto" w:fill="auto"/>
            <w:noWrap/>
            <w:vAlign w:val="center"/>
          </w:tcPr>
          <w:p w14:paraId="1D193812"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6B88C222"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788C8A02"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42977213" w14:textId="77777777" w:rsidR="00F77933" w:rsidRPr="00E237E8" w:rsidRDefault="00F77933" w:rsidP="00435096">
            <w:pPr>
              <w:spacing w:before="0" w:after="0" w:line="216" w:lineRule="auto"/>
              <w:jc w:val="center"/>
              <w:rPr>
                <w:sz w:val="18"/>
                <w:szCs w:val="18"/>
              </w:rPr>
            </w:pPr>
          </w:p>
        </w:tc>
        <w:tc>
          <w:tcPr>
            <w:tcW w:w="822" w:type="dxa"/>
            <w:shd w:val="clear" w:color="auto" w:fill="auto"/>
            <w:noWrap/>
            <w:vAlign w:val="center"/>
          </w:tcPr>
          <w:p w14:paraId="47002CC7"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6CC29B04" w14:textId="77777777" w:rsidR="00F77933" w:rsidRPr="00E237E8" w:rsidRDefault="00F77933" w:rsidP="00435096">
            <w:pPr>
              <w:spacing w:before="0" w:after="0" w:line="216" w:lineRule="auto"/>
              <w:jc w:val="center"/>
              <w:rPr>
                <w:sz w:val="18"/>
                <w:szCs w:val="18"/>
              </w:rPr>
            </w:pPr>
          </w:p>
        </w:tc>
        <w:tc>
          <w:tcPr>
            <w:tcW w:w="823" w:type="dxa"/>
            <w:shd w:val="clear" w:color="auto" w:fill="auto"/>
            <w:noWrap/>
            <w:vAlign w:val="center"/>
          </w:tcPr>
          <w:p w14:paraId="00C1E8A9" w14:textId="77777777" w:rsidR="00F77933" w:rsidRPr="00E237E8" w:rsidRDefault="00F77933" w:rsidP="00435096">
            <w:pPr>
              <w:spacing w:before="0" w:after="0" w:line="216" w:lineRule="auto"/>
              <w:jc w:val="center"/>
              <w:rPr>
                <w:sz w:val="18"/>
                <w:szCs w:val="18"/>
              </w:rPr>
            </w:pPr>
          </w:p>
        </w:tc>
      </w:tr>
      <w:tr w:rsidR="00F77933" w:rsidRPr="00E237E8" w14:paraId="43144CCC" w14:textId="77777777" w:rsidTr="00D96A64">
        <w:trPr>
          <w:trHeight w:val="300"/>
        </w:trPr>
        <w:tc>
          <w:tcPr>
            <w:tcW w:w="3014" w:type="dxa"/>
            <w:shd w:val="clear" w:color="auto" w:fill="F2F2F2" w:themeFill="background1" w:themeFillShade="F2"/>
            <w:vAlign w:val="center"/>
            <w:hideMark/>
          </w:tcPr>
          <w:p w14:paraId="743320A6" w14:textId="77777777" w:rsidR="00F77933" w:rsidRPr="00E237E8" w:rsidRDefault="009E7EA5" w:rsidP="00F77933">
            <w:pPr>
              <w:pStyle w:val="TableTextLarge"/>
              <w:rPr>
                <w:rStyle w:val="Bold"/>
              </w:rPr>
            </w:pPr>
            <w:sdt>
              <w:sdtPr>
                <w:rPr>
                  <w:rStyle w:val="Bold"/>
                </w:rPr>
                <w:id w:val="1592115206"/>
                <w:placeholder>
                  <w:docPart w:val="E901785B82DE43BC92CC4A5F2355EF44"/>
                </w:placeholder>
                <w:temporary/>
                <w:showingPlcHdr/>
                <w15:appearance w15:val="hidden"/>
              </w:sdtPr>
              <w:sdtContent>
                <w:r w:rsidR="00F77933" w:rsidRPr="00E237E8">
                  <w:rPr>
                    <w:rStyle w:val="Bold"/>
                  </w:rPr>
                  <w:t>Net Sales</w:t>
                </w:r>
              </w:sdtContent>
            </w:sdt>
          </w:p>
        </w:tc>
        <w:tc>
          <w:tcPr>
            <w:tcW w:w="822" w:type="dxa"/>
            <w:shd w:val="clear" w:color="auto" w:fill="F2F2F2" w:themeFill="background1" w:themeFillShade="F2"/>
            <w:noWrap/>
            <w:vAlign w:val="center"/>
          </w:tcPr>
          <w:p w14:paraId="68787C45"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71446451"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67C95DED"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3253985"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61C76CA"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7D05E431" w14:textId="77777777"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14:paraId="66103092"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16244C26"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098A11FE"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10E0FBFE"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222FF406"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24B15F3A"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439EEDC4" w14:textId="77777777" w:rsidR="00F77933" w:rsidRPr="00E237E8" w:rsidRDefault="00F77933" w:rsidP="00435096">
            <w:pPr>
              <w:spacing w:before="0" w:after="0" w:line="216" w:lineRule="auto"/>
              <w:jc w:val="center"/>
              <w:rPr>
                <w:bCs/>
                <w:sz w:val="18"/>
                <w:szCs w:val="18"/>
              </w:rPr>
            </w:pPr>
          </w:p>
        </w:tc>
      </w:tr>
      <w:tr w:rsidR="00F77933" w:rsidRPr="00E237E8" w14:paraId="759514C1" w14:textId="77777777" w:rsidTr="00D96A64">
        <w:trPr>
          <w:trHeight w:val="300"/>
        </w:trPr>
        <w:tc>
          <w:tcPr>
            <w:tcW w:w="3014" w:type="dxa"/>
            <w:shd w:val="clear" w:color="auto" w:fill="auto"/>
            <w:vAlign w:val="center"/>
            <w:hideMark/>
          </w:tcPr>
          <w:p w14:paraId="7CD30AB8" w14:textId="77777777" w:rsidR="00F77933" w:rsidRPr="00E237E8" w:rsidRDefault="009E7EA5" w:rsidP="00F77933">
            <w:pPr>
              <w:pStyle w:val="TableTextLarge"/>
              <w:rPr>
                <w:rStyle w:val="Bold"/>
              </w:rPr>
            </w:pPr>
            <w:sdt>
              <w:sdtPr>
                <w:rPr>
                  <w:rStyle w:val="Bold"/>
                </w:rPr>
                <w:id w:val="-608895473"/>
                <w:placeholder>
                  <w:docPart w:val="E12710930B2847889EFB6FD4F851C8CC"/>
                </w:placeholder>
                <w:temporary/>
                <w:showingPlcHdr/>
                <w15:appearance w15:val="hidden"/>
              </w:sdtPr>
              <w:sdtContent>
                <w:r w:rsidR="00F77933" w:rsidRPr="00E237E8">
                  <w:rPr>
                    <w:rStyle w:val="Bold"/>
                  </w:rPr>
                  <w:t>Cost of Goods Sold</w:t>
                </w:r>
              </w:sdtContent>
            </w:sdt>
          </w:p>
        </w:tc>
        <w:tc>
          <w:tcPr>
            <w:tcW w:w="822" w:type="dxa"/>
            <w:shd w:val="clear" w:color="auto" w:fill="auto"/>
            <w:noWrap/>
            <w:vAlign w:val="center"/>
          </w:tcPr>
          <w:p w14:paraId="474F222A"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41DE7FB2"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0FD5B2B9"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14361BA2"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7ACEC0B5"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68C3DC0F" w14:textId="77777777" w:rsidR="00F77933" w:rsidRPr="00E237E8" w:rsidRDefault="00F77933" w:rsidP="00435096">
            <w:pPr>
              <w:spacing w:before="0" w:after="0" w:line="216" w:lineRule="auto"/>
              <w:jc w:val="center"/>
              <w:rPr>
                <w:bCs/>
                <w:sz w:val="18"/>
                <w:szCs w:val="18"/>
              </w:rPr>
            </w:pPr>
          </w:p>
        </w:tc>
        <w:tc>
          <w:tcPr>
            <w:tcW w:w="823" w:type="dxa"/>
            <w:gridSpan w:val="2"/>
            <w:shd w:val="clear" w:color="auto" w:fill="auto"/>
            <w:noWrap/>
            <w:vAlign w:val="center"/>
          </w:tcPr>
          <w:p w14:paraId="3CDE127A"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2E77A2CB"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3EAD22BC"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131A49BC" w14:textId="77777777" w:rsidR="00F77933" w:rsidRPr="00E237E8" w:rsidRDefault="00F77933" w:rsidP="00435096">
            <w:pPr>
              <w:spacing w:before="0" w:after="0" w:line="216" w:lineRule="auto"/>
              <w:jc w:val="center"/>
              <w:rPr>
                <w:bCs/>
                <w:sz w:val="18"/>
                <w:szCs w:val="18"/>
              </w:rPr>
            </w:pPr>
          </w:p>
        </w:tc>
        <w:tc>
          <w:tcPr>
            <w:tcW w:w="822" w:type="dxa"/>
            <w:shd w:val="clear" w:color="auto" w:fill="auto"/>
            <w:noWrap/>
            <w:vAlign w:val="center"/>
          </w:tcPr>
          <w:p w14:paraId="728B770D"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6B63320B" w14:textId="77777777" w:rsidR="00F77933" w:rsidRPr="00E237E8" w:rsidRDefault="00F77933" w:rsidP="00435096">
            <w:pPr>
              <w:spacing w:before="0" w:after="0" w:line="216" w:lineRule="auto"/>
              <w:jc w:val="center"/>
              <w:rPr>
                <w:bCs/>
                <w:sz w:val="18"/>
                <w:szCs w:val="18"/>
              </w:rPr>
            </w:pPr>
          </w:p>
        </w:tc>
        <w:tc>
          <w:tcPr>
            <w:tcW w:w="823" w:type="dxa"/>
            <w:shd w:val="clear" w:color="auto" w:fill="auto"/>
            <w:noWrap/>
            <w:vAlign w:val="center"/>
          </w:tcPr>
          <w:p w14:paraId="5783C7CE" w14:textId="77777777" w:rsidR="00F77933" w:rsidRPr="00E237E8" w:rsidRDefault="00F77933" w:rsidP="00435096">
            <w:pPr>
              <w:spacing w:before="0" w:after="0" w:line="216" w:lineRule="auto"/>
              <w:jc w:val="center"/>
              <w:rPr>
                <w:bCs/>
                <w:sz w:val="18"/>
                <w:szCs w:val="18"/>
              </w:rPr>
            </w:pPr>
          </w:p>
        </w:tc>
      </w:tr>
      <w:tr w:rsidR="00F77933" w:rsidRPr="00E237E8" w14:paraId="11D07F94" w14:textId="77777777" w:rsidTr="00D96A64">
        <w:trPr>
          <w:trHeight w:val="300"/>
        </w:trPr>
        <w:tc>
          <w:tcPr>
            <w:tcW w:w="3014" w:type="dxa"/>
            <w:shd w:val="clear" w:color="auto" w:fill="F2F2F2" w:themeFill="background1" w:themeFillShade="F2"/>
            <w:vAlign w:val="center"/>
            <w:hideMark/>
          </w:tcPr>
          <w:p w14:paraId="734A3808" w14:textId="77777777" w:rsidR="00F77933" w:rsidRPr="00E237E8" w:rsidRDefault="009E7EA5" w:rsidP="00F77933">
            <w:pPr>
              <w:pStyle w:val="TableTextLarge"/>
              <w:rPr>
                <w:rStyle w:val="Bold"/>
              </w:rPr>
            </w:pPr>
            <w:sdt>
              <w:sdtPr>
                <w:rPr>
                  <w:rStyle w:val="Bold"/>
                </w:rPr>
                <w:id w:val="-1987620826"/>
                <w:placeholder>
                  <w:docPart w:val="BFF7BF900BF04E26ABE5CA7620FF8702"/>
                </w:placeholder>
                <w:temporary/>
                <w:showingPlcHdr/>
                <w15:appearance w15:val="hidden"/>
              </w:sdtPr>
              <w:sdtContent>
                <w:r w:rsidR="00F77933" w:rsidRPr="00E237E8">
                  <w:rPr>
                    <w:rStyle w:val="Bold"/>
                  </w:rPr>
                  <w:t>Gross Profit</w:t>
                </w:r>
              </w:sdtContent>
            </w:sdt>
          </w:p>
        </w:tc>
        <w:tc>
          <w:tcPr>
            <w:tcW w:w="822" w:type="dxa"/>
            <w:shd w:val="clear" w:color="auto" w:fill="F2F2F2" w:themeFill="background1" w:themeFillShade="F2"/>
            <w:noWrap/>
            <w:vAlign w:val="center"/>
          </w:tcPr>
          <w:p w14:paraId="015477EE"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2089A407"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5B666DB8"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038C14A3"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000527C"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17692B67" w14:textId="77777777" w:rsidR="00F77933" w:rsidRPr="00E237E8" w:rsidRDefault="00F77933" w:rsidP="00435096">
            <w:pPr>
              <w:spacing w:before="0" w:after="0" w:line="216" w:lineRule="auto"/>
              <w:jc w:val="center"/>
              <w:rPr>
                <w:bCs/>
                <w:sz w:val="18"/>
                <w:szCs w:val="18"/>
              </w:rPr>
            </w:pPr>
          </w:p>
        </w:tc>
        <w:tc>
          <w:tcPr>
            <w:tcW w:w="823" w:type="dxa"/>
            <w:gridSpan w:val="2"/>
            <w:shd w:val="clear" w:color="auto" w:fill="F2F2F2" w:themeFill="background1" w:themeFillShade="F2"/>
            <w:noWrap/>
            <w:vAlign w:val="center"/>
          </w:tcPr>
          <w:p w14:paraId="38B2C56B"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3D4C59C9"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51D4B89"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3FE7A69A" w14:textId="77777777" w:rsidR="00F77933" w:rsidRPr="00E237E8" w:rsidRDefault="00F77933" w:rsidP="00435096">
            <w:pPr>
              <w:spacing w:before="0" w:after="0" w:line="216" w:lineRule="auto"/>
              <w:jc w:val="center"/>
              <w:rPr>
                <w:bCs/>
                <w:sz w:val="18"/>
                <w:szCs w:val="18"/>
              </w:rPr>
            </w:pPr>
          </w:p>
        </w:tc>
        <w:tc>
          <w:tcPr>
            <w:tcW w:w="822" w:type="dxa"/>
            <w:shd w:val="clear" w:color="auto" w:fill="F2F2F2" w:themeFill="background1" w:themeFillShade="F2"/>
            <w:noWrap/>
            <w:vAlign w:val="center"/>
          </w:tcPr>
          <w:p w14:paraId="34EF4800"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5AA9EA9C" w14:textId="77777777" w:rsidR="00F77933" w:rsidRPr="00E237E8" w:rsidRDefault="00F77933" w:rsidP="00435096">
            <w:pPr>
              <w:spacing w:before="0" w:after="0" w:line="216" w:lineRule="auto"/>
              <w:jc w:val="center"/>
              <w:rPr>
                <w:bCs/>
                <w:sz w:val="18"/>
                <w:szCs w:val="18"/>
              </w:rPr>
            </w:pPr>
          </w:p>
        </w:tc>
        <w:tc>
          <w:tcPr>
            <w:tcW w:w="823" w:type="dxa"/>
            <w:shd w:val="clear" w:color="auto" w:fill="F2F2F2" w:themeFill="background1" w:themeFillShade="F2"/>
            <w:noWrap/>
            <w:vAlign w:val="center"/>
          </w:tcPr>
          <w:p w14:paraId="439A4EDE" w14:textId="77777777" w:rsidR="00F77933" w:rsidRPr="00E237E8" w:rsidRDefault="00F77933" w:rsidP="00435096">
            <w:pPr>
              <w:spacing w:before="0" w:after="0" w:line="216" w:lineRule="auto"/>
              <w:jc w:val="center"/>
              <w:rPr>
                <w:bCs/>
                <w:sz w:val="18"/>
                <w:szCs w:val="18"/>
              </w:rPr>
            </w:pPr>
          </w:p>
        </w:tc>
      </w:tr>
      <w:tr w:rsidR="00F77933" w:rsidRPr="00E237E8" w14:paraId="47F387FE" w14:textId="77777777" w:rsidTr="00D96A64">
        <w:trPr>
          <w:trHeight w:val="300"/>
        </w:trPr>
        <w:tc>
          <w:tcPr>
            <w:tcW w:w="3014" w:type="dxa"/>
            <w:shd w:val="clear" w:color="auto" w:fill="F0CDA1" w:themeFill="accent1"/>
            <w:vAlign w:val="center"/>
            <w:hideMark/>
          </w:tcPr>
          <w:p w14:paraId="06BB1DF2" w14:textId="77777777" w:rsidR="00F77933" w:rsidRPr="00E237E8" w:rsidRDefault="009E7EA5" w:rsidP="00974DD3">
            <w:pPr>
              <w:pStyle w:val="TableTextLarge"/>
              <w:rPr>
                <w:rStyle w:val="Bold"/>
              </w:rPr>
            </w:pPr>
            <w:sdt>
              <w:sdtPr>
                <w:rPr>
                  <w:rStyle w:val="Bold"/>
                </w:rPr>
                <w:id w:val="-67510562"/>
                <w:placeholder>
                  <w:docPart w:val="F3824C4CF2DD49D0B309389AF5CAF498"/>
                </w:placeholder>
                <w:temporary/>
                <w:showingPlcHdr/>
                <w15:appearance w15:val="hidden"/>
              </w:sdtPr>
              <w:sdtContent>
                <w:r w:rsidR="00F77933" w:rsidRPr="00E237E8">
                  <w:rPr>
                    <w:rStyle w:val="Bold"/>
                  </w:rPr>
                  <w:t>EXPENSES</w:t>
                </w:r>
              </w:sdtContent>
            </w:sdt>
          </w:p>
        </w:tc>
        <w:tc>
          <w:tcPr>
            <w:tcW w:w="822" w:type="dxa"/>
            <w:shd w:val="clear" w:color="auto" w:fill="F0CDA1" w:themeFill="accent1"/>
            <w:vAlign w:val="center"/>
            <w:hideMark/>
          </w:tcPr>
          <w:p w14:paraId="537883D6" w14:textId="77777777" w:rsidR="00F77933" w:rsidRPr="00E237E8" w:rsidRDefault="009E7EA5" w:rsidP="00974DD3">
            <w:pPr>
              <w:pStyle w:val="TableTextLarge"/>
              <w:rPr>
                <w:rStyle w:val="Bold"/>
              </w:rPr>
            </w:pPr>
            <w:sdt>
              <w:sdtPr>
                <w:rPr>
                  <w:rStyle w:val="Bold"/>
                </w:rPr>
                <w:id w:val="535543391"/>
                <w:placeholder>
                  <w:docPart w:val="B0A8290E88CF4A3699ADB88E704F9888"/>
                </w:placeholder>
                <w:temporary/>
                <w:showingPlcHdr/>
                <w15:appearance w15:val="hidden"/>
              </w:sdtPr>
              <w:sdtContent>
                <w:r w:rsidR="00F77933" w:rsidRPr="00E237E8">
                  <w:rPr>
                    <w:rStyle w:val="Bold"/>
                  </w:rPr>
                  <w:t>JAN</w:t>
                </w:r>
              </w:sdtContent>
            </w:sdt>
          </w:p>
        </w:tc>
        <w:tc>
          <w:tcPr>
            <w:tcW w:w="823" w:type="dxa"/>
            <w:shd w:val="clear" w:color="auto" w:fill="F0CDA1" w:themeFill="accent1"/>
            <w:vAlign w:val="center"/>
            <w:hideMark/>
          </w:tcPr>
          <w:p w14:paraId="5166880D" w14:textId="77777777" w:rsidR="00F77933" w:rsidRPr="00E237E8" w:rsidRDefault="009E7EA5" w:rsidP="00974DD3">
            <w:pPr>
              <w:pStyle w:val="TableTextLarge"/>
              <w:rPr>
                <w:rStyle w:val="Bold"/>
              </w:rPr>
            </w:pPr>
            <w:sdt>
              <w:sdtPr>
                <w:rPr>
                  <w:rStyle w:val="Bold"/>
                </w:rPr>
                <w:id w:val="-792528482"/>
                <w:placeholder>
                  <w:docPart w:val="7E3AA6B60EB34EB1862B6AD4E77D2709"/>
                </w:placeholder>
                <w:temporary/>
                <w:showingPlcHdr/>
                <w15:appearance w15:val="hidden"/>
              </w:sdtPr>
              <w:sdtContent>
                <w:r w:rsidR="00F77933" w:rsidRPr="00E237E8">
                  <w:rPr>
                    <w:rStyle w:val="Bold"/>
                  </w:rPr>
                  <w:t>FEB</w:t>
                </w:r>
              </w:sdtContent>
            </w:sdt>
          </w:p>
        </w:tc>
        <w:tc>
          <w:tcPr>
            <w:tcW w:w="822" w:type="dxa"/>
            <w:shd w:val="clear" w:color="auto" w:fill="F0CDA1" w:themeFill="accent1"/>
            <w:vAlign w:val="center"/>
            <w:hideMark/>
          </w:tcPr>
          <w:p w14:paraId="657E365C" w14:textId="77777777" w:rsidR="00F77933" w:rsidRPr="00E237E8" w:rsidRDefault="009E7EA5" w:rsidP="00974DD3">
            <w:pPr>
              <w:pStyle w:val="TableTextLarge"/>
              <w:rPr>
                <w:rStyle w:val="Bold"/>
              </w:rPr>
            </w:pPr>
            <w:sdt>
              <w:sdtPr>
                <w:rPr>
                  <w:rStyle w:val="Bold"/>
                </w:rPr>
                <w:id w:val="1379045228"/>
                <w:placeholder>
                  <w:docPart w:val="A26B6C1EF4344D64B458CBE5E564B45E"/>
                </w:placeholder>
                <w:temporary/>
                <w:showingPlcHdr/>
                <w15:appearance w15:val="hidden"/>
              </w:sdtPr>
              <w:sdtContent>
                <w:r w:rsidR="00F77933" w:rsidRPr="00E237E8">
                  <w:rPr>
                    <w:rStyle w:val="Bold"/>
                  </w:rPr>
                  <w:t>MAR</w:t>
                </w:r>
              </w:sdtContent>
            </w:sdt>
          </w:p>
        </w:tc>
        <w:tc>
          <w:tcPr>
            <w:tcW w:w="823" w:type="dxa"/>
            <w:shd w:val="clear" w:color="auto" w:fill="F0CDA1" w:themeFill="accent1"/>
            <w:vAlign w:val="center"/>
            <w:hideMark/>
          </w:tcPr>
          <w:p w14:paraId="35F846E2" w14:textId="77777777" w:rsidR="00F77933" w:rsidRPr="00E237E8" w:rsidRDefault="009E7EA5" w:rsidP="00974DD3">
            <w:pPr>
              <w:pStyle w:val="TableTextLarge"/>
              <w:rPr>
                <w:rStyle w:val="Bold"/>
              </w:rPr>
            </w:pPr>
            <w:sdt>
              <w:sdtPr>
                <w:rPr>
                  <w:rStyle w:val="Bold"/>
                </w:rPr>
                <w:id w:val="-477386063"/>
                <w:placeholder>
                  <w:docPart w:val="AFC7340EEBF048F9A194E34EA104D263"/>
                </w:placeholder>
                <w:temporary/>
                <w:showingPlcHdr/>
                <w15:appearance w15:val="hidden"/>
              </w:sdtPr>
              <w:sdtContent>
                <w:r w:rsidR="00F77933" w:rsidRPr="00E237E8">
                  <w:rPr>
                    <w:rStyle w:val="Bold"/>
                  </w:rPr>
                  <w:t>APR</w:t>
                </w:r>
              </w:sdtContent>
            </w:sdt>
          </w:p>
        </w:tc>
        <w:tc>
          <w:tcPr>
            <w:tcW w:w="823" w:type="dxa"/>
            <w:shd w:val="clear" w:color="auto" w:fill="F0CDA1" w:themeFill="accent1"/>
            <w:vAlign w:val="center"/>
            <w:hideMark/>
          </w:tcPr>
          <w:p w14:paraId="10C40F51" w14:textId="77777777" w:rsidR="00F77933" w:rsidRPr="00E237E8" w:rsidRDefault="009E7EA5" w:rsidP="00974DD3">
            <w:pPr>
              <w:pStyle w:val="TableTextLarge"/>
              <w:rPr>
                <w:rStyle w:val="Bold"/>
              </w:rPr>
            </w:pPr>
            <w:sdt>
              <w:sdtPr>
                <w:rPr>
                  <w:rStyle w:val="Bold"/>
                </w:rPr>
                <w:id w:val="1498619159"/>
                <w:placeholder>
                  <w:docPart w:val="C6C670A09E2F49B78919C5C44F71E2BC"/>
                </w:placeholder>
                <w:temporary/>
                <w:showingPlcHdr/>
                <w15:appearance w15:val="hidden"/>
              </w:sdtPr>
              <w:sdtContent>
                <w:r w:rsidR="00F77933" w:rsidRPr="00E237E8">
                  <w:rPr>
                    <w:rStyle w:val="Bold"/>
                  </w:rPr>
                  <w:t>MAY</w:t>
                </w:r>
              </w:sdtContent>
            </w:sdt>
          </w:p>
        </w:tc>
        <w:tc>
          <w:tcPr>
            <w:tcW w:w="822" w:type="dxa"/>
            <w:shd w:val="clear" w:color="auto" w:fill="F0CDA1" w:themeFill="accent1"/>
            <w:vAlign w:val="center"/>
            <w:hideMark/>
          </w:tcPr>
          <w:p w14:paraId="4C8C4747" w14:textId="77777777" w:rsidR="00F77933" w:rsidRPr="00E237E8" w:rsidRDefault="009E7EA5" w:rsidP="00974DD3">
            <w:pPr>
              <w:pStyle w:val="TableTextLarge"/>
              <w:rPr>
                <w:rStyle w:val="Bold"/>
              </w:rPr>
            </w:pPr>
            <w:sdt>
              <w:sdtPr>
                <w:rPr>
                  <w:rStyle w:val="Bold"/>
                </w:rPr>
                <w:id w:val="1019739176"/>
                <w:placeholder>
                  <w:docPart w:val="B91372AD227440D083A6B5E913963B7C"/>
                </w:placeholder>
                <w:temporary/>
                <w:showingPlcHdr/>
                <w15:appearance w15:val="hidden"/>
              </w:sdtPr>
              <w:sdtContent>
                <w:r w:rsidR="00F77933" w:rsidRPr="00E237E8">
                  <w:rPr>
                    <w:rStyle w:val="Bold"/>
                  </w:rPr>
                  <w:t>JUN</w:t>
                </w:r>
              </w:sdtContent>
            </w:sdt>
          </w:p>
        </w:tc>
        <w:tc>
          <w:tcPr>
            <w:tcW w:w="823" w:type="dxa"/>
            <w:gridSpan w:val="2"/>
            <w:shd w:val="clear" w:color="auto" w:fill="F0CDA1" w:themeFill="accent1"/>
            <w:vAlign w:val="center"/>
            <w:hideMark/>
          </w:tcPr>
          <w:p w14:paraId="3C97591E" w14:textId="77777777" w:rsidR="00F77933" w:rsidRPr="00E237E8" w:rsidRDefault="009E7EA5" w:rsidP="00974DD3">
            <w:pPr>
              <w:pStyle w:val="TableTextLarge"/>
              <w:rPr>
                <w:rStyle w:val="Bold"/>
              </w:rPr>
            </w:pPr>
            <w:sdt>
              <w:sdtPr>
                <w:rPr>
                  <w:rStyle w:val="Bold"/>
                </w:rPr>
                <w:id w:val="194814262"/>
                <w:placeholder>
                  <w:docPart w:val="ED0DC6F5A3E24C1B978048E337C58646"/>
                </w:placeholder>
                <w:temporary/>
                <w:showingPlcHdr/>
                <w15:appearance w15:val="hidden"/>
              </w:sdtPr>
              <w:sdtContent>
                <w:r w:rsidR="00F77933" w:rsidRPr="00E237E8">
                  <w:rPr>
                    <w:rStyle w:val="Bold"/>
                  </w:rPr>
                  <w:t>JUL</w:t>
                </w:r>
              </w:sdtContent>
            </w:sdt>
          </w:p>
        </w:tc>
        <w:tc>
          <w:tcPr>
            <w:tcW w:w="822" w:type="dxa"/>
            <w:shd w:val="clear" w:color="auto" w:fill="F0CDA1" w:themeFill="accent1"/>
            <w:vAlign w:val="center"/>
            <w:hideMark/>
          </w:tcPr>
          <w:p w14:paraId="1542A413" w14:textId="77777777" w:rsidR="00F77933" w:rsidRPr="00E237E8" w:rsidRDefault="009E7EA5" w:rsidP="00974DD3">
            <w:pPr>
              <w:pStyle w:val="TableTextLarge"/>
              <w:rPr>
                <w:rStyle w:val="Bold"/>
              </w:rPr>
            </w:pPr>
            <w:sdt>
              <w:sdtPr>
                <w:rPr>
                  <w:rStyle w:val="Bold"/>
                </w:rPr>
                <w:id w:val="523286982"/>
                <w:placeholder>
                  <w:docPart w:val="20AE7E6A2BA0411D84CB75F173E1FFDB"/>
                </w:placeholder>
                <w:temporary/>
                <w:showingPlcHdr/>
                <w15:appearance w15:val="hidden"/>
              </w:sdtPr>
              <w:sdtContent>
                <w:r w:rsidR="00F77933" w:rsidRPr="00E237E8">
                  <w:rPr>
                    <w:rStyle w:val="Bold"/>
                  </w:rPr>
                  <w:t>AUG</w:t>
                </w:r>
              </w:sdtContent>
            </w:sdt>
          </w:p>
        </w:tc>
        <w:tc>
          <w:tcPr>
            <w:tcW w:w="823" w:type="dxa"/>
            <w:shd w:val="clear" w:color="auto" w:fill="F0CDA1" w:themeFill="accent1"/>
            <w:vAlign w:val="center"/>
            <w:hideMark/>
          </w:tcPr>
          <w:p w14:paraId="389D2E04" w14:textId="77777777" w:rsidR="00F77933" w:rsidRPr="00E237E8" w:rsidRDefault="009E7EA5" w:rsidP="00974DD3">
            <w:pPr>
              <w:pStyle w:val="TableTextLarge"/>
              <w:rPr>
                <w:rStyle w:val="Bold"/>
              </w:rPr>
            </w:pPr>
            <w:sdt>
              <w:sdtPr>
                <w:rPr>
                  <w:rStyle w:val="Bold"/>
                </w:rPr>
                <w:id w:val="-787890694"/>
                <w:placeholder>
                  <w:docPart w:val="E72B6C4CFD7B433E970F4105AE2AC910"/>
                </w:placeholder>
                <w:temporary/>
                <w:showingPlcHdr/>
                <w15:appearance w15:val="hidden"/>
              </w:sdtPr>
              <w:sdtContent>
                <w:r w:rsidR="00F77933" w:rsidRPr="00E237E8">
                  <w:rPr>
                    <w:rStyle w:val="Bold"/>
                  </w:rPr>
                  <w:t>SEP</w:t>
                </w:r>
              </w:sdtContent>
            </w:sdt>
          </w:p>
        </w:tc>
        <w:tc>
          <w:tcPr>
            <w:tcW w:w="823" w:type="dxa"/>
            <w:shd w:val="clear" w:color="auto" w:fill="F0CDA1" w:themeFill="accent1"/>
            <w:vAlign w:val="center"/>
            <w:hideMark/>
          </w:tcPr>
          <w:p w14:paraId="00FB2361" w14:textId="77777777" w:rsidR="00F77933" w:rsidRPr="00E237E8" w:rsidRDefault="009E7EA5" w:rsidP="00974DD3">
            <w:pPr>
              <w:pStyle w:val="TableTextLarge"/>
              <w:rPr>
                <w:rStyle w:val="Bold"/>
              </w:rPr>
            </w:pPr>
            <w:sdt>
              <w:sdtPr>
                <w:rPr>
                  <w:rStyle w:val="Bold"/>
                </w:rPr>
                <w:id w:val="-995717908"/>
                <w:placeholder>
                  <w:docPart w:val="1886213F41CA4E7A96EB1AFB21133D10"/>
                </w:placeholder>
                <w:temporary/>
                <w:showingPlcHdr/>
                <w15:appearance w15:val="hidden"/>
              </w:sdtPr>
              <w:sdtContent>
                <w:r w:rsidR="00F77933" w:rsidRPr="00E237E8">
                  <w:rPr>
                    <w:rStyle w:val="Bold"/>
                  </w:rPr>
                  <w:t>OCT</w:t>
                </w:r>
              </w:sdtContent>
            </w:sdt>
          </w:p>
        </w:tc>
        <w:tc>
          <w:tcPr>
            <w:tcW w:w="822" w:type="dxa"/>
            <w:shd w:val="clear" w:color="auto" w:fill="F0CDA1" w:themeFill="accent1"/>
            <w:vAlign w:val="center"/>
            <w:hideMark/>
          </w:tcPr>
          <w:p w14:paraId="3D88DE23" w14:textId="77777777" w:rsidR="00F77933" w:rsidRPr="00E237E8" w:rsidRDefault="009E7EA5" w:rsidP="00974DD3">
            <w:pPr>
              <w:pStyle w:val="TableTextLarge"/>
              <w:rPr>
                <w:rStyle w:val="Bold"/>
              </w:rPr>
            </w:pPr>
            <w:sdt>
              <w:sdtPr>
                <w:rPr>
                  <w:rStyle w:val="Bold"/>
                </w:rPr>
                <w:id w:val="785080216"/>
                <w:placeholder>
                  <w:docPart w:val="C408036525C7417AB193DC18A87A5286"/>
                </w:placeholder>
                <w:temporary/>
                <w:showingPlcHdr/>
                <w15:appearance w15:val="hidden"/>
              </w:sdtPr>
              <w:sdtContent>
                <w:r w:rsidR="00F77933" w:rsidRPr="00E237E8">
                  <w:rPr>
                    <w:rStyle w:val="Bold"/>
                  </w:rPr>
                  <w:t>NOV</w:t>
                </w:r>
              </w:sdtContent>
            </w:sdt>
          </w:p>
        </w:tc>
        <w:tc>
          <w:tcPr>
            <w:tcW w:w="823" w:type="dxa"/>
            <w:shd w:val="clear" w:color="auto" w:fill="F0CDA1" w:themeFill="accent1"/>
            <w:vAlign w:val="center"/>
            <w:hideMark/>
          </w:tcPr>
          <w:p w14:paraId="46BEAA66" w14:textId="77777777" w:rsidR="00F77933" w:rsidRPr="00E237E8" w:rsidRDefault="009E7EA5" w:rsidP="00974DD3">
            <w:pPr>
              <w:pStyle w:val="TableTextLarge"/>
              <w:rPr>
                <w:rStyle w:val="Bold"/>
              </w:rPr>
            </w:pPr>
            <w:sdt>
              <w:sdtPr>
                <w:rPr>
                  <w:rStyle w:val="Bold"/>
                </w:rPr>
                <w:id w:val="-367296327"/>
                <w:placeholder>
                  <w:docPart w:val="4DA3947AFCFE4227AE6AA1136DA92FBA"/>
                </w:placeholder>
                <w:temporary/>
                <w:showingPlcHdr/>
                <w15:appearance w15:val="hidden"/>
              </w:sdtPr>
              <w:sdtContent>
                <w:r w:rsidR="00F77933" w:rsidRPr="00E237E8">
                  <w:rPr>
                    <w:rStyle w:val="Bold"/>
                  </w:rPr>
                  <w:t>DEC</w:t>
                </w:r>
              </w:sdtContent>
            </w:sdt>
          </w:p>
        </w:tc>
        <w:tc>
          <w:tcPr>
            <w:tcW w:w="823" w:type="dxa"/>
            <w:shd w:val="clear" w:color="auto" w:fill="F0CDA1" w:themeFill="accent1"/>
            <w:vAlign w:val="center"/>
            <w:hideMark/>
          </w:tcPr>
          <w:p w14:paraId="1B9BED83" w14:textId="77777777" w:rsidR="00F77933" w:rsidRPr="00E237E8" w:rsidRDefault="009E7EA5" w:rsidP="00974DD3">
            <w:pPr>
              <w:pStyle w:val="TableTextLarge"/>
              <w:rPr>
                <w:rStyle w:val="Bold"/>
              </w:rPr>
            </w:pPr>
            <w:sdt>
              <w:sdtPr>
                <w:rPr>
                  <w:rStyle w:val="Bold"/>
                </w:rPr>
                <w:id w:val="1088505587"/>
                <w:placeholder>
                  <w:docPart w:val="CA6F5B3454D8426DACC6F941B344F6EA"/>
                </w:placeholder>
                <w:temporary/>
                <w:showingPlcHdr/>
                <w15:appearance w15:val="hidden"/>
              </w:sdtPr>
              <w:sdtContent>
                <w:r w:rsidR="00F77933" w:rsidRPr="00E237E8">
                  <w:rPr>
                    <w:rStyle w:val="Bold"/>
                  </w:rPr>
                  <w:t>YTD</w:t>
                </w:r>
              </w:sdtContent>
            </w:sdt>
          </w:p>
        </w:tc>
      </w:tr>
      <w:tr w:rsidR="00F77933" w:rsidRPr="00E237E8" w14:paraId="6381A61E" w14:textId="77777777" w:rsidTr="00D96A64">
        <w:trPr>
          <w:trHeight w:val="300"/>
        </w:trPr>
        <w:tc>
          <w:tcPr>
            <w:tcW w:w="3014" w:type="dxa"/>
            <w:shd w:val="clear" w:color="auto" w:fill="F2F2F2" w:themeFill="background1" w:themeFillShade="F2"/>
            <w:vAlign w:val="center"/>
            <w:hideMark/>
          </w:tcPr>
          <w:p w14:paraId="64B4E719" w14:textId="77777777" w:rsidR="00F77933" w:rsidRPr="00E237E8" w:rsidRDefault="009E7EA5" w:rsidP="00974DD3">
            <w:pPr>
              <w:pStyle w:val="TableTextLarge"/>
            </w:pPr>
            <w:sdt>
              <w:sdtPr>
                <w:id w:val="-1467271167"/>
                <w:placeholder>
                  <w:docPart w:val="F9397F3B7A19405F87E82EAF228B2233"/>
                </w:placeholder>
                <w:temporary/>
                <w:showingPlcHdr/>
                <w15:appearance w15:val="hidden"/>
              </w:sdtPr>
              <w:sdtContent>
                <w:r w:rsidR="00F77933" w:rsidRPr="00E237E8">
                  <w:t>Salaries &amp; Wages</w:t>
                </w:r>
              </w:sdtContent>
            </w:sdt>
          </w:p>
        </w:tc>
        <w:tc>
          <w:tcPr>
            <w:tcW w:w="822" w:type="dxa"/>
            <w:shd w:val="clear" w:color="auto" w:fill="F2F2F2" w:themeFill="background1" w:themeFillShade="F2"/>
            <w:noWrap/>
            <w:vAlign w:val="center"/>
          </w:tcPr>
          <w:p w14:paraId="0B12A36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513101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75D174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951C45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0E74D5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48F2B3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5378EB2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0E2877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D73DEE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13C569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2D2715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E53D17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09732B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6426945E" w14:textId="77777777" w:rsidTr="00D96A64">
        <w:trPr>
          <w:trHeight w:val="300"/>
        </w:trPr>
        <w:tc>
          <w:tcPr>
            <w:tcW w:w="3014" w:type="dxa"/>
            <w:shd w:val="clear" w:color="auto" w:fill="auto"/>
            <w:vAlign w:val="center"/>
            <w:hideMark/>
          </w:tcPr>
          <w:p w14:paraId="7FCEAE9A" w14:textId="77777777" w:rsidR="00F77933" w:rsidRPr="00E237E8" w:rsidRDefault="009E7EA5" w:rsidP="00974DD3">
            <w:pPr>
              <w:pStyle w:val="TableTextLarge"/>
            </w:pPr>
            <w:sdt>
              <w:sdtPr>
                <w:id w:val="61378292"/>
                <w:placeholder>
                  <w:docPart w:val="DC9B6298D6BB4DA48F640E24A09ABDDF"/>
                </w:placeholder>
                <w:temporary/>
                <w:showingPlcHdr/>
                <w15:appearance w15:val="hidden"/>
              </w:sdtPr>
              <w:sdtContent>
                <w:r w:rsidR="00F77933" w:rsidRPr="00E237E8">
                  <w:t>Marketing/Advertising</w:t>
                </w:r>
              </w:sdtContent>
            </w:sdt>
          </w:p>
        </w:tc>
        <w:tc>
          <w:tcPr>
            <w:tcW w:w="822" w:type="dxa"/>
            <w:shd w:val="clear" w:color="auto" w:fill="auto"/>
            <w:noWrap/>
            <w:vAlign w:val="center"/>
          </w:tcPr>
          <w:p w14:paraId="370D44C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3136ED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6B90EA7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17F39A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8D2DF6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4CD2682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3EF2C7A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2E16A6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CBC592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0B5BFB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788619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6159C3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6173A5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71F8C6A1" w14:textId="77777777" w:rsidTr="00D96A64">
        <w:trPr>
          <w:trHeight w:val="300"/>
        </w:trPr>
        <w:tc>
          <w:tcPr>
            <w:tcW w:w="3014" w:type="dxa"/>
            <w:shd w:val="clear" w:color="auto" w:fill="F2F2F2" w:themeFill="background1" w:themeFillShade="F2"/>
            <w:vAlign w:val="center"/>
            <w:hideMark/>
          </w:tcPr>
          <w:p w14:paraId="3716B5C9" w14:textId="77777777" w:rsidR="00F77933" w:rsidRPr="00E237E8" w:rsidRDefault="009E7EA5" w:rsidP="00974DD3">
            <w:pPr>
              <w:pStyle w:val="TableTextLarge"/>
            </w:pPr>
            <w:sdt>
              <w:sdtPr>
                <w:id w:val="538250199"/>
                <w:placeholder>
                  <w:docPart w:val="BAEEBAEFC03244D08BE2EBF60D487585"/>
                </w:placeholder>
                <w:temporary/>
                <w:showingPlcHdr/>
                <w15:appearance w15:val="hidden"/>
              </w:sdtPr>
              <w:sdtContent>
                <w:r w:rsidR="00F77933" w:rsidRPr="00E237E8">
                  <w:t>Sales Commissions</w:t>
                </w:r>
              </w:sdtContent>
            </w:sdt>
          </w:p>
        </w:tc>
        <w:tc>
          <w:tcPr>
            <w:tcW w:w="822" w:type="dxa"/>
            <w:shd w:val="clear" w:color="auto" w:fill="F2F2F2" w:themeFill="background1" w:themeFillShade="F2"/>
            <w:noWrap/>
            <w:vAlign w:val="center"/>
          </w:tcPr>
          <w:p w14:paraId="7D48BF7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AE694E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AEAEC7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17F1C0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463F1B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93DE9C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773D61E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08E113F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DC79DC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DFBE9B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4416A2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4C91D96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24EBEC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6CD2A979" w14:textId="77777777" w:rsidTr="00D96A64">
        <w:trPr>
          <w:trHeight w:val="300"/>
        </w:trPr>
        <w:tc>
          <w:tcPr>
            <w:tcW w:w="3014" w:type="dxa"/>
            <w:shd w:val="clear" w:color="auto" w:fill="auto"/>
            <w:vAlign w:val="center"/>
            <w:hideMark/>
          </w:tcPr>
          <w:p w14:paraId="6FE90A7E" w14:textId="77777777" w:rsidR="00F77933" w:rsidRPr="00E237E8" w:rsidRDefault="009E7EA5" w:rsidP="00974DD3">
            <w:pPr>
              <w:pStyle w:val="TableTextLarge"/>
            </w:pPr>
            <w:sdt>
              <w:sdtPr>
                <w:id w:val="1391465934"/>
                <w:placeholder>
                  <w:docPart w:val="9D7DC9DAB5134416B65721E8927B7431"/>
                </w:placeholder>
                <w:temporary/>
                <w:showingPlcHdr/>
                <w15:appearance w15:val="hidden"/>
              </w:sdtPr>
              <w:sdtContent>
                <w:r w:rsidR="00F77933" w:rsidRPr="00E237E8">
                  <w:t>Rent</w:t>
                </w:r>
              </w:sdtContent>
            </w:sdt>
          </w:p>
        </w:tc>
        <w:tc>
          <w:tcPr>
            <w:tcW w:w="822" w:type="dxa"/>
            <w:shd w:val="clear" w:color="auto" w:fill="auto"/>
            <w:noWrap/>
            <w:vAlign w:val="center"/>
          </w:tcPr>
          <w:p w14:paraId="5A44754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F5478E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6AF8B7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78621A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FC50FA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5F7592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7D24304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705D822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E56714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5446E4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D48AB6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7E4A56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9AA141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2294E7F1" w14:textId="77777777" w:rsidTr="00D96A64">
        <w:trPr>
          <w:trHeight w:val="300"/>
        </w:trPr>
        <w:tc>
          <w:tcPr>
            <w:tcW w:w="3014" w:type="dxa"/>
            <w:shd w:val="clear" w:color="auto" w:fill="F2F2F2" w:themeFill="background1" w:themeFillShade="F2"/>
            <w:vAlign w:val="center"/>
            <w:hideMark/>
          </w:tcPr>
          <w:p w14:paraId="68BC7A58" w14:textId="77777777" w:rsidR="00F77933" w:rsidRPr="00E237E8" w:rsidRDefault="009E7EA5" w:rsidP="00974DD3">
            <w:pPr>
              <w:pStyle w:val="TableTextLarge"/>
            </w:pPr>
            <w:sdt>
              <w:sdtPr>
                <w:id w:val="-411931949"/>
                <w:placeholder>
                  <w:docPart w:val="EEA2328579004522A86CB1C2F380555B"/>
                </w:placeholder>
                <w:temporary/>
                <w:showingPlcHdr/>
                <w15:appearance w15:val="hidden"/>
              </w:sdtPr>
              <w:sdtContent>
                <w:r w:rsidR="00F77933" w:rsidRPr="00E237E8">
                  <w:t>Utilities</w:t>
                </w:r>
              </w:sdtContent>
            </w:sdt>
          </w:p>
        </w:tc>
        <w:tc>
          <w:tcPr>
            <w:tcW w:w="822" w:type="dxa"/>
            <w:shd w:val="clear" w:color="auto" w:fill="F2F2F2" w:themeFill="background1" w:themeFillShade="F2"/>
            <w:noWrap/>
            <w:vAlign w:val="center"/>
          </w:tcPr>
          <w:p w14:paraId="21AE77A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D3235C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A4554B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0D04A1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1B680F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17E30D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212468E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0CD9DDC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D1E166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64E319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0D1C60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AA6AF4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79FA54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255C25D0" w14:textId="77777777" w:rsidTr="00D96A64">
        <w:trPr>
          <w:trHeight w:val="300"/>
        </w:trPr>
        <w:tc>
          <w:tcPr>
            <w:tcW w:w="3014" w:type="dxa"/>
            <w:shd w:val="clear" w:color="auto" w:fill="auto"/>
            <w:vAlign w:val="center"/>
            <w:hideMark/>
          </w:tcPr>
          <w:p w14:paraId="4592DD25" w14:textId="77777777" w:rsidR="00F77933" w:rsidRPr="00E237E8" w:rsidRDefault="009E7EA5" w:rsidP="00974DD3">
            <w:pPr>
              <w:pStyle w:val="TableTextLarge"/>
            </w:pPr>
            <w:sdt>
              <w:sdtPr>
                <w:id w:val="38323855"/>
                <w:placeholder>
                  <w:docPart w:val="CC88340E760C4ADC91C2D0A0F736AFF4"/>
                </w:placeholder>
                <w:temporary/>
                <w:showingPlcHdr/>
                <w15:appearance w15:val="hidden"/>
              </w:sdtPr>
              <w:sdtContent>
                <w:r w:rsidR="00F77933" w:rsidRPr="00E237E8">
                  <w:t>Website Expenses</w:t>
                </w:r>
              </w:sdtContent>
            </w:sdt>
          </w:p>
        </w:tc>
        <w:tc>
          <w:tcPr>
            <w:tcW w:w="822" w:type="dxa"/>
            <w:shd w:val="clear" w:color="auto" w:fill="auto"/>
            <w:noWrap/>
            <w:vAlign w:val="center"/>
          </w:tcPr>
          <w:p w14:paraId="2E3AB10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CA72D0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5477D95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4DA7A8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C9AB02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7563D93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129052F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45CCAF9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87A15F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EA98F3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9E79C0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5588B3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0E2517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095925EB" w14:textId="77777777" w:rsidTr="00D96A64">
        <w:trPr>
          <w:trHeight w:val="300"/>
        </w:trPr>
        <w:tc>
          <w:tcPr>
            <w:tcW w:w="3014" w:type="dxa"/>
            <w:shd w:val="clear" w:color="auto" w:fill="F2F2F2" w:themeFill="background1" w:themeFillShade="F2"/>
            <w:vAlign w:val="center"/>
            <w:hideMark/>
          </w:tcPr>
          <w:p w14:paraId="5B235F66" w14:textId="77777777" w:rsidR="00F77933" w:rsidRPr="00E237E8" w:rsidRDefault="009E7EA5" w:rsidP="00974DD3">
            <w:pPr>
              <w:pStyle w:val="TableTextLarge"/>
            </w:pPr>
            <w:sdt>
              <w:sdtPr>
                <w:id w:val="-1362120533"/>
                <w:placeholder>
                  <w:docPart w:val="C76FA7FDCB8E414895C36B7C01334A5B"/>
                </w:placeholder>
                <w:temporary/>
                <w:showingPlcHdr/>
                <w15:appearance w15:val="hidden"/>
              </w:sdtPr>
              <w:sdtContent>
                <w:r w:rsidR="00F77933" w:rsidRPr="00E237E8">
                  <w:t>Internet/Phone</w:t>
                </w:r>
              </w:sdtContent>
            </w:sdt>
          </w:p>
        </w:tc>
        <w:tc>
          <w:tcPr>
            <w:tcW w:w="822" w:type="dxa"/>
            <w:shd w:val="clear" w:color="auto" w:fill="F2F2F2" w:themeFill="background1" w:themeFillShade="F2"/>
            <w:noWrap/>
            <w:vAlign w:val="center"/>
          </w:tcPr>
          <w:p w14:paraId="770FA6C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E7E925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8BFD58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26EE34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310CDD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6B6794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0158134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AE86D4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1B3FDA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116C6F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1DD063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744E2A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8B7AC4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47591E94" w14:textId="77777777" w:rsidTr="00D96A64">
        <w:trPr>
          <w:trHeight w:val="300"/>
        </w:trPr>
        <w:tc>
          <w:tcPr>
            <w:tcW w:w="3014" w:type="dxa"/>
            <w:shd w:val="clear" w:color="auto" w:fill="auto"/>
            <w:vAlign w:val="center"/>
            <w:hideMark/>
          </w:tcPr>
          <w:p w14:paraId="3C106118" w14:textId="77777777" w:rsidR="00F77933" w:rsidRPr="00E237E8" w:rsidRDefault="009E7EA5" w:rsidP="00974DD3">
            <w:pPr>
              <w:pStyle w:val="TableTextLarge"/>
            </w:pPr>
            <w:sdt>
              <w:sdtPr>
                <w:id w:val="-642124066"/>
                <w:placeholder>
                  <w:docPart w:val="85FBD34A05E647D8BADB87F4B6B90E3C"/>
                </w:placeholder>
                <w:temporary/>
                <w:showingPlcHdr/>
                <w15:appearance w15:val="hidden"/>
              </w:sdtPr>
              <w:sdtContent>
                <w:r w:rsidR="00F77933" w:rsidRPr="00E237E8">
                  <w:t>Insurance</w:t>
                </w:r>
              </w:sdtContent>
            </w:sdt>
          </w:p>
        </w:tc>
        <w:tc>
          <w:tcPr>
            <w:tcW w:w="822" w:type="dxa"/>
            <w:shd w:val="clear" w:color="auto" w:fill="auto"/>
            <w:noWrap/>
            <w:vAlign w:val="center"/>
          </w:tcPr>
          <w:p w14:paraId="5B699C7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DA3D39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10F97D0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E3E7DD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E6E641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7C02AF0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0E01963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6DED247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3D9D74B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C93C8B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2C887A8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AD0BF7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54F1EB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08BB6BDA" w14:textId="77777777" w:rsidTr="00D96A64">
        <w:trPr>
          <w:trHeight w:val="300"/>
        </w:trPr>
        <w:tc>
          <w:tcPr>
            <w:tcW w:w="3014" w:type="dxa"/>
            <w:shd w:val="clear" w:color="auto" w:fill="F2F2F2" w:themeFill="background1" w:themeFillShade="F2"/>
            <w:vAlign w:val="center"/>
            <w:hideMark/>
          </w:tcPr>
          <w:p w14:paraId="40F6E909" w14:textId="77777777" w:rsidR="00F77933" w:rsidRPr="00E237E8" w:rsidRDefault="009E7EA5" w:rsidP="00974DD3">
            <w:pPr>
              <w:pStyle w:val="TableTextLarge"/>
            </w:pPr>
            <w:sdt>
              <w:sdtPr>
                <w:id w:val="632454194"/>
                <w:placeholder>
                  <w:docPart w:val="823337146250424DA6823194F86B8667"/>
                </w:placeholder>
                <w:temporary/>
                <w:showingPlcHdr/>
                <w15:appearance w15:val="hidden"/>
              </w:sdtPr>
              <w:sdtContent>
                <w:r w:rsidR="00F77933" w:rsidRPr="00E237E8">
                  <w:t>Travel</w:t>
                </w:r>
              </w:sdtContent>
            </w:sdt>
          </w:p>
        </w:tc>
        <w:tc>
          <w:tcPr>
            <w:tcW w:w="822" w:type="dxa"/>
            <w:shd w:val="clear" w:color="auto" w:fill="F2F2F2" w:themeFill="background1" w:themeFillShade="F2"/>
            <w:noWrap/>
            <w:vAlign w:val="center"/>
          </w:tcPr>
          <w:p w14:paraId="5B56CCD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BFE4F3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632DB4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81255B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26FD03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4693630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1F4B2BC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1DA830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6E0627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92DD29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6DF575A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CB040F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0B8485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022BFBF1" w14:textId="77777777" w:rsidTr="00D96A64">
        <w:trPr>
          <w:trHeight w:val="300"/>
        </w:trPr>
        <w:tc>
          <w:tcPr>
            <w:tcW w:w="3014" w:type="dxa"/>
            <w:shd w:val="clear" w:color="auto" w:fill="auto"/>
            <w:vAlign w:val="center"/>
            <w:hideMark/>
          </w:tcPr>
          <w:p w14:paraId="1925398D" w14:textId="77777777" w:rsidR="00F77933" w:rsidRPr="00E237E8" w:rsidRDefault="009E7EA5" w:rsidP="00974DD3">
            <w:pPr>
              <w:pStyle w:val="TableTextLarge"/>
            </w:pPr>
            <w:sdt>
              <w:sdtPr>
                <w:id w:val="-494801717"/>
                <w:placeholder>
                  <w:docPart w:val="C1130796D5974438955ED7B0E989CF3F"/>
                </w:placeholder>
                <w:temporary/>
                <w:showingPlcHdr/>
                <w15:appearance w15:val="hidden"/>
              </w:sdtPr>
              <w:sdtContent>
                <w:r w:rsidR="00F77933" w:rsidRPr="00E237E8">
                  <w:t>Legal/Accounting</w:t>
                </w:r>
              </w:sdtContent>
            </w:sdt>
          </w:p>
        </w:tc>
        <w:tc>
          <w:tcPr>
            <w:tcW w:w="822" w:type="dxa"/>
            <w:shd w:val="clear" w:color="auto" w:fill="auto"/>
            <w:noWrap/>
            <w:vAlign w:val="center"/>
          </w:tcPr>
          <w:p w14:paraId="441DA84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0CD34E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1B7494C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27D96D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70FFD6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B78858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29A829B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3564EB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116A38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2C8BBB0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079388C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41F26CA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0C3FAF1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21FFC92B" w14:textId="77777777" w:rsidTr="00D96A64">
        <w:trPr>
          <w:trHeight w:val="300"/>
        </w:trPr>
        <w:tc>
          <w:tcPr>
            <w:tcW w:w="3014" w:type="dxa"/>
            <w:shd w:val="clear" w:color="auto" w:fill="F2F2F2" w:themeFill="background1" w:themeFillShade="F2"/>
            <w:vAlign w:val="center"/>
            <w:hideMark/>
          </w:tcPr>
          <w:p w14:paraId="6C6CFB14" w14:textId="77777777" w:rsidR="00F77933" w:rsidRPr="00E237E8" w:rsidRDefault="009E7EA5" w:rsidP="00974DD3">
            <w:pPr>
              <w:pStyle w:val="TableTextLarge"/>
            </w:pPr>
            <w:sdt>
              <w:sdtPr>
                <w:id w:val="-552846142"/>
                <w:placeholder>
                  <w:docPart w:val="D22F7601406C4A4FBCB5980F42197FC4"/>
                </w:placeholder>
                <w:temporary/>
                <w:showingPlcHdr/>
                <w15:appearance w15:val="hidden"/>
              </w:sdtPr>
              <w:sdtContent>
                <w:r w:rsidR="00F77933" w:rsidRPr="00E237E8">
                  <w:t>Office Supplies</w:t>
                </w:r>
              </w:sdtContent>
            </w:sdt>
          </w:p>
        </w:tc>
        <w:tc>
          <w:tcPr>
            <w:tcW w:w="822" w:type="dxa"/>
            <w:shd w:val="clear" w:color="auto" w:fill="F2F2F2" w:themeFill="background1" w:themeFillShade="F2"/>
            <w:noWrap/>
            <w:vAlign w:val="center"/>
          </w:tcPr>
          <w:p w14:paraId="2BE926C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A8087A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1FE15E8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3F4056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37F5E1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284A4C6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4561413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F10A1B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C19D50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60E7A0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746C74EC"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7FCE70C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DC963A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1F0D5C63" w14:textId="77777777" w:rsidTr="00D96A64">
        <w:trPr>
          <w:trHeight w:val="300"/>
        </w:trPr>
        <w:tc>
          <w:tcPr>
            <w:tcW w:w="3014" w:type="dxa"/>
            <w:shd w:val="clear" w:color="auto" w:fill="auto"/>
            <w:vAlign w:val="center"/>
            <w:hideMark/>
          </w:tcPr>
          <w:p w14:paraId="6CD53A81" w14:textId="77777777" w:rsidR="00F77933" w:rsidRPr="00E237E8" w:rsidRDefault="009E7EA5" w:rsidP="00974DD3">
            <w:pPr>
              <w:pStyle w:val="TableTextLarge"/>
            </w:pPr>
            <w:sdt>
              <w:sdtPr>
                <w:id w:val="-1141419006"/>
                <w:placeholder>
                  <w:docPart w:val="7BDB8EAE628742C9AA28570E8E8467C5"/>
                </w:placeholder>
                <w:temporary/>
                <w:showingPlcHdr/>
                <w15:appearance w15:val="hidden"/>
              </w:sdtPr>
              <w:sdtContent>
                <w:r w:rsidR="00F77933" w:rsidRPr="00E237E8">
                  <w:t>Interest Expense</w:t>
                </w:r>
              </w:sdtContent>
            </w:sdt>
          </w:p>
        </w:tc>
        <w:tc>
          <w:tcPr>
            <w:tcW w:w="822" w:type="dxa"/>
            <w:shd w:val="clear" w:color="auto" w:fill="auto"/>
            <w:noWrap/>
            <w:vAlign w:val="center"/>
          </w:tcPr>
          <w:p w14:paraId="4B32566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52AA5A2"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3021125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FCA63C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1263D6D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1B36AE0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auto"/>
            <w:noWrap/>
            <w:vAlign w:val="center"/>
          </w:tcPr>
          <w:p w14:paraId="1BBF494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146A7FC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54B5F453"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636B02F8"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auto"/>
            <w:noWrap/>
            <w:vAlign w:val="center"/>
          </w:tcPr>
          <w:p w14:paraId="1B5DD6BD"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A03C0B0"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auto"/>
            <w:noWrap/>
            <w:vAlign w:val="center"/>
          </w:tcPr>
          <w:p w14:paraId="7D040A5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29C45373" w14:textId="77777777" w:rsidTr="00D96A64">
        <w:trPr>
          <w:trHeight w:val="300"/>
        </w:trPr>
        <w:tc>
          <w:tcPr>
            <w:tcW w:w="3014" w:type="dxa"/>
            <w:shd w:val="clear" w:color="auto" w:fill="F2F2F2" w:themeFill="background1" w:themeFillShade="F2"/>
            <w:vAlign w:val="center"/>
            <w:hideMark/>
          </w:tcPr>
          <w:p w14:paraId="5E9DFF08" w14:textId="77777777" w:rsidR="00F77933" w:rsidRPr="00E237E8" w:rsidRDefault="009E7EA5" w:rsidP="00974DD3">
            <w:pPr>
              <w:pStyle w:val="TableTextLarge"/>
            </w:pPr>
            <w:sdt>
              <w:sdtPr>
                <w:id w:val="-208794511"/>
                <w:placeholder>
                  <w:docPart w:val="146DD3199DEC4CCC9AD094668B84DFF0"/>
                </w:placeholder>
                <w:temporary/>
                <w:showingPlcHdr/>
                <w15:appearance w15:val="hidden"/>
              </w:sdtPr>
              <w:sdtContent>
                <w:r w:rsidR="00F77933" w:rsidRPr="00E237E8">
                  <w:t>Other 1</w:t>
                </w:r>
              </w:sdtContent>
            </w:sdt>
          </w:p>
        </w:tc>
        <w:tc>
          <w:tcPr>
            <w:tcW w:w="822" w:type="dxa"/>
            <w:shd w:val="clear" w:color="auto" w:fill="F2F2F2" w:themeFill="background1" w:themeFillShade="F2"/>
            <w:noWrap/>
            <w:vAlign w:val="center"/>
          </w:tcPr>
          <w:p w14:paraId="6E4DB12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592A19A"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54E68D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3C18B60E"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1B0D0889"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5E0D3441"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gridSpan w:val="2"/>
            <w:shd w:val="clear" w:color="auto" w:fill="F2F2F2" w:themeFill="background1" w:themeFillShade="F2"/>
            <w:noWrap/>
            <w:vAlign w:val="center"/>
          </w:tcPr>
          <w:p w14:paraId="3B9A7C34"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09BA185"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5D9041DB"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023B66E6"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2" w:type="dxa"/>
            <w:shd w:val="clear" w:color="auto" w:fill="F2F2F2" w:themeFill="background1" w:themeFillShade="F2"/>
            <w:noWrap/>
            <w:vAlign w:val="center"/>
          </w:tcPr>
          <w:p w14:paraId="3BE72E1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2EE00C77"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c>
          <w:tcPr>
            <w:tcW w:w="823" w:type="dxa"/>
            <w:shd w:val="clear" w:color="auto" w:fill="F2F2F2" w:themeFill="background1" w:themeFillShade="F2"/>
            <w:noWrap/>
            <w:vAlign w:val="center"/>
          </w:tcPr>
          <w:p w14:paraId="644AEF1F" w14:textId="77777777" w:rsidR="00F77933" w:rsidRPr="00E237E8" w:rsidRDefault="00F77933" w:rsidP="00435096">
            <w:pPr>
              <w:spacing w:before="0" w:after="0" w:line="216" w:lineRule="auto"/>
              <w:jc w:val="center"/>
              <w:rPr>
                <w:rFonts w:ascii="Calibri" w:eastAsia="Times New Roman" w:hAnsi="Calibri" w:cs="Calibri"/>
                <w:color w:val="2F2F2F"/>
                <w:sz w:val="18"/>
                <w:szCs w:val="18"/>
              </w:rPr>
            </w:pPr>
          </w:p>
        </w:tc>
      </w:tr>
      <w:tr w:rsidR="00F77933" w:rsidRPr="00E237E8" w14:paraId="4A0E2511" w14:textId="77777777" w:rsidTr="00D96A64">
        <w:trPr>
          <w:trHeight w:val="300"/>
        </w:trPr>
        <w:tc>
          <w:tcPr>
            <w:tcW w:w="3014" w:type="dxa"/>
            <w:shd w:val="clear" w:color="auto" w:fill="auto"/>
            <w:vAlign w:val="center"/>
            <w:hideMark/>
          </w:tcPr>
          <w:p w14:paraId="6BC23EC9" w14:textId="77777777" w:rsidR="00F77933" w:rsidRPr="00E237E8" w:rsidRDefault="009E7EA5" w:rsidP="00F77933">
            <w:pPr>
              <w:pStyle w:val="TableTextLarge"/>
              <w:rPr>
                <w:rStyle w:val="Bold"/>
              </w:rPr>
            </w:pPr>
            <w:sdt>
              <w:sdtPr>
                <w:rPr>
                  <w:rStyle w:val="Bold"/>
                </w:rPr>
                <w:id w:val="-1386864188"/>
                <w:placeholder>
                  <w:docPart w:val="29FE576B72A940EBB56B67439A24CD29"/>
                </w:placeholder>
                <w:temporary/>
                <w:showingPlcHdr/>
                <w15:appearance w15:val="hidden"/>
              </w:sdtPr>
              <w:sdtContent>
                <w:r w:rsidR="00F77933" w:rsidRPr="00E237E8">
                  <w:rPr>
                    <w:rStyle w:val="Bold"/>
                  </w:rPr>
                  <w:t>Total Expenses</w:t>
                </w:r>
              </w:sdtContent>
            </w:sdt>
          </w:p>
        </w:tc>
        <w:tc>
          <w:tcPr>
            <w:tcW w:w="822" w:type="dxa"/>
            <w:shd w:val="clear" w:color="auto" w:fill="auto"/>
            <w:noWrap/>
            <w:vAlign w:val="center"/>
          </w:tcPr>
          <w:p w14:paraId="15EFA753"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25F2C9D6"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6E35D06F"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218A2D49"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4CF7FFD8"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611ECF6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14:paraId="76072BEE"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0C2D4C4A"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40D46C0E"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30421F4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73B646CC"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32C6EACF"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142AD3D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14:paraId="4E385759" w14:textId="77777777" w:rsidTr="00D96A64">
        <w:trPr>
          <w:trHeight w:val="300"/>
        </w:trPr>
        <w:tc>
          <w:tcPr>
            <w:tcW w:w="3014" w:type="dxa"/>
            <w:shd w:val="clear" w:color="auto" w:fill="F2F2F2" w:themeFill="background1" w:themeFillShade="F2"/>
            <w:vAlign w:val="center"/>
            <w:hideMark/>
          </w:tcPr>
          <w:p w14:paraId="1BB0D2F9" w14:textId="77777777" w:rsidR="00F77933" w:rsidRPr="00E237E8" w:rsidRDefault="009E7EA5" w:rsidP="00F77933">
            <w:pPr>
              <w:pStyle w:val="TableTextLarge"/>
              <w:rPr>
                <w:rStyle w:val="Bold"/>
              </w:rPr>
            </w:pPr>
            <w:sdt>
              <w:sdtPr>
                <w:rPr>
                  <w:rStyle w:val="Bold"/>
                </w:rPr>
                <w:id w:val="1247996099"/>
                <w:placeholder>
                  <w:docPart w:val="A13BE16B420C45B389859635BAB0CDE6"/>
                </w:placeholder>
                <w:temporary/>
                <w:showingPlcHdr/>
                <w15:appearance w15:val="hidden"/>
              </w:sdtPr>
              <w:sdtContent>
                <w:r w:rsidR="00F77933" w:rsidRPr="00E237E8">
                  <w:rPr>
                    <w:rStyle w:val="Bold"/>
                  </w:rPr>
                  <w:t>Income Before Taxes</w:t>
                </w:r>
              </w:sdtContent>
            </w:sdt>
          </w:p>
        </w:tc>
        <w:tc>
          <w:tcPr>
            <w:tcW w:w="822" w:type="dxa"/>
            <w:shd w:val="clear" w:color="auto" w:fill="F2F2F2" w:themeFill="background1" w:themeFillShade="F2"/>
            <w:noWrap/>
            <w:vAlign w:val="center"/>
          </w:tcPr>
          <w:p w14:paraId="699A4D1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5F8CFCE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3ECFA3B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3EC9070A"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411FD6C3"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7D7EBF4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F2F2F2" w:themeFill="background1" w:themeFillShade="F2"/>
            <w:noWrap/>
            <w:vAlign w:val="center"/>
          </w:tcPr>
          <w:p w14:paraId="027D92E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2678E502"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06F64FB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325C6BEE"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F2F2F2" w:themeFill="background1" w:themeFillShade="F2"/>
            <w:noWrap/>
            <w:vAlign w:val="center"/>
          </w:tcPr>
          <w:p w14:paraId="1EA56480"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4A0D5093"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F2F2F2" w:themeFill="background1" w:themeFillShade="F2"/>
            <w:noWrap/>
            <w:vAlign w:val="center"/>
          </w:tcPr>
          <w:p w14:paraId="7BD8FB9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F77933" w:rsidRPr="00E237E8" w14:paraId="27EBFDE9" w14:textId="77777777" w:rsidTr="00D96A64">
        <w:trPr>
          <w:trHeight w:val="300"/>
        </w:trPr>
        <w:tc>
          <w:tcPr>
            <w:tcW w:w="3014" w:type="dxa"/>
            <w:shd w:val="clear" w:color="auto" w:fill="auto"/>
            <w:vAlign w:val="center"/>
            <w:hideMark/>
          </w:tcPr>
          <w:p w14:paraId="627BD177" w14:textId="77777777" w:rsidR="00F77933" w:rsidRPr="00E237E8" w:rsidRDefault="009E7EA5" w:rsidP="00F77933">
            <w:pPr>
              <w:pStyle w:val="TableTextLarge"/>
              <w:rPr>
                <w:rStyle w:val="Bold"/>
              </w:rPr>
            </w:pPr>
            <w:sdt>
              <w:sdtPr>
                <w:rPr>
                  <w:rStyle w:val="Bold"/>
                </w:rPr>
                <w:id w:val="-757049571"/>
                <w:placeholder>
                  <w:docPart w:val="9BAF3F1D0BF5470D897877181A965A5F"/>
                </w:placeholder>
                <w:temporary/>
                <w:showingPlcHdr/>
                <w15:appearance w15:val="hidden"/>
              </w:sdtPr>
              <w:sdtContent>
                <w:r w:rsidR="00F77933" w:rsidRPr="00E237E8">
                  <w:rPr>
                    <w:rStyle w:val="Bold"/>
                  </w:rPr>
                  <w:t>Income Tax Expense</w:t>
                </w:r>
              </w:sdtContent>
            </w:sdt>
          </w:p>
        </w:tc>
        <w:tc>
          <w:tcPr>
            <w:tcW w:w="822" w:type="dxa"/>
            <w:shd w:val="clear" w:color="auto" w:fill="auto"/>
            <w:noWrap/>
            <w:vAlign w:val="center"/>
          </w:tcPr>
          <w:p w14:paraId="431F9DCB"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2EF54D3D"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13A0E47F"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1E6A8C9E"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78A150E0"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5FA8AC84"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gridSpan w:val="2"/>
            <w:shd w:val="clear" w:color="auto" w:fill="auto"/>
            <w:noWrap/>
            <w:vAlign w:val="center"/>
          </w:tcPr>
          <w:p w14:paraId="64EF29A1"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461CF1FC"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5F7C2AFC"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3989E89A"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2" w:type="dxa"/>
            <w:shd w:val="clear" w:color="auto" w:fill="auto"/>
            <w:noWrap/>
            <w:vAlign w:val="center"/>
          </w:tcPr>
          <w:p w14:paraId="7AAD3ABA"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62B2E927"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c>
          <w:tcPr>
            <w:tcW w:w="823" w:type="dxa"/>
            <w:shd w:val="clear" w:color="auto" w:fill="auto"/>
            <w:noWrap/>
            <w:vAlign w:val="center"/>
          </w:tcPr>
          <w:p w14:paraId="04A7797A" w14:textId="77777777" w:rsidR="00F77933" w:rsidRPr="00E237E8" w:rsidRDefault="00F77933" w:rsidP="00435096">
            <w:pPr>
              <w:spacing w:before="0" w:after="0" w:line="216" w:lineRule="auto"/>
              <w:jc w:val="center"/>
              <w:rPr>
                <w:rFonts w:ascii="Calibri" w:eastAsia="Times New Roman" w:hAnsi="Calibri" w:cs="Calibri"/>
                <w:bCs/>
                <w:color w:val="2F2F2F"/>
                <w:sz w:val="18"/>
                <w:szCs w:val="18"/>
              </w:rPr>
            </w:pPr>
          </w:p>
        </w:tc>
      </w:tr>
      <w:tr w:rsidR="00E552C8" w:rsidRPr="00E237E8" w14:paraId="5B0A2033" w14:textId="77777777" w:rsidTr="00D96A64">
        <w:trPr>
          <w:trHeight w:val="300"/>
        </w:trPr>
        <w:tc>
          <w:tcPr>
            <w:tcW w:w="3014" w:type="dxa"/>
            <w:shd w:val="clear" w:color="auto" w:fill="F0CDA1" w:themeFill="accent1"/>
            <w:vAlign w:val="center"/>
            <w:hideMark/>
          </w:tcPr>
          <w:p w14:paraId="23789D27" w14:textId="77777777" w:rsidR="00E552C8" w:rsidRPr="00E237E8" w:rsidRDefault="009E7EA5" w:rsidP="00974DD3">
            <w:pPr>
              <w:pStyle w:val="TableTextLarge"/>
              <w:rPr>
                <w:rStyle w:val="Bold"/>
              </w:rPr>
            </w:pPr>
            <w:sdt>
              <w:sdtPr>
                <w:rPr>
                  <w:rStyle w:val="Bold"/>
                </w:rPr>
                <w:id w:val="-342858762"/>
                <w:placeholder>
                  <w:docPart w:val="D778965E744543B1A47EF7A9FC578C40"/>
                </w:placeholder>
                <w:temporary/>
                <w:showingPlcHdr/>
                <w15:appearance w15:val="hidden"/>
              </w:sdtPr>
              <w:sdtContent>
                <w:r w:rsidR="00F77933" w:rsidRPr="00E237E8">
                  <w:rPr>
                    <w:rStyle w:val="Bold"/>
                  </w:rPr>
                  <w:t>NET INCOME</w:t>
                </w:r>
              </w:sdtContent>
            </w:sdt>
          </w:p>
        </w:tc>
        <w:tc>
          <w:tcPr>
            <w:tcW w:w="822" w:type="dxa"/>
            <w:shd w:val="clear" w:color="auto" w:fill="F0CDA1" w:themeFill="accent1"/>
            <w:vAlign w:val="center"/>
          </w:tcPr>
          <w:p w14:paraId="65319BE9"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3B372312"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4D4932D2"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0C2F6E7F"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12AEA733"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515117AF" w14:textId="77777777" w:rsidR="00E552C8" w:rsidRPr="00E237E8" w:rsidRDefault="00E552C8" w:rsidP="00974DD3">
            <w:pPr>
              <w:pStyle w:val="TableTextLarge"/>
              <w:rPr>
                <w:rStyle w:val="Bold"/>
              </w:rPr>
            </w:pPr>
          </w:p>
        </w:tc>
        <w:tc>
          <w:tcPr>
            <w:tcW w:w="823" w:type="dxa"/>
            <w:gridSpan w:val="2"/>
            <w:shd w:val="clear" w:color="auto" w:fill="F0CDA1" w:themeFill="accent1"/>
            <w:vAlign w:val="center"/>
          </w:tcPr>
          <w:p w14:paraId="2F066B58"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2450CF7C"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4B348A95"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39B55B5C" w14:textId="77777777" w:rsidR="00E552C8" w:rsidRPr="00E237E8" w:rsidRDefault="00E552C8" w:rsidP="00974DD3">
            <w:pPr>
              <w:pStyle w:val="TableTextLarge"/>
              <w:rPr>
                <w:rStyle w:val="Bold"/>
              </w:rPr>
            </w:pPr>
          </w:p>
        </w:tc>
        <w:tc>
          <w:tcPr>
            <w:tcW w:w="822" w:type="dxa"/>
            <w:shd w:val="clear" w:color="auto" w:fill="F0CDA1" w:themeFill="accent1"/>
            <w:vAlign w:val="center"/>
          </w:tcPr>
          <w:p w14:paraId="7D7E9B1B"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7D114DF8" w14:textId="77777777" w:rsidR="00E552C8" w:rsidRPr="00E237E8" w:rsidRDefault="00E552C8" w:rsidP="00974DD3">
            <w:pPr>
              <w:pStyle w:val="TableTextLarge"/>
              <w:rPr>
                <w:rStyle w:val="Bold"/>
              </w:rPr>
            </w:pPr>
          </w:p>
        </w:tc>
        <w:tc>
          <w:tcPr>
            <w:tcW w:w="823" w:type="dxa"/>
            <w:shd w:val="clear" w:color="auto" w:fill="F0CDA1" w:themeFill="accent1"/>
            <w:vAlign w:val="center"/>
          </w:tcPr>
          <w:p w14:paraId="1BE92A58" w14:textId="77777777" w:rsidR="00E552C8" w:rsidRPr="00E237E8" w:rsidRDefault="00E552C8" w:rsidP="00974DD3">
            <w:pPr>
              <w:pStyle w:val="TableTextLarge"/>
              <w:rPr>
                <w:rStyle w:val="Bold"/>
              </w:rPr>
            </w:pPr>
          </w:p>
        </w:tc>
      </w:tr>
      <w:tr w:rsidR="00E552C8" w:rsidRPr="00E237E8" w14:paraId="513E2909" w14:textId="77777777" w:rsidTr="00D96A64">
        <w:trPr>
          <w:trHeight w:val="300"/>
        </w:trPr>
        <w:sdt>
          <w:sdtPr>
            <w:rPr>
              <w:b/>
              <w:bCs/>
            </w:rPr>
            <w:id w:val="1274516994"/>
            <w:placeholder>
              <w:docPart w:val="8FA002341D2448E991F115904484F7A7"/>
            </w:placeholder>
            <w:showingPlcHdr/>
            <w15:appearance w15:val="hidden"/>
          </w:sdtPr>
          <w:sdtEndPr>
            <w:rPr>
              <w:b w:val="0"/>
              <w:bCs w:val="0"/>
            </w:rPr>
          </w:sdtEndPr>
          <w:sdtContent>
            <w:tc>
              <w:tcPr>
                <w:tcW w:w="13708" w:type="dxa"/>
                <w:gridSpan w:val="15"/>
                <w:shd w:val="clear" w:color="auto" w:fill="auto"/>
                <w:vAlign w:val="center"/>
              </w:tcPr>
              <w:p w14:paraId="2E822124" w14:textId="77777777" w:rsidR="00E552C8" w:rsidRPr="00E237E8" w:rsidRDefault="008B4BAD" w:rsidP="008B4BAD">
                <w:pPr>
                  <w:pStyle w:val="TableTextLarge"/>
                </w:pPr>
                <w:r w:rsidRPr="00E237E8">
                  <w:t>* In the service industry, Cost of Goods Sold is the monetized value of the time spent on the client.</w:t>
                </w:r>
              </w:p>
            </w:tc>
          </w:sdtContent>
        </w:sdt>
      </w:tr>
    </w:tbl>
    <w:p w14:paraId="58B918A2" w14:textId="77777777" w:rsidR="008F704C" w:rsidRPr="00E237E8" w:rsidRDefault="008F704C" w:rsidP="008F704C">
      <w:pPr>
        <w:pStyle w:val="ListBullet"/>
        <w:numPr>
          <w:ilvl w:val="0"/>
          <w:numId w:val="0"/>
        </w:numPr>
        <w:ind w:left="340" w:hanging="340"/>
      </w:pPr>
    </w:p>
    <w:p w14:paraId="4FF2DAF0" w14:textId="77777777" w:rsidR="008F704C" w:rsidRPr="00E237E8" w:rsidRDefault="008F704C" w:rsidP="008F704C">
      <w:pPr>
        <w:pStyle w:val="ListBullet"/>
        <w:numPr>
          <w:ilvl w:val="0"/>
          <w:numId w:val="0"/>
        </w:numPr>
        <w:ind w:left="340" w:hanging="340"/>
        <w:sectPr w:rsidR="008F704C" w:rsidRPr="00E237E8" w:rsidSect="00AC4859">
          <w:pgSz w:w="15840" w:h="12240" w:orient="landscape" w:code="1"/>
          <w:pgMar w:top="2160" w:right="1080" w:bottom="720" w:left="1080" w:header="648" w:footer="432" w:gutter="0"/>
          <w:cols w:space="708"/>
          <w:docGrid w:linePitch="360"/>
        </w:sectPr>
      </w:pPr>
    </w:p>
    <w:bookmarkStart w:id="12" w:name="_Toc33733936" w:displacedByCustomXml="next"/>
    <w:sdt>
      <w:sdtPr>
        <w:id w:val="1123659187"/>
        <w:placeholder>
          <w:docPart w:val="BD1344BB9D0C41A8BB14DAB6BAA8C1E2"/>
        </w:placeholder>
        <w:temporary/>
        <w:showingPlcHdr/>
        <w15:appearance w15:val="hidden"/>
      </w:sdtPr>
      <w:sdtContent>
        <w:p w14:paraId="32C60C18" w14:textId="77777777" w:rsidR="008F704C" w:rsidRPr="00E237E8" w:rsidRDefault="00347AF5" w:rsidP="00347AF5">
          <w:pPr>
            <w:pStyle w:val="Heading2"/>
          </w:pPr>
          <w:r w:rsidRPr="00E237E8">
            <w:t>Instructions for Getting Started on Profit &amp; Loss Projections</w:t>
          </w:r>
        </w:p>
      </w:sdtContent>
    </w:sdt>
    <w:bookmarkEnd w:id="12" w:displacedByCustomXml="prev"/>
    <w:sdt>
      <w:sdtPr>
        <w:id w:val="1728872947"/>
        <w:placeholder>
          <w:docPart w:val="E4D4C5E449654D8BBB79B0747AA2F6B6"/>
        </w:placeholder>
        <w:temporary/>
        <w:showingPlcHdr/>
        <w15:appearance w15:val="hidden"/>
      </w:sdtPr>
      <w:sdtContent>
        <w:p w14:paraId="72CAC590" w14:textId="77777777" w:rsidR="008F704C" w:rsidRPr="00E237E8" w:rsidRDefault="00A41799" w:rsidP="008F704C">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sdtContent>
    </w:sdt>
    <w:sdt>
      <w:sdtPr>
        <w:rPr>
          <w:rStyle w:val="Bold"/>
        </w:rPr>
        <w:id w:val="-1758818831"/>
        <w:placeholder>
          <w:docPart w:val="89732EB50DEC4C5683FB5112979BB597"/>
        </w:placeholder>
        <w:temporary/>
        <w:showingPlcHdr/>
        <w15:appearance w15:val="hidden"/>
      </w:sdtPr>
      <w:sdtContent>
        <w:p w14:paraId="680A2523" w14:textId="77777777" w:rsidR="008F704C" w:rsidRPr="00E237E8" w:rsidRDefault="008F704C" w:rsidP="008F704C">
          <w:pPr>
            <w:rPr>
              <w:rStyle w:val="Bold"/>
            </w:rPr>
          </w:pPr>
          <w:r w:rsidRPr="00E237E8">
            <w:rPr>
              <w:rStyle w:val="Bold"/>
            </w:rPr>
            <w:t>Steps for preparation:</w:t>
          </w:r>
        </w:p>
      </w:sdtContent>
    </w:sdt>
    <w:p w14:paraId="683FAB6B" w14:textId="77777777" w:rsidR="00026EAE" w:rsidRPr="00E237E8" w:rsidRDefault="009E7EA5" w:rsidP="00026EAE">
      <w:pPr>
        <w:pStyle w:val="ListBullet"/>
      </w:pPr>
      <w:sdt>
        <w:sdtPr>
          <w:rPr>
            <w:rStyle w:val="Bold"/>
          </w:rPr>
          <w:id w:val="24918582"/>
          <w:placeholder>
            <w:docPart w:val="C36375CBC6734D309BEB998A2734F108"/>
          </w:placeholder>
          <w:temporary/>
          <w:showingPlcHdr/>
          <w15:appearance w15:val="hidden"/>
        </w:sdtPr>
        <w:sdtContent>
          <w:r w:rsidR="008F704C" w:rsidRPr="00E237E8">
            <w:rPr>
              <w:b/>
              <w:bCs/>
            </w:rPr>
            <w:t>Step 1:</w:t>
          </w:r>
        </w:sdtContent>
      </w:sdt>
      <w:r w:rsidR="00026EAE" w:rsidRPr="00E237E8">
        <w:t xml:space="preserve"> </w:t>
      </w:r>
      <w:sdt>
        <w:sdtPr>
          <w:id w:val="-1918391366"/>
          <w:placeholder>
            <w:docPart w:val="AE418FAF8704425D86467024B01B180A"/>
          </w:placeholder>
          <w:temporary/>
          <w:showingPlcHdr/>
          <w15:appearance w15:val="hidden"/>
        </w:sdtPr>
        <w:sdtContent>
          <w:r w:rsidR="00A41799" w:rsidRPr="00E237E8">
            <w:t>Enter the company name and the date this projection is being prepared.</w:t>
          </w:r>
        </w:sdtContent>
      </w:sdt>
    </w:p>
    <w:p w14:paraId="6DA023CD" w14:textId="77777777" w:rsidR="00026EAE" w:rsidRPr="00E237E8" w:rsidRDefault="009E7EA5" w:rsidP="00026EAE">
      <w:pPr>
        <w:pStyle w:val="ListBullet"/>
      </w:pPr>
      <w:sdt>
        <w:sdtPr>
          <w:rPr>
            <w:rStyle w:val="Bold"/>
          </w:rPr>
          <w:id w:val="1424379313"/>
          <w:placeholder>
            <w:docPart w:val="557BC7DBCB0E417CBE79A171790AB640"/>
          </w:placeholder>
          <w:temporary/>
          <w:showingPlcHdr/>
          <w15:appearance w15:val="hidden"/>
        </w:sdtPr>
        <w:sdtContent>
          <w:r w:rsidR="008F704C" w:rsidRPr="00E237E8">
            <w:rPr>
              <w:b/>
              <w:bCs/>
            </w:rPr>
            <w:t>Step 2:</w:t>
          </w:r>
        </w:sdtContent>
      </w:sdt>
      <w:r w:rsidR="00026EAE" w:rsidRPr="00E237E8">
        <w:t xml:space="preserve"> </w:t>
      </w:r>
      <w:sdt>
        <w:sdtPr>
          <w:id w:val="-890952608"/>
          <w:placeholder>
            <w:docPart w:val="174C0D82B6B8462FA5620ABD46C235DB"/>
          </w:placeholder>
          <w:temporary/>
          <w:showingPlcHdr/>
          <w15:appearance w15:val="hidden"/>
        </w:sdtPr>
        <w:sdtContent>
          <w:r w:rsidR="00A41799"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sdtContent>
      </w:sdt>
    </w:p>
    <w:p w14:paraId="338A59F2" w14:textId="77777777" w:rsidR="00026EAE" w:rsidRPr="00E237E8" w:rsidRDefault="009E7EA5" w:rsidP="00026EAE">
      <w:pPr>
        <w:pStyle w:val="ListBullet"/>
      </w:pPr>
      <w:sdt>
        <w:sdtPr>
          <w:rPr>
            <w:rStyle w:val="Bold"/>
          </w:rPr>
          <w:id w:val="1779448223"/>
          <w:placeholder>
            <w:docPart w:val="8F3CCAE5EF6D43E2A40D7DA0A5192E92"/>
          </w:placeholder>
          <w:temporary/>
          <w:showingPlcHdr/>
          <w15:appearance w15:val="hidden"/>
        </w:sdtPr>
        <w:sdtContent>
          <w:r w:rsidR="008F704C" w:rsidRPr="00E237E8">
            <w:rPr>
              <w:b/>
              <w:bCs/>
            </w:rPr>
            <w:t>Step 3:</w:t>
          </w:r>
        </w:sdtContent>
      </w:sdt>
      <w:r w:rsidR="00026EAE" w:rsidRPr="00E237E8">
        <w:t xml:space="preserve"> </w:t>
      </w:r>
      <w:sdt>
        <w:sdtPr>
          <w:id w:val="-379793944"/>
          <w:placeholder>
            <w:docPart w:val="94528303B56C4B139E6305E36C090EB6"/>
          </w:placeholder>
          <w:temporary/>
          <w:showingPlcHdr/>
          <w15:appearance w15:val="hidden"/>
        </w:sdtPr>
        <w:sdtContent>
          <w:r w:rsidR="00A41799" w:rsidRPr="00E237E8">
            <w:t>For each month, enter the estimated salaries, marketing, utilities, and other items that are projected.</w:t>
          </w:r>
        </w:sdtContent>
      </w:sdt>
    </w:p>
    <w:p w14:paraId="5DA97719" w14:textId="77777777" w:rsidR="00BD0C60" w:rsidRPr="00E237E8" w:rsidRDefault="009E7EA5" w:rsidP="00D26769">
      <w:pPr>
        <w:pStyle w:val="ListBullet"/>
      </w:pPr>
      <w:sdt>
        <w:sdtPr>
          <w:rPr>
            <w:rStyle w:val="Bold"/>
          </w:rPr>
          <w:id w:val="-2115892813"/>
          <w:placeholder>
            <w:docPart w:val="FE793AE4B0FF46BB86D5A752B5BBD916"/>
          </w:placeholder>
          <w:temporary/>
          <w:showingPlcHdr/>
          <w15:appearance w15:val="hidden"/>
        </w:sdtPr>
        <w:sdtContent>
          <w:r w:rsidR="008F704C" w:rsidRPr="00E237E8">
            <w:rPr>
              <w:b/>
              <w:bCs/>
            </w:rPr>
            <w:t>Step 4:</w:t>
          </w:r>
        </w:sdtContent>
      </w:sdt>
      <w:r w:rsidR="00026EAE" w:rsidRPr="00E237E8">
        <w:t xml:space="preserve"> </w:t>
      </w:r>
      <w:sdt>
        <w:sdtPr>
          <w:id w:val="1427303924"/>
          <w:placeholder>
            <w:docPart w:val="D3B626F8E4A7447BBC80E9423D745322"/>
          </w:placeholder>
          <w:temporary/>
          <w:showingPlcHdr/>
          <w15:appearance w15:val="hidden"/>
        </w:sdtPr>
        <w:sdtContent>
          <w:r w:rsidR="00A41799"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sdtContent>
      </w:sdt>
    </w:p>
    <w:sectPr w:rsidR="00BD0C60" w:rsidRPr="00E237E8" w:rsidSect="00AC4859">
      <w:footerReference w:type="first" r:id="rId27"/>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088C9" w14:textId="77777777" w:rsidR="00611458" w:rsidRDefault="00611458" w:rsidP="005A20E2">
      <w:pPr>
        <w:spacing w:after="0"/>
      </w:pPr>
      <w:r>
        <w:separator/>
      </w:r>
    </w:p>
    <w:p w14:paraId="40AC2D3C" w14:textId="77777777" w:rsidR="00611458" w:rsidRDefault="00611458"/>
    <w:p w14:paraId="285022B3" w14:textId="77777777" w:rsidR="00611458" w:rsidRDefault="00611458" w:rsidP="009B4773"/>
    <w:p w14:paraId="255006F1" w14:textId="77777777" w:rsidR="00611458" w:rsidRDefault="00611458" w:rsidP="00513832"/>
  </w:endnote>
  <w:endnote w:type="continuationSeparator" w:id="0">
    <w:p w14:paraId="1AA44112" w14:textId="77777777" w:rsidR="00611458" w:rsidRDefault="00611458" w:rsidP="005A20E2">
      <w:pPr>
        <w:spacing w:after="0"/>
      </w:pPr>
      <w:r>
        <w:continuationSeparator/>
      </w:r>
    </w:p>
    <w:p w14:paraId="2A611E24" w14:textId="77777777" w:rsidR="00611458" w:rsidRDefault="00611458"/>
    <w:p w14:paraId="6ACE134F" w14:textId="77777777" w:rsidR="00611458" w:rsidRDefault="00611458" w:rsidP="009B4773"/>
    <w:p w14:paraId="7EC79B6E" w14:textId="77777777" w:rsidR="00611458" w:rsidRDefault="00611458"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1C47B401" w14:textId="77777777" w:rsidR="009E7EA5" w:rsidRDefault="009E7EA5"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494F1AFB" w14:textId="77777777" w:rsidR="009E7EA5" w:rsidRDefault="009E7EA5" w:rsidP="00D94688">
            <w:pPr>
              <w:pStyle w:val="Footer"/>
              <w:jc w:val="right"/>
            </w:pPr>
            <w:r w:rsidRPr="002135FB">
              <w:fldChar w:fldCharType="begin"/>
            </w:r>
            <w:r w:rsidRPr="002135FB">
              <w:instrText xml:space="preserve"> PAGE   \* MERGEFORMAT </w:instrText>
            </w:r>
            <w:r w:rsidRPr="002135FB">
              <w:fldChar w:fldCharType="separate"/>
            </w:r>
            <w:r>
              <w:rPr>
                <w:noProof/>
              </w:rPr>
              <w:t>ii</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E2FD6" w14:textId="77777777" w:rsidR="009E7EA5" w:rsidRPr="00F8411A" w:rsidRDefault="009E7EA5" w:rsidP="00F8411A">
    <w:pPr>
      <w:pStyle w:val="Footer"/>
    </w:pPr>
    <w:r>
      <w:rPr>
        <w:noProof/>
        <w:lang w:val="en-ID" w:eastAsia="en-ID"/>
      </w:rPr>
      <mc:AlternateContent>
        <mc:Choice Requires="wps">
          <w:drawing>
            <wp:anchor distT="45720" distB="45720" distL="114300" distR="114300" simplePos="0" relativeHeight="251700224" behindDoc="0" locked="0" layoutInCell="1" allowOverlap="1" wp14:anchorId="1EAE19EA" wp14:editId="1824E942">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69436838" w14:textId="77777777" w:rsidR="009E7EA5" w:rsidRPr="00096BE1" w:rsidRDefault="009E7EA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Pr>
                              <w:rStyle w:val="PageNumber"/>
                              <w:noProof/>
                            </w:rPr>
                            <w:t>10</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AE19EA" id="_x0000_t202" coordsize="21600,21600" o:spt="202" path="m,l,21600r21600,l21600,xe">
              <v:stroke joinstyle="miter"/>
              <v:path gradientshapeok="t" o:connecttype="rect"/>
            </v:shapetype>
            <v:shape id="_x0000_s1035"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69436838" w14:textId="77777777" w:rsidR="009E7EA5" w:rsidRPr="00096BE1" w:rsidRDefault="009E7EA5"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Pr>
                        <w:rStyle w:val="PageNumber"/>
                        <w:noProof/>
                      </w:rPr>
                      <w:t>10</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70792621" w14:textId="77777777" w:rsidR="009E7EA5" w:rsidRDefault="009E7EA5" w:rsidP="00F8411A">
            <w:pPr>
              <w:pStyle w:val="Footer"/>
            </w:pPr>
            <w:r w:rsidRPr="002135FB">
              <w:t>January 24, 20</w:t>
            </w:r>
            <w:r>
              <w:t>XX</w:t>
            </w:r>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2B8B626" w14:textId="77777777" w:rsidR="009E7EA5" w:rsidRDefault="009E7EA5" w:rsidP="00F8411A">
        <w:pPr>
          <w:pStyle w:val="Footer"/>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3BF4FF48" w14:textId="77777777" w:rsidR="009E7EA5" w:rsidRDefault="009E7EA5"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40F23982" w14:textId="77777777" w:rsidR="009E7EA5" w:rsidRDefault="009E7EA5"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04D8A6" w14:textId="77777777" w:rsidR="00611458" w:rsidRDefault="00611458" w:rsidP="005A20E2">
      <w:pPr>
        <w:spacing w:after="0"/>
      </w:pPr>
      <w:r>
        <w:separator/>
      </w:r>
    </w:p>
    <w:p w14:paraId="39F82748" w14:textId="77777777" w:rsidR="00611458" w:rsidRDefault="00611458"/>
    <w:p w14:paraId="0007B9DF" w14:textId="77777777" w:rsidR="00611458" w:rsidRDefault="00611458" w:rsidP="009B4773"/>
    <w:p w14:paraId="437242C7" w14:textId="77777777" w:rsidR="00611458" w:rsidRDefault="00611458" w:rsidP="00513832"/>
  </w:footnote>
  <w:footnote w:type="continuationSeparator" w:id="0">
    <w:p w14:paraId="5E283309" w14:textId="77777777" w:rsidR="00611458" w:rsidRDefault="00611458" w:rsidP="005A20E2">
      <w:pPr>
        <w:spacing w:after="0"/>
      </w:pPr>
      <w:r>
        <w:continuationSeparator/>
      </w:r>
    </w:p>
    <w:p w14:paraId="473AD04A" w14:textId="77777777" w:rsidR="00611458" w:rsidRDefault="00611458"/>
    <w:p w14:paraId="36556F90" w14:textId="77777777" w:rsidR="00611458" w:rsidRDefault="00611458" w:rsidP="009B4773"/>
    <w:p w14:paraId="06A5C880" w14:textId="77777777" w:rsidR="00611458" w:rsidRDefault="00611458"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FCB43" w14:textId="77777777" w:rsidR="009E7EA5" w:rsidRDefault="009E7EA5" w:rsidP="005A20E2">
    <w:pPr>
      <w:pStyle w:val="Header"/>
      <w:tabs>
        <w:tab w:val="clear" w:pos="9689"/>
        <w:tab w:val="right" w:pos="11057"/>
      </w:tabs>
      <w:ind w:left="-1134" w:right="-1085"/>
    </w:pPr>
    <w:r>
      <w:rPr>
        <w:noProof/>
        <w:lang w:val="en-ID" w:eastAsia="en-ID"/>
      </w:rPr>
      <w:drawing>
        <wp:anchor distT="0" distB="0" distL="114300" distR="114300" simplePos="0" relativeHeight="251694080" behindDoc="1" locked="0" layoutInCell="1" allowOverlap="1" wp14:anchorId="08E47216" wp14:editId="3EF96F76">
          <wp:simplePos x="0" y="0"/>
          <wp:positionH relativeFrom="margin">
            <wp:align>center</wp:align>
          </wp:positionH>
          <wp:positionV relativeFrom="page">
            <wp:align>center</wp:align>
          </wp:positionV>
          <wp:extent cx="7132320" cy="9427210"/>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extLst>
                      <a:ext uri="{28A0092B-C50C-407E-A947-70E740481C1C}">
                        <a14:useLocalDpi xmlns:a14="http://schemas.microsoft.com/office/drawing/2010/main" val="0"/>
                      </a:ext>
                    </a:extLst>
                  </a:blip>
                  <a:srcRect l="28395" t="33230" r="40830" b="5725"/>
                  <a:stretch/>
                </pic:blipFill>
                <pic:spPr bwMode="auto">
                  <a:xfrm>
                    <a:off x="0" y="0"/>
                    <a:ext cx="7132320" cy="9427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C5A4C1" w14:textId="77777777" w:rsidR="009E7EA5" w:rsidRDefault="009E7EA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351B3" w14:textId="77777777" w:rsidR="009E7EA5" w:rsidRDefault="009E7EA5">
    <w:r>
      <w:rPr>
        <w:noProof/>
        <w:lang w:val="en-ID" w:eastAsia="en-ID"/>
      </w:rPr>
      <w:drawing>
        <wp:anchor distT="0" distB="0" distL="114300" distR="114300" simplePos="0" relativeHeight="251696128" behindDoc="1" locked="0" layoutInCell="1" allowOverlap="1" wp14:anchorId="0235E7EC" wp14:editId="690F0B58">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20E1B" w14:textId="77777777" w:rsidR="009E7EA5" w:rsidRDefault="009E7EA5" w:rsidP="0003123C">
    <w:pPr>
      <w:pStyle w:val="Header"/>
      <w:spacing w:before="0"/>
    </w:pPr>
    <w:r>
      <w:rPr>
        <w:rStyle w:val="SubtleEmphasis"/>
      </w:rPr>
      <w:t xml:space="preserve"> </w:t>
    </w:r>
    <w:proofErr w:type="spellStart"/>
    <w:r>
      <w:rPr>
        <w:rFonts w:asciiTheme="majorHAnsi" w:hAnsiTheme="majorHAnsi"/>
        <w:b/>
        <w:color w:val="107082" w:themeColor="accent2"/>
        <w:sz w:val="28"/>
      </w:rPr>
      <w:t>Aplikasi</w:t>
    </w:r>
    <w:proofErr w:type="spellEnd"/>
    <w:r>
      <w:rPr>
        <w:rFonts w:asciiTheme="majorHAnsi" w:hAnsiTheme="majorHAnsi"/>
        <w:b/>
        <w:color w:val="107082" w:themeColor="accent2"/>
        <w:sz w:val="28"/>
      </w:rPr>
      <w:t xml:space="preserve"> </w:t>
    </w:r>
    <w:proofErr w:type="spellStart"/>
    <w:r>
      <w:rPr>
        <w:rFonts w:asciiTheme="majorHAnsi" w:hAnsiTheme="majorHAnsi"/>
        <w:b/>
        <w:color w:val="107082" w:themeColor="accent2"/>
        <w:sz w:val="28"/>
      </w:rPr>
      <w:t>Lapsithar</w:t>
    </w:r>
    <w:proofErr w:type="spellEnd"/>
    <w:r>
      <w:rPr>
        <w:rStyle w:val="SubtleEmphasis"/>
      </w:rPr>
      <w:br/>
    </w:r>
    <w:r>
      <w:rPr>
        <w:noProof/>
        <w:lang w:val="en-ID" w:eastAsia="en-ID"/>
      </w:rPr>
      <mc:AlternateContent>
        <mc:Choice Requires="wps">
          <w:drawing>
            <wp:anchor distT="45720" distB="45720" distL="114300" distR="114300" simplePos="0" relativeHeight="251692032" behindDoc="1" locked="0" layoutInCell="1" allowOverlap="1" wp14:anchorId="01331B2C" wp14:editId="20A61631">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43268D35" w14:textId="77777777" w:rsidR="009E7EA5" w:rsidRDefault="009E7EA5"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1331B2C" id="_x0000_t202" coordsize="21600,21600" o:spt="202" path="m,l,21600r21600,l21600,xe">
              <v:stroke joinstyle="miter"/>
              <v:path gradientshapeok="t" o:connecttype="rect"/>
            </v:shapetype>
            <v:shape id="_x0000_s1034" type="#_x0000_t202"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43268D35" w14:textId="77777777" w:rsidR="009E7EA5" w:rsidRDefault="009E7EA5" w:rsidP="0003123C"/>
                </w:txbxContent>
              </v:textbox>
              <w10:wrap anchorx="page" anchory="page"/>
            </v:shape>
          </w:pict>
        </mc:Fallback>
      </mc:AlternateContent>
    </w:r>
    <w:r>
      <w:rPr>
        <w:rStyle w:val="Emphasis"/>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3E2E5" w14:textId="77777777" w:rsidR="009E7EA5" w:rsidRDefault="009E7EA5" w:rsidP="0003123C">
    <w:pPr>
      <w:pStyle w:val="Header"/>
      <w:spacing w:before="0"/>
    </w:pPr>
    <w:r>
      <w:rPr>
        <w:rStyle w:val="SubtleEmphasis"/>
      </w:rPr>
      <w:t xml:space="preserve"> </w:t>
    </w:r>
    <w:r>
      <w:rPr>
        <w:rStyle w:val="SubtleEmphasis"/>
      </w:rPr>
      <w:br/>
    </w:r>
    <w:r>
      <w:rPr>
        <w:noProof/>
        <w:lang w:val="en-ID" w:eastAsia="en-ID"/>
      </w:rPr>
      <mc:AlternateContent>
        <mc:Choice Requires="wps">
          <w:drawing>
            <wp:anchor distT="45720" distB="45720" distL="114300" distR="114300" simplePos="0" relativeHeight="251674624" behindDoc="1" locked="0" layoutInCell="1" allowOverlap="1" wp14:anchorId="5B15507F" wp14:editId="5BBDED37">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1B9440A9" w14:textId="77777777" w:rsidR="009E7EA5" w:rsidRDefault="009E7EA5"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15507F" id="_x0000_t202" coordsize="21600,21600" o:spt="202" path="m,l,21600r21600,l21600,xe">
              <v:stroke joinstyle="miter"/>
              <v:path gradientshapeok="t" o:connecttype="rect"/>
            </v:shapetype>
            <v:shape id="_x0000_s1036" type="#_x0000_t202"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1B9440A9" w14:textId="77777777" w:rsidR="009E7EA5" w:rsidRDefault="009E7EA5"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7E12F1" w14:textId="77777777" w:rsidR="009E7EA5" w:rsidRDefault="009E7EA5" w:rsidP="0003123C">
    <w:pPr>
      <w:pStyle w:val="Header"/>
      <w:spacing w:before="0"/>
    </w:pPr>
    <w:r>
      <w:rPr>
        <w:rStyle w:val="SubtleEmphasis"/>
      </w:rPr>
      <w:t xml:space="preserve"> </w:t>
    </w:r>
    <w:proofErr w:type="spellStart"/>
    <w:r>
      <w:rPr>
        <w:rFonts w:asciiTheme="majorHAnsi" w:hAnsiTheme="majorHAnsi"/>
        <w:b/>
        <w:color w:val="107082" w:themeColor="accent2"/>
        <w:sz w:val="28"/>
      </w:rPr>
      <w:t>Aplikasi</w:t>
    </w:r>
    <w:proofErr w:type="spellEnd"/>
    <w:r>
      <w:rPr>
        <w:rFonts w:asciiTheme="majorHAnsi" w:hAnsiTheme="majorHAnsi"/>
        <w:b/>
        <w:color w:val="107082" w:themeColor="accent2"/>
        <w:sz w:val="28"/>
      </w:rPr>
      <w:t xml:space="preserve"> </w:t>
    </w:r>
    <w:proofErr w:type="spellStart"/>
    <w:r>
      <w:rPr>
        <w:rFonts w:asciiTheme="majorHAnsi" w:hAnsiTheme="majorHAnsi"/>
        <w:b/>
        <w:color w:val="107082" w:themeColor="accent2"/>
        <w:sz w:val="28"/>
      </w:rPr>
      <w:t>Lapsithar</w:t>
    </w:r>
    <w:proofErr w:type="spellEnd"/>
    <w:r>
      <w:rPr>
        <w:noProof/>
        <w:lang w:val="en-ID" w:eastAsia="en-ID"/>
      </w:rPr>
      <w:t xml:space="preserve"> </w:t>
    </w:r>
    <w:r>
      <w:rPr>
        <w:noProof/>
        <w:lang w:val="en-ID" w:eastAsia="en-ID"/>
      </w:rPr>
      <mc:AlternateContent>
        <mc:Choice Requires="wps">
          <w:drawing>
            <wp:anchor distT="45720" distB="45720" distL="114300" distR="114300" simplePos="0" relativeHeight="251689984" behindDoc="1" locked="0" layoutInCell="1" allowOverlap="1" wp14:anchorId="20424DAB" wp14:editId="2AAA682C">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7B098255" w14:textId="77777777" w:rsidR="009E7EA5" w:rsidRDefault="009E7EA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20424DAB" id="_x0000_t202" coordsize="21600,21600" o:spt="202" path="m,l,21600r21600,l21600,xe">
              <v:stroke joinstyle="miter"/>
              <v:path gradientshapeok="t" o:connecttype="rect"/>
            </v:shapetype>
            <v:shape id="_x0000_s1037" type="#_x0000_t202"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7B098255" w14:textId="77777777" w:rsidR="009E7EA5" w:rsidRDefault="009E7EA5" w:rsidP="0003123C"/>
                </w:txbxContent>
              </v:textbox>
              <w10:wrap anchorx="page" anchory="page"/>
            </v:shape>
          </w:pict>
        </mc:Fallback>
      </mc:AlternateContent>
    </w:r>
  </w:p>
  <w:p w14:paraId="52A99326" w14:textId="77777777" w:rsidR="009E7EA5" w:rsidRDefault="009E7EA5" w:rsidP="005A20E2">
    <w:pPr>
      <w:pStyle w:val="Header"/>
      <w:tabs>
        <w:tab w:val="clear" w:pos="9689"/>
        <w:tab w:val="right" w:pos="11057"/>
      </w:tabs>
      <w:ind w:left="-1134" w:right="-108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E0079" w14:textId="77777777" w:rsidR="009E7EA5" w:rsidRDefault="009E7EA5" w:rsidP="0003123C">
    <w:pPr>
      <w:pStyle w:val="Header"/>
      <w:spacing w:before="0"/>
    </w:pPr>
    <w:r>
      <w:rPr>
        <w:rStyle w:val="SubtleEmphasis"/>
      </w:rPr>
      <w:t xml:space="preserve"> </w:t>
    </w:r>
    <w:r>
      <w:rPr>
        <w:rFonts w:asciiTheme="majorHAnsi" w:hAnsiTheme="majorHAnsi"/>
        <w:b/>
        <w:color w:val="107082" w:themeColor="accent2"/>
        <w:sz w:val="28"/>
      </w:rPr>
      <w:t>Services</w:t>
    </w:r>
    <w:r>
      <w:rPr>
        <w:rStyle w:val="SubtleEmphasis"/>
      </w:rPr>
      <w:br/>
    </w:r>
    <w:r>
      <w:rPr>
        <w:rStyle w:val="Emphasis"/>
      </w:rPr>
      <w:t>Business Plan</w:t>
    </w:r>
    <w:r>
      <w:rPr>
        <w:noProof/>
        <w:lang w:val="en-ID" w:eastAsia="en-ID"/>
      </w:rPr>
      <mc:AlternateContent>
        <mc:Choice Requires="wps">
          <w:drawing>
            <wp:anchor distT="45720" distB="45720" distL="114300" distR="114300" simplePos="0" relativeHeight="251698176" behindDoc="1" locked="0" layoutInCell="1" allowOverlap="1" wp14:anchorId="666B2BA9" wp14:editId="3876DDC4">
              <wp:simplePos x="0" y="0"/>
              <wp:positionH relativeFrom="page">
                <wp:align>center</wp:align>
              </wp:positionH>
              <wp:positionV relativeFrom="page">
                <wp:align>top</wp:align>
              </wp:positionV>
              <wp:extent cx="10058400" cy="1143000"/>
              <wp:effectExtent l="0" t="0" r="0" b="0"/>
              <wp:wrapNone/>
              <wp:docPr id="6"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5FE0954B" w14:textId="77777777" w:rsidR="009E7EA5" w:rsidRDefault="009E7EA5"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666B2BA9" id="_x0000_t202" coordsize="21600,21600" o:spt="202" path="m,l,21600r21600,l21600,xe">
              <v:stroke joinstyle="miter"/>
              <v:path gradientshapeok="t" o:connecttype="rect"/>
            </v:shapetype>
            <v:shape id="_x0000_s1038" type="#_x0000_t202" style="position:absolute;margin-left:0;margin-top:0;width:11in;height:90pt;z-index:-251618304;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DSzfYpSAIA&#10;AGEEAAAOAAAAAAAAAAAAAAAAAC4CAABkcnMvZTJvRG9jLnhtbFBLAQItABQABgAIAAAAIQBGWgQk&#10;3AAAAAYBAAAPAAAAAAAAAAAAAAAAAKIEAABkcnMvZG93bnJldi54bWxQSwUGAAAAAAQABADzAAAA&#10;qwUAAAAA&#10;" fillcolor="#3e8d9c [2414]" stroked="f">
              <v:fill opacity="9766f"/>
              <v:textbox inset="20mm,8mm">
                <w:txbxContent>
                  <w:p w14:paraId="5FE0954B" w14:textId="77777777" w:rsidR="009E7EA5" w:rsidRDefault="009E7EA5" w:rsidP="0003123C"/>
                </w:txbxContent>
              </v:textbox>
              <w10:wrap anchorx="page" anchory="page"/>
            </v:shape>
          </w:pict>
        </mc:Fallback>
      </mc:AlternateContent>
    </w:r>
  </w:p>
  <w:p w14:paraId="43A5229C" w14:textId="77777777" w:rsidR="009E7EA5" w:rsidRDefault="009E7EA5"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216BF8"/>
    <w:multiLevelType w:val="hybridMultilevel"/>
    <w:tmpl w:val="CF440E2A"/>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77AFC"/>
    <w:multiLevelType w:val="hybridMultilevel"/>
    <w:tmpl w:val="5CA82C98"/>
    <w:lvl w:ilvl="0" w:tplc="32205BE6">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5567B5A"/>
    <w:multiLevelType w:val="hybridMultilevel"/>
    <w:tmpl w:val="B27236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A16804"/>
    <w:multiLevelType w:val="hybridMultilevel"/>
    <w:tmpl w:val="A8623C0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84708D"/>
    <w:multiLevelType w:val="hybridMultilevel"/>
    <w:tmpl w:val="A92A49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9"/>
  </w:num>
  <w:num w:numId="3">
    <w:abstractNumId w:val="18"/>
  </w:num>
  <w:num w:numId="4">
    <w:abstractNumId w:val="26"/>
  </w:num>
  <w:num w:numId="5">
    <w:abstractNumId w:val="15"/>
  </w:num>
  <w:num w:numId="6">
    <w:abstractNumId w:val="9"/>
  </w:num>
  <w:num w:numId="7">
    <w:abstractNumId w:val="38"/>
  </w:num>
  <w:num w:numId="8">
    <w:abstractNumId w:val="14"/>
  </w:num>
  <w:num w:numId="9">
    <w:abstractNumId w:val="40"/>
  </w:num>
  <w:num w:numId="10">
    <w:abstractNumId w:val="33"/>
  </w:num>
  <w:num w:numId="11">
    <w:abstractNumId w:val="4"/>
  </w:num>
  <w:num w:numId="12">
    <w:abstractNumId w:val="12"/>
  </w:num>
  <w:num w:numId="13">
    <w:abstractNumId w:val="17"/>
  </w:num>
  <w:num w:numId="14">
    <w:abstractNumId w:val="25"/>
  </w:num>
  <w:num w:numId="15">
    <w:abstractNumId w:val="21"/>
  </w:num>
  <w:num w:numId="16">
    <w:abstractNumId w:val="8"/>
  </w:num>
  <w:num w:numId="17">
    <w:abstractNumId w:val="27"/>
  </w:num>
  <w:num w:numId="18">
    <w:abstractNumId w:val="41"/>
  </w:num>
  <w:num w:numId="19">
    <w:abstractNumId w:val="11"/>
  </w:num>
  <w:num w:numId="20">
    <w:abstractNumId w:val="30"/>
  </w:num>
  <w:num w:numId="21">
    <w:abstractNumId w:val="13"/>
  </w:num>
  <w:num w:numId="22">
    <w:abstractNumId w:val="22"/>
  </w:num>
  <w:num w:numId="23">
    <w:abstractNumId w:val="24"/>
  </w:num>
  <w:num w:numId="24">
    <w:abstractNumId w:val="20"/>
  </w:num>
  <w:num w:numId="25">
    <w:abstractNumId w:val="23"/>
  </w:num>
  <w:num w:numId="26">
    <w:abstractNumId w:val="10"/>
  </w:num>
  <w:num w:numId="27">
    <w:abstractNumId w:val="35"/>
  </w:num>
  <w:num w:numId="28">
    <w:abstractNumId w:val="16"/>
  </w:num>
  <w:num w:numId="29">
    <w:abstractNumId w:val="6"/>
  </w:num>
  <w:num w:numId="30">
    <w:abstractNumId w:val="19"/>
  </w:num>
  <w:num w:numId="31">
    <w:abstractNumId w:val="5"/>
  </w:num>
  <w:num w:numId="32">
    <w:abstractNumId w:val="29"/>
  </w:num>
  <w:num w:numId="33">
    <w:abstractNumId w:val="32"/>
  </w:num>
  <w:num w:numId="34">
    <w:abstractNumId w:val="3"/>
  </w:num>
  <w:num w:numId="35">
    <w:abstractNumId w:val="1"/>
  </w:num>
  <w:num w:numId="36">
    <w:abstractNumId w:val="2"/>
  </w:num>
  <w:num w:numId="37">
    <w:abstractNumId w:val="0"/>
  </w:num>
  <w:num w:numId="38">
    <w:abstractNumId w:val="36"/>
  </w:num>
  <w:num w:numId="39">
    <w:abstractNumId w:val="7"/>
  </w:num>
  <w:num w:numId="40">
    <w:abstractNumId w:val="34"/>
  </w:num>
  <w:num w:numId="41">
    <w:abstractNumId w:val="31"/>
  </w:num>
  <w:num w:numId="42">
    <w:abstractNumId w:val="3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407"/>
    <w:rsid w:val="0000092E"/>
    <w:rsid w:val="00003408"/>
    <w:rsid w:val="00012A83"/>
    <w:rsid w:val="00017C3C"/>
    <w:rsid w:val="00021F2E"/>
    <w:rsid w:val="00026EAE"/>
    <w:rsid w:val="0003123C"/>
    <w:rsid w:val="00032A10"/>
    <w:rsid w:val="00043F74"/>
    <w:rsid w:val="00043FFE"/>
    <w:rsid w:val="00044074"/>
    <w:rsid w:val="0004430C"/>
    <w:rsid w:val="00051A24"/>
    <w:rsid w:val="000612A6"/>
    <w:rsid w:val="00066DE2"/>
    <w:rsid w:val="00077931"/>
    <w:rsid w:val="000811A0"/>
    <w:rsid w:val="00084E91"/>
    <w:rsid w:val="000900B6"/>
    <w:rsid w:val="00096BE1"/>
    <w:rsid w:val="000A649E"/>
    <w:rsid w:val="000A7626"/>
    <w:rsid w:val="000B1B5F"/>
    <w:rsid w:val="000B5DA2"/>
    <w:rsid w:val="000B6224"/>
    <w:rsid w:val="000C1C28"/>
    <w:rsid w:val="000C5872"/>
    <w:rsid w:val="000E0979"/>
    <w:rsid w:val="000E1544"/>
    <w:rsid w:val="00100314"/>
    <w:rsid w:val="001155CE"/>
    <w:rsid w:val="001225D9"/>
    <w:rsid w:val="00124370"/>
    <w:rsid w:val="00160392"/>
    <w:rsid w:val="001846E1"/>
    <w:rsid w:val="001A5429"/>
    <w:rsid w:val="001C1F79"/>
    <w:rsid w:val="001D1C22"/>
    <w:rsid w:val="001D59C9"/>
    <w:rsid w:val="001E11F1"/>
    <w:rsid w:val="001E1E58"/>
    <w:rsid w:val="00206719"/>
    <w:rsid w:val="00230407"/>
    <w:rsid w:val="00234FE7"/>
    <w:rsid w:val="00240312"/>
    <w:rsid w:val="00247B17"/>
    <w:rsid w:val="00252E4A"/>
    <w:rsid w:val="002642A8"/>
    <w:rsid w:val="002A137B"/>
    <w:rsid w:val="0031130D"/>
    <w:rsid w:val="00314A6F"/>
    <w:rsid w:val="00334394"/>
    <w:rsid w:val="00347AF5"/>
    <w:rsid w:val="00360F98"/>
    <w:rsid w:val="00362478"/>
    <w:rsid w:val="00374421"/>
    <w:rsid w:val="00394981"/>
    <w:rsid w:val="003B5758"/>
    <w:rsid w:val="003D59A7"/>
    <w:rsid w:val="003E78A7"/>
    <w:rsid w:val="003F0714"/>
    <w:rsid w:val="003F13B0"/>
    <w:rsid w:val="003F5F4A"/>
    <w:rsid w:val="004020D0"/>
    <w:rsid w:val="00403423"/>
    <w:rsid w:val="00423C21"/>
    <w:rsid w:val="004262DD"/>
    <w:rsid w:val="0042646F"/>
    <w:rsid w:val="00435096"/>
    <w:rsid w:val="004411FB"/>
    <w:rsid w:val="00443212"/>
    <w:rsid w:val="00476B8B"/>
    <w:rsid w:val="00493EC0"/>
    <w:rsid w:val="00495909"/>
    <w:rsid w:val="004B5251"/>
    <w:rsid w:val="004B5779"/>
    <w:rsid w:val="004C7B3E"/>
    <w:rsid w:val="004E67B3"/>
    <w:rsid w:val="00513832"/>
    <w:rsid w:val="005253F8"/>
    <w:rsid w:val="00526C37"/>
    <w:rsid w:val="00533047"/>
    <w:rsid w:val="00577B45"/>
    <w:rsid w:val="005919AF"/>
    <w:rsid w:val="005A20E2"/>
    <w:rsid w:val="005B3466"/>
    <w:rsid w:val="005B6A1A"/>
    <w:rsid w:val="005D2146"/>
    <w:rsid w:val="005F6388"/>
    <w:rsid w:val="00611458"/>
    <w:rsid w:val="00626FD8"/>
    <w:rsid w:val="006329E1"/>
    <w:rsid w:val="00633E73"/>
    <w:rsid w:val="0065229E"/>
    <w:rsid w:val="00655308"/>
    <w:rsid w:val="00664450"/>
    <w:rsid w:val="00682CAF"/>
    <w:rsid w:val="006936EB"/>
    <w:rsid w:val="00695777"/>
    <w:rsid w:val="006A359E"/>
    <w:rsid w:val="006B2383"/>
    <w:rsid w:val="006C07E8"/>
    <w:rsid w:val="006C0DC6"/>
    <w:rsid w:val="006C42CF"/>
    <w:rsid w:val="006D0144"/>
    <w:rsid w:val="006E3FC8"/>
    <w:rsid w:val="006F1C41"/>
    <w:rsid w:val="007157EF"/>
    <w:rsid w:val="0073193C"/>
    <w:rsid w:val="0073670F"/>
    <w:rsid w:val="00740FCE"/>
    <w:rsid w:val="00753E67"/>
    <w:rsid w:val="007B17C4"/>
    <w:rsid w:val="007B1F5A"/>
    <w:rsid w:val="007B3AB6"/>
    <w:rsid w:val="007B5AFF"/>
    <w:rsid w:val="007C136F"/>
    <w:rsid w:val="007C5AF4"/>
    <w:rsid w:val="007D2C96"/>
    <w:rsid w:val="007D36E9"/>
    <w:rsid w:val="007D5767"/>
    <w:rsid w:val="007E3C3C"/>
    <w:rsid w:val="007F0AD3"/>
    <w:rsid w:val="007F793B"/>
    <w:rsid w:val="00813EC8"/>
    <w:rsid w:val="00817F8C"/>
    <w:rsid w:val="0083428B"/>
    <w:rsid w:val="008422E6"/>
    <w:rsid w:val="00863B11"/>
    <w:rsid w:val="00876D31"/>
    <w:rsid w:val="00876F99"/>
    <w:rsid w:val="008820B3"/>
    <w:rsid w:val="00886169"/>
    <w:rsid w:val="0089181A"/>
    <w:rsid w:val="008965F6"/>
    <w:rsid w:val="008A2B5E"/>
    <w:rsid w:val="008B4BAD"/>
    <w:rsid w:val="008D3386"/>
    <w:rsid w:val="008E2EB8"/>
    <w:rsid w:val="008E3A18"/>
    <w:rsid w:val="008F704C"/>
    <w:rsid w:val="0090206C"/>
    <w:rsid w:val="00902998"/>
    <w:rsid w:val="00912C1B"/>
    <w:rsid w:val="00916527"/>
    <w:rsid w:val="0092125E"/>
    <w:rsid w:val="00924319"/>
    <w:rsid w:val="009500FA"/>
    <w:rsid w:val="00952A7A"/>
    <w:rsid w:val="00974BF8"/>
    <w:rsid w:val="00974DD3"/>
    <w:rsid w:val="009778A3"/>
    <w:rsid w:val="009A3B33"/>
    <w:rsid w:val="009A45A0"/>
    <w:rsid w:val="009B35B5"/>
    <w:rsid w:val="009B4773"/>
    <w:rsid w:val="009D2556"/>
    <w:rsid w:val="009E0A7D"/>
    <w:rsid w:val="009E7EA5"/>
    <w:rsid w:val="009F5B70"/>
    <w:rsid w:val="00A079DD"/>
    <w:rsid w:val="00A162A9"/>
    <w:rsid w:val="00A41799"/>
    <w:rsid w:val="00A630FD"/>
    <w:rsid w:val="00A74908"/>
    <w:rsid w:val="00A91213"/>
    <w:rsid w:val="00A960DC"/>
    <w:rsid w:val="00AA29B1"/>
    <w:rsid w:val="00AA66D7"/>
    <w:rsid w:val="00AC100C"/>
    <w:rsid w:val="00AC3653"/>
    <w:rsid w:val="00AC4859"/>
    <w:rsid w:val="00AE0241"/>
    <w:rsid w:val="00AE5008"/>
    <w:rsid w:val="00B26302"/>
    <w:rsid w:val="00B37B3B"/>
    <w:rsid w:val="00B44C47"/>
    <w:rsid w:val="00B57756"/>
    <w:rsid w:val="00B57DDA"/>
    <w:rsid w:val="00B57F4F"/>
    <w:rsid w:val="00B74A29"/>
    <w:rsid w:val="00B7636D"/>
    <w:rsid w:val="00B80CF1"/>
    <w:rsid w:val="00BA2A38"/>
    <w:rsid w:val="00BA31C4"/>
    <w:rsid w:val="00BB02E6"/>
    <w:rsid w:val="00BD0C60"/>
    <w:rsid w:val="00C17BCF"/>
    <w:rsid w:val="00C3246A"/>
    <w:rsid w:val="00C46402"/>
    <w:rsid w:val="00C65564"/>
    <w:rsid w:val="00C979CA"/>
    <w:rsid w:val="00CA61D8"/>
    <w:rsid w:val="00CC2DA1"/>
    <w:rsid w:val="00CD1D98"/>
    <w:rsid w:val="00CF0586"/>
    <w:rsid w:val="00CF1267"/>
    <w:rsid w:val="00D13200"/>
    <w:rsid w:val="00D24B3C"/>
    <w:rsid w:val="00D26769"/>
    <w:rsid w:val="00D27AF8"/>
    <w:rsid w:val="00D5362C"/>
    <w:rsid w:val="00D6543F"/>
    <w:rsid w:val="00D74E0C"/>
    <w:rsid w:val="00D805FE"/>
    <w:rsid w:val="00D83966"/>
    <w:rsid w:val="00D91D46"/>
    <w:rsid w:val="00D94688"/>
    <w:rsid w:val="00D96A64"/>
    <w:rsid w:val="00D96CD3"/>
    <w:rsid w:val="00DA1776"/>
    <w:rsid w:val="00DB4C65"/>
    <w:rsid w:val="00DB5A2E"/>
    <w:rsid w:val="00DC0528"/>
    <w:rsid w:val="00DC1104"/>
    <w:rsid w:val="00DC2470"/>
    <w:rsid w:val="00DC7466"/>
    <w:rsid w:val="00DC7E1C"/>
    <w:rsid w:val="00DE16D8"/>
    <w:rsid w:val="00DE4AC5"/>
    <w:rsid w:val="00DE65A2"/>
    <w:rsid w:val="00DF2DCC"/>
    <w:rsid w:val="00E01D0E"/>
    <w:rsid w:val="00E15D61"/>
    <w:rsid w:val="00E16215"/>
    <w:rsid w:val="00E237E8"/>
    <w:rsid w:val="00E31650"/>
    <w:rsid w:val="00E35169"/>
    <w:rsid w:val="00E53724"/>
    <w:rsid w:val="00E552C8"/>
    <w:rsid w:val="00E75006"/>
    <w:rsid w:val="00E84350"/>
    <w:rsid w:val="00E85863"/>
    <w:rsid w:val="00E862EA"/>
    <w:rsid w:val="00E91AE4"/>
    <w:rsid w:val="00EA0789"/>
    <w:rsid w:val="00EA431D"/>
    <w:rsid w:val="00EB35A3"/>
    <w:rsid w:val="00EC4BCD"/>
    <w:rsid w:val="00ED54F1"/>
    <w:rsid w:val="00EF3AA3"/>
    <w:rsid w:val="00F24CB9"/>
    <w:rsid w:val="00F33F5E"/>
    <w:rsid w:val="00F379BC"/>
    <w:rsid w:val="00F60840"/>
    <w:rsid w:val="00F75B86"/>
    <w:rsid w:val="00F77933"/>
    <w:rsid w:val="00F8411A"/>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D4C0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jpeg"/><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header" Target="header3.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footer" Target="footer4.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oter" Target="footer5.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dra\AppData\Roaming\Microsoft\Templates\Professional%20services%20business%20plan.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4004554968603608"/>
          <c:y val="0.46115322750431603"/>
        </c:manualLayout>
      </c:layout>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2.3931623931623933E-2"/>
          <c:y val="2.6320667284522706E-2"/>
          <c:w val="0.97492877492877494"/>
          <c:h val="0.95143651529193696"/>
        </c:manualLayout>
      </c:layout>
      <c:doughnutChart>
        <c:varyColors val="1"/>
        <c:ser>
          <c:idx val="0"/>
          <c:order val="0"/>
          <c:tx>
            <c:strRef>
              <c:f>Sheet1!$B$1</c:f>
              <c:strCache>
                <c:ptCount val="1"/>
                <c:pt idx="0">
                  <c:v>SWOT</c:v>
                </c:pt>
              </c:strCache>
            </c:strRef>
          </c:tx>
          <c:dPt>
            <c:idx val="0"/>
            <c:bubble3D val="0"/>
            <c:spPr>
              <a:solidFill>
                <a:schemeClr val="accent5"/>
              </a:solidFill>
              <a:ln w="19050">
                <a:solidFill>
                  <a:schemeClr val="lt1"/>
                </a:solidFill>
              </a:ln>
              <a:effectLst/>
            </c:spPr>
            <c:extLst>
              <c:ext xmlns:c16="http://schemas.microsoft.com/office/drawing/2014/chart" uri="{C3380CC4-5D6E-409C-BE32-E72D297353CC}">
                <c16:uniqueId val="{00000001-A1DB-4CB6-83B1-7920FAA4BFB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DB-4CB6-83B1-7920FAA4BFB0}"/>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A1DB-4CB6-83B1-7920FAA4BFB0}"/>
              </c:ext>
            </c:extLst>
          </c:dPt>
          <c:dPt>
            <c:idx val="3"/>
            <c:bubble3D val="0"/>
            <c:spPr>
              <a:solidFill>
                <a:schemeClr val="accent3"/>
              </a:solidFill>
              <a:ln w="19050">
                <a:solidFill>
                  <a:schemeClr val="lt1"/>
                </a:solidFill>
              </a:ln>
              <a:effectLst/>
            </c:spPr>
            <c:extLst>
              <c:ext xmlns:c16="http://schemas.microsoft.com/office/drawing/2014/chart" uri="{C3380CC4-5D6E-409C-BE32-E72D297353CC}">
                <c16:uniqueId val="{00000007-A1DB-4CB6-83B1-7920FAA4BFB0}"/>
              </c:ext>
            </c:extLst>
          </c:dPt>
          <c:dLbls>
            <c:delete val="1"/>
          </c:dLbls>
          <c:cat>
            <c:strRef>
              <c:f>Sheet1!$A$2:$A$5</c:f>
              <c:strCache>
                <c:ptCount val="4"/>
                <c:pt idx="0">
                  <c:v>Weaknesses</c:v>
                </c:pt>
                <c:pt idx="1">
                  <c:v>Threats</c:v>
                </c:pt>
                <c:pt idx="2">
                  <c:v>Opportunities</c:v>
                </c:pt>
                <c:pt idx="3">
                  <c:v>Strengths</c:v>
                </c:pt>
              </c:strCache>
            </c:strRef>
          </c:cat>
          <c:val>
            <c:numRef>
              <c:f>Sheet1!$B$2:$B$5</c:f>
              <c:numCache>
                <c:formatCode>General</c:formatCode>
                <c:ptCount val="4"/>
                <c:pt idx="0">
                  <c:v>25</c:v>
                </c:pt>
                <c:pt idx="1">
                  <c:v>25</c:v>
                </c:pt>
                <c:pt idx="2">
                  <c:v>25</c:v>
                </c:pt>
                <c:pt idx="3">
                  <c:v>25</c:v>
                </c:pt>
              </c:numCache>
            </c:numRef>
          </c:val>
          <c:extLst>
            <c:ext xmlns:c16="http://schemas.microsoft.com/office/drawing/2014/chart" uri="{C3380CC4-5D6E-409C-BE32-E72D297353CC}">
              <c16:uniqueId val="{00000008-A1DB-4CB6-83B1-7920FAA4BFB0}"/>
            </c:ext>
          </c:extLst>
        </c:ser>
        <c:dLbls>
          <c:showLegendKey val="0"/>
          <c:showVal val="0"/>
          <c:showCatName val="0"/>
          <c:showSerName val="0"/>
          <c:showPercent val="1"/>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E4FF9BEB364C90B30A560F1F89874A"/>
        <w:category>
          <w:name w:val="General"/>
          <w:gallery w:val="placeholder"/>
        </w:category>
        <w:types>
          <w:type w:val="bbPlcHdr"/>
        </w:types>
        <w:behaviors>
          <w:behavior w:val="content"/>
        </w:behaviors>
        <w:guid w:val="{94BE01C9-21F5-4809-A1D6-567BB800BEFA}"/>
      </w:docPartPr>
      <w:docPartBody>
        <w:p w:rsidR="00216B6C" w:rsidRDefault="00264998">
          <w:pPr>
            <w:pStyle w:val="DEE4FF9BEB364C90B30A560F1F89874A"/>
          </w:pPr>
          <w:r w:rsidRPr="00E237E8">
            <w:t>PROFESSIONAL</w:t>
          </w:r>
        </w:p>
      </w:docPartBody>
    </w:docPart>
    <w:docPart>
      <w:docPartPr>
        <w:name w:val="CCC833C30224497B8414609AE485879A"/>
        <w:category>
          <w:name w:val="General"/>
          <w:gallery w:val="placeholder"/>
        </w:category>
        <w:types>
          <w:type w:val="bbPlcHdr"/>
        </w:types>
        <w:behaviors>
          <w:behavior w:val="content"/>
        </w:behaviors>
        <w:guid w:val="{95BE4223-804E-4A7A-AD49-DC45C521BA3C}"/>
      </w:docPartPr>
      <w:docPartBody>
        <w:p w:rsidR="00264998" w:rsidRDefault="00264998">
          <w:pPr>
            <w:pStyle w:val="CCC833C30224497B8414609AE485879A"/>
          </w:pPr>
          <w:r w:rsidRPr="00E237E8">
            <w:t>Executive Summary</w:t>
          </w:r>
        </w:p>
      </w:docPartBody>
    </w:docPart>
    <w:docPart>
      <w:docPartPr>
        <w:name w:val="FFE56F2C2F634599A62C057EF2264344"/>
        <w:category>
          <w:name w:val="General"/>
          <w:gallery w:val="placeholder"/>
        </w:category>
        <w:types>
          <w:type w:val="bbPlcHdr"/>
        </w:types>
        <w:behaviors>
          <w:behavior w:val="content"/>
        </w:behaviors>
        <w:guid w:val="{EBF400FF-A53A-4C20-A2F9-4965BC276163}"/>
      </w:docPartPr>
      <w:docPartBody>
        <w:p w:rsidR="00264998" w:rsidRDefault="00264998">
          <w:pPr>
            <w:pStyle w:val="FFE56F2C2F634599A62C057EF2264344"/>
          </w:pPr>
          <w:r w:rsidRPr="00E237E8">
            <w:rPr>
              <w:rStyle w:val="Bold"/>
            </w:rPr>
            <w:t>The Executive Summary should be written last</w:t>
          </w:r>
        </w:p>
      </w:docPartBody>
    </w:docPart>
    <w:docPart>
      <w:docPartPr>
        <w:name w:val="ECDCDBD4602043DCA2C2D695E72B19D9"/>
        <w:category>
          <w:name w:val="General"/>
          <w:gallery w:val="placeholder"/>
        </w:category>
        <w:types>
          <w:type w:val="bbPlcHdr"/>
        </w:types>
        <w:behaviors>
          <w:behavior w:val="content"/>
        </w:behaviors>
        <w:guid w:val="{80F74AB5-2AE2-417B-8B23-4D41158199EA}"/>
      </w:docPartPr>
      <w:docPartBody>
        <w:p w:rsidR="00264998" w:rsidRDefault="00264998">
          <w:pPr>
            <w:pStyle w:val="ECDCDBD4602043DCA2C2D695E72B19D9"/>
          </w:pPr>
          <w:r w:rsidRPr="00E237E8">
            <w:t>after the remainder of the plan has been finished. It is an overview (with a suggested length of no more than one page) of the business, including the problem the business aims to solve, why this business’ solution is different, the business’ ideal customer, and the expected results. The Executive Summary should provide a high-level and optimistic description of the company.</w:t>
          </w:r>
        </w:p>
      </w:docPartBody>
    </w:docPart>
    <w:docPart>
      <w:docPartPr>
        <w:name w:val="70F9EC9CF28344DEBEB1C1C73279198F"/>
        <w:category>
          <w:name w:val="General"/>
          <w:gallery w:val="placeholder"/>
        </w:category>
        <w:types>
          <w:type w:val="bbPlcHdr"/>
        </w:types>
        <w:behaviors>
          <w:behavior w:val="content"/>
        </w:behaviors>
        <w:guid w:val="{EE7334EB-D366-42C5-B074-BF66735B3565}"/>
      </w:docPartPr>
      <w:docPartBody>
        <w:p w:rsidR="00264998" w:rsidRPr="00E237E8" w:rsidRDefault="00264998" w:rsidP="00264998">
          <w:r w:rsidRPr="00E237E8">
            <w:t xml:space="preserve">If the business requires outside investment or external investors, include how much is needed, how it will be used, and how it will make the business more profitable. Think of this section as the first thing a potential investor reads, thus, it must capture their interest quickly. </w:t>
          </w:r>
        </w:p>
        <w:p w:rsidR="00264998" w:rsidRDefault="00264998">
          <w:pPr>
            <w:pStyle w:val="70F9EC9CF28344DEBEB1C1C73279198F"/>
          </w:pPr>
          <w:r w:rsidRPr="00E237E8">
            <w:t xml:space="preserve">Suggested headings to organize this business plan include the following.  </w:t>
          </w:r>
        </w:p>
      </w:docPartBody>
    </w:docPart>
    <w:docPart>
      <w:docPartPr>
        <w:name w:val="A90F8FA994284F97AA379B3043215C80"/>
        <w:category>
          <w:name w:val="General"/>
          <w:gallery w:val="placeholder"/>
        </w:category>
        <w:types>
          <w:type w:val="bbPlcHdr"/>
        </w:types>
        <w:behaviors>
          <w:behavior w:val="content"/>
        </w:behaviors>
        <w:guid w:val="{EB3CD07D-0705-496E-ADED-EED722288F33}"/>
      </w:docPartPr>
      <w:docPartBody>
        <w:p w:rsidR="00264998" w:rsidRDefault="00264998">
          <w:pPr>
            <w:pStyle w:val="A90F8FA994284F97AA379B3043215C80"/>
          </w:pPr>
          <w:r w:rsidRPr="00E237E8">
            <w:rPr>
              <w:rStyle w:val="Bold"/>
            </w:rPr>
            <w:t>Opportunity:</w:t>
          </w:r>
        </w:p>
      </w:docPartBody>
    </w:docPart>
    <w:docPart>
      <w:docPartPr>
        <w:name w:val="F5F512D9E81A43F18FA875E074BA4D58"/>
        <w:category>
          <w:name w:val="General"/>
          <w:gallery w:val="placeholder"/>
        </w:category>
        <w:types>
          <w:type w:val="bbPlcHdr"/>
        </w:types>
        <w:behaviors>
          <w:behavior w:val="content"/>
        </w:behaviors>
        <w:guid w:val="{367E62A3-AA45-4EDA-863E-7E5C3B89941F}"/>
      </w:docPartPr>
      <w:docPartBody>
        <w:p w:rsidR="00264998" w:rsidRDefault="00264998">
          <w:pPr>
            <w:pStyle w:val="F5F512D9E81A43F18FA875E074BA4D58"/>
          </w:pPr>
          <w:r w:rsidRPr="00E237E8">
            <w:t>What problem will the business solve?</w:t>
          </w:r>
        </w:p>
      </w:docPartBody>
    </w:docPart>
    <w:docPart>
      <w:docPartPr>
        <w:name w:val="1553CC01BEDB43A9BB021C3F3F8ADB83"/>
        <w:category>
          <w:name w:val="General"/>
          <w:gallery w:val="placeholder"/>
        </w:category>
        <w:types>
          <w:type w:val="bbPlcHdr"/>
        </w:types>
        <w:behaviors>
          <w:behavior w:val="content"/>
        </w:behaviors>
        <w:guid w:val="{FE6E7A8E-408A-46C9-9818-D2E18DF44E16}"/>
      </w:docPartPr>
      <w:docPartBody>
        <w:p w:rsidR="00264998" w:rsidRDefault="00264998">
          <w:pPr>
            <w:pStyle w:val="1553CC01BEDB43A9BB021C3F3F8ADB83"/>
          </w:pPr>
          <w:r w:rsidRPr="00E237E8">
            <w:rPr>
              <w:rStyle w:val="Bold"/>
            </w:rPr>
            <w:t>Mission:</w:t>
          </w:r>
        </w:p>
      </w:docPartBody>
    </w:docPart>
    <w:docPart>
      <w:docPartPr>
        <w:name w:val="65AE02917A67411C82FD27BEADA35435"/>
        <w:category>
          <w:name w:val="General"/>
          <w:gallery w:val="placeholder"/>
        </w:category>
        <w:types>
          <w:type w:val="bbPlcHdr"/>
        </w:types>
        <w:behaviors>
          <w:behavior w:val="content"/>
        </w:behaviors>
        <w:guid w:val="{7C841A67-75D5-4BA6-B1CA-834399B6CCAD}"/>
      </w:docPartPr>
      <w:docPartBody>
        <w:p w:rsidR="00264998" w:rsidRDefault="00264998">
          <w:pPr>
            <w:pStyle w:val="65AE02917A67411C82FD27BEADA35435"/>
          </w:pPr>
          <w:r w:rsidRPr="00E237E8">
            <w:t>What problem will the business solve?</w:t>
          </w:r>
        </w:p>
      </w:docPartBody>
    </w:docPart>
    <w:docPart>
      <w:docPartPr>
        <w:name w:val="A523DE4E147547088D2E54EEFE197F9A"/>
        <w:category>
          <w:name w:val="General"/>
          <w:gallery w:val="placeholder"/>
        </w:category>
        <w:types>
          <w:type w:val="bbPlcHdr"/>
        </w:types>
        <w:behaviors>
          <w:behavior w:val="content"/>
        </w:behaviors>
        <w:guid w:val="{323B5004-6D68-4F35-9683-AD9AED88374D}"/>
      </w:docPartPr>
      <w:docPartBody>
        <w:p w:rsidR="00264998" w:rsidRDefault="00264998">
          <w:pPr>
            <w:pStyle w:val="A523DE4E147547088D2E54EEFE197F9A"/>
          </w:pPr>
          <w:r w:rsidRPr="00E237E8">
            <w:rPr>
              <w:rStyle w:val="Bold"/>
            </w:rPr>
            <w:t>Solution:</w:t>
          </w:r>
        </w:p>
      </w:docPartBody>
    </w:docPart>
    <w:docPart>
      <w:docPartPr>
        <w:name w:val="0069885004C143F5B71A94A134B2994B"/>
        <w:category>
          <w:name w:val="General"/>
          <w:gallery w:val="placeholder"/>
        </w:category>
        <w:types>
          <w:type w:val="bbPlcHdr"/>
        </w:types>
        <w:behaviors>
          <w:behavior w:val="content"/>
        </w:behaviors>
        <w:guid w:val="{6D752250-B0A2-4139-819D-A43E3DA03B3B}"/>
      </w:docPartPr>
      <w:docPartBody>
        <w:p w:rsidR="00264998" w:rsidRDefault="00264998">
          <w:pPr>
            <w:pStyle w:val="0069885004C143F5B71A94A134B2994B"/>
          </w:pPr>
          <w:r w:rsidRPr="00E237E8">
            <w:t>How will the service uniquely solve the problem identified?</w:t>
          </w:r>
        </w:p>
      </w:docPartBody>
    </w:docPart>
    <w:docPart>
      <w:docPartPr>
        <w:name w:val="1993E5F3A33E4C988459F2FFC40EA45B"/>
        <w:category>
          <w:name w:val="General"/>
          <w:gallery w:val="placeholder"/>
        </w:category>
        <w:types>
          <w:type w:val="bbPlcHdr"/>
        </w:types>
        <w:behaviors>
          <w:behavior w:val="content"/>
        </w:behaviors>
        <w:guid w:val="{685209B1-1FE7-451E-B571-8AF2B1E4C841}"/>
      </w:docPartPr>
      <w:docPartBody>
        <w:p w:rsidR="00264998" w:rsidRDefault="00264998">
          <w:pPr>
            <w:pStyle w:val="1993E5F3A33E4C988459F2FFC40EA45B"/>
          </w:pPr>
          <w:r w:rsidRPr="00E237E8">
            <w:rPr>
              <w:rStyle w:val="Bold"/>
            </w:rPr>
            <w:t>Market focus:</w:t>
          </w:r>
        </w:p>
      </w:docPartBody>
    </w:docPart>
    <w:docPart>
      <w:docPartPr>
        <w:name w:val="88F37849D131455C88F498ED5BEC754B"/>
        <w:category>
          <w:name w:val="General"/>
          <w:gallery w:val="placeholder"/>
        </w:category>
        <w:types>
          <w:type w:val="bbPlcHdr"/>
        </w:types>
        <w:behaviors>
          <w:behavior w:val="content"/>
        </w:behaviors>
        <w:guid w:val="{7B1512BD-4BD0-47FD-A2CB-FCF5B14493A1}"/>
      </w:docPartPr>
      <w:docPartBody>
        <w:p w:rsidR="00264998" w:rsidRDefault="00264998">
          <w:pPr>
            <w:pStyle w:val="88F37849D131455C88F498ED5BEC754B"/>
          </w:pPr>
          <w:r w:rsidRPr="00E237E8">
            <w:t>What market and ideal customers will the business target?</w:t>
          </w:r>
        </w:p>
      </w:docPartBody>
    </w:docPart>
    <w:docPart>
      <w:docPartPr>
        <w:name w:val="9EF1D6F1DA784B6891CC915B5C77FEE6"/>
        <w:category>
          <w:name w:val="General"/>
          <w:gallery w:val="placeholder"/>
        </w:category>
        <w:types>
          <w:type w:val="bbPlcHdr"/>
        </w:types>
        <w:behaviors>
          <w:behavior w:val="content"/>
        </w:behaviors>
        <w:guid w:val="{E6A67AA9-0F58-499A-AF63-CD24F33F8896}"/>
      </w:docPartPr>
      <w:docPartBody>
        <w:p w:rsidR="00264998" w:rsidRDefault="00264998">
          <w:pPr>
            <w:pStyle w:val="9EF1D6F1DA784B6891CC915B5C77FEE6"/>
          </w:pPr>
          <w:r w:rsidRPr="00E237E8">
            <w:rPr>
              <w:rStyle w:val="Bold"/>
            </w:rPr>
            <w:t>Competitive advantage:</w:t>
          </w:r>
        </w:p>
      </w:docPartBody>
    </w:docPart>
    <w:docPart>
      <w:docPartPr>
        <w:name w:val="6B20C3E651EA4568A6A8D3D6BD9720EE"/>
        <w:category>
          <w:name w:val="General"/>
          <w:gallery w:val="placeholder"/>
        </w:category>
        <w:types>
          <w:type w:val="bbPlcHdr"/>
        </w:types>
        <w:behaviors>
          <w:behavior w:val="content"/>
        </w:behaviors>
        <w:guid w:val="{DF4EFA5E-66CE-4877-81E0-1520A4D9CC58}"/>
      </w:docPartPr>
      <w:docPartBody>
        <w:p w:rsidR="00264998" w:rsidRDefault="00264998">
          <w:pPr>
            <w:pStyle w:val="6B20C3E651EA4568A6A8D3D6BD9720EE"/>
          </w:pPr>
          <w:r w:rsidRPr="00E237E8">
            <w:t>How does the business intend to succeed against its competitors?</w:t>
          </w:r>
        </w:p>
      </w:docPartBody>
    </w:docPart>
    <w:docPart>
      <w:docPartPr>
        <w:name w:val="20F76EE77F584206903C8156B6F0610F"/>
        <w:category>
          <w:name w:val="General"/>
          <w:gallery w:val="placeholder"/>
        </w:category>
        <w:types>
          <w:type w:val="bbPlcHdr"/>
        </w:types>
        <w:behaviors>
          <w:behavior w:val="content"/>
        </w:behaviors>
        <w:guid w:val="{B1B06563-26BF-4AC7-A60E-4FE2DCD72EF9}"/>
      </w:docPartPr>
      <w:docPartBody>
        <w:p w:rsidR="00264998" w:rsidRDefault="00264998">
          <w:pPr>
            <w:pStyle w:val="20F76EE77F584206903C8156B6F0610F"/>
          </w:pPr>
          <w:r w:rsidRPr="00E237E8">
            <w:rPr>
              <w:rStyle w:val="Bold"/>
            </w:rPr>
            <w:t>Ownership:</w:t>
          </w:r>
        </w:p>
      </w:docPartBody>
    </w:docPart>
    <w:docPart>
      <w:docPartPr>
        <w:name w:val="2BDF9717971842B88B2D49C33D47EF83"/>
        <w:category>
          <w:name w:val="General"/>
          <w:gallery w:val="placeholder"/>
        </w:category>
        <w:types>
          <w:type w:val="bbPlcHdr"/>
        </w:types>
        <w:behaviors>
          <w:behavior w:val="content"/>
        </w:behaviors>
        <w:guid w:val="{15767AB4-48BA-4084-A49B-C0000F794AE1}"/>
      </w:docPartPr>
      <w:docPartBody>
        <w:p w:rsidR="00264998" w:rsidRDefault="00264998">
          <w:pPr>
            <w:pStyle w:val="2BDF9717971842B88B2D49C33D47EF83"/>
          </w:pPr>
          <w:r w:rsidRPr="00E237E8">
            <w:t>Who are the major stakeholders in the company?</w:t>
          </w:r>
        </w:p>
      </w:docPartBody>
    </w:docPart>
    <w:docPart>
      <w:docPartPr>
        <w:name w:val="A0B8E7BD250E4108AEFB6F4E7A8E4FF1"/>
        <w:category>
          <w:name w:val="General"/>
          <w:gallery w:val="placeholder"/>
        </w:category>
        <w:types>
          <w:type w:val="bbPlcHdr"/>
        </w:types>
        <w:behaviors>
          <w:behavior w:val="content"/>
        </w:behaviors>
        <w:guid w:val="{D605E8D8-6197-4D3D-8A29-3AAECE6BBFB5}"/>
      </w:docPartPr>
      <w:docPartBody>
        <w:p w:rsidR="00264998" w:rsidRDefault="00264998">
          <w:pPr>
            <w:pStyle w:val="A0B8E7BD250E4108AEFB6F4E7A8E4FF1"/>
          </w:pPr>
          <w:r w:rsidRPr="00E237E8">
            <w:rPr>
              <w:rStyle w:val="Bold"/>
            </w:rPr>
            <w:t>Expected returns:</w:t>
          </w:r>
        </w:p>
      </w:docPartBody>
    </w:docPart>
    <w:docPart>
      <w:docPartPr>
        <w:name w:val="BCF2F6CDA4ED420BB1C2D11B85365819"/>
        <w:category>
          <w:name w:val="General"/>
          <w:gallery w:val="placeholder"/>
        </w:category>
        <w:types>
          <w:type w:val="bbPlcHdr"/>
        </w:types>
        <w:behaviors>
          <w:behavior w:val="content"/>
        </w:behaviors>
        <w:guid w:val="{EE336D94-E30F-4D95-B462-824A5930A0D6}"/>
      </w:docPartPr>
      <w:docPartBody>
        <w:p w:rsidR="00264998" w:rsidRDefault="00264998">
          <w:pPr>
            <w:pStyle w:val="BCF2F6CDA4ED420BB1C2D11B85365819"/>
          </w:pPr>
          <w:r w:rsidRPr="00E237E8">
            <w:t>What are the key milestones for revenue, profits, growth, and customers?</w:t>
          </w:r>
        </w:p>
      </w:docPartBody>
    </w:docPart>
    <w:docPart>
      <w:docPartPr>
        <w:name w:val="F4C7D49C2CAA426D885EE4DAB886A1F2"/>
        <w:category>
          <w:name w:val="General"/>
          <w:gallery w:val="placeholder"/>
        </w:category>
        <w:types>
          <w:type w:val="bbPlcHdr"/>
        </w:types>
        <w:behaviors>
          <w:behavior w:val="content"/>
        </w:behaviors>
        <w:guid w:val="{24E0421C-F429-437C-AF2B-F2ACEB5ADC6C}"/>
      </w:docPartPr>
      <w:docPartBody>
        <w:p w:rsidR="00264998" w:rsidRDefault="00264998">
          <w:pPr>
            <w:pStyle w:val="F4C7D49C2CAA426D885EE4DAB886A1F2"/>
          </w:pPr>
          <w:r w:rsidRPr="00E237E8">
            <w:t>Company Overview</w:t>
          </w:r>
        </w:p>
      </w:docPartBody>
    </w:docPart>
    <w:docPart>
      <w:docPartPr>
        <w:name w:val="B47841A427A447CD900C13F702DA72AD"/>
        <w:category>
          <w:name w:val="General"/>
          <w:gallery w:val="placeholder"/>
        </w:category>
        <w:types>
          <w:type w:val="bbPlcHdr"/>
        </w:types>
        <w:behaviors>
          <w:behavior w:val="content"/>
        </w:behaviors>
        <w:guid w:val="{CABD1E4B-6AB6-49ED-800D-DEBB97B59C38}"/>
      </w:docPartPr>
      <w:docPartBody>
        <w:p w:rsidR="00264998" w:rsidRPr="00E237E8" w:rsidRDefault="00264998" w:rsidP="00264998">
          <w:r w:rsidRPr="00E237E8">
            <w:t>The Company Overview is a brief summary of the intended business, including what it uniquely delivers, the mission, how it got started, market positioning, operational structure, and financial goals. After reviewing this section, the reader should have a broad understanding of what the business is setting out to do and how it is organized.</w:t>
          </w:r>
        </w:p>
        <w:p w:rsidR="00264998" w:rsidRDefault="00264998">
          <w:pPr>
            <w:pStyle w:val="B47841A427A447CD900C13F702DA72AD"/>
          </w:pPr>
          <w:r w:rsidRPr="00E237E8">
            <w:t>This section is not meant to be lengthy. Keep it short and succinct. This is the snapshot of the business. The type of business will determine what of the following sections will be required for the business plan. Only include what is needed to properly represent the business and remove anything else.</w:t>
          </w:r>
        </w:p>
      </w:docPartBody>
    </w:docPart>
    <w:docPart>
      <w:docPartPr>
        <w:name w:val="21A9B06586484A54B6981C6C21AB1C90"/>
        <w:category>
          <w:name w:val="General"/>
          <w:gallery w:val="placeholder"/>
        </w:category>
        <w:types>
          <w:type w:val="bbPlcHdr"/>
        </w:types>
        <w:behaviors>
          <w:behavior w:val="content"/>
        </w:behaviors>
        <w:guid w:val="{848DB086-3208-4E37-8E68-E77A96D31CED}"/>
      </w:docPartPr>
      <w:docPartBody>
        <w:p w:rsidR="00264998" w:rsidRDefault="00264998">
          <w:pPr>
            <w:pStyle w:val="21A9B06586484A54B6981C6C21AB1C90"/>
          </w:pPr>
          <w:r w:rsidRPr="00E237E8">
            <w:rPr>
              <w:rStyle w:val="Bold"/>
            </w:rPr>
            <w:t>Company summary:</w:t>
          </w:r>
        </w:p>
      </w:docPartBody>
    </w:docPart>
    <w:docPart>
      <w:docPartPr>
        <w:name w:val="5FCC9BCAC6014E99928C90B5854571A1"/>
        <w:category>
          <w:name w:val="General"/>
          <w:gallery w:val="placeholder"/>
        </w:category>
        <w:types>
          <w:type w:val="bbPlcHdr"/>
        </w:types>
        <w:behaviors>
          <w:behavior w:val="content"/>
        </w:behaviors>
        <w:guid w:val="{3C2425CA-F961-4AE4-9451-4BA2DD72CE2D}"/>
      </w:docPartPr>
      <w:docPartBody>
        <w:p w:rsidR="00264998" w:rsidRDefault="00264998">
          <w:pPr>
            <w:pStyle w:val="5FCC9BCAC6014E99928C90B5854571A1"/>
          </w:pPr>
          <w:r w:rsidRPr="00E237E8">
            <w:t>This is the introductory section to the company, also known as the ‘elevator pitch’ of what the company stands for and is setting out to do. Include the company’s goals and some of the near-term objectives. Even if it is a small, service-oriented company, developing a summary is an important step to explain and focus the core business.</w:t>
          </w:r>
        </w:p>
      </w:docPartBody>
    </w:docPart>
    <w:docPart>
      <w:docPartPr>
        <w:name w:val="B315EEBF74C94E96986CD217CE960F20"/>
        <w:category>
          <w:name w:val="General"/>
          <w:gallery w:val="placeholder"/>
        </w:category>
        <w:types>
          <w:type w:val="bbPlcHdr"/>
        </w:types>
        <w:behaviors>
          <w:behavior w:val="content"/>
        </w:behaviors>
        <w:guid w:val="{904B1DDE-1CAB-4081-9C88-C5A54194B4BA}"/>
      </w:docPartPr>
      <w:docPartBody>
        <w:p w:rsidR="00264998" w:rsidRDefault="00264998">
          <w:pPr>
            <w:pStyle w:val="B315EEBF74C94E96986CD217CE960F20"/>
          </w:pPr>
          <w:r w:rsidRPr="00E237E8">
            <w:rPr>
              <w:rStyle w:val="Bold"/>
            </w:rPr>
            <w:t>Mission statement:</w:t>
          </w:r>
        </w:p>
      </w:docPartBody>
    </w:docPart>
    <w:docPart>
      <w:docPartPr>
        <w:name w:val="8146AEDE3FEC4E8984E9C87E1DF94DC0"/>
        <w:category>
          <w:name w:val="General"/>
          <w:gallery w:val="placeholder"/>
        </w:category>
        <w:types>
          <w:type w:val="bbPlcHdr"/>
        </w:types>
        <w:behaviors>
          <w:behavior w:val="content"/>
        </w:behaviors>
        <w:guid w:val="{A1CB2F42-7D21-4F1D-8E82-6B8B60898D26}"/>
      </w:docPartPr>
      <w:docPartBody>
        <w:p w:rsidR="00264998" w:rsidRDefault="00264998">
          <w:pPr>
            <w:pStyle w:val="8146AEDE3FEC4E8984E9C87E1DF94DC0"/>
          </w:pPr>
          <w:r w:rsidRPr="00E237E8">
            <w:t>This is a concise statement on the guiding principles of the company and what the company aims to do for customers, employees, owners, and other stakeholders.</w:t>
          </w:r>
        </w:p>
      </w:docPartBody>
    </w:docPart>
    <w:docPart>
      <w:docPartPr>
        <w:name w:val="B45C0F1723D74EE8A6156742F945CBA8"/>
        <w:category>
          <w:name w:val="General"/>
          <w:gallery w:val="placeholder"/>
        </w:category>
        <w:types>
          <w:type w:val="bbPlcHdr"/>
        </w:types>
        <w:behaviors>
          <w:behavior w:val="content"/>
        </w:behaviors>
        <w:guid w:val="{47E680AF-7ADD-4A12-BA93-A206B98B1DA3}"/>
      </w:docPartPr>
      <w:docPartBody>
        <w:p w:rsidR="00264998" w:rsidRDefault="00264998">
          <w:pPr>
            <w:pStyle w:val="B45C0F1723D74EE8A6156742F945CBA8"/>
          </w:pPr>
          <w:r w:rsidRPr="00E237E8">
            <w:rPr>
              <w:rStyle w:val="Bold"/>
            </w:rPr>
            <w:t>Company history:</w:t>
          </w:r>
        </w:p>
      </w:docPartBody>
    </w:docPart>
    <w:docPart>
      <w:docPartPr>
        <w:name w:val="7D4CE1BCB5474800B691AC25E7E25ED9"/>
        <w:category>
          <w:name w:val="General"/>
          <w:gallery w:val="placeholder"/>
        </w:category>
        <w:types>
          <w:type w:val="bbPlcHdr"/>
        </w:types>
        <w:behaviors>
          <w:behavior w:val="content"/>
        </w:behaviors>
        <w:guid w:val="{FB0BE445-E924-4CE1-9541-D44A78CB8F9C}"/>
      </w:docPartPr>
      <w:docPartBody>
        <w:p w:rsidR="00264998" w:rsidRDefault="00264998">
          <w:pPr>
            <w:pStyle w:val="7D4CE1BCB5474800B691AC25E7E25ED9"/>
          </w:pPr>
          <w:r w:rsidRPr="00E237E8">
            <w:t>This provides the back story, especially the personal story, of why the business was founded. Use this section to give the overarching history of the company from its start and bring the reader up-to-date on where the company is now in terms of sales, profits, key services, and customers.</w:t>
          </w:r>
        </w:p>
      </w:docPartBody>
    </w:docPart>
    <w:docPart>
      <w:docPartPr>
        <w:name w:val="C074331547594E8C9461FFB7CB1EE8C3"/>
        <w:category>
          <w:name w:val="General"/>
          <w:gallery w:val="placeholder"/>
        </w:category>
        <w:types>
          <w:type w:val="bbPlcHdr"/>
        </w:types>
        <w:behaviors>
          <w:behavior w:val="content"/>
        </w:behaviors>
        <w:guid w:val="{7872283D-DAF1-4B06-90D0-75226DE96097}"/>
      </w:docPartPr>
      <w:docPartBody>
        <w:p w:rsidR="00264998" w:rsidRDefault="00264998">
          <w:pPr>
            <w:pStyle w:val="C074331547594E8C9461FFB7CB1EE8C3"/>
          </w:pPr>
          <w:r w:rsidRPr="00E237E8">
            <w:rPr>
              <w:rStyle w:val="Bold"/>
            </w:rPr>
            <w:t>Markets and services:</w:t>
          </w:r>
        </w:p>
      </w:docPartBody>
    </w:docPart>
    <w:docPart>
      <w:docPartPr>
        <w:name w:val="171409D8A174492E9AF27F0A8888AA12"/>
        <w:category>
          <w:name w:val="General"/>
          <w:gallery w:val="placeholder"/>
        </w:category>
        <w:types>
          <w:type w:val="bbPlcHdr"/>
        </w:types>
        <w:behaviors>
          <w:behavior w:val="content"/>
        </w:behaviors>
        <w:guid w:val="{FF4B9D14-681E-492A-9C9F-61DFFC381FC5}"/>
      </w:docPartPr>
      <w:docPartBody>
        <w:p w:rsidR="00264998" w:rsidRDefault="00264998">
          <w:pPr>
            <w:pStyle w:val="171409D8A174492E9AF27F0A8888AA12"/>
          </w:pPr>
          <w:r w:rsidRPr="00E237E8">
            <w:t>This outlines the target market and related needs that the company will address. Include brief descriptions of offered services and targeted markets and customer types. This section can be a general overview as more details will be suggested in a later section of this plan.</w:t>
          </w:r>
        </w:p>
      </w:docPartBody>
    </w:docPart>
    <w:docPart>
      <w:docPartPr>
        <w:name w:val="DCE1D84B282E4CA7B42F52CA62FB173B"/>
        <w:category>
          <w:name w:val="General"/>
          <w:gallery w:val="placeholder"/>
        </w:category>
        <w:types>
          <w:type w:val="bbPlcHdr"/>
        </w:types>
        <w:behaviors>
          <w:behavior w:val="content"/>
        </w:behaviors>
        <w:guid w:val="{8B05AFCA-75BF-47C3-B228-918C41624E6D}"/>
      </w:docPartPr>
      <w:docPartBody>
        <w:p w:rsidR="00264998" w:rsidRDefault="00264998">
          <w:pPr>
            <w:pStyle w:val="DCE1D84B282E4CA7B42F52CA62FB173B"/>
          </w:pPr>
          <w:r w:rsidRPr="00E237E8">
            <w:rPr>
              <w:rStyle w:val="Bold"/>
            </w:rPr>
            <w:t>Operational structure:</w:t>
          </w:r>
        </w:p>
      </w:docPartBody>
    </w:docPart>
    <w:docPart>
      <w:docPartPr>
        <w:name w:val="747539526D3E49BAAA82AAC20842FD63"/>
        <w:category>
          <w:name w:val="General"/>
          <w:gallery w:val="placeholder"/>
        </w:category>
        <w:types>
          <w:type w:val="bbPlcHdr"/>
        </w:types>
        <w:behaviors>
          <w:behavior w:val="content"/>
        </w:behaviors>
        <w:guid w:val="{2D104152-5FBE-4680-9900-9E51E33B3027}"/>
      </w:docPartPr>
      <w:docPartBody>
        <w:p w:rsidR="00264998" w:rsidRDefault="00264998">
          <w:pPr>
            <w:pStyle w:val="747539526D3E49BAAA82AAC20842FD63"/>
          </w:pPr>
          <w:r w:rsidRPr="00E237E8">
            <w:t>This describes the operational details of the business. List any potential employees needed on the payroll to make the business run.</w:t>
          </w:r>
        </w:p>
      </w:docPartBody>
    </w:docPart>
    <w:docPart>
      <w:docPartPr>
        <w:name w:val="E7A4108D36254892B513E0507C106C74"/>
        <w:category>
          <w:name w:val="General"/>
          <w:gallery w:val="placeholder"/>
        </w:category>
        <w:types>
          <w:type w:val="bbPlcHdr"/>
        </w:types>
        <w:behaviors>
          <w:behavior w:val="content"/>
        </w:behaviors>
        <w:guid w:val="{73FDF856-FC9D-4E6F-9C4C-1E5EC3C911B7}"/>
      </w:docPartPr>
      <w:docPartBody>
        <w:p w:rsidR="00264998" w:rsidRDefault="00264998">
          <w:pPr>
            <w:pStyle w:val="E7A4108D36254892B513E0507C106C74"/>
          </w:pPr>
          <w:r w:rsidRPr="00E237E8">
            <w:rPr>
              <w:rStyle w:val="Bold"/>
            </w:rPr>
            <w:t>Financial goals:</w:t>
          </w:r>
        </w:p>
      </w:docPartBody>
    </w:docPart>
    <w:docPart>
      <w:docPartPr>
        <w:name w:val="450B99DC728A4FDA840AE0E123D1C847"/>
        <w:category>
          <w:name w:val="General"/>
          <w:gallery w:val="placeholder"/>
        </w:category>
        <w:types>
          <w:type w:val="bbPlcHdr"/>
        </w:types>
        <w:behaviors>
          <w:behavior w:val="content"/>
        </w:behaviors>
        <w:guid w:val="{F5A3E5E7-0A2B-475F-BB44-D58C3D80A8F5}"/>
      </w:docPartPr>
      <w:docPartBody>
        <w:p w:rsidR="00264998" w:rsidRDefault="00264998">
          <w:pPr>
            <w:pStyle w:val="450B99DC728A4FDA840AE0E123D1C847"/>
          </w:pPr>
          <w:r w:rsidRPr="00E237E8">
            <w:t>This describes the start-up capital needed, projected revenue and profits, forecast, and budget of the business.</w:t>
          </w:r>
        </w:p>
      </w:docPartBody>
    </w:docPart>
    <w:docPart>
      <w:docPartPr>
        <w:name w:val="FA3166633E6C44419B12619839F5101E"/>
        <w:category>
          <w:name w:val="General"/>
          <w:gallery w:val="placeholder"/>
        </w:category>
        <w:types>
          <w:type w:val="bbPlcHdr"/>
        </w:types>
        <w:behaviors>
          <w:behavior w:val="content"/>
        </w:behaviors>
        <w:guid w:val="{63D06BB9-90A0-48C9-B880-845DFB937B20}"/>
      </w:docPartPr>
      <w:docPartBody>
        <w:p w:rsidR="00264998" w:rsidRDefault="00264998">
          <w:pPr>
            <w:pStyle w:val="FA3166633E6C44419B12619839F5101E"/>
          </w:pPr>
          <w:r w:rsidRPr="00E237E8">
            <w:t>Business Description</w:t>
          </w:r>
        </w:p>
      </w:docPartBody>
    </w:docPart>
    <w:docPart>
      <w:docPartPr>
        <w:name w:val="E760F2D0BE0C4BBE921CAE00C65373E5"/>
        <w:category>
          <w:name w:val="General"/>
          <w:gallery w:val="placeholder"/>
        </w:category>
        <w:types>
          <w:type w:val="bbPlcHdr"/>
        </w:types>
        <w:behaviors>
          <w:behavior w:val="content"/>
        </w:behaviors>
        <w:guid w:val="{0F775C6D-76FE-483E-A538-34656B2340D9}"/>
      </w:docPartPr>
      <w:docPartBody>
        <w:p w:rsidR="00264998" w:rsidRPr="00E237E8" w:rsidRDefault="00264998" w:rsidP="00264998">
          <w:r w:rsidRPr="00E237E8">
            <w:t>This section will first frame the business opportunity and should answer the question: what problem(s) is the company trying to solve? Use a case example to describe the customers’ pain point and how it is solved today. If the business’ service addresses something the market has yet to identify as a problem (for instance, a new mobile app or a new clothing line), then also describe how the business’ solution reduces stress, saves money, or brings joy to the customer.</w:t>
          </w:r>
        </w:p>
        <w:p w:rsidR="00264998" w:rsidRPr="00E237E8" w:rsidRDefault="00264998" w:rsidP="00264998">
          <w:r w:rsidRPr="00E237E8">
            <w:t xml:space="preserve">After framing the opportunity, describe the service in detail and how it is the solution the business offers, how it solves that problem, and what benefits customers will receive.  </w:t>
          </w:r>
        </w:p>
        <w:p w:rsidR="00264998" w:rsidRPr="00E237E8" w:rsidRDefault="00264998" w:rsidP="00264998">
          <w:r w:rsidRPr="00E237E8">
            <w:t>This section also describes in more detail how the services will be rendered and the pricing structure (e.g., fixed rate versus an hourly fee). Describe how the company plans to differentiate from its competitors. What is the target market and how can the customer capitalize on your unique offering?</w:t>
          </w:r>
        </w:p>
        <w:p w:rsidR="00264998" w:rsidRDefault="00264998">
          <w:pPr>
            <w:pStyle w:val="E760F2D0BE0C4BBE921CAE00C65373E5"/>
          </w:pPr>
          <w:r w:rsidRPr="00E237E8">
            <w:t>Depending on the type of business, the following sections may or may not be necessary. Only include relevant sections and remove everything else.</w:t>
          </w:r>
        </w:p>
      </w:docPartBody>
    </w:docPart>
    <w:docPart>
      <w:docPartPr>
        <w:name w:val="0EF3E80E6DC8471ABE13AFD16CB70F56"/>
        <w:category>
          <w:name w:val="General"/>
          <w:gallery w:val="placeholder"/>
        </w:category>
        <w:types>
          <w:type w:val="bbPlcHdr"/>
        </w:types>
        <w:behaviors>
          <w:behavior w:val="content"/>
        </w:behaviors>
        <w:guid w:val="{6162E729-3B0C-4114-9804-202EE30F32B0}"/>
      </w:docPartPr>
      <w:docPartBody>
        <w:p w:rsidR="00264998" w:rsidRDefault="00264998">
          <w:pPr>
            <w:pStyle w:val="0EF3E80E6DC8471ABE13AFD16CB70F56"/>
          </w:pPr>
          <w:r w:rsidRPr="00E237E8">
            <w:rPr>
              <w:rStyle w:val="Bold"/>
            </w:rPr>
            <w:t>Opportunity:</w:t>
          </w:r>
        </w:p>
      </w:docPartBody>
    </w:docPart>
    <w:docPart>
      <w:docPartPr>
        <w:name w:val="C6C6DBACBDC146EF9A827FDCF59E7D93"/>
        <w:category>
          <w:name w:val="General"/>
          <w:gallery w:val="placeholder"/>
        </w:category>
        <w:types>
          <w:type w:val="bbPlcHdr"/>
        </w:types>
        <w:behaviors>
          <w:behavior w:val="content"/>
        </w:behaviors>
        <w:guid w:val="{6C9B7B5A-8F3F-4EFA-932B-7657F3A52F96}"/>
      </w:docPartPr>
      <w:docPartBody>
        <w:p w:rsidR="00264998" w:rsidRDefault="00264998">
          <w:pPr>
            <w:pStyle w:val="C6C6DBACBDC146EF9A827FDCF59E7D93"/>
          </w:pPr>
          <w:r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8FEDA034594A478F8B79951A2CE1A9D1"/>
        <w:category>
          <w:name w:val="General"/>
          <w:gallery w:val="placeholder"/>
        </w:category>
        <w:types>
          <w:type w:val="bbPlcHdr"/>
        </w:types>
        <w:behaviors>
          <w:behavior w:val="content"/>
        </w:behaviors>
        <w:guid w:val="{EECF11F6-4C97-4B2D-8AB9-F69F92CF6A6E}"/>
      </w:docPartPr>
      <w:docPartBody>
        <w:p w:rsidR="00264998" w:rsidRDefault="00264998">
          <w:pPr>
            <w:pStyle w:val="8FEDA034594A478F8B79951A2CE1A9D1"/>
          </w:pPr>
          <w:r w:rsidRPr="00E237E8">
            <w:rPr>
              <w:rStyle w:val="Bold"/>
            </w:rPr>
            <w:t>Product overview:</w:t>
          </w:r>
        </w:p>
      </w:docPartBody>
    </w:docPart>
    <w:docPart>
      <w:docPartPr>
        <w:name w:val="C20F15AA245D484D8221B32C773AD47B"/>
        <w:category>
          <w:name w:val="General"/>
          <w:gallery w:val="placeholder"/>
        </w:category>
        <w:types>
          <w:type w:val="bbPlcHdr"/>
        </w:types>
        <w:behaviors>
          <w:behavior w:val="content"/>
        </w:behaviors>
        <w:guid w:val="{BA9044F9-7EB9-41AD-AEF2-C87F18507EFA}"/>
      </w:docPartPr>
      <w:docPartBody>
        <w:p w:rsidR="00264998" w:rsidRDefault="00264998">
          <w:pPr>
            <w:pStyle w:val="C20F15AA245D484D8221B32C773AD47B"/>
          </w:pPr>
          <w:r w:rsidRPr="00E237E8">
            <w:t>Describe the service offerings of the business in as much detail as possible. If it is effective to include pictures, this would be a good place to place them.</w:t>
          </w:r>
        </w:p>
      </w:docPartBody>
    </w:docPart>
    <w:docPart>
      <w:docPartPr>
        <w:name w:val="1931D6CBCB49405EA42965B4926AE2D0"/>
        <w:category>
          <w:name w:val="General"/>
          <w:gallery w:val="placeholder"/>
        </w:category>
        <w:types>
          <w:type w:val="bbPlcHdr"/>
        </w:types>
        <w:behaviors>
          <w:behavior w:val="content"/>
        </w:behaviors>
        <w:guid w:val="{B85A38CF-5B34-44AF-AEE8-84359C97AA4B}"/>
      </w:docPartPr>
      <w:docPartBody>
        <w:p w:rsidR="00264998" w:rsidRDefault="00264998">
          <w:pPr>
            <w:pStyle w:val="1931D6CBCB49405EA42965B4926AE2D0"/>
          </w:pPr>
          <w:r w:rsidRPr="00E237E8">
            <w:rPr>
              <w:rStyle w:val="Bold"/>
            </w:rPr>
            <w:t>Key participants:</w:t>
          </w:r>
        </w:p>
      </w:docPartBody>
    </w:docPart>
    <w:docPart>
      <w:docPartPr>
        <w:name w:val="D408BCD1A4EF4DD5B7EAC3E8AD37668E"/>
        <w:category>
          <w:name w:val="General"/>
          <w:gallery w:val="placeholder"/>
        </w:category>
        <w:types>
          <w:type w:val="bbPlcHdr"/>
        </w:types>
        <w:behaviors>
          <w:behavior w:val="content"/>
        </w:behaviors>
        <w:guid w:val="{90F4D545-EAAC-4F19-8C30-7B78E506C292}"/>
      </w:docPartPr>
      <w:docPartBody>
        <w:p w:rsidR="00264998" w:rsidRDefault="00264998">
          <w:pPr>
            <w:pStyle w:val="D408BCD1A4EF4DD5B7EAC3E8AD37668E"/>
          </w:pPr>
          <w:r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CF43B63721834E2FBBC469F9C2F05C15"/>
        <w:category>
          <w:name w:val="General"/>
          <w:gallery w:val="placeholder"/>
        </w:category>
        <w:types>
          <w:type w:val="bbPlcHdr"/>
        </w:types>
        <w:behaviors>
          <w:behavior w:val="content"/>
        </w:behaviors>
        <w:guid w:val="{55ED1F0F-8C17-4AAD-91A6-B3C0A4FD8B50}"/>
      </w:docPartPr>
      <w:docPartBody>
        <w:p w:rsidR="00264998" w:rsidRDefault="00264998">
          <w:pPr>
            <w:pStyle w:val="CF43B63721834E2FBBC469F9C2F05C15"/>
          </w:pPr>
          <w:r w:rsidRPr="00E237E8">
            <w:rPr>
              <w:rStyle w:val="Bold"/>
            </w:rPr>
            <w:t>Pricing:</w:t>
          </w:r>
        </w:p>
      </w:docPartBody>
    </w:docPart>
    <w:docPart>
      <w:docPartPr>
        <w:name w:val="F877829FC38540ED93C0BA46398F6CD8"/>
        <w:category>
          <w:name w:val="General"/>
          <w:gallery w:val="placeholder"/>
        </w:category>
        <w:types>
          <w:type w:val="bbPlcHdr"/>
        </w:types>
        <w:behaviors>
          <w:behavior w:val="content"/>
        </w:behaviors>
        <w:guid w:val="{9F5C3017-7131-4122-B0F4-3E62DE2ECB45}"/>
      </w:docPartPr>
      <w:docPartBody>
        <w:p w:rsidR="00264998" w:rsidRDefault="00264998">
          <w:pPr>
            <w:pStyle w:val="F877829FC38540ED93C0BA46398F6CD8"/>
          </w:pPr>
          <w:r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p>
      </w:docPartBody>
    </w:docPart>
    <w:docPart>
      <w:docPartPr>
        <w:name w:val="DBDBB5BC95F5445DB4AA0C0ED69F6F12"/>
        <w:category>
          <w:name w:val="General"/>
          <w:gallery w:val="placeholder"/>
        </w:category>
        <w:types>
          <w:type w:val="bbPlcHdr"/>
        </w:types>
        <w:behaviors>
          <w:behavior w:val="content"/>
        </w:behaviors>
        <w:guid w:val="{554E9A96-0028-473D-9B12-ECF37E901571}"/>
      </w:docPartPr>
      <w:docPartBody>
        <w:p w:rsidR="00264998" w:rsidRDefault="00264998">
          <w:pPr>
            <w:pStyle w:val="DBDBB5BC95F5445DB4AA0C0ED69F6F12"/>
          </w:pPr>
          <w:r w:rsidRPr="00E237E8">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4211E599894B4552BAD383B4C0A3F759"/>
        <w:category>
          <w:name w:val="General"/>
          <w:gallery w:val="placeholder"/>
        </w:category>
        <w:types>
          <w:type w:val="bbPlcHdr"/>
        </w:types>
        <w:behaviors>
          <w:behavior w:val="content"/>
        </w:behaviors>
        <w:guid w:val="{D81FD285-9BE1-4162-A7B3-813E74A16DAA}"/>
      </w:docPartPr>
      <w:docPartBody>
        <w:p w:rsidR="00264998" w:rsidRDefault="00264998">
          <w:pPr>
            <w:pStyle w:val="4211E599894B4552BAD383B4C0A3F759"/>
          </w:pPr>
          <w:r w:rsidRPr="00E237E8">
            <w:t>Communicate rates clearly to clients and customers. If there are potential additional fees which will be passed on to clients or customers, define and establish them up front.</w:t>
          </w:r>
        </w:p>
      </w:docPartBody>
    </w:docPart>
    <w:docPart>
      <w:docPartPr>
        <w:name w:val="A86870FA313F46AD9BEAB8327FAA7D48"/>
        <w:category>
          <w:name w:val="General"/>
          <w:gallery w:val="placeholder"/>
        </w:category>
        <w:types>
          <w:type w:val="bbPlcHdr"/>
        </w:types>
        <w:behaviors>
          <w:behavior w:val="content"/>
        </w:behaviors>
        <w:guid w:val="{B3B41D3A-E737-4E60-B016-F3338CBE48DE}"/>
      </w:docPartPr>
      <w:docPartBody>
        <w:p w:rsidR="00264998" w:rsidRDefault="00264998">
          <w:pPr>
            <w:pStyle w:val="A86870FA313F46AD9BEAB8327FAA7D48"/>
          </w:pPr>
          <w:r w:rsidRPr="00E237E8">
            <w:t>Market Analysis</w:t>
          </w:r>
        </w:p>
      </w:docPartBody>
    </w:docPart>
    <w:docPart>
      <w:docPartPr>
        <w:name w:val="5FD84596BD6B456AAEEFBDB058C4C145"/>
        <w:category>
          <w:name w:val="General"/>
          <w:gallery w:val="placeholder"/>
        </w:category>
        <w:types>
          <w:type w:val="bbPlcHdr"/>
        </w:types>
        <w:behaviors>
          <w:behavior w:val="content"/>
        </w:behaviors>
        <w:guid w:val="{2D0DAA40-33FF-4CC7-901F-CD5EE10E7466}"/>
      </w:docPartPr>
      <w:docPartBody>
        <w:p w:rsidR="00264998" w:rsidRPr="00E237E8" w:rsidRDefault="00264998" w:rsidP="00264998">
          <w:r w:rsidRPr="00E237E8">
            <w:t xml:space="preserve">The Market Analysis provides the reader with an understanding of how well the business knows and understands its market and if it is big enough to support the business objectives. This section provides an overview of the industry that the business will participate in. As this section is narrowed down to the ideal customer based on the business strategy, the plan will define the target market. A detailed description and sizing of the target market will help the reader understand the market value the business is pursuing (the number of potential customers multiplied by the average revenue for the product or service). </w:t>
          </w:r>
        </w:p>
        <w:p w:rsidR="00264998" w:rsidRPr="00E237E8" w:rsidRDefault="00264998" w:rsidP="00264998">
          <w:r w:rsidRPr="00E237E8">
            <w:t xml:space="preserve">In defining the target market, the plan will identify key elements such as geographic location, demographics, buyer characteristics, the target market's needs, and how market needs are currently being met. If there are any direct competitors, explain how the company’s service compares to the competitors in terms of solving the consumers’ problems. </w:t>
          </w:r>
        </w:p>
        <w:p w:rsidR="00264998" w:rsidRPr="00E237E8" w:rsidRDefault="00264998" w:rsidP="00264998">
          <w:r w:rsidRPr="00E237E8">
            <w:t xml:space="preserve">This section may also include a Strengths, Weaknesses, Opportunities, and Threats (SWOT) Analysis as necessary, to better assess the business’ position against the competition. </w:t>
          </w:r>
        </w:p>
        <w:p w:rsidR="00264998" w:rsidRDefault="00264998">
          <w:pPr>
            <w:pStyle w:val="5FD84596BD6B456AAEEFBDB058C4C145"/>
          </w:pPr>
          <w:r w:rsidRPr="00E237E8">
            <w:t>Depending on the type of business, the following sections may or may not be necessary. Only include what is need and remove everything else.</w:t>
          </w:r>
        </w:p>
      </w:docPartBody>
    </w:docPart>
    <w:docPart>
      <w:docPartPr>
        <w:name w:val="BBA5D79CCE0B469BA548A3FAA84D9DE9"/>
        <w:category>
          <w:name w:val="General"/>
          <w:gallery w:val="placeholder"/>
        </w:category>
        <w:types>
          <w:type w:val="bbPlcHdr"/>
        </w:types>
        <w:behaviors>
          <w:behavior w:val="content"/>
        </w:behaviors>
        <w:guid w:val="{9CD477E2-CB2E-4BF8-AB12-915F4D96D880}"/>
      </w:docPartPr>
      <w:docPartBody>
        <w:p w:rsidR="00264998" w:rsidRDefault="00264998">
          <w:pPr>
            <w:pStyle w:val="BBA5D79CCE0B469BA548A3FAA84D9DE9"/>
          </w:pPr>
          <w:r w:rsidRPr="00E237E8">
            <w:rPr>
              <w:rStyle w:val="Bold"/>
            </w:rPr>
            <w:t>Industry type:</w:t>
          </w:r>
        </w:p>
      </w:docPartBody>
    </w:docPart>
    <w:docPart>
      <w:docPartPr>
        <w:name w:val="929BA02D48AA4BEBB2504AE182BE8366"/>
        <w:category>
          <w:name w:val="General"/>
          <w:gallery w:val="placeholder"/>
        </w:category>
        <w:types>
          <w:type w:val="bbPlcHdr"/>
        </w:types>
        <w:behaviors>
          <w:behavior w:val="content"/>
        </w:behaviors>
        <w:guid w:val="{2EA78F9B-7EBD-4342-8C74-87D767A5D554}"/>
      </w:docPartPr>
      <w:docPartBody>
        <w:p w:rsidR="00264998" w:rsidRDefault="00264998">
          <w:pPr>
            <w:pStyle w:val="929BA02D48AA4BEBB2504AE182BE8366"/>
          </w:pPr>
          <w:r w:rsidRPr="00E237E8">
            <w:t>Begin with the broader descriptions of the market opportunity. For instance, if the intended business is a travel agency, the industry type would be service industry. In this particular market, the global revenues are projected to exceed $183 billion, but the local agency will have a much smaller market. Identify the potential clientele in the company’s local geography that might fit into the target demographic group. This section will also identify any industry regulations and evaluate trends in market growth and stability.</w:t>
          </w:r>
        </w:p>
      </w:docPartBody>
    </w:docPart>
    <w:docPart>
      <w:docPartPr>
        <w:name w:val="CA10EE8A634641B5B55C2BE0C1CBDFE6"/>
        <w:category>
          <w:name w:val="General"/>
          <w:gallery w:val="placeholder"/>
        </w:category>
        <w:types>
          <w:type w:val="bbPlcHdr"/>
        </w:types>
        <w:behaviors>
          <w:behavior w:val="content"/>
        </w:behaviors>
        <w:guid w:val="{7F749CDE-3EF8-4132-B821-67083F8FA088}"/>
      </w:docPartPr>
      <w:docPartBody>
        <w:p w:rsidR="00264998" w:rsidRDefault="00264998">
          <w:pPr>
            <w:pStyle w:val="CA10EE8A634641B5B55C2BE0C1CBDFE6"/>
          </w:pPr>
          <w:r w:rsidRPr="00E237E8">
            <w:rPr>
              <w:rStyle w:val="Bold"/>
            </w:rPr>
            <w:t>Market segmentation:</w:t>
          </w:r>
        </w:p>
      </w:docPartBody>
    </w:docPart>
    <w:docPart>
      <w:docPartPr>
        <w:name w:val="D0CFC34CFDF244D582FAB97D829AFE74"/>
        <w:category>
          <w:name w:val="General"/>
          <w:gallery w:val="placeholder"/>
        </w:category>
        <w:types>
          <w:type w:val="bbPlcHdr"/>
        </w:types>
        <w:behaviors>
          <w:behavior w:val="content"/>
        </w:behaviors>
        <w:guid w:val="{FE7A45F3-8F16-4D5C-86A7-EC8FA2573075}"/>
      </w:docPartPr>
      <w:docPartBody>
        <w:p w:rsidR="00264998" w:rsidRDefault="00264998">
          <w:pPr>
            <w:pStyle w:val="D0CFC34CFDF244D582FAB97D829AFE74"/>
          </w:pPr>
          <w:r w:rsidRPr="00E237E8">
            <w:t>This section defines the main market segments and those the business is targeting now. A market segment is a group of people (or other businesses) within the industry, identify smaller segments, such as luxury travel or exotic cruisers. The market can also be segmented by criteria such as quality, price, range of products, geography, demographics, and others. A few other elements to consider answer questions such as: Is the segment growing, shrinking, or will it be flat for the next few years? What percentage of the market will be reachable? What share of the market is anticipated within the next 2-3 years? Graphics are best used in a section like this to either show growth (line graph) or percentages of markets or groups (pie chart).</w:t>
          </w:r>
        </w:p>
      </w:docPartBody>
    </w:docPart>
    <w:docPart>
      <w:docPartPr>
        <w:name w:val="04F49F7A8FDE4B63ACAEE747F43A17ED"/>
        <w:category>
          <w:name w:val="General"/>
          <w:gallery w:val="placeholder"/>
        </w:category>
        <w:types>
          <w:type w:val="bbPlcHdr"/>
        </w:types>
        <w:behaviors>
          <w:behavior w:val="content"/>
        </w:behaviors>
        <w:guid w:val="{E03EA4C3-D634-4615-A088-8DA2CF7E1DD5}"/>
      </w:docPartPr>
      <w:docPartBody>
        <w:p w:rsidR="00264998" w:rsidRDefault="00264998">
          <w:pPr>
            <w:pStyle w:val="04F49F7A8FDE4B63ACAEE747F43A17ED"/>
          </w:pPr>
          <w:r w:rsidRPr="00E237E8">
            <w:rPr>
              <w:rStyle w:val="Bold"/>
            </w:rPr>
            <w:t>Competition:</w:t>
          </w:r>
        </w:p>
      </w:docPartBody>
    </w:docPart>
    <w:docPart>
      <w:docPartPr>
        <w:name w:val="C51EC029B9694C9684C1809E08DF5FDC"/>
        <w:category>
          <w:name w:val="General"/>
          <w:gallery w:val="placeholder"/>
        </w:category>
        <w:types>
          <w:type w:val="bbPlcHdr"/>
        </w:types>
        <w:behaviors>
          <w:behavior w:val="content"/>
        </w:behaviors>
        <w:guid w:val="{6F43284D-AFAE-4B47-B313-F0489FC8929F}"/>
      </w:docPartPr>
      <w:docPartBody>
        <w:p w:rsidR="00264998" w:rsidRDefault="00264998">
          <w:pPr>
            <w:pStyle w:val="C51EC029B9694C9684C1809E08DF5FDC"/>
          </w:pPr>
          <w:r w:rsidRPr="00E237E8">
            <w:t>All businesses compete in one way or another. It may be with specific, direct competitors or it may be with the way customers have been doing things for a long time. When identifying the competition, identify who else is providing services to solve the same problem the business seeks to address.  What are the business’ advantages over these competitors? How will the company’s voice be heard over the noise of competitors? Sometimes a business plan includes a matrix of features and compares how each business offers or does not offer those features. This section reflects how the company’s solution is different and better suited for the identified target market compared to the competition.</w:t>
          </w:r>
        </w:p>
      </w:docPartBody>
    </w:docPart>
    <w:docPart>
      <w:docPartPr>
        <w:name w:val="846D71D3DC1D4AFC98FA48A56ECA0985"/>
        <w:category>
          <w:name w:val="General"/>
          <w:gallery w:val="placeholder"/>
        </w:category>
        <w:types>
          <w:type w:val="bbPlcHdr"/>
        </w:types>
        <w:behaviors>
          <w:behavior w:val="content"/>
        </w:behaviors>
        <w:guid w:val="{FAFE3007-410C-47DD-AA7C-4CE47AD529BD}"/>
      </w:docPartPr>
      <w:docPartBody>
        <w:p w:rsidR="00264998" w:rsidRDefault="00264998">
          <w:pPr>
            <w:pStyle w:val="846D71D3DC1D4AFC98FA48A56ECA0985"/>
          </w:pPr>
          <w:r w:rsidRPr="00E237E8">
            <w:rPr>
              <w:rStyle w:val="Bold"/>
            </w:rPr>
            <w:t>SWOT analysis:</w:t>
          </w:r>
        </w:p>
      </w:docPartBody>
    </w:docPart>
    <w:docPart>
      <w:docPartPr>
        <w:name w:val="5C51B51B2A45499EA98D659D140240A0"/>
        <w:category>
          <w:name w:val="General"/>
          <w:gallery w:val="placeholder"/>
        </w:category>
        <w:types>
          <w:type w:val="bbPlcHdr"/>
        </w:types>
        <w:behaviors>
          <w:behavior w:val="content"/>
        </w:behaviors>
        <w:guid w:val="{B3042FAE-61A9-4207-B576-7B466FE7D7C5}"/>
      </w:docPartPr>
      <w:docPartBody>
        <w:p w:rsidR="00264998" w:rsidRDefault="00264998">
          <w:pPr>
            <w:pStyle w:val="5C51B51B2A45499EA98D659D140240A0"/>
          </w:pPr>
          <w:r w:rsidRPr="00E237E8">
            <w:t>A SWOT analysis may be included by completing the boxes below to assess the business’ current environment’s strengths and weaknesses (internal) and opportunities and threats (external). This is a good exercise to go through on an annual basis. After completing the analysis, provide thoughts on: how the business’ strengths can help maximize opportunities and minimize threats; how its weaknesses can slow the company’s ability to capitalize on the opportunities; and how the business’ weaknesses could expose it to threats.</w:t>
          </w:r>
        </w:p>
      </w:docPartBody>
    </w:docPart>
    <w:docPart>
      <w:docPartPr>
        <w:name w:val="6F5F9CAD00EC4377B711EA493AA6097F"/>
        <w:category>
          <w:name w:val="General"/>
          <w:gallery w:val="placeholder"/>
        </w:category>
        <w:types>
          <w:type w:val="bbPlcHdr"/>
        </w:types>
        <w:behaviors>
          <w:behavior w:val="content"/>
        </w:behaviors>
        <w:guid w:val="{2013E71D-FF8A-432F-9496-B78462DEB214}"/>
      </w:docPartPr>
      <w:docPartBody>
        <w:p w:rsidR="00264998" w:rsidRDefault="00264998">
          <w:pPr>
            <w:pStyle w:val="6F5F9CAD00EC4377B711EA493AA6097F"/>
          </w:pPr>
          <w:r w:rsidRPr="00E237E8">
            <w:t>STRENGTHS</w:t>
          </w:r>
        </w:p>
      </w:docPartBody>
    </w:docPart>
    <w:docPart>
      <w:docPartPr>
        <w:name w:val="CE38DF2C8F37402398B508FBFCEFA539"/>
        <w:category>
          <w:name w:val="General"/>
          <w:gallery w:val="placeholder"/>
        </w:category>
        <w:types>
          <w:type w:val="bbPlcHdr"/>
        </w:types>
        <w:behaviors>
          <w:behavior w:val="content"/>
        </w:behaviors>
        <w:guid w:val="{5734A812-441D-44B1-8946-26353381F64A}"/>
      </w:docPartPr>
      <w:docPartBody>
        <w:p w:rsidR="00264998" w:rsidRPr="00E237E8" w:rsidRDefault="00264998" w:rsidP="00264998">
          <w:pPr>
            <w:pStyle w:val="Graphbullet"/>
          </w:pPr>
          <w:r w:rsidRPr="00E237E8">
            <w:t>Advantage</w:t>
          </w:r>
        </w:p>
        <w:p w:rsidR="00264998" w:rsidRPr="00E237E8" w:rsidRDefault="00264998" w:rsidP="00264998">
          <w:pPr>
            <w:pStyle w:val="Graphbullet"/>
          </w:pPr>
          <w:r w:rsidRPr="00E237E8">
            <w:t>Capabilities</w:t>
          </w:r>
        </w:p>
        <w:p w:rsidR="00264998" w:rsidRPr="00E237E8" w:rsidRDefault="00264998" w:rsidP="00264998">
          <w:pPr>
            <w:pStyle w:val="Graphbullet"/>
          </w:pPr>
          <w:r w:rsidRPr="00E237E8">
            <w:t>Assets, people</w:t>
          </w:r>
        </w:p>
        <w:p w:rsidR="00264998" w:rsidRPr="00E237E8" w:rsidRDefault="00264998" w:rsidP="00264998">
          <w:pPr>
            <w:pStyle w:val="Graphbullet"/>
          </w:pPr>
          <w:r w:rsidRPr="00E237E8">
            <w:t>Experience</w:t>
          </w:r>
        </w:p>
        <w:p w:rsidR="00264998" w:rsidRPr="00E237E8" w:rsidRDefault="00264998" w:rsidP="00264998">
          <w:pPr>
            <w:pStyle w:val="Graphbullet"/>
          </w:pPr>
          <w:r w:rsidRPr="00E237E8">
            <w:t>Financial reserves</w:t>
          </w:r>
        </w:p>
        <w:p w:rsidR="00264998" w:rsidRPr="00E237E8" w:rsidRDefault="00264998" w:rsidP="00264998">
          <w:pPr>
            <w:pStyle w:val="Graphbullet"/>
          </w:pPr>
          <w:r w:rsidRPr="00E237E8">
            <w:t>Value proposition</w:t>
          </w:r>
        </w:p>
        <w:p w:rsidR="00264998" w:rsidRDefault="00264998">
          <w:pPr>
            <w:pStyle w:val="CE38DF2C8F37402398B508FBFCEFA539"/>
          </w:pPr>
          <w:r w:rsidRPr="00E237E8">
            <w:t>Price, value, quality</w:t>
          </w:r>
        </w:p>
      </w:docPartBody>
    </w:docPart>
    <w:docPart>
      <w:docPartPr>
        <w:name w:val="1FAD5DA29BA1430F890BAB6D73367B80"/>
        <w:category>
          <w:name w:val="General"/>
          <w:gallery w:val="placeholder"/>
        </w:category>
        <w:types>
          <w:type w:val="bbPlcHdr"/>
        </w:types>
        <w:behaviors>
          <w:behavior w:val="content"/>
        </w:behaviors>
        <w:guid w:val="{205A50CF-A7E0-4D5F-B077-3C708EBA7BA2}"/>
      </w:docPartPr>
      <w:docPartBody>
        <w:p w:rsidR="00264998" w:rsidRDefault="00264998">
          <w:pPr>
            <w:pStyle w:val="1FAD5DA29BA1430F890BAB6D73367B80"/>
          </w:pPr>
          <w:r w:rsidRPr="00E237E8">
            <w:t>WEAKNESSES</w:t>
          </w:r>
        </w:p>
      </w:docPartBody>
    </w:docPart>
    <w:docPart>
      <w:docPartPr>
        <w:name w:val="B3D95399B20E43E39B9BCA6230602838"/>
        <w:category>
          <w:name w:val="General"/>
          <w:gallery w:val="placeholder"/>
        </w:category>
        <w:types>
          <w:type w:val="bbPlcHdr"/>
        </w:types>
        <w:behaviors>
          <w:behavior w:val="content"/>
        </w:behaviors>
        <w:guid w:val="{AC8E8FFD-3B16-442F-952E-57B8681468FF}"/>
      </w:docPartPr>
      <w:docPartBody>
        <w:p w:rsidR="00264998" w:rsidRPr="00E237E8" w:rsidRDefault="00264998" w:rsidP="00264998">
          <w:pPr>
            <w:pStyle w:val="Graphbullet2"/>
          </w:pPr>
          <w:r w:rsidRPr="00E237E8">
            <w:t>Disadvantages</w:t>
          </w:r>
        </w:p>
        <w:p w:rsidR="00264998" w:rsidRPr="00E237E8" w:rsidRDefault="00264998" w:rsidP="00264998">
          <w:pPr>
            <w:pStyle w:val="Graphbullet2"/>
          </w:pPr>
          <w:r w:rsidRPr="00E237E8">
            <w:t>Gap in capabilities</w:t>
          </w:r>
        </w:p>
        <w:p w:rsidR="00264998" w:rsidRPr="00E237E8" w:rsidRDefault="00264998" w:rsidP="00264998">
          <w:pPr>
            <w:pStyle w:val="Graphbullet2"/>
          </w:pPr>
          <w:r w:rsidRPr="00E237E8">
            <w:t>Cash Flow</w:t>
          </w:r>
        </w:p>
        <w:p w:rsidR="00264998" w:rsidRPr="00E237E8" w:rsidRDefault="00264998" w:rsidP="00264998">
          <w:pPr>
            <w:pStyle w:val="Graphbullet2"/>
          </w:pPr>
          <w:r w:rsidRPr="00E237E8">
            <w:t>Suppliers</w:t>
          </w:r>
        </w:p>
        <w:p w:rsidR="00264998" w:rsidRPr="00E237E8" w:rsidRDefault="00264998" w:rsidP="00264998">
          <w:pPr>
            <w:pStyle w:val="Graphbullet2"/>
          </w:pPr>
          <w:r w:rsidRPr="00E237E8">
            <w:t>Experience</w:t>
          </w:r>
        </w:p>
        <w:p w:rsidR="00264998" w:rsidRPr="00E237E8" w:rsidRDefault="00264998" w:rsidP="00264998">
          <w:pPr>
            <w:pStyle w:val="Graphbullet2"/>
          </w:pPr>
          <w:r w:rsidRPr="00E237E8">
            <w:t>Areas to improve</w:t>
          </w:r>
        </w:p>
        <w:p w:rsidR="00264998" w:rsidRDefault="00264998">
          <w:pPr>
            <w:pStyle w:val="B3D95399B20E43E39B9BCA6230602838"/>
          </w:pPr>
          <w:r w:rsidRPr="00E237E8">
            <w:t>Causes of lose sales</w:t>
          </w:r>
        </w:p>
      </w:docPartBody>
    </w:docPart>
    <w:docPart>
      <w:docPartPr>
        <w:name w:val="7497073C5F0442B6BAECF7D0237FE8C2"/>
        <w:category>
          <w:name w:val="General"/>
          <w:gallery w:val="placeholder"/>
        </w:category>
        <w:types>
          <w:type w:val="bbPlcHdr"/>
        </w:types>
        <w:behaviors>
          <w:behavior w:val="content"/>
        </w:behaviors>
        <w:guid w:val="{E1CEFFBC-7DB2-4C24-8DD3-6419FD0DB9A4}"/>
      </w:docPartPr>
      <w:docPartBody>
        <w:p w:rsidR="00264998" w:rsidRDefault="00264998">
          <w:pPr>
            <w:pStyle w:val="7497073C5F0442B6BAECF7D0237FE8C2"/>
          </w:pPr>
          <w:r w:rsidRPr="00E237E8">
            <w:t>OPPORTUNITIES</w:t>
          </w:r>
        </w:p>
      </w:docPartBody>
    </w:docPart>
    <w:docPart>
      <w:docPartPr>
        <w:name w:val="5CC757006D4B435A8DEDAB0791FEE576"/>
        <w:category>
          <w:name w:val="General"/>
          <w:gallery w:val="placeholder"/>
        </w:category>
        <w:types>
          <w:type w:val="bbPlcHdr"/>
        </w:types>
        <w:behaviors>
          <w:behavior w:val="content"/>
        </w:behaviors>
        <w:guid w:val="{6A3C7BFA-A6E1-4A38-940A-30519A0D7C49}"/>
      </w:docPartPr>
      <w:docPartBody>
        <w:p w:rsidR="00264998" w:rsidRPr="00E237E8" w:rsidRDefault="00264998" w:rsidP="00264998">
          <w:pPr>
            <w:pStyle w:val="Graphbullet3"/>
          </w:pPr>
          <w:r w:rsidRPr="00E237E8">
            <w:t>Areas to improve</w:t>
          </w:r>
        </w:p>
        <w:p w:rsidR="00264998" w:rsidRPr="00E237E8" w:rsidRDefault="00264998" w:rsidP="00264998">
          <w:pPr>
            <w:pStyle w:val="Graphbullet3"/>
          </w:pPr>
          <w:r w:rsidRPr="00E237E8">
            <w:t>New segments</w:t>
          </w:r>
        </w:p>
        <w:p w:rsidR="00264998" w:rsidRPr="00E237E8" w:rsidRDefault="00264998" w:rsidP="00264998">
          <w:pPr>
            <w:pStyle w:val="Graphbullet3"/>
          </w:pPr>
          <w:r w:rsidRPr="00E237E8">
            <w:t>Industry trends</w:t>
          </w:r>
        </w:p>
        <w:p w:rsidR="00264998" w:rsidRPr="00E237E8" w:rsidRDefault="00264998" w:rsidP="00264998">
          <w:pPr>
            <w:pStyle w:val="Graphbullet3"/>
          </w:pPr>
          <w:r w:rsidRPr="00E237E8">
            <w:t>New products</w:t>
          </w:r>
        </w:p>
        <w:p w:rsidR="00264998" w:rsidRPr="00E237E8" w:rsidRDefault="00264998" w:rsidP="00264998">
          <w:pPr>
            <w:pStyle w:val="Graphbullet3"/>
          </w:pPr>
          <w:r w:rsidRPr="00E237E8">
            <w:t>New innovations</w:t>
          </w:r>
        </w:p>
        <w:p w:rsidR="00264998" w:rsidRDefault="00264998">
          <w:pPr>
            <w:pStyle w:val="5CC757006D4B435A8DEDAB0791FEE576"/>
          </w:pPr>
          <w:r w:rsidRPr="00E237E8">
            <w:t>Key partnership</w:t>
          </w:r>
        </w:p>
      </w:docPartBody>
    </w:docPart>
    <w:docPart>
      <w:docPartPr>
        <w:name w:val="5121A2D0565C4D4EAC8167E995F370C4"/>
        <w:category>
          <w:name w:val="General"/>
          <w:gallery w:val="placeholder"/>
        </w:category>
        <w:types>
          <w:type w:val="bbPlcHdr"/>
        </w:types>
        <w:behaviors>
          <w:behavior w:val="content"/>
        </w:behaviors>
        <w:guid w:val="{6DAF12A6-6647-4CA2-9466-D909E94D87CF}"/>
      </w:docPartPr>
      <w:docPartBody>
        <w:p w:rsidR="00264998" w:rsidRDefault="00264998">
          <w:pPr>
            <w:pStyle w:val="5121A2D0565C4D4EAC8167E995F370C4"/>
          </w:pPr>
          <w:r w:rsidRPr="00E237E8">
            <w:t>THREATS</w:t>
          </w:r>
        </w:p>
      </w:docPartBody>
    </w:docPart>
    <w:docPart>
      <w:docPartPr>
        <w:name w:val="E5992FB98183465993F1EE09DF922B08"/>
        <w:category>
          <w:name w:val="General"/>
          <w:gallery w:val="placeholder"/>
        </w:category>
        <w:types>
          <w:type w:val="bbPlcHdr"/>
        </w:types>
        <w:behaviors>
          <w:behavior w:val="content"/>
        </w:behaviors>
        <w:guid w:val="{BD6B71D2-CC74-4E6E-B593-FCC3455767F4}"/>
      </w:docPartPr>
      <w:docPartBody>
        <w:p w:rsidR="00264998" w:rsidRPr="00E237E8" w:rsidRDefault="00264998" w:rsidP="00264998">
          <w:pPr>
            <w:pStyle w:val="Graphbullet4"/>
          </w:pPr>
          <w:r w:rsidRPr="00E237E8">
            <w:t>Economy movement</w:t>
          </w:r>
        </w:p>
        <w:p w:rsidR="00264998" w:rsidRPr="00E237E8" w:rsidRDefault="00264998" w:rsidP="00264998">
          <w:pPr>
            <w:pStyle w:val="Graphbullet4"/>
          </w:pPr>
          <w:r w:rsidRPr="00E237E8">
            <w:t>Obstacles faced</w:t>
          </w:r>
        </w:p>
        <w:p w:rsidR="00264998" w:rsidRPr="00E237E8" w:rsidRDefault="00264998" w:rsidP="00264998">
          <w:pPr>
            <w:pStyle w:val="Graphbullet4"/>
          </w:pPr>
          <w:r w:rsidRPr="00E237E8">
            <w:t>Competitor actions</w:t>
          </w:r>
        </w:p>
        <w:p w:rsidR="00264998" w:rsidRPr="00E237E8" w:rsidRDefault="00264998" w:rsidP="00264998">
          <w:pPr>
            <w:pStyle w:val="Graphbullet4"/>
          </w:pPr>
          <w:r w:rsidRPr="00E237E8">
            <w:t>Political impacts</w:t>
          </w:r>
        </w:p>
        <w:p w:rsidR="00264998" w:rsidRPr="00E237E8" w:rsidRDefault="00264998" w:rsidP="00264998">
          <w:pPr>
            <w:pStyle w:val="Graphbullet4"/>
          </w:pPr>
          <w:r w:rsidRPr="00E237E8">
            <w:t>Environmental effects</w:t>
          </w:r>
        </w:p>
        <w:p w:rsidR="00264998" w:rsidRPr="00E237E8" w:rsidRDefault="00264998" w:rsidP="00264998">
          <w:pPr>
            <w:pStyle w:val="Graphbullet4"/>
          </w:pPr>
          <w:r w:rsidRPr="00E237E8">
            <w:t>Loss of key staff</w:t>
          </w:r>
        </w:p>
        <w:p w:rsidR="00264998" w:rsidRDefault="00264998">
          <w:pPr>
            <w:pStyle w:val="E5992FB98183465993F1EE09DF922B08"/>
          </w:pPr>
          <w:r w:rsidRPr="00E237E8">
            <w:t>Market demand</w:t>
          </w:r>
        </w:p>
      </w:docPartBody>
    </w:docPart>
    <w:docPart>
      <w:docPartPr>
        <w:name w:val="55DBADFD22104207AC14B83E613DF7A2"/>
        <w:category>
          <w:name w:val="General"/>
          <w:gallery w:val="placeholder"/>
        </w:category>
        <w:types>
          <w:type w:val="bbPlcHdr"/>
        </w:types>
        <w:behaviors>
          <w:behavior w:val="content"/>
        </w:behaviors>
        <w:guid w:val="{84BF9424-0C86-4B91-B128-FAE7E9BDD919}"/>
      </w:docPartPr>
      <w:docPartBody>
        <w:p w:rsidR="00264998" w:rsidRDefault="00264998">
          <w:pPr>
            <w:pStyle w:val="55DBADFD22104207AC14B83E613DF7A2"/>
          </w:pPr>
          <w:r w:rsidRPr="00E237E8">
            <w:t>Operating Plan</w:t>
          </w:r>
        </w:p>
      </w:docPartBody>
    </w:docPart>
    <w:docPart>
      <w:docPartPr>
        <w:name w:val="216AA08D817949D0A33F422EB44DD91C"/>
        <w:category>
          <w:name w:val="General"/>
          <w:gallery w:val="placeholder"/>
        </w:category>
        <w:types>
          <w:type w:val="bbPlcHdr"/>
        </w:types>
        <w:behaviors>
          <w:behavior w:val="content"/>
        </w:behaviors>
        <w:guid w:val="{8A385B0E-E8CF-4118-B575-B1FB20DB0CF1}"/>
      </w:docPartPr>
      <w:docPartBody>
        <w:p w:rsidR="00264998" w:rsidRPr="00E237E8" w:rsidRDefault="00264998" w:rsidP="00264998">
          <w:r w:rsidRPr="00E237E8">
            <w:t>Additionally, it is necessary to outline how the company currently and will continue to develop and maintain a loyal customer base. This section includes management responsibilities with dates and budgets and making sure results can be tracked. What are the envisioned phases for future growth and the capabilities that need to be in place to realize growth?</w:t>
          </w:r>
        </w:p>
        <w:p w:rsidR="00264998" w:rsidRPr="00E237E8" w:rsidRDefault="00264998" w:rsidP="00264998">
          <w:r w:rsidRPr="00E237E8">
            <w:t>The operating plan describes how the business works. Depending on the type of the business, important elements of this plan should include how the company will bring services to market and how it will support customers.  It is the logistics, technology, and basic blocking and tackling of the business.</w:t>
          </w:r>
        </w:p>
        <w:p w:rsidR="00264998" w:rsidRDefault="00264998">
          <w:pPr>
            <w:pStyle w:val="216AA08D817949D0A33F422EB44DD91C"/>
          </w:pPr>
          <w:r w:rsidRPr="00E237E8">
            <w:t>Depending on the type of business, the following sections may or may not be necessary.  Only include what is needed and remove everything else. Remember:  try to keep the business plan as short as possible.  Excessive detail in this section could easily make the plan too long.</w:t>
          </w:r>
        </w:p>
      </w:docPartBody>
    </w:docPart>
    <w:docPart>
      <w:docPartPr>
        <w:name w:val="D958A098AFFC42E5902104D2B2849123"/>
        <w:category>
          <w:name w:val="General"/>
          <w:gallery w:val="placeholder"/>
        </w:category>
        <w:types>
          <w:type w:val="bbPlcHdr"/>
        </w:types>
        <w:behaviors>
          <w:behavior w:val="content"/>
        </w:behaviors>
        <w:guid w:val="{739D6A76-83B2-4861-9270-458843BE6F62}"/>
      </w:docPartPr>
      <w:docPartBody>
        <w:p w:rsidR="00264998" w:rsidRDefault="00264998">
          <w:pPr>
            <w:pStyle w:val="D958A098AFFC42E5902104D2B2849123"/>
          </w:pPr>
          <w:r w:rsidRPr="00E237E8">
            <w:rPr>
              <w:rStyle w:val="Bold"/>
            </w:rPr>
            <w:t>Order fulfillment:</w:t>
          </w:r>
        </w:p>
      </w:docPartBody>
    </w:docPart>
    <w:docPart>
      <w:docPartPr>
        <w:name w:val="F3EABC9FDF84442F87026D06EEE3B854"/>
        <w:category>
          <w:name w:val="General"/>
          <w:gallery w:val="placeholder"/>
        </w:category>
        <w:types>
          <w:type w:val="bbPlcHdr"/>
        </w:types>
        <w:behaviors>
          <w:behavior w:val="content"/>
        </w:behaviors>
        <w:guid w:val="{6D464101-4A17-420A-8BFF-B6DEECE924D8}"/>
      </w:docPartPr>
      <w:docPartBody>
        <w:p w:rsidR="00264998" w:rsidRDefault="00264998">
          <w:pPr>
            <w:pStyle w:val="F3EABC9FDF84442F87026D06EEE3B854"/>
          </w:pPr>
          <w:r w:rsidRPr="00E237E8">
            <w:t>Describe the company’s procedures for delivering services to its customers. As a service company, determine how to keep track of the customer base, form of communications, and how best to manage sales and data.</w:t>
          </w:r>
        </w:p>
      </w:docPartBody>
    </w:docPart>
    <w:docPart>
      <w:docPartPr>
        <w:name w:val="563A07C002EC49C88F86A71170B0181D"/>
        <w:category>
          <w:name w:val="General"/>
          <w:gallery w:val="placeholder"/>
        </w:category>
        <w:types>
          <w:type w:val="bbPlcHdr"/>
        </w:types>
        <w:behaviors>
          <w:behavior w:val="content"/>
        </w:behaviors>
        <w:guid w:val="{5D8B4046-8991-422B-B745-43B206B9ADD6}"/>
      </w:docPartPr>
      <w:docPartBody>
        <w:p w:rsidR="00264998" w:rsidRDefault="00264998">
          <w:pPr>
            <w:pStyle w:val="563A07C002EC49C88F86A71170B0181D"/>
          </w:pPr>
          <w:r w:rsidRPr="00E237E8">
            <w:rPr>
              <w:rStyle w:val="Bold"/>
            </w:rPr>
            <w:t>Payment:</w:t>
          </w:r>
        </w:p>
      </w:docPartBody>
    </w:docPart>
    <w:docPart>
      <w:docPartPr>
        <w:name w:val="F5F78EE82E184B929770E76F7CC72259"/>
        <w:category>
          <w:name w:val="General"/>
          <w:gallery w:val="placeholder"/>
        </w:category>
        <w:types>
          <w:type w:val="bbPlcHdr"/>
        </w:types>
        <w:behaviors>
          <w:behavior w:val="content"/>
        </w:behaviors>
        <w:guid w:val="{DD82FFCC-376B-4360-9D19-274355BB77AF}"/>
      </w:docPartPr>
      <w:docPartBody>
        <w:p w:rsidR="00264998" w:rsidRDefault="00264998">
          <w:pPr>
            <w:pStyle w:val="F5F78EE82E184B929770E76F7CC72259"/>
          </w:pPr>
          <w:r w:rsidRPr="00E237E8">
            <w:t>Describe the standard payment terms and the payment methods accepted. Describe the pricing plans (one-time service fees, hourly-based fees, markups, and any other fees) and any impact on cash flow.</w:t>
          </w:r>
        </w:p>
      </w:docPartBody>
    </w:docPart>
    <w:docPart>
      <w:docPartPr>
        <w:name w:val="2A03094FC1CD46E796BB8668128BA4A6"/>
        <w:category>
          <w:name w:val="General"/>
          <w:gallery w:val="placeholder"/>
        </w:category>
        <w:types>
          <w:type w:val="bbPlcHdr"/>
        </w:types>
        <w:behaviors>
          <w:behavior w:val="content"/>
        </w:behaviors>
        <w:guid w:val="{0E98A470-02CA-48FF-B349-CDFBA2F8C58B}"/>
      </w:docPartPr>
      <w:docPartBody>
        <w:p w:rsidR="00264998" w:rsidRDefault="00264998">
          <w:pPr>
            <w:pStyle w:val="2A03094FC1CD46E796BB8668128BA4A6"/>
          </w:pPr>
          <w:r w:rsidRPr="00E237E8">
            <w:rPr>
              <w:rStyle w:val="Bold"/>
            </w:rPr>
            <w:t>Technology:</w:t>
          </w:r>
        </w:p>
      </w:docPartBody>
    </w:docPart>
    <w:docPart>
      <w:docPartPr>
        <w:name w:val="CDBF73EAD6144434B006F4408E2DC278"/>
        <w:category>
          <w:name w:val="General"/>
          <w:gallery w:val="placeholder"/>
        </w:category>
        <w:types>
          <w:type w:val="bbPlcHdr"/>
        </w:types>
        <w:behaviors>
          <w:behavior w:val="content"/>
        </w:behaviors>
        <w:guid w:val="{D33CD6D2-950F-479D-90D9-E82259D7FC0A}"/>
      </w:docPartPr>
      <w:docPartBody>
        <w:p w:rsidR="00264998" w:rsidRDefault="00264998">
          <w:pPr>
            <w:pStyle w:val="CDBF73EAD6144434B006F4408E2DC278"/>
          </w:pPr>
          <w:r w:rsidRPr="00E237E8">
            <w:t>If technology is critical to the business, whether it is part of the service offering or is fundamental to delivering a service, describe the key technologies used that are proprietary. If the business data (company or customer) is at risk, describe the data security plan in place, as well as any backup or recovery in the case of a disaster or outage.</w:t>
          </w:r>
        </w:p>
      </w:docPartBody>
    </w:docPart>
    <w:docPart>
      <w:docPartPr>
        <w:name w:val="DC89F76444884289BADDC4E97E279228"/>
        <w:category>
          <w:name w:val="General"/>
          <w:gallery w:val="placeholder"/>
        </w:category>
        <w:types>
          <w:type w:val="bbPlcHdr"/>
        </w:types>
        <w:behaviors>
          <w:behavior w:val="content"/>
        </w:behaviors>
        <w:guid w:val="{BDA4B937-7A6C-4865-B995-2ACEBBC5EC89}"/>
      </w:docPartPr>
      <w:docPartBody>
        <w:p w:rsidR="00264998" w:rsidRDefault="00264998">
          <w:pPr>
            <w:pStyle w:val="DC89F76444884289BADDC4E97E279228"/>
          </w:pPr>
          <w:r w:rsidRPr="00E237E8">
            <w:rPr>
              <w:rStyle w:val="Bold"/>
            </w:rPr>
            <w:t>Key customers:</w:t>
          </w:r>
        </w:p>
      </w:docPartBody>
    </w:docPart>
    <w:docPart>
      <w:docPartPr>
        <w:name w:val="942389E29CBE4E48B88F86EBCF1C1B5C"/>
        <w:category>
          <w:name w:val="General"/>
          <w:gallery w:val="placeholder"/>
        </w:category>
        <w:types>
          <w:type w:val="bbPlcHdr"/>
        </w:types>
        <w:behaviors>
          <w:behavior w:val="content"/>
        </w:behaviors>
        <w:guid w:val="{6A27A0AF-165A-49B6-BA53-A9B2679A311F}"/>
      </w:docPartPr>
      <w:docPartBody>
        <w:p w:rsidR="00264998" w:rsidRDefault="00264998">
          <w:pPr>
            <w:pStyle w:val="942389E29CBE4E48B88F86EBCF1C1B5C"/>
          </w:pPr>
          <w:r w:rsidRPr="00E237E8">
            <w:t>Identify any customers that are important to the success of the business due to a partnership, volume, or pathway to a new market. Also identify any customers who bring in more than 10% of the company’s revenues.</w:t>
          </w:r>
        </w:p>
      </w:docPartBody>
    </w:docPart>
    <w:docPart>
      <w:docPartPr>
        <w:name w:val="2DD5D88192A7487BAF9779B58759DFA5"/>
        <w:category>
          <w:name w:val="General"/>
          <w:gallery w:val="placeholder"/>
        </w:category>
        <w:types>
          <w:type w:val="bbPlcHdr"/>
        </w:types>
        <w:behaviors>
          <w:behavior w:val="content"/>
        </w:behaviors>
        <w:guid w:val="{ABB2BE0B-CFBD-4C77-B475-5CA1A6BE71CF}"/>
      </w:docPartPr>
      <w:docPartBody>
        <w:p w:rsidR="00264998" w:rsidRDefault="00264998">
          <w:pPr>
            <w:pStyle w:val="2DD5D88192A7487BAF9779B58759DFA5"/>
          </w:pPr>
          <w:r w:rsidRPr="00E237E8">
            <w:rPr>
              <w:rStyle w:val="Bold"/>
            </w:rPr>
            <w:t>Key employees and organization:</w:t>
          </w:r>
        </w:p>
      </w:docPartBody>
    </w:docPart>
    <w:docPart>
      <w:docPartPr>
        <w:name w:val="68D48B3A44664D1C95A15ECCA412EEEE"/>
        <w:category>
          <w:name w:val="General"/>
          <w:gallery w:val="placeholder"/>
        </w:category>
        <w:types>
          <w:type w:val="bbPlcHdr"/>
        </w:types>
        <w:behaviors>
          <w:behavior w:val="content"/>
        </w:behaviors>
        <w:guid w:val="{2B38EC87-DC19-4A76-8DC8-8063060B4346}"/>
      </w:docPartPr>
      <w:docPartBody>
        <w:p w:rsidR="00264998" w:rsidRDefault="00264998">
          <w:pPr>
            <w:pStyle w:val="68D48B3A44664D1C95A15ECCA412EEEE"/>
          </w:pPr>
          <w:r w:rsidRPr="00E237E8">
            <w:t>Describe unique skills or experiences that are required of the current team. If necessary, describe any proprietary recruiting or training processes in place. List key employees that are necessary for success. Include an organization chart to support this section.</w:t>
          </w:r>
        </w:p>
      </w:docPartBody>
    </w:docPart>
    <w:docPart>
      <w:docPartPr>
        <w:name w:val="90FA6C7F7D6448BD862AF765D322D612"/>
        <w:category>
          <w:name w:val="General"/>
          <w:gallery w:val="placeholder"/>
        </w:category>
        <w:types>
          <w:type w:val="bbPlcHdr"/>
        </w:types>
        <w:behaviors>
          <w:behavior w:val="content"/>
        </w:behaviors>
        <w:guid w:val="{B34C9D23-E405-4F9C-85B3-A03C4DD32351}"/>
      </w:docPartPr>
      <w:docPartBody>
        <w:p w:rsidR="00264998" w:rsidRDefault="00264998">
          <w:pPr>
            <w:pStyle w:val="90FA6C7F7D6448BD862AF765D322D612"/>
          </w:pPr>
          <w:r w:rsidRPr="00E237E8">
            <w:rPr>
              <w:rStyle w:val="Bold"/>
            </w:rPr>
            <w:t>Facilities:</w:t>
          </w:r>
        </w:p>
      </w:docPartBody>
    </w:docPart>
    <w:docPart>
      <w:docPartPr>
        <w:name w:val="A9A2DA63B70B413E870455E669B61A54"/>
        <w:category>
          <w:name w:val="General"/>
          <w:gallery w:val="placeholder"/>
        </w:category>
        <w:types>
          <w:type w:val="bbPlcHdr"/>
        </w:types>
        <w:behaviors>
          <w:behavior w:val="content"/>
        </w:behaviors>
        <w:guid w:val="{79BF618E-E801-47C3-838B-131B73FFE052}"/>
      </w:docPartPr>
      <w:docPartBody>
        <w:p w:rsidR="00264998" w:rsidRDefault="00264998">
          <w:pPr>
            <w:pStyle w:val="A9A2DA63B70B413E870455E669B61A54"/>
          </w:pPr>
          <w:r w:rsidRPr="00E237E8">
            <w:t>Describe the type of business facility, whether leased, owned, or a shared business premises. Provide a listing of business locations, their purpose, and future plans for these facilities. If there are no facilities, and the business plans to buy or lease them, include that in this plan.</w:t>
          </w:r>
        </w:p>
      </w:docPartBody>
    </w:docPart>
    <w:docPart>
      <w:docPartPr>
        <w:name w:val="DB45D8BB7983480FAF04A97999F4A0E7"/>
        <w:category>
          <w:name w:val="General"/>
          <w:gallery w:val="placeholder"/>
        </w:category>
        <w:types>
          <w:type w:val="bbPlcHdr"/>
        </w:types>
        <w:behaviors>
          <w:behavior w:val="content"/>
        </w:behaviors>
        <w:guid w:val="{E2FA2304-7814-4D01-AB3B-D481C458C96D}"/>
      </w:docPartPr>
      <w:docPartBody>
        <w:p w:rsidR="00264998" w:rsidRDefault="00264998">
          <w:pPr>
            <w:pStyle w:val="DB45D8BB7983480FAF04A97999F4A0E7"/>
          </w:pPr>
          <w:r w:rsidRPr="00E237E8">
            <w:t>Marketing and Sales Plan</w:t>
          </w:r>
        </w:p>
      </w:docPartBody>
    </w:docPart>
    <w:docPart>
      <w:docPartPr>
        <w:name w:val="968FA3BA18EC46C1A7777F85C1EF26BD"/>
        <w:category>
          <w:name w:val="General"/>
          <w:gallery w:val="placeholder"/>
        </w:category>
        <w:types>
          <w:type w:val="bbPlcHdr"/>
        </w:types>
        <w:behaviors>
          <w:behavior w:val="content"/>
        </w:behaviors>
        <w:guid w:val="{559A33A6-59B2-43FA-85B3-8CDB5DD4AF44}"/>
      </w:docPartPr>
      <w:docPartBody>
        <w:p w:rsidR="00264998" w:rsidRDefault="00264998">
          <w:pPr>
            <w:pStyle w:val="968FA3BA18EC46C1A7777F85C1EF26BD"/>
          </w:pPr>
          <w:r w:rsidRPr="00E237E8">
            <w:t>Promoting the business, whether through generating leads or traffic to a website or store, is one of the most important functions of any business. In this section of the plan, provide details of intended marketing of the business. Describe the key messages and channels used for generating leads and promoting the business. This section should also describe any sales strategy. Depending on the type of business, the following sections may or may not be necessary. Only include what is needed and remove everything else.</w:t>
          </w:r>
        </w:p>
      </w:docPartBody>
    </w:docPart>
    <w:docPart>
      <w:docPartPr>
        <w:name w:val="07114D8B962749D88E1191B74668B8D1"/>
        <w:category>
          <w:name w:val="General"/>
          <w:gallery w:val="placeholder"/>
        </w:category>
        <w:types>
          <w:type w:val="bbPlcHdr"/>
        </w:types>
        <w:behaviors>
          <w:behavior w:val="content"/>
        </w:behaviors>
        <w:guid w:val="{5B385E29-006A-4EA9-AFC0-E14E8430E2D8}"/>
      </w:docPartPr>
      <w:docPartBody>
        <w:p w:rsidR="00264998" w:rsidRDefault="00264998">
          <w:pPr>
            <w:pStyle w:val="07114D8B962749D88E1191B74668B8D1"/>
          </w:pPr>
          <w:r w:rsidRPr="00E237E8">
            <w:rPr>
              <w:rStyle w:val="Bold"/>
            </w:rPr>
            <w:t>Key messages:</w:t>
          </w:r>
        </w:p>
      </w:docPartBody>
    </w:docPart>
    <w:docPart>
      <w:docPartPr>
        <w:name w:val="7D4F340708334B0FA6F5593792E1203A"/>
        <w:category>
          <w:name w:val="General"/>
          <w:gallery w:val="placeholder"/>
        </w:category>
        <w:types>
          <w:type w:val="bbPlcHdr"/>
        </w:types>
        <w:behaviors>
          <w:behavior w:val="content"/>
        </w:behaviors>
        <w:guid w:val="{938A850E-BBA7-4F97-972C-920284F2659F}"/>
      </w:docPartPr>
      <w:docPartBody>
        <w:p w:rsidR="00264998" w:rsidRDefault="00264998">
          <w:pPr>
            <w:pStyle w:val="7D4F340708334B0FA6F5593792E1203A"/>
          </w:pPr>
          <w:r w:rsidRPr="00E237E8">
            <w:t>Describe the key messages that will elevate services in the target customers’ eyes. If there is sample collateral or graphical images of some messages, include them.</w:t>
          </w:r>
        </w:p>
      </w:docPartBody>
    </w:docPart>
    <w:docPart>
      <w:docPartPr>
        <w:name w:val="502C3833393D45B1B09DFFF9640BDBC8"/>
        <w:category>
          <w:name w:val="General"/>
          <w:gallery w:val="placeholder"/>
        </w:category>
        <w:types>
          <w:type w:val="bbPlcHdr"/>
        </w:types>
        <w:behaviors>
          <w:behavior w:val="content"/>
        </w:behaviors>
        <w:guid w:val="{89443BB0-59D7-48E9-886C-81D9242F3B8F}"/>
      </w:docPartPr>
      <w:docPartBody>
        <w:p w:rsidR="00264998" w:rsidRDefault="00264998">
          <w:pPr>
            <w:pStyle w:val="502C3833393D45B1B09DFFF9640BDBC8"/>
          </w:pPr>
          <w:r w:rsidRPr="00E237E8">
            <w:rPr>
              <w:rStyle w:val="Bold"/>
            </w:rPr>
            <w:t>Marketing activities:</w:t>
          </w:r>
        </w:p>
      </w:docPartBody>
    </w:docPart>
    <w:docPart>
      <w:docPartPr>
        <w:name w:val="8FEC8A412846475D98ACC3F6F7E9CEDC"/>
        <w:category>
          <w:name w:val="General"/>
          <w:gallery w:val="placeholder"/>
        </w:category>
        <w:types>
          <w:type w:val="bbPlcHdr"/>
        </w:types>
        <w:behaviors>
          <w:behavior w:val="content"/>
        </w:behaviors>
        <w:guid w:val="{A711F940-4471-4A78-A0A6-3A0682CB4681}"/>
      </w:docPartPr>
      <w:docPartBody>
        <w:p w:rsidR="00264998" w:rsidRDefault="00264998">
          <w:pPr>
            <w:pStyle w:val="8FEC8A412846475D98ACC3F6F7E9CEDC"/>
          </w:pPr>
          <w:r w:rsidRPr="00E237E8">
            <w:t>Which of the following promotion options provide the company the best chance of product recognition, qualified leads, store traffic, or appointments?</w:t>
          </w:r>
        </w:p>
      </w:docPartBody>
    </w:docPart>
    <w:docPart>
      <w:docPartPr>
        <w:name w:val="4BAA6543B57D4194BFBA222D16B9F4EA"/>
        <w:category>
          <w:name w:val="General"/>
          <w:gallery w:val="placeholder"/>
        </w:category>
        <w:types>
          <w:type w:val="bbPlcHdr"/>
        </w:types>
        <w:behaviors>
          <w:behavior w:val="content"/>
        </w:behaviors>
        <w:guid w:val="{E682CA0B-F919-47BC-BA42-429DF4D4B1BA}"/>
      </w:docPartPr>
      <w:docPartBody>
        <w:p w:rsidR="00264998" w:rsidRPr="00E237E8" w:rsidRDefault="00264998" w:rsidP="00264998">
          <w:pPr>
            <w:pStyle w:val="ListBullet2"/>
          </w:pPr>
          <w:r w:rsidRPr="00E237E8">
            <w:t>Media advertising (newspaper, magazine, television, radio)</w:t>
          </w:r>
        </w:p>
        <w:p w:rsidR="00264998" w:rsidRPr="00E237E8" w:rsidRDefault="00264998" w:rsidP="00264998">
          <w:pPr>
            <w:pStyle w:val="ListBullet2"/>
          </w:pPr>
          <w:r w:rsidRPr="00E237E8">
            <w:t>Direct mail</w:t>
          </w:r>
        </w:p>
        <w:p w:rsidR="00264998" w:rsidRPr="00E237E8" w:rsidRDefault="00264998" w:rsidP="00264998">
          <w:pPr>
            <w:pStyle w:val="ListBullet2"/>
          </w:pPr>
          <w:r w:rsidRPr="00E237E8">
            <w:t>Telephone solicitation</w:t>
          </w:r>
        </w:p>
        <w:p w:rsidR="00264998" w:rsidRPr="00E237E8" w:rsidRDefault="00264998" w:rsidP="00264998">
          <w:pPr>
            <w:pStyle w:val="ListBullet2"/>
          </w:pPr>
          <w:r w:rsidRPr="00E237E8">
            <w:t>Seminars or business conferences</w:t>
          </w:r>
        </w:p>
        <w:p w:rsidR="00264998" w:rsidRPr="00E237E8" w:rsidRDefault="00264998" w:rsidP="00264998">
          <w:pPr>
            <w:pStyle w:val="ListBullet2"/>
          </w:pPr>
          <w:r w:rsidRPr="00E237E8">
            <w:t>Joint advertising with other companies</w:t>
          </w:r>
        </w:p>
        <w:p w:rsidR="00264998" w:rsidRPr="00E237E8" w:rsidRDefault="00264998" w:rsidP="00264998">
          <w:pPr>
            <w:pStyle w:val="ListBullet2"/>
          </w:pPr>
          <w:r w:rsidRPr="00E237E8">
            <w:t>Word of mouth or fixed signage</w:t>
          </w:r>
        </w:p>
        <w:p w:rsidR="00264998" w:rsidRPr="00E237E8" w:rsidRDefault="00264998" w:rsidP="00264998">
          <w:pPr>
            <w:pStyle w:val="ListBullet2"/>
          </w:pPr>
          <w:r w:rsidRPr="00E237E8">
            <w:t>Digital marketing such as social media, email marketing, SEO, or blogging</w:t>
          </w:r>
        </w:p>
        <w:p w:rsidR="00264998" w:rsidRPr="00E237E8" w:rsidRDefault="00264998" w:rsidP="00264998">
          <w:pPr>
            <w:pStyle w:val="ListBullet2"/>
          </w:pPr>
          <w:r w:rsidRPr="00E237E8">
            <w:t xml:space="preserve">Provide limited free consultations (such as free job pricing for Contractors, free landscaping consultation for landscapers, or free pricing opinions for real estate agents) </w:t>
          </w:r>
        </w:p>
        <w:p w:rsidR="00264998" w:rsidRPr="00E237E8" w:rsidRDefault="00264998" w:rsidP="00264998">
          <w:pPr>
            <w:pStyle w:val="ListBullet2"/>
          </w:pPr>
          <w:r w:rsidRPr="00E237E8">
            <w:t>Sponsor local sports teams or other community events</w:t>
          </w:r>
        </w:p>
        <w:p w:rsidR="00264998" w:rsidRPr="00E237E8" w:rsidRDefault="00264998" w:rsidP="00264998">
          <w:pPr>
            <w:pStyle w:val="ListBullet2"/>
          </w:pPr>
          <w:r w:rsidRPr="00E237E8">
            <w:t>Give free informational talks either at the business offices or for local businesses offering complementary services (such as a real estate agent providing seminars about preparing a home to bring to market)</w:t>
          </w:r>
        </w:p>
        <w:p w:rsidR="00264998" w:rsidRDefault="00264998">
          <w:pPr>
            <w:pStyle w:val="4BAA6543B57D4194BFBA222D16B9F4EA"/>
          </w:pPr>
          <w:r w:rsidRPr="00E237E8">
            <w:t>Do free work for local non-profits (such as an ad agency designing a local farmer’s market’s website for free)</w:t>
          </w:r>
        </w:p>
      </w:docPartBody>
    </w:docPart>
    <w:docPart>
      <w:docPartPr>
        <w:name w:val="96C9850A95224A92AB13FC20578BD826"/>
        <w:category>
          <w:name w:val="General"/>
          <w:gallery w:val="placeholder"/>
        </w:category>
        <w:types>
          <w:type w:val="bbPlcHdr"/>
        </w:types>
        <w:behaviors>
          <w:behavior w:val="content"/>
        </w:behaviors>
        <w:guid w:val="{D41143E7-4B80-499E-BF64-7CC0D97BF7B8}"/>
      </w:docPartPr>
      <w:docPartBody>
        <w:p w:rsidR="00264998" w:rsidRDefault="00264998">
          <w:pPr>
            <w:pStyle w:val="96C9850A95224A92AB13FC20578BD826"/>
          </w:pPr>
          <w:r w:rsidRPr="00E237E8">
            <w:rPr>
              <w:rStyle w:val="Bold"/>
            </w:rPr>
            <w:t>Sales strategy:</w:t>
          </w:r>
        </w:p>
      </w:docPartBody>
    </w:docPart>
    <w:docPart>
      <w:docPartPr>
        <w:name w:val="A108CCA2F1E1457085A7DE1F27FBA73F"/>
        <w:category>
          <w:name w:val="General"/>
          <w:gallery w:val="placeholder"/>
        </w:category>
        <w:types>
          <w:type w:val="bbPlcHdr"/>
        </w:types>
        <w:behaviors>
          <w:behavior w:val="content"/>
        </w:behaviors>
        <w:guid w:val="{84A2A6CC-9041-4557-B707-5CD52429A01B}"/>
      </w:docPartPr>
      <w:docPartBody>
        <w:p w:rsidR="00264998" w:rsidRDefault="00264998">
          <w:pPr>
            <w:pStyle w:val="A108CCA2F1E1457085A7DE1F27FBA73F"/>
          </w:pPr>
          <w:r w:rsidRPr="00E237E8">
            <w:t>If needed, what will be the sales approach? Will there be full-time commissioned sales people, contract sales, or another approach? Many one-on-one service businesses are heavily reliant on word of mouth. Take this into account when developing the sales strategy.</w:t>
          </w:r>
        </w:p>
      </w:docPartBody>
    </w:docPart>
    <w:docPart>
      <w:docPartPr>
        <w:name w:val="55A2D92672164FB69343AE3380B0DD51"/>
        <w:category>
          <w:name w:val="General"/>
          <w:gallery w:val="placeholder"/>
        </w:category>
        <w:types>
          <w:type w:val="bbPlcHdr"/>
        </w:types>
        <w:behaviors>
          <w:behavior w:val="content"/>
        </w:behaviors>
        <w:guid w:val="{CFDB541C-28DB-4FDA-815A-82489AA3157B}"/>
      </w:docPartPr>
      <w:docPartBody>
        <w:p w:rsidR="00264998" w:rsidRDefault="00264998">
          <w:pPr>
            <w:pStyle w:val="55A2D92672164FB69343AE3380B0DD51"/>
          </w:pPr>
          <w:r w:rsidRPr="00E237E8">
            <w:t>Financial Plan</w:t>
          </w:r>
        </w:p>
      </w:docPartBody>
    </w:docPart>
    <w:docPart>
      <w:docPartPr>
        <w:name w:val="FCC49C15CD5E42E2BB8A52BC5B244B02"/>
        <w:category>
          <w:name w:val="General"/>
          <w:gallery w:val="placeholder"/>
        </w:category>
        <w:types>
          <w:type w:val="bbPlcHdr"/>
        </w:types>
        <w:behaviors>
          <w:behavior w:val="content"/>
        </w:behaviors>
        <w:guid w:val="{C114D53E-DFA0-4E88-B436-6931295BB699}"/>
      </w:docPartPr>
      <w:docPartBody>
        <w:p w:rsidR="00264998" w:rsidRPr="00E237E8" w:rsidRDefault="00264998" w:rsidP="00264998">
          <w:r w:rsidRPr="00E237E8">
            <w:t xml:space="preserve">Creating a financial plan is where all of the business planning comes together. Up to this point, the target market, target customers, and pricing have all been identified. These items, along with assumptions, will help estimate the company’s sales forecast. The other side of the business will be what expenses are expected. This is important on an ongoing basis to see when the business is profitable. It is also important to know what expenses will need to be funded before customer sales, or the cash they generate, is received. </w:t>
          </w:r>
        </w:p>
        <w:p w:rsidR="00264998" w:rsidRDefault="00264998">
          <w:pPr>
            <w:pStyle w:val="FCC49C15CD5E42E2BB8A52BC5B244B02"/>
          </w:pPr>
          <w:r w:rsidRPr="00E237E8">
            <w:t>At a minimum, this section should include estimated start-up costs and projected profit and loss, along with a summary of the assumptions being made with these projections. Assumptions should include initial and ongoing sales, along with the timing of these inflows.</w:t>
          </w:r>
        </w:p>
      </w:docPartBody>
    </w:docPart>
    <w:docPart>
      <w:docPartPr>
        <w:name w:val="40428445A7C64422A3684AE3525321B2"/>
        <w:category>
          <w:name w:val="General"/>
          <w:gallery w:val="placeholder"/>
        </w:category>
        <w:types>
          <w:type w:val="bbPlcHdr"/>
        </w:types>
        <w:behaviors>
          <w:behavior w:val="content"/>
        </w:behaviors>
        <w:guid w:val="{6F398A15-9485-4860-8A33-F3868FADBCB1}"/>
      </w:docPartPr>
      <w:docPartBody>
        <w:p w:rsidR="00264998" w:rsidRDefault="00264998">
          <w:pPr>
            <w:pStyle w:val="40428445A7C64422A3684AE3525321B2"/>
          </w:pPr>
          <w:r w:rsidRPr="00E237E8">
            <w:rPr>
              <w:rStyle w:val="Bold"/>
            </w:rPr>
            <w:t>Projected start-up costs:</w:t>
          </w:r>
        </w:p>
      </w:docPartBody>
    </w:docPart>
    <w:docPart>
      <w:docPartPr>
        <w:name w:val="DC4A6C0581914D76AE2DDF9E1C62C7F6"/>
        <w:category>
          <w:name w:val="General"/>
          <w:gallery w:val="placeholder"/>
        </w:category>
        <w:types>
          <w:type w:val="bbPlcHdr"/>
        </w:types>
        <w:behaviors>
          <w:behavior w:val="content"/>
        </w:behaviors>
        <w:guid w:val="{37672137-4B0E-4E13-A98C-D47326BFFB47}"/>
      </w:docPartPr>
      <w:docPartBody>
        <w:p w:rsidR="00264998" w:rsidRDefault="00264998">
          <w:pPr>
            <w:pStyle w:val="DC4A6C0581914D76AE2DDF9E1C62C7F6"/>
          </w:pPr>
          <w:r w:rsidRPr="00E237E8">
            <w:t>The table below shows a sample of ongoing and one-time cost items that the business might need in order to open. Many businesses are paid on credit over time and do not have cash coming in immediately. It is necessary to make assumptions about how many months of recurring items, in addition to one-time expenses, to estimate when cash will begin to flow into the company. To begin with, the company will have to fund out of savings or an initial investment. There is a blank table in the Appendix to complete potential start-up cost projections.</w:t>
          </w:r>
        </w:p>
      </w:docPartBody>
    </w:docPart>
    <w:docPart>
      <w:docPartPr>
        <w:name w:val="959DC0684BC9425899000CD907E2F138"/>
        <w:category>
          <w:name w:val="General"/>
          <w:gallery w:val="placeholder"/>
        </w:category>
        <w:types>
          <w:type w:val="bbPlcHdr"/>
        </w:types>
        <w:behaviors>
          <w:behavior w:val="content"/>
        </w:behaviors>
        <w:guid w:val="{00BDE433-232A-42EC-80E6-5466C0983B2E}"/>
      </w:docPartPr>
      <w:docPartBody>
        <w:p w:rsidR="00264998" w:rsidRDefault="00264998">
          <w:pPr>
            <w:pStyle w:val="959DC0684BC9425899000CD907E2F138"/>
          </w:pPr>
          <w:r w:rsidRPr="00E237E8">
            <w:t>START-UP COSTS</w:t>
          </w:r>
        </w:p>
      </w:docPartBody>
    </w:docPart>
    <w:docPart>
      <w:docPartPr>
        <w:name w:val="2DE70153A5CC4730B85BE95D605C7914"/>
        <w:category>
          <w:name w:val="General"/>
          <w:gallery w:val="placeholder"/>
        </w:category>
        <w:types>
          <w:type w:val="bbPlcHdr"/>
        </w:types>
        <w:behaviors>
          <w:behavior w:val="content"/>
        </w:behaviors>
        <w:guid w:val="{3F6A5059-EAFA-418A-BD57-2D6441557BB6}"/>
      </w:docPartPr>
      <w:docPartBody>
        <w:p w:rsidR="00264998" w:rsidRDefault="00264998">
          <w:pPr>
            <w:pStyle w:val="2DE70153A5CC4730B85BE95D605C7914"/>
          </w:pPr>
          <w:r w:rsidRPr="00E237E8">
            <w:t>Your Office-Based Agency</w:t>
          </w:r>
        </w:p>
      </w:docPartBody>
    </w:docPart>
    <w:docPart>
      <w:docPartPr>
        <w:name w:val="1F27DF3D68E04A8E83EA6870DFFB4FEA"/>
        <w:category>
          <w:name w:val="General"/>
          <w:gallery w:val="placeholder"/>
        </w:category>
        <w:types>
          <w:type w:val="bbPlcHdr"/>
        </w:types>
        <w:behaviors>
          <w:behavior w:val="content"/>
        </w:behaviors>
        <w:guid w:val="{4484EBA1-68BE-402C-8D02-BEE787A84EFD}"/>
      </w:docPartPr>
      <w:docPartBody>
        <w:p w:rsidR="00264998" w:rsidRDefault="00264998">
          <w:pPr>
            <w:pStyle w:val="1F27DF3D68E04A8E83EA6870DFFB4FEA"/>
          </w:pPr>
          <w:r w:rsidRPr="00E237E8">
            <w:t>January 1, 20xx</w:t>
          </w:r>
        </w:p>
      </w:docPartBody>
    </w:docPart>
    <w:docPart>
      <w:docPartPr>
        <w:name w:val="4B8FC1C10E0041049356CE0897D78C2D"/>
        <w:category>
          <w:name w:val="General"/>
          <w:gallery w:val="placeholder"/>
        </w:category>
        <w:types>
          <w:type w:val="bbPlcHdr"/>
        </w:types>
        <w:behaviors>
          <w:behavior w:val="content"/>
        </w:behaviors>
        <w:guid w:val="{13AEFCBC-5740-476B-A8C3-531591E3F8EF}"/>
      </w:docPartPr>
      <w:docPartBody>
        <w:p w:rsidR="00264998" w:rsidRDefault="00264998">
          <w:pPr>
            <w:pStyle w:val="4B8FC1C10E0041049356CE0897D78C2D"/>
          </w:pPr>
          <w:r w:rsidRPr="00E237E8">
            <w:t>COST ITEMS</w:t>
          </w:r>
        </w:p>
      </w:docPartBody>
    </w:docPart>
    <w:docPart>
      <w:docPartPr>
        <w:name w:val="8BB886C81BBE4CE6A324DCBE738A38D0"/>
        <w:category>
          <w:name w:val="General"/>
          <w:gallery w:val="placeholder"/>
        </w:category>
        <w:types>
          <w:type w:val="bbPlcHdr"/>
        </w:types>
        <w:behaviors>
          <w:behavior w:val="content"/>
        </w:behaviors>
        <w:guid w:val="{7A9714B0-3A7C-48CE-9102-FE162DBE0FBD}"/>
      </w:docPartPr>
      <w:docPartBody>
        <w:p w:rsidR="00264998" w:rsidRDefault="00264998">
          <w:pPr>
            <w:pStyle w:val="8BB886C81BBE4CE6A324DCBE738A38D0"/>
          </w:pPr>
          <w:r w:rsidRPr="00E237E8">
            <w:t>MONTHS</w:t>
          </w:r>
        </w:p>
      </w:docPartBody>
    </w:docPart>
    <w:docPart>
      <w:docPartPr>
        <w:name w:val="A3A5B25F3CB34ACCB0EE5589E4E20DE9"/>
        <w:category>
          <w:name w:val="General"/>
          <w:gallery w:val="placeholder"/>
        </w:category>
        <w:types>
          <w:type w:val="bbPlcHdr"/>
        </w:types>
        <w:behaviors>
          <w:behavior w:val="content"/>
        </w:behaviors>
        <w:guid w:val="{9EF78CCB-6B2C-48E4-82F0-BDBD0808D67C}"/>
      </w:docPartPr>
      <w:docPartBody>
        <w:p w:rsidR="00264998" w:rsidRDefault="00264998">
          <w:pPr>
            <w:pStyle w:val="A3A5B25F3CB34ACCB0EE5589E4E20DE9"/>
          </w:pPr>
          <w:r w:rsidRPr="00E237E8">
            <w:t>COST/ MONTH</w:t>
          </w:r>
        </w:p>
      </w:docPartBody>
    </w:docPart>
    <w:docPart>
      <w:docPartPr>
        <w:name w:val="D9AA0D47E85E459CA13BA3610C34C7AA"/>
        <w:category>
          <w:name w:val="General"/>
          <w:gallery w:val="placeholder"/>
        </w:category>
        <w:types>
          <w:type w:val="bbPlcHdr"/>
        </w:types>
        <w:behaviors>
          <w:behavior w:val="content"/>
        </w:behaviors>
        <w:guid w:val="{1E181D3A-8763-4C22-934B-679D9079EF47}"/>
      </w:docPartPr>
      <w:docPartBody>
        <w:p w:rsidR="00264998" w:rsidRDefault="00264998">
          <w:pPr>
            <w:pStyle w:val="D9AA0D47E85E459CA13BA3610C34C7AA"/>
          </w:pPr>
          <w:r w:rsidRPr="00E237E8">
            <w:t>ONE-TIME COST</w:t>
          </w:r>
        </w:p>
      </w:docPartBody>
    </w:docPart>
    <w:docPart>
      <w:docPartPr>
        <w:name w:val="C38C57883B6C42A894B6A9754755F25E"/>
        <w:category>
          <w:name w:val="General"/>
          <w:gallery w:val="placeholder"/>
        </w:category>
        <w:types>
          <w:type w:val="bbPlcHdr"/>
        </w:types>
        <w:behaviors>
          <w:behavior w:val="content"/>
        </w:behaviors>
        <w:guid w:val="{031DE487-E2F6-4D21-A4FC-58D6691BC8A1}"/>
      </w:docPartPr>
      <w:docPartBody>
        <w:p w:rsidR="00264998" w:rsidRDefault="00264998">
          <w:pPr>
            <w:pStyle w:val="C38C57883B6C42A894B6A9754755F25E"/>
          </w:pPr>
          <w:r w:rsidRPr="00E237E8">
            <w:t>TOTAL COST</w:t>
          </w:r>
        </w:p>
      </w:docPartBody>
    </w:docPart>
    <w:docPart>
      <w:docPartPr>
        <w:name w:val="B5767326E6EC4996B1732E36D93D1375"/>
        <w:category>
          <w:name w:val="General"/>
          <w:gallery w:val="placeholder"/>
        </w:category>
        <w:types>
          <w:type w:val="bbPlcHdr"/>
        </w:types>
        <w:behaviors>
          <w:behavior w:val="content"/>
        </w:behaviors>
        <w:guid w:val="{CE15B327-BD19-4034-A251-1D926E74DF6F}"/>
      </w:docPartPr>
      <w:docPartBody>
        <w:p w:rsidR="00264998" w:rsidRDefault="00264998">
          <w:pPr>
            <w:pStyle w:val="B5767326E6EC4996B1732E36D93D1375"/>
          </w:pPr>
          <w:r w:rsidRPr="00E237E8">
            <w:t>Advertising/Marketing</w:t>
          </w:r>
        </w:p>
      </w:docPartBody>
    </w:docPart>
    <w:docPart>
      <w:docPartPr>
        <w:name w:val="CB71A710273E4AA89FD478F630C8FA5A"/>
        <w:category>
          <w:name w:val="General"/>
          <w:gallery w:val="placeholder"/>
        </w:category>
        <w:types>
          <w:type w:val="bbPlcHdr"/>
        </w:types>
        <w:behaviors>
          <w:behavior w:val="content"/>
        </w:behaviors>
        <w:guid w:val="{6C35C020-E978-4FAC-B546-E8026F558000}"/>
      </w:docPartPr>
      <w:docPartBody>
        <w:p w:rsidR="00264998" w:rsidRDefault="00264998">
          <w:pPr>
            <w:pStyle w:val="CB71A710273E4AA89FD478F630C8FA5A"/>
          </w:pPr>
          <w:r w:rsidRPr="00E237E8">
            <w:t>3</w:t>
          </w:r>
        </w:p>
      </w:docPartBody>
    </w:docPart>
    <w:docPart>
      <w:docPartPr>
        <w:name w:val="86E649E553C54FB29D28F1349DD0F02B"/>
        <w:category>
          <w:name w:val="General"/>
          <w:gallery w:val="placeholder"/>
        </w:category>
        <w:types>
          <w:type w:val="bbPlcHdr"/>
        </w:types>
        <w:behaviors>
          <w:behavior w:val="content"/>
        </w:behaviors>
        <w:guid w:val="{0131D488-9AD3-4D2E-B5E5-2458F53CF2AC}"/>
      </w:docPartPr>
      <w:docPartBody>
        <w:p w:rsidR="00264998" w:rsidRDefault="00264998">
          <w:pPr>
            <w:pStyle w:val="86E649E553C54FB29D28F1349DD0F02B"/>
          </w:pPr>
          <w:r w:rsidRPr="00E237E8">
            <w:t>$300</w:t>
          </w:r>
        </w:p>
      </w:docPartBody>
    </w:docPart>
    <w:docPart>
      <w:docPartPr>
        <w:name w:val="275130FD0C7D41189FD062280F3815B6"/>
        <w:category>
          <w:name w:val="General"/>
          <w:gallery w:val="placeholder"/>
        </w:category>
        <w:types>
          <w:type w:val="bbPlcHdr"/>
        </w:types>
        <w:behaviors>
          <w:behavior w:val="content"/>
        </w:behaviors>
        <w:guid w:val="{547164A6-7910-465E-8CD7-BD2D6C4AE58E}"/>
      </w:docPartPr>
      <w:docPartBody>
        <w:p w:rsidR="00264998" w:rsidRDefault="00264998">
          <w:pPr>
            <w:pStyle w:val="275130FD0C7D41189FD062280F3815B6"/>
          </w:pPr>
          <w:r w:rsidRPr="00E237E8">
            <w:t>$2,000</w:t>
          </w:r>
        </w:p>
      </w:docPartBody>
    </w:docPart>
    <w:docPart>
      <w:docPartPr>
        <w:name w:val="DF8D8A171DDC4C93967B62A13B660C0F"/>
        <w:category>
          <w:name w:val="General"/>
          <w:gallery w:val="placeholder"/>
        </w:category>
        <w:types>
          <w:type w:val="bbPlcHdr"/>
        </w:types>
        <w:behaviors>
          <w:behavior w:val="content"/>
        </w:behaviors>
        <w:guid w:val="{32B88BF4-9ACB-4D12-8BBE-03F8E03C040D}"/>
      </w:docPartPr>
      <w:docPartBody>
        <w:p w:rsidR="00264998" w:rsidRDefault="00264998">
          <w:pPr>
            <w:pStyle w:val="DF8D8A171DDC4C93967B62A13B660C0F"/>
          </w:pPr>
          <w:r w:rsidRPr="00E237E8">
            <w:t>$2,900</w:t>
          </w:r>
        </w:p>
      </w:docPartBody>
    </w:docPart>
    <w:docPart>
      <w:docPartPr>
        <w:name w:val="2907C4BA09A14625B0986A4139B7EF47"/>
        <w:category>
          <w:name w:val="General"/>
          <w:gallery w:val="placeholder"/>
        </w:category>
        <w:types>
          <w:type w:val="bbPlcHdr"/>
        </w:types>
        <w:behaviors>
          <w:behavior w:val="content"/>
        </w:behaviors>
        <w:guid w:val="{360A094F-EE9C-4C37-A1DD-4A16BD4317B9}"/>
      </w:docPartPr>
      <w:docPartBody>
        <w:p w:rsidR="00264998" w:rsidRDefault="00264998">
          <w:pPr>
            <w:pStyle w:val="2907C4BA09A14625B0986A4139B7EF47"/>
          </w:pPr>
          <w:r w:rsidRPr="00E237E8">
            <w:t>Employee Salaries*</w:t>
          </w:r>
        </w:p>
      </w:docPartBody>
    </w:docPart>
    <w:docPart>
      <w:docPartPr>
        <w:name w:val="5189B7EA75CF46868E30750FB2C0149D"/>
        <w:category>
          <w:name w:val="General"/>
          <w:gallery w:val="placeholder"/>
        </w:category>
        <w:types>
          <w:type w:val="bbPlcHdr"/>
        </w:types>
        <w:behaviors>
          <w:behavior w:val="content"/>
        </w:behaviors>
        <w:guid w:val="{B8CFDB0B-540A-4999-9A88-6DB8C0F85FD2}"/>
      </w:docPartPr>
      <w:docPartBody>
        <w:p w:rsidR="00264998" w:rsidRDefault="00264998">
          <w:pPr>
            <w:pStyle w:val="5189B7EA75CF46868E30750FB2C0149D"/>
          </w:pPr>
          <w:r w:rsidRPr="00E237E8">
            <w:t>4</w:t>
          </w:r>
        </w:p>
      </w:docPartBody>
    </w:docPart>
    <w:docPart>
      <w:docPartPr>
        <w:name w:val="A9059AE810BB4E90B76A4FCD2937C94B"/>
        <w:category>
          <w:name w:val="General"/>
          <w:gallery w:val="placeholder"/>
        </w:category>
        <w:types>
          <w:type w:val="bbPlcHdr"/>
        </w:types>
        <w:behaviors>
          <w:behavior w:val="content"/>
        </w:behaviors>
        <w:guid w:val="{FF17980E-6023-478D-9F9A-D3B7935F00CE}"/>
      </w:docPartPr>
      <w:docPartBody>
        <w:p w:rsidR="00264998" w:rsidRDefault="00264998">
          <w:pPr>
            <w:pStyle w:val="A9059AE810BB4E90B76A4FCD2937C94B"/>
          </w:pPr>
          <w:r w:rsidRPr="00E237E8">
            <w:t>$500</w:t>
          </w:r>
        </w:p>
      </w:docPartBody>
    </w:docPart>
    <w:docPart>
      <w:docPartPr>
        <w:name w:val="5665AA3D1150494C8D382008F4595A54"/>
        <w:category>
          <w:name w:val="General"/>
          <w:gallery w:val="placeholder"/>
        </w:category>
        <w:types>
          <w:type w:val="bbPlcHdr"/>
        </w:types>
        <w:behaviors>
          <w:behavior w:val="content"/>
        </w:behaviors>
        <w:guid w:val="{EF708D37-74F1-4B21-B31B-D3D2FBD6EB63}"/>
      </w:docPartPr>
      <w:docPartBody>
        <w:p w:rsidR="00264998" w:rsidRDefault="00264998">
          <w:pPr>
            <w:pStyle w:val="5665AA3D1150494C8D382008F4595A54"/>
          </w:pPr>
          <w:r w:rsidRPr="00E237E8">
            <w:t>$2</w:t>
          </w:r>
        </w:p>
      </w:docPartBody>
    </w:docPart>
    <w:docPart>
      <w:docPartPr>
        <w:name w:val="022766C4B2D14943AFAC8EF8176DC241"/>
        <w:category>
          <w:name w:val="General"/>
          <w:gallery w:val="placeholder"/>
        </w:category>
        <w:types>
          <w:type w:val="bbPlcHdr"/>
        </w:types>
        <w:behaviors>
          <w:behavior w:val="content"/>
        </w:behaviors>
        <w:guid w:val="{DD6A5F7F-63FB-42D8-B2A8-28F9AD980864}"/>
      </w:docPartPr>
      <w:docPartBody>
        <w:p w:rsidR="00264998" w:rsidRDefault="00264998">
          <w:pPr>
            <w:pStyle w:val="022766C4B2D14943AFAC8EF8176DC241"/>
          </w:pPr>
          <w:r w:rsidRPr="00E237E8">
            <w:t>$2,002</w:t>
          </w:r>
        </w:p>
      </w:docPartBody>
    </w:docPart>
    <w:docPart>
      <w:docPartPr>
        <w:name w:val="5B38E1BB6A9F4BC5ABE15B7D5D94C8F4"/>
        <w:category>
          <w:name w:val="General"/>
          <w:gallery w:val="placeholder"/>
        </w:category>
        <w:types>
          <w:type w:val="bbPlcHdr"/>
        </w:types>
        <w:behaviors>
          <w:behavior w:val="content"/>
        </w:behaviors>
        <w:guid w:val="{8E0BE393-A052-454E-8E80-7E9DF2E15B87}"/>
      </w:docPartPr>
      <w:docPartBody>
        <w:p w:rsidR="00264998" w:rsidRDefault="00264998">
          <w:pPr>
            <w:pStyle w:val="5B38E1BB6A9F4BC5ABE15B7D5D94C8F4"/>
          </w:pPr>
          <w:r w:rsidRPr="00E237E8">
            <w:t>Employee Payroll Taxes and Benefits</w:t>
          </w:r>
        </w:p>
      </w:docPartBody>
    </w:docPart>
    <w:docPart>
      <w:docPartPr>
        <w:name w:val="5F24E083D0BF454B951B7A14F9DF0C05"/>
        <w:category>
          <w:name w:val="General"/>
          <w:gallery w:val="placeholder"/>
        </w:category>
        <w:types>
          <w:type w:val="bbPlcHdr"/>
        </w:types>
        <w:behaviors>
          <w:behavior w:val="content"/>
        </w:behaviors>
        <w:guid w:val="{541B27E2-9DC0-4B1B-938B-88894605189D}"/>
      </w:docPartPr>
      <w:docPartBody>
        <w:p w:rsidR="00264998" w:rsidRDefault="00264998">
          <w:pPr>
            <w:pStyle w:val="5F24E083D0BF454B951B7A14F9DF0C05"/>
          </w:pPr>
          <w:r w:rsidRPr="00E237E8">
            <w:t>4</w:t>
          </w:r>
        </w:p>
      </w:docPartBody>
    </w:docPart>
    <w:docPart>
      <w:docPartPr>
        <w:name w:val="EBE7FE5FE1E4460FBD1B84C950A4139D"/>
        <w:category>
          <w:name w:val="General"/>
          <w:gallery w:val="placeholder"/>
        </w:category>
        <w:types>
          <w:type w:val="bbPlcHdr"/>
        </w:types>
        <w:behaviors>
          <w:behavior w:val="content"/>
        </w:behaviors>
        <w:guid w:val="{D64F5484-8059-4DF7-B9F5-56EE1FC29791}"/>
      </w:docPartPr>
      <w:docPartBody>
        <w:p w:rsidR="00264998" w:rsidRDefault="00264998">
          <w:pPr>
            <w:pStyle w:val="EBE7FE5FE1E4460FBD1B84C950A4139D"/>
          </w:pPr>
          <w:r w:rsidRPr="00E237E8">
            <w:t>$100</w:t>
          </w:r>
        </w:p>
      </w:docPartBody>
    </w:docPart>
    <w:docPart>
      <w:docPartPr>
        <w:name w:val="B6178971BA5E455FA56FAE31990E1654"/>
        <w:category>
          <w:name w:val="General"/>
          <w:gallery w:val="placeholder"/>
        </w:category>
        <w:types>
          <w:type w:val="bbPlcHdr"/>
        </w:types>
        <w:behaviors>
          <w:behavior w:val="content"/>
        </w:behaviors>
        <w:guid w:val="{B92BF608-46C8-4DED-A6F9-194950A37C6E}"/>
      </w:docPartPr>
      <w:docPartBody>
        <w:p w:rsidR="00264998" w:rsidRDefault="00264998">
          <w:pPr>
            <w:pStyle w:val="B6178971BA5E455FA56FAE31990E1654"/>
          </w:pPr>
          <w:r w:rsidRPr="00E237E8">
            <w:t>$1,500</w:t>
          </w:r>
        </w:p>
      </w:docPartBody>
    </w:docPart>
    <w:docPart>
      <w:docPartPr>
        <w:name w:val="2AFE56C22B5447A8B35B0E0179AD9BA5"/>
        <w:category>
          <w:name w:val="General"/>
          <w:gallery w:val="placeholder"/>
        </w:category>
        <w:types>
          <w:type w:val="bbPlcHdr"/>
        </w:types>
        <w:behaviors>
          <w:behavior w:val="content"/>
        </w:behaviors>
        <w:guid w:val="{65266794-3F7F-4E81-BEB4-DFC41A82EED5}"/>
      </w:docPartPr>
      <w:docPartBody>
        <w:p w:rsidR="00264998" w:rsidRDefault="00264998">
          <w:pPr>
            <w:pStyle w:val="2AFE56C22B5447A8B35B0E0179AD9BA5"/>
          </w:pPr>
          <w:r w:rsidRPr="00E237E8">
            <w:t>$1,600</w:t>
          </w:r>
        </w:p>
      </w:docPartBody>
    </w:docPart>
    <w:docPart>
      <w:docPartPr>
        <w:name w:val="0884A3E5EF774FFC8461495EBE5E2D55"/>
        <w:category>
          <w:name w:val="General"/>
          <w:gallery w:val="placeholder"/>
        </w:category>
        <w:types>
          <w:type w:val="bbPlcHdr"/>
        </w:types>
        <w:behaviors>
          <w:behavior w:val="content"/>
        </w:behaviors>
        <w:guid w:val="{B5B10DEF-7A19-45FB-A208-13FA19840020}"/>
      </w:docPartPr>
      <w:docPartBody>
        <w:p w:rsidR="00264998" w:rsidRDefault="00264998">
          <w:pPr>
            <w:pStyle w:val="0884A3E5EF774FFC8461495EBE5E2D55"/>
          </w:pPr>
          <w:r w:rsidRPr="00E237E8">
            <w:t>Rent/Lease Payments/Utilities</w:t>
          </w:r>
        </w:p>
      </w:docPartBody>
    </w:docPart>
    <w:docPart>
      <w:docPartPr>
        <w:name w:val="92787CF2BAE2432D94063A783417724F"/>
        <w:category>
          <w:name w:val="General"/>
          <w:gallery w:val="placeholder"/>
        </w:category>
        <w:types>
          <w:type w:val="bbPlcHdr"/>
        </w:types>
        <w:behaviors>
          <w:behavior w:val="content"/>
        </w:behaviors>
        <w:guid w:val="{2CADA5E7-A038-440D-9481-C25A8D754F63}"/>
      </w:docPartPr>
      <w:docPartBody>
        <w:p w:rsidR="00264998" w:rsidRDefault="00264998">
          <w:pPr>
            <w:pStyle w:val="92787CF2BAE2432D94063A783417724F"/>
          </w:pPr>
          <w:r w:rsidRPr="00E237E8">
            <w:t>4</w:t>
          </w:r>
        </w:p>
      </w:docPartBody>
    </w:docPart>
    <w:docPart>
      <w:docPartPr>
        <w:name w:val="67D445C5A0AB4458B6644A8F6024A8CE"/>
        <w:category>
          <w:name w:val="General"/>
          <w:gallery w:val="placeholder"/>
        </w:category>
        <w:types>
          <w:type w:val="bbPlcHdr"/>
        </w:types>
        <w:behaviors>
          <w:behavior w:val="content"/>
        </w:behaviors>
        <w:guid w:val="{249819C3-2E37-4A82-8621-BC02033BC859}"/>
      </w:docPartPr>
      <w:docPartBody>
        <w:p w:rsidR="00264998" w:rsidRDefault="00264998">
          <w:pPr>
            <w:pStyle w:val="67D445C5A0AB4458B6644A8F6024A8CE"/>
          </w:pPr>
          <w:r w:rsidRPr="00E237E8">
            <w:t>$750</w:t>
          </w:r>
        </w:p>
      </w:docPartBody>
    </w:docPart>
    <w:docPart>
      <w:docPartPr>
        <w:name w:val="57179D40E1604D75A79483F545BFD07D"/>
        <w:category>
          <w:name w:val="General"/>
          <w:gallery w:val="placeholder"/>
        </w:category>
        <w:types>
          <w:type w:val="bbPlcHdr"/>
        </w:types>
        <w:behaviors>
          <w:behavior w:val="content"/>
        </w:behaviors>
        <w:guid w:val="{C5B41D14-7F0A-4607-8E56-75D0061B7B6C}"/>
      </w:docPartPr>
      <w:docPartBody>
        <w:p w:rsidR="00264998" w:rsidRDefault="00264998">
          <w:pPr>
            <w:pStyle w:val="57179D40E1604D75A79483F545BFD07D"/>
          </w:pPr>
          <w:r w:rsidRPr="00E237E8">
            <w:t>$2,500</w:t>
          </w:r>
        </w:p>
      </w:docPartBody>
    </w:docPart>
    <w:docPart>
      <w:docPartPr>
        <w:name w:val="6AAEBCE6C73D4D4E92464035F3E80E7E"/>
        <w:category>
          <w:name w:val="General"/>
          <w:gallery w:val="placeholder"/>
        </w:category>
        <w:types>
          <w:type w:val="bbPlcHdr"/>
        </w:types>
        <w:behaviors>
          <w:behavior w:val="content"/>
        </w:behaviors>
        <w:guid w:val="{09A8754B-114D-40AC-83C0-82A9C3BAD1E7}"/>
      </w:docPartPr>
      <w:docPartBody>
        <w:p w:rsidR="00264998" w:rsidRDefault="00264998">
          <w:pPr>
            <w:pStyle w:val="6AAEBCE6C73D4D4E92464035F3E80E7E"/>
          </w:pPr>
          <w:r w:rsidRPr="00E237E8">
            <w:t>$5,500</w:t>
          </w:r>
        </w:p>
      </w:docPartBody>
    </w:docPart>
    <w:docPart>
      <w:docPartPr>
        <w:name w:val="9B1CAF28D362479BAEBF2F6F3DB812EC"/>
        <w:category>
          <w:name w:val="General"/>
          <w:gallery w:val="placeholder"/>
        </w:category>
        <w:types>
          <w:type w:val="bbPlcHdr"/>
        </w:types>
        <w:behaviors>
          <w:behavior w:val="content"/>
        </w:behaviors>
        <w:guid w:val="{89463844-AE48-42A8-8D06-A6F4CF3EA3ED}"/>
      </w:docPartPr>
      <w:docPartBody>
        <w:p w:rsidR="00264998" w:rsidRDefault="00264998">
          <w:pPr>
            <w:pStyle w:val="9B1CAF28D362479BAEBF2F6F3DB812EC"/>
          </w:pPr>
          <w:r w:rsidRPr="00E237E8">
            <w:t>Postage/Shipping</w:t>
          </w:r>
        </w:p>
      </w:docPartBody>
    </w:docPart>
    <w:docPart>
      <w:docPartPr>
        <w:name w:val="DA4045ABCE784FB190885E6ADCE4E5F4"/>
        <w:category>
          <w:name w:val="General"/>
          <w:gallery w:val="placeholder"/>
        </w:category>
        <w:types>
          <w:type w:val="bbPlcHdr"/>
        </w:types>
        <w:behaviors>
          <w:behavior w:val="content"/>
        </w:behaviors>
        <w:guid w:val="{C8DCF043-481F-4B7D-9E3D-FE88F9FAEE42}"/>
      </w:docPartPr>
      <w:docPartBody>
        <w:p w:rsidR="00264998" w:rsidRDefault="00264998">
          <w:pPr>
            <w:pStyle w:val="DA4045ABCE784FB190885E6ADCE4E5F4"/>
          </w:pPr>
          <w:r w:rsidRPr="00E237E8">
            <w:t>1</w:t>
          </w:r>
        </w:p>
      </w:docPartBody>
    </w:docPart>
    <w:docPart>
      <w:docPartPr>
        <w:name w:val="91FE3F4480A34D82B147AFD7F88A25C9"/>
        <w:category>
          <w:name w:val="General"/>
          <w:gallery w:val="placeholder"/>
        </w:category>
        <w:types>
          <w:type w:val="bbPlcHdr"/>
        </w:types>
        <w:behaviors>
          <w:behavior w:val="content"/>
        </w:behaviors>
        <w:guid w:val="{2E020C6D-F4C1-4251-9879-954A5F3E4E9D}"/>
      </w:docPartPr>
      <w:docPartBody>
        <w:p w:rsidR="00264998" w:rsidRDefault="00264998">
          <w:pPr>
            <w:pStyle w:val="91FE3F4480A34D82B147AFD7F88A25C9"/>
          </w:pPr>
          <w:r w:rsidRPr="00E237E8">
            <w:t>$25</w:t>
          </w:r>
        </w:p>
      </w:docPartBody>
    </w:docPart>
    <w:docPart>
      <w:docPartPr>
        <w:name w:val="FC6683CEE1DA4C5E8679C3BBAF9415A7"/>
        <w:category>
          <w:name w:val="General"/>
          <w:gallery w:val="placeholder"/>
        </w:category>
        <w:types>
          <w:type w:val="bbPlcHdr"/>
        </w:types>
        <w:behaviors>
          <w:behavior w:val="content"/>
        </w:behaviors>
        <w:guid w:val="{A9F0B5B7-A2E4-4B47-8432-8EA54961B102}"/>
      </w:docPartPr>
      <w:docPartBody>
        <w:p w:rsidR="00264998" w:rsidRDefault="00264998">
          <w:pPr>
            <w:pStyle w:val="FC6683CEE1DA4C5E8679C3BBAF9415A7"/>
          </w:pPr>
          <w:r w:rsidRPr="00E237E8">
            <w:t>$25</w:t>
          </w:r>
        </w:p>
      </w:docPartBody>
    </w:docPart>
    <w:docPart>
      <w:docPartPr>
        <w:name w:val="34AC85FE787E41FC8E22000AD5D227AD"/>
        <w:category>
          <w:name w:val="General"/>
          <w:gallery w:val="placeholder"/>
        </w:category>
        <w:types>
          <w:type w:val="bbPlcHdr"/>
        </w:types>
        <w:behaviors>
          <w:behavior w:val="content"/>
        </w:behaviors>
        <w:guid w:val="{412BF64F-61BE-4521-8782-79E4153B433D}"/>
      </w:docPartPr>
      <w:docPartBody>
        <w:p w:rsidR="00264998" w:rsidRDefault="00264998">
          <w:pPr>
            <w:pStyle w:val="34AC85FE787E41FC8E22000AD5D227AD"/>
          </w:pPr>
          <w:r w:rsidRPr="00E237E8">
            <w:t>$50</w:t>
          </w:r>
        </w:p>
      </w:docPartBody>
    </w:docPart>
    <w:docPart>
      <w:docPartPr>
        <w:name w:val="E32E7C620A6D4B94B4CDC71F5D255AB3"/>
        <w:category>
          <w:name w:val="General"/>
          <w:gallery w:val="placeholder"/>
        </w:category>
        <w:types>
          <w:type w:val="bbPlcHdr"/>
        </w:types>
        <w:behaviors>
          <w:behavior w:val="content"/>
        </w:behaviors>
        <w:guid w:val="{5747E83C-285A-4A75-9B5F-3C7DCB4C35AE}"/>
      </w:docPartPr>
      <w:docPartBody>
        <w:p w:rsidR="00264998" w:rsidRDefault="00264998">
          <w:pPr>
            <w:pStyle w:val="E32E7C620A6D4B94B4CDC71F5D255AB3"/>
          </w:pPr>
          <w:r w:rsidRPr="00E237E8">
            <w:t>Communication/Telephone</w:t>
          </w:r>
        </w:p>
      </w:docPartBody>
    </w:docPart>
    <w:docPart>
      <w:docPartPr>
        <w:name w:val="B8C5222C207F40B48414D7A75BC8B4B7"/>
        <w:category>
          <w:name w:val="General"/>
          <w:gallery w:val="placeholder"/>
        </w:category>
        <w:types>
          <w:type w:val="bbPlcHdr"/>
        </w:types>
        <w:behaviors>
          <w:behavior w:val="content"/>
        </w:behaviors>
        <w:guid w:val="{0DD30F11-4255-41E5-B59B-A04EF444ECBE}"/>
      </w:docPartPr>
      <w:docPartBody>
        <w:p w:rsidR="00264998" w:rsidRDefault="00264998">
          <w:pPr>
            <w:pStyle w:val="B8C5222C207F40B48414D7A75BC8B4B7"/>
          </w:pPr>
          <w:r w:rsidRPr="00E237E8">
            <w:t>4</w:t>
          </w:r>
        </w:p>
      </w:docPartBody>
    </w:docPart>
    <w:docPart>
      <w:docPartPr>
        <w:name w:val="E5DA60F7D57B48EC99F8E240738397F0"/>
        <w:category>
          <w:name w:val="General"/>
          <w:gallery w:val="placeholder"/>
        </w:category>
        <w:types>
          <w:type w:val="bbPlcHdr"/>
        </w:types>
        <w:behaviors>
          <w:behavior w:val="content"/>
        </w:behaviors>
        <w:guid w:val="{58CA3241-C70C-4478-B6B1-3B572912D75A}"/>
      </w:docPartPr>
      <w:docPartBody>
        <w:p w:rsidR="00264998" w:rsidRDefault="00264998">
          <w:pPr>
            <w:pStyle w:val="E5DA60F7D57B48EC99F8E240738397F0"/>
          </w:pPr>
          <w:r w:rsidRPr="00E237E8">
            <w:t>$70</w:t>
          </w:r>
        </w:p>
      </w:docPartBody>
    </w:docPart>
    <w:docPart>
      <w:docPartPr>
        <w:name w:val="0D15280DF55542AC81F15CDBCD1B92FA"/>
        <w:category>
          <w:name w:val="General"/>
          <w:gallery w:val="placeholder"/>
        </w:category>
        <w:types>
          <w:type w:val="bbPlcHdr"/>
        </w:types>
        <w:behaviors>
          <w:behavior w:val="content"/>
        </w:behaviors>
        <w:guid w:val="{A242D479-871A-4561-84F9-ECE919897209}"/>
      </w:docPartPr>
      <w:docPartBody>
        <w:p w:rsidR="00264998" w:rsidRDefault="00264998">
          <w:pPr>
            <w:pStyle w:val="0D15280DF55542AC81F15CDBCD1B92FA"/>
          </w:pPr>
          <w:r w:rsidRPr="00E237E8">
            <w:t>$280</w:t>
          </w:r>
        </w:p>
      </w:docPartBody>
    </w:docPart>
    <w:docPart>
      <w:docPartPr>
        <w:name w:val="94B597B4685C4AAAAE53074A65ADDA2F"/>
        <w:category>
          <w:name w:val="General"/>
          <w:gallery w:val="placeholder"/>
        </w:category>
        <w:types>
          <w:type w:val="bbPlcHdr"/>
        </w:types>
        <w:behaviors>
          <w:behavior w:val="content"/>
        </w:behaviors>
        <w:guid w:val="{0D81D0F0-995F-414A-8615-9115C06C10E4}"/>
      </w:docPartPr>
      <w:docPartBody>
        <w:p w:rsidR="00264998" w:rsidRDefault="00264998">
          <w:pPr>
            <w:pStyle w:val="94B597B4685C4AAAAE53074A65ADDA2F"/>
          </w:pPr>
          <w:r w:rsidRPr="00E237E8">
            <w:t>$560</w:t>
          </w:r>
        </w:p>
      </w:docPartBody>
    </w:docPart>
    <w:docPart>
      <w:docPartPr>
        <w:name w:val="5F3D2F1668C6479EB2544F2868FD8C0B"/>
        <w:category>
          <w:name w:val="General"/>
          <w:gallery w:val="placeholder"/>
        </w:category>
        <w:types>
          <w:type w:val="bbPlcHdr"/>
        </w:types>
        <w:behaviors>
          <w:behavior w:val="content"/>
        </w:behaviors>
        <w:guid w:val="{4401B2EE-23A1-44F2-ADAD-4BA8317B34A4}"/>
      </w:docPartPr>
      <w:docPartBody>
        <w:p w:rsidR="00264998" w:rsidRDefault="00264998">
          <w:pPr>
            <w:pStyle w:val="5F3D2F1668C6479EB2544F2868FD8C0B"/>
          </w:pPr>
          <w:r w:rsidRPr="00E237E8">
            <w:t>Computer Equipment</w:t>
          </w:r>
        </w:p>
      </w:docPartBody>
    </w:docPart>
    <w:docPart>
      <w:docPartPr>
        <w:name w:val="2D2D1D77774541408ABCDD7EB1018B4D"/>
        <w:category>
          <w:name w:val="General"/>
          <w:gallery w:val="placeholder"/>
        </w:category>
        <w:types>
          <w:type w:val="bbPlcHdr"/>
        </w:types>
        <w:behaviors>
          <w:behavior w:val="content"/>
        </w:behaviors>
        <w:guid w:val="{82C7D1B1-99CD-49DC-B8C8-03663F49C189}"/>
      </w:docPartPr>
      <w:docPartBody>
        <w:p w:rsidR="00264998" w:rsidRDefault="00264998">
          <w:pPr>
            <w:pStyle w:val="2D2D1D77774541408ABCDD7EB1018B4D"/>
          </w:pPr>
          <w:r w:rsidRPr="00E237E8">
            <w:t>$0</w:t>
          </w:r>
        </w:p>
      </w:docPartBody>
    </w:docPart>
    <w:docPart>
      <w:docPartPr>
        <w:name w:val="78F37BB08ACF41A1BC994BF198CC6CDF"/>
        <w:category>
          <w:name w:val="General"/>
          <w:gallery w:val="placeholder"/>
        </w:category>
        <w:types>
          <w:type w:val="bbPlcHdr"/>
        </w:types>
        <w:behaviors>
          <w:behavior w:val="content"/>
        </w:behaviors>
        <w:guid w:val="{200B9992-514D-472E-84CB-1D6ECBB99FD8}"/>
      </w:docPartPr>
      <w:docPartBody>
        <w:p w:rsidR="00264998" w:rsidRDefault="00264998">
          <w:pPr>
            <w:pStyle w:val="78F37BB08ACF41A1BC994BF198CC6CDF"/>
          </w:pPr>
          <w:r w:rsidRPr="00E237E8">
            <w:t>$1,500</w:t>
          </w:r>
        </w:p>
      </w:docPartBody>
    </w:docPart>
    <w:docPart>
      <w:docPartPr>
        <w:name w:val="D5A56DF1290945D1A26D25E053A5DC88"/>
        <w:category>
          <w:name w:val="General"/>
          <w:gallery w:val="placeholder"/>
        </w:category>
        <w:types>
          <w:type w:val="bbPlcHdr"/>
        </w:types>
        <w:behaviors>
          <w:behavior w:val="content"/>
        </w:behaviors>
        <w:guid w:val="{F596D083-9ADF-46F0-9400-A82675526755}"/>
      </w:docPartPr>
      <w:docPartBody>
        <w:p w:rsidR="00264998" w:rsidRDefault="00264998">
          <w:pPr>
            <w:pStyle w:val="D5A56DF1290945D1A26D25E053A5DC88"/>
          </w:pPr>
          <w:r w:rsidRPr="00E237E8">
            <w:t>$1,500</w:t>
          </w:r>
        </w:p>
      </w:docPartBody>
    </w:docPart>
    <w:docPart>
      <w:docPartPr>
        <w:name w:val="A756864A0BCF4F1197E245D9AD0F757F"/>
        <w:category>
          <w:name w:val="General"/>
          <w:gallery w:val="placeholder"/>
        </w:category>
        <w:types>
          <w:type w:val="bbPlcHdr"/>
        </w:types>
        <w:behaviors>
          <w:behavior w:val="content"/>
        </w:behaviors>
        <w:guid w:val="{2C10AAD6-86DC-43B9-9AD3-4649C0EB5A68}"/>
      </w:docPartPr>
      <w:docPartBody>
        <w:p w:rsidR="00264998" w:rsidRDefault="00264998">
          <w:pPr>
            <w:pStyle w:val="A756864A0BCF4F1197E245D9AD0F757F"/>
          </w:pPr>
          <w:r w:rsidRPr="00E237E8">
            <w:t>Computer Software</w:t>
          </w:r>
        </w:p>
      </w:docPartBody>
    </w:docPart>
    <w:docPart>
      <w:docPartPr>
        <w:name w:val="D8EFD968C73849C9AAD1D8FD7A7E0C56"/>
        <w:category>
          <w:name w:val="General"/>
          <w:gallery w:val="placeholder"/>
        </w:category>
        <w:types>
          <w:type w:val="bbPlcHdr"/>
        </w:types>
        <w:behaviors>
          <w:behavior w:val="content"/>
        </w:behaviors>
        <w:guid w:val="{EBC456FB-06E6-43A1-89EC-EB4A116D2D17}"/>
      </w:docPartPr>
      <w:docPartBody>
        <w:p w:rsidR="00264998" w:rsidRDefault="00264998">
          <w:pPr>
            <w:pStyle w:val="D8EFD968C73849C9AAD1D8FD7A7E0C56"/>
          </w:pPr>
          <w:r w:rsidRPr="00E237E8">
            <w:t>$0</w:t>
          </w:r>
        </w:p>
      </w:docPartBody>
    </w:docPart>
    <w:docPart>
      <w:docPartPr>
        <w:name w:val="29EC59B0034B4E24ABD1CCFDCAC8C29A"/>
        <w:category>
          <w:name w:val="General"/>
          <w:gallery w:val="placeholder"/>
        </w:category>
        <w:types>
          <w:type w:val="bbPlcHdr"/>
        </w:types>
        <w:behaviors>
          <w:behavior w:val="content"/>
        </w:behaviors>
        <w:guid w:val="{5C1B9CCF-0850-4764-A16C-6849A9758AC6}"/>
      </w:docPartPr>
      <w:docPartBody>
        <w:p w:rsidR="00264998" w:rsidRDefault="00264998">
          <w:pPr>
            <w:pStyle w:val="29EC59B0034B4E24ABD1CCFDCAC8C29A"/>
          </w:pPr>
          <w:r w:rsidRPr="00E237E8">
            <w:t>$300</w:t>
          </w:r>
        </w:p>
      </w:docPartBody>
    </w:docPart>
    <w:docPart>
      <w:docPartPr>
        <w:name w:val="4CBE535097B8438980025EDAABF4C7AE"/>
        <w:category>
          <w:name w:val="General"/>
          <w:gallery w:val="placeholder"/>
        </w:category>
        <w:types>
          <w:type w:val="bbPlcHdr"/>
        </w:types>
        <w:behaviors>
          <w:behavior w:val="content"/>
        </w:behaviors>
        <w:guid w:val="{C2C06656-C9DD-4743-A34F-2D0ECF6AE866}"/>
      </w:docPartPr>
      <w:docPartBody>
        <w:p w:rsidR="00264998" w:rsidRDefault="00264998">
          <w:pPr>
            <w:pStyle w:val="4CBE535097B8438980025EDAABF4C7AE"/>
          </w:pPr>
          <w:r w:rsidRPr="00E237E8">
            <w:t>$300</w:t>
          </w:r>
        </w:p>
      </w:docPartBody>
    </w:docPart>
    <w:docPart>
      <w:docPartPr>
        <w:name w:val="640D32334E6C4A2297724159BC503D47"/>
        <w:category>
          <w:name w:val="General"/>
          <w:gallery w:val="placeholder"/>
        </w:category>
        <w:types>
          <w:type w:val="bbPlcHdr"/>
        </w:types>
        <w:behaviors>
          <w:behavior w:val="content"/>
        </w:behaviors>
        <w:guid w:val="{8092B238-B534-4359-9040-CD76BA762C80}"/>
      </w:docPartPr>
      <w:docPartBody>
        <w:p w:rsidR="00264998" w:rsidRDefault="00264998">
          <w:pPr>
            <w:pStyle w:val="640D32334E6C4A2297724159BC503D47"/>
          </w:pPr>
          <w:r w:rsidRPr="00E237E8">
            <w:t>Insurance</w:t>
          </w:r>
        </w:p>
      </w:docPartBody>
    </w:docPart>
    <w:docPart>
      <w:docPartPr>
        <w:name w:val="94F02E6A2E1844968BDA818C2C716E26"/>
        <w:category>
          <w:name w:val="General"/>
          <w:gallery w:val="placeholder"/>
        </w:category>
        <w:types>
          <w:type w:val="bbPlcHdr"/>
        </w:types>
        <w:behaviors>
          <w:behavior w:val="content"/>
        </w:behaviors>
        <w:guid w:val="{3DAFE5B9-204F-43B6-B6C5-5ED9B85F5DB4}"/>
      </w:docPartPr>
      <w:docPartBody>
        <w:p w:rsidR="00264998" w:rsidRDefault="00264998">
          <w:pPr>
            <w:pStyle w:val="94F02E6A2E1844968BDA818C2C716E26"/>
          </w:pPr>
          <w:r w:rsidRPr="00E237E8">
            <w:t>$0</w:t>
          </w:r>
        </w:p>
      </w:docPartBody>
    </w:docPart>
    <w:docPart>
      <w:docPartPr>
        <w:name w:val="028CBA89E832459585F9CBE2504EDA17"/>
        <w:category>
          <w:name w:val="General"/>
          <w:gallery w:val="placeholder"/>
        </w:category>
        <w:types>
          <w:type w:val="bbPlcHdr"/>
        </w:types>
        <w:behaviors>
          <w:behavior w:val="content"/>
        </w:behaviors>
        <w:guid w:val="{C6298134-A2C4-4F14-8937-4476227EB911}"/>
      </w:docPartPr>
      <w:docPartBody>
        <w:p w:rsidR="00264998" w:rsidRDefault="00264998">
          <w:pPr>
            <w:pStyle w:val="028CBA89E832459585F9CBE2504EDA17"/>
          </w:pPr>
          <w:r w:rsidRPr="00E237E8">
            <w:t>$60</w:t>
          </w:r>
        </w:p>
      </w:docPartBody>
    </w:docPart>
    <w:docPart>
      <w:docPartPr>
        <w:name w:val="6DCA233F2C5F49929F1B8483E6922D89"/>
        <w:category>
          <w:name w:val="General"/>
          <w:gallery w:val="placeholder"/>
        </w:category>
        <w:types>
          <w:type w:val="bbPlcHdr"/>
        </w:types>
        <w:behaviors>
          <w:behavior w:val="content"/>
        </w:behaviors>
        <w:guid w:val="{7C63EFA2-C47B-44D0-8E1C-62DE058542B1}"/>
      </w:docPartPr>
      <w:docPartBody>
        <w:p w:rsidR="00264998" w:rsidRDefault="00264998">
          <w:pPr>
            <w:pStyle w:val="6DCA233F2C5F49929F1B8483E6922D89"/>
          </w:pPr>
          <w:r w:rsidRPr="00E237E8">
            <w:t>$60</w:t>
          </w:r>
        </w:p>
      </w:docPartBody>
    </w:docPart>
    <w:docPart>
      <w:docPartPr>
        <w:name w:val="B8A305FC3AF84AAAAA5BFF8901871B3E"/>
        <w:category>
          <w:name w:val="General"/>
          <w:gallery w:val="placeholder"/>
        </w:category>
        <w:types>
          <w:type w:val="bbPlcHdr"/>
        </w:types>
        <w:behaviors>
          <w:behavior w:val="content"/>
        </w:behaviors>
        <w:guid w:val="{0BEF153C-0470-41BC-9BE1-12C0FBD030D8}"/>
      </w:docPartPr>
      <w:docPartBody>
        <w:p w:rsidR="00264998" w:rsidRDefault="00264998">
          <w:pPr>
            <w:pStyle w:val="B8A305FC3AF84AAAAA5BFF8901871B3E"/>
          </w:pPr>
          <w:r w:rsidRPr="00E237E8">
            <w:t>Interest Expense</w:t>
          </w:r>
        </w:p>
      </w:docPartBody>
    </w:docPart>
    <w:docPart>
      <w:docPartPr>
        <w:name w:val="3FADDF53588A418180F2C69811DB3BEC"/>
        <w:category>
          <w:name w:val="General"/>
          <w:gallery w:val="placeholder"/>
        </w:category>
        <w:types>
          <w:type w:val="bbPlcHdr"/>
        </w:types>
        <w:behaviors>
          <w:behavior w:val="content"/>
        </w:behaviors>
        <w:guid w:val="{91EB1A82-3BC9-4F41-AC81-04308678192B}"/>
      </w:docPartPr>
      <w:docPartBody>
        <w:p w:rsidR="00264998" w:rsidRDefault="00264998">
          <w:pPr>
            <w:pStyle w:val="3FADDF53588A418180F2C69811DB3BEC"/>
          </w:pPr>
          <w:r w:rsidRPr="00E237E8">
            <w:t>$0</w:t>
          </w:r>
        </w:p>
      </w:docPartBody>
    </w:docPart>
    <w:docPart>
      <w:docPartPr>
        <w:name w:val="D5DD5B24F9894F839B61AC30F6D518DC"/>
        <w:category>
          <w:name w:val="General"/>
          <w:gallery w:val="placeholder"/>
        </w:category>
        <w:types>
          <w:type w:val="bbPlcHdr"/>
        </w:types>
        <w:behaviors>
          <w:behavior w:val="content"/>
        </w:behaviors>
        <w:guid w:val="{BEC82C3B-5681-490A-B8F7-4F9A290D0CE7}"/>
      </w:docPartPr>
      <w:docPartBody>
        <w:p w:rsidR="00264998" w:rsidRDefault="00264998">
          <w:pPr>
            <w:pStyle w:val="D5DD5B24F9894F839B61AC30F6D518DC"/>
          </w:pPr>
          <w:r w:rsidRPr="00E237E8">
            <w:t>$0</w:t>
          </w:r>
        </w:p>
      </w:docPartBody>
    </w:docPart>
    <w:docPart>
      <w:docPartPr>
        <w:name w:val="DF019A43DDEC46419707A172D4204548"/>
        <w:category>
          <w:name w:val="General"/>
          <w:gallery w:val="placeholder"/>
        </w:category>
        <w:types>
          <w:type w:val="bbPlcHdr"/>
        </w:types>
        <w:behaviors>
          <w:behavior w:val="content"/>
        </w:behaviors>
        <w:guid w:val="{4A8996BE-1E82-4AE1-8877-B1C4144C180B}"/>
      </w:docPartPr>
      <w:docPartBody>
        <w:p w:rsidR="00264998" w:rsidRDefault="00264998">
          <w:pPr>
            <w:pStyle w:val="DF019A43DDEC46419707A172D4204548"/>
          </w:pPr>
          <w:r w:rsidRPr="00E237E8">
            <w:t>$0</w:t>
          </w:r>
        </w:p>
      </w:docPartBody>
    </w:docPart>
    <w:docPart>
      <w:docPartPr>
        <w:name w:val="D35780351A534F459AAD2681481DCAFD"/>
        <w:category>
          <w:name w:val="General"/>
          <w:gallery w:val="placeholder"/>
        </w:category>
        <w:types>
          <w:type w:val="bbPlcHdr"/>
        </w:types>
        <w:behaviors>
          <w:behavior w:val="content"/>
        </w:behaviors>
        <w:guid w:val="{A0988DF2-65BB-491D-9C13-3723ED702D82}"/>
      </w:docPartPr>
      <w:docPartBody>
        <w:p w:rsidR="00264998" w:rsidRDefault="00264998">
          <w:pPr>
            <w:pStyle w:val="D35780351A534F459AAD2681481DCAFD"/>
          </w:pPr>
          <w:r w:rsidRPr="00E237E8">
            <w:t>Bank Service Charges</w:t>
          </w:r>
        </w:p>
      </w:docPartBody>
    </w:docPart>
    <w:docPart>
      <w:docPartPr>
        <w:name w:val="64E4AC745D3641E29A99BCA32AB7DF21"/>
        <w:category>
          <w:name w:val="General"/>
          <w:gallery w:val="placeholder"/>
        </w:category>
        <w:types>
          <w:type w:val="bbPlcHdr"/>
        </w:types>
        <w:behaviors>
          <w:behavior w:val="content"/>
        </w:behaviors>
        <w:guid w:val="{6080E0BF-2639-466D-9C07-7DF09DC8D8DE}"/>
      </w:docPartPr>
      <w:docPartBody>
        <w:p w:rsidR="00264998" w:rsidRDefault="00264998">
          <w:pPr>
            <w:pStyle w:val="64E4AC745D3641E29A99BCA32AB7DF21"/>
          </w:pPr>
          <w:r w:rsidRPr="00E237E8">
            <w:t>$0</w:t>
          </w:r>
        </w:p>
      </w:docPartBody>
    </w:docPart>
    <w:docPart>
      <w:docPartPr>
        <w:name w:val="FD5F644D271941D589DE774F2FDEA039"/>
        <w:category>
          <w:name w:val="General"/>
          <w:gallery w:val="placeholder"/>
        </w:category>
        <w:types>
          <w:type w:val="bbPlcHdr"/>
        </w:types>
        <w:behaviors>
          <w:behavior w:val="content"/>
        </w:behaviors>
        <w:guid w:val="{42555159-111B-4575-BD61-068927006246}"/>
      </w:docPartPr>
      <w:docPartBody>
        <w:p w:rsidR="00264998" w:rsidRDefault="00264998">
          <w:pPr>
            <w:pStyle w:val="FD5F644D271941D589DE774F2FDEA039"/>
          </w:pPr>
          <w:r w:rsidRPr="00E237E8">
            <w:t>$0</w:t>
          </w:r>
        </w:p>
      </w:docPartBody>
    </w:docPart>
    <w:docPart>
      <w:docPartPr>
        <w:name w:val="46C2CB5FC79D4596889CC89CAFE1D884"/>
        <w:category>
          <w:name w:val="General"/>
          <w:gallery w:val="placeholder"/>
        </w:category>
        <w:types>
          <w:type w:val="bbPlcHdr"/>
        </w:types>
        <w:behaviors>
          <w:behavior w:val="content"/>
        </w:behaviors>
        <w:guid w:val="{EC73C2A5-A2D2-4FE0-89ED-FC21AE819BEA}"/>
      </w:docPartPr>
      <w:docPartBody>
        <w:p w:rsidR="00264998" w:rsidRDefault="00264998">
          <w:pPr>
            <w:pStyle w:val="46C2CB5FC79D4596889CC89CAFE1D884"/>
          </w:pPr>
          <w:r w:rsidRPr="00E237E8">
            <w:t>$0</w:t>
          </w:r>
        </w:p>
      </w:docPartBody>
    </w:docPart>
    <w:docPart>
      <w:docPartPr>
        <w:name w:val="4B3C889790C54C1B9D1E5D1A496D0E67"/>
        <w:category>
          <w:name w:val="General"/>
          <w:gallery w:val="placeholder"/>
        </w:category>
        <w:types>
          <w:type w:val="bbPlcHdr"/>
        </w:types>
        <w:behaviors>
          <w:behavior w:val="content"/>
        </w:behaviors>
        <w:guid w:val="{C625E5AF-BD34-4651-89EB-30D42098332D}"/>
      </w:docPartPr>
      <w:docPartBody>
        <w:p w:rsidR="00264998" w:rsidRDefault="00264998">
          <w:pPr>
            <w:pStyle w:val="4B3C889790C54C1B9D1E5D1A496D0E67"/>
          </w:pPr>
          <w:r w:rsidRPr="00E237E8">
            <w:t>Supplies</w:t>
          </w:r>
        </w:p>
      </w:docPartBody>
    </w:docPart>
    <w:docPart>
      <w:docPartPr>
        <w:name w:val="1A87B4DF0D3D47F1A47546E4F5B9F377"/>
        <w:category>
          <w:name w:val="General"/>
          <w:gallery w:val="placeholder"/>
        </w:category>
        <w:types>
          <w:type w:val="bbPlcHdr"/>
        </w:types>
        <w:behaviors>
          <w:behavior w:val="content"/>
        </w:behaviors>
        <w:guid w:val="{FBECEBE3-0844-4EA9-B801-435B26A587A4}"/>
      </w:docPartPr>
      <w:docPartBody>
        <w:p w:rsidR="00264998" w:rsidRDefault="00264998">
          <w:pPr>
            <w:pStyle w:val="1A87B4DF0D3D47F1A47546E4F5B9F377"/>
          </w:pPr>
          <w:r w:rsidRPr="00E237E8">
            <w:t>$0</w:t>
          </w:r>
        </w:p>
      </w:docPartBody>
    </w:docPart>
    <w:docPart>
      <w:docPartPr>
        <w:name w:val="6BDA86552E3B4B2E9ABA7F19C052AD9C"/>
        <w:category>
          <w:name w:val="General"/>
          <w:gallery w:val="placeholder"/>
        </w:category>
        <w:types>
          <w:type w:val="bbPlcHdr"/>
        </w:types>
        <w:behaviors>
          <w:behavior w:val="content"/>
        </w:behaviors>
        <w:guid w:val="{36FF92EB-11B8-4DCE-9FA8-6A61FA24DE02}"/>
      </w:docPartPr>
      <w:docPartBody>
        <w:p w:rsidR="00264998" w:rsidRDefault="00264998">
          <w:pPr>
            <w:pStyle w:val="6BDA86552E3B4B2E9ABA7F19C052AD9C"/>
          </w:pPr>
          <w:r w:rsidRPr="00E237E8">
            <w:t>$0</w:t>
          </w:r>
        </w:p>
      </w:docPartBody>
    </w:docPart>
    <w:docPart>
      <w:docPartPr>
        <w:name w:val="90F4629C975F4A26989CE5905FD44889"/>
        <w:category>
          <w:name w:val="General"/>
          <w:gallery w:val="placeholder"/>
        </w:category>
        <w:types>
          <w:type w:val="bbPlcHdr"/>
        </w:types>
        <w:behaviors>
          <w:behavior w:val="content"/>
        </w:behaviors>
        <w:guid w:val="{FFDFA466-AAAA-4672-9E52-CD6E35545044}"/>
      </w:docPartPr>
      <w:docPartBody>
        <w:p w:rsidR="00264998" w:rsidRDefault="00264998">
          <w:pPr>
            <w:pStyle w:val="90F4629C975F4A26989CE5905FD44889"/>
          </w:pPr>
          <w:r w:rsidRPr="00E237E8">
            <w:t>$0</w:t>
          </w:r>
        </w:p>
      </w:docPartBody>
    </w:docPart>
    <w:docPart>
      <w:docPartPr>
        <w:name w:val="EA4ECCD1C8B343DD815D189A245104FF"/>
        <w:category>
          <w:name w:val="General"/>
          <w:gallery w:val="placeholder"/>
        </w:category>
        <w:types>
          <w:type w:val="bbPlcHdr"/>
        </w:types>
        <w:behaviors>
          <w:behavior w:val="content"/>
        </w:behaviors>
        <w:guid w:val="{0E5B9244-87EA-4E11-91FB-996ECB0B4533}"/>
      </w:docPartPr>
      <w:docPartBody>
        <w:p w:rsidR="00264998" w:rsidRDefault="00264998">
          <w:pPr>
            <w:pStyle w:val="EA4ECCD1C8B343DD815D189A245104FF"/>
          </w:pPr>
          <w:r w:rsidRPr="00E237E8">
            <w:t>Travel &amp; Entertainment</w:t>
          </w:r>
        </w:p>
      </w:docPartBody>
    </w:docPart>
    <w:docPart>
      <w:docPartPr>
        <w:name w:val="02DD5690A67947B8991F91F731935F78"/>
        <w:category>
          <w:name w:val="General"/>
          <w:gallery w:val="placeholder"/>
        </w:category>
        <w:types>
          <w:type w:val="bbPlcHdr"/>
        </w:types>
        <w:behaviors>
          <w:behavior w:val="content"/>
        </w:behaviors>
        <w:guid w:val="{8DE3D15F-14B5-46DB-A5A8-4404E3729C82}"/>
      </w:docPartPr>
      <w:docPartBody>
        <w:p w:rsidR="00264998" w:rsidRDefault="00264998">
          <w:pPr>
            <w:pStyle w:val="02DD5690A67947B8991F91F731935F78"/>
          </w:pPr>
          <w:r w:rsidRPr="00E237E8">
            <w:t>$0</w:t>
          </w:r>
        </w:p>
      </w:docPartBody>
    </w:docPart>
    <w:docPart>
      <w:docPartPr>
        <w:name w:val="CBA6C044270148C6B9535BF973183018"/>
        <w:category>
          <w:name w:val="General"/>
          <w:gallery w:val="placeholder"/>
        </w:category>
        <w:types>
          <w:type w:val="bbPlcHdr"/>
        </w:types>
        <w:behaviors>
          <w:behavior w:val="content"/>
        </w:behaviors>
        <w:guid w:val="{0AEF0BBC-70C0-456B-9639-055584A71777}"/>
      </w:docPartPr>
      <w:docPartBody>
        <w:p w:rsidR="00264998" w:rsidRDefault="00264998">
          <w:pPr>
            <w:pStyle w:val="CBA6C044270148C6B9535BF973183018"/>
          </w:pPr>
          <w:r w:rsidRPr="00E237E8">
            <w:t>$0</w:t>
          </w:r>
        </w:p>
      </w:docPartBody>
    </w:docPart>
    <w:docPart>
      <w:docPartPr>
        <w:name w:val="30ABCD45C5CF4580B4ACA1864F15F740"/>
        <w:category>
          <w:name w:val="General"/>
          <w:gallery w:val="placeholder"/>
        </w:category>
        <w:types>
          <w:type w:val="bbPlcHdr"/>
        </w:types>
        <w:behaviors>
          <w:behavior w:val="content"/>
        </w:behaviors>
        <w:guid w:val="{5DC1D22B-0E5E-47C6-82C0-8990B2B61A65}"/>
      </w:docPartPr>
      <w:docPartBody>
        <w:p w:rsidR="00264998" w:rsidRDefault="00264998">
          <w:pPr>
            <w:pStyle w:val="30ABCD45C5CF4580B4ACA1864F15F740"/>
          </w:pPr>
          <w:r w:rsidRPr="00E237E8">
            <w:t>$0</w:t>
          </w:r>
        </w:p>
      </w:docPartBody>
    </w:docPart>
    <w:docPart>
      <w:docPartPr>
        <w:name w:val="56B5274A6E7741448C1045697C9953B8"/>
        <w:category>
          <w:name w:val="General"/>
          <w:gallery w:val="placeholder"/>
        </w:category>
        <w:types>
          <w:type w:val="bbPlcHdr"/>
        </w:types>
        <w:behaviors>
          <w:behavior w:val="content"/>
        </w:behaviors>
        <w:guid w:val="{5EC2046B-0CF7-42F4-BB99-78EBC49211D5}"/>
      </w:docPartPr>
      <w:docPartBody>
        <w:p w:rsidR="00264998" w:rsidRDefault="00264998">
          <w:pPr>
            <w:pStyle w:val="56B5274A6E7741448C1045697C9953B8"/>
          </w:pPr>
          <w:r w:rsidRPr="00E237E8">
            <w:t>Equipment</w:t>
          </w:r>
        </w:p>
      </w:docPartBody>
    </w:docPart>
    <w:docPart>
      <w:docPartPr>
        <w:name w:val="65A9165801064545AF2979B2932D57BE"/>
        <w:category>
          <w:name w:val="General"/>
          <w:gallery w:val="placeholder"/>
        </w:category>
        <w:types>
          <w:type w:val="bbPlcHdr"/>
        </w:types>
        <w:behaviors>
          <w:behavior w:val="content"/>
        </w:behaviors>
        <w:guid w:val="{E1E79BDD-3509-4DD9-AB66-5572258BD1D1}"/>
      </w:docPartPr>
      <w:docPartBody>
        <w:p w:rsidR="00264998" w:rsidRDefault="00264998">
          <w:pPr>
            <w:pStyle w:val="65A9165801064545AF2979B2932D57BE"/>
          </w:pPr>
          <w:r w:rsidRPr="00E237E8">
            <w:t>$0</w:t>
          </w:r>
        </w:p>
      </w:docPartBody>
    </w:docPart>
    <w:docPart>
      <w:docPartPr>
        <w:name w:val="5F0488A83DF24334AE942A5068D4C743"/>
        <w:category>
          <w:name w:val="General"/>
          <w:gallery w:val="placeholder"/>
        </w:category>
        <w:types>
          <w:type w:val="bbPlcHdr"/>
        </w:types>
        <w:behaviors>
          <w:behavior w:val="content"/>
        </w:behaviors>
        <w:guid w:val="{D6D0A17D-4A31-49B4-BC03-04D6094327D3}"/>
      </w:docPartPr>
      <w:docPartBody>
        <w:p w:rsidR="00264998" w:rsidRDefault="00264998">
          <w:pPr>
            <w:pStyle w:val="5F0488A83DF24334AE942A5068D4C743"/>
          </w:pPr>
          <w:r w:rsidRPr="00E237E8">
            <w:t>$2,500</w:t>
          </w:r>
        </w:p>
      </w:docPartBody>
    </w:docPart>
    <w:docPart>
      <w:docPartPr>
        <w:name w:val="921A4112C2C7410B92A0B78965649CC8"/>
        <w:category>
          <w:name w:val="General"/>
          <w:gallery w:val="placeholder"/>
        </w:category>
        <w:types>
          <w:type w:val="bbPlcHdr"/>
        </w:types>
        <w:behaviors>
          <w:behavior w:val="content"/>
        </w:behaviors>
        <w:guid w:val="{A7212D62-9FFB-45A6-9E96-5E73F141DD76}"/>
      </w:docPartPr>
      <w:docPartBody>
        <w:p w:rsidR="00264998" w:rsidRDefault="00264998">
          <w:pPr>
            <w:pStyle w:val="921A4112C2C7410B92A0B78965649CC8"/>
          </w:pPr>
          <w:r w:rsidRPr="00E237E8">
            <w:t>$2,500</w:t>
          </w:r>
        </w:p>
      </w:docPartBody>
    </w:docPart>
    <w:docPart>
      <w:docPartPr>
        <w:name w:val="E896CE72D3684DAEA472BFDC18C02D4D"/>
        <w:category>
          <w:name w:val="General"/>
          <w:gallery w:val="placeholder"/>
        </w:category>
        <w:types>
          <w:type w:val="bbPlcHdr"/>
        </w:types>
        <w:behaviors>
          <w:behavior w:val="content"/>
        </w:behaviors>
        <w:guid w:val="{E781E732-760B-48C2-B8E1-E79886FE5C2A}"/>
      </w:docPartPr>
      <w:docPartBody>
        <w:p w:rsidR="00264998" w:rsidRDefault="00264998">
          <w:pPr>
            <w:pStyle w:val="E896CE72D3684DAEA472BFDC18C02D4D"/>
          </w:pPr>
          <w:r w:rsidRPr="00E237E8">
            <w:t>Furniture &amp; Fixtures</w:t>
          </w:r>
        </w:p>
      </w:docPartBody>
    </w:docPart>
    <w:docPart>
      <w:docPartPr>
        <w:name w:val="A6A4D40C4AAD46C18C3E29A5EF198E89"/>
        <w:category>
          <w:name w:val="General"/>
          <w:gallery w:val="placeholder"/>
        </w:category>
        <w:types>
          <w:type w:val="bbPlcHdr"/>
        </w:types>
        <w:behaviors>
          <w:behavior w:val="content"/>
        </w:behaviors>
        <w:guid w:val="{DA40642D-089B-4AB2-ADF0-936724A73BB1}"/>
      </w:docPartPr>
      <w:docPartBody>
        <w:p w:rsidR="00264998" w:rsidRDefault="00264998">
          <w:pPr>
            <w:pStyle w:val="A6A4D40C4AAD46C18C3E29A5EF198E89"/>
          </w:pPr>
          <w:r w:rsidRPr="00E237E8">
            <w:t>$0</w:t>
          </w:r>
        </w:p>
      </w:docPartBody>
    </w:docPart>
    <w:docPart>
      <w:docPartPr>
        <w:name w:val="CCC44E0EABF6489CB057CE9C6406C6E9"/>
        <w:category>
          <w:name w:val="General"/>
          <w:gallery w:val="placeholder"/>
        </w:category>
        <w:types>
          <w:type w:val="bbPlcHdr"/>
        </w:types>
        <w:behaviors>
          <w:behavior w:val="content"/>
        </w:behaviors>
        <w:guid w:val="{A1699A14-E20D-4DA6-AFC8-EC2BB2D62567}"/>
      </w:docPartPr>
      <w:docPartBody>
        <w:p w:rsidR="00264998" w:rsidRDefault="00264998">
          <w:pPr>
            <w:pStyle w:val="CCC44E0EABF6489CB057CE9C6406C6E9"/>
          </w:pPr>
          <w:r w:rsidRPr="00E237E8">
            <w:t>$0</w:t>
          </w:r>
        </w:p>
      </w:docPartBody>
    </w:docPart>
    <w:docPart>
      <w:docPartPr>
        <w:name w:val="BAAAE5DC0CA249A487CB353AA91686F7"/>
        <w:category>
          <w:name w:val="General"/>
          <w:gallery w:val="placeholder"/>
        </w:category>
        <w:types>
          <w:type w:val="bbPlcHdr"/>
        </w:types>
        <w:behaviors>
          <w:behavior w:val="content"/>
        </w:behaviors>
        <w:guid w:val="{197E7295-2815-4C76-AF48-FA447B4CDFD0}"/>
      </w:docPartPr>
      <w:docPartBody>
        <w:p w:rsidR="00264998" w:rsidRDefault="00264998">
          <w:pPr>
            <w:pStyle w:val="BAAAE5DC0CA249A487CB353AA91686F7"/>
          </w:pPr>
          <w:r w:rsidRPr="00E237E8">
            <w:t>$0</w:t>
          </w:r>
        </w:p>
      </w:docPartBody>
    </w:docPart>
    <w:docPart>
      <w:docPartPr>
        <w:name w:val="D7EA37C99EDD4A69936B79222CC98C4B"/>
        <w:category>
          <w:name w:val="General"/>
          <w:gallery w:val="placeholder"/>
        </w:category>
        <w:types>
          <w:type w:val="bbPlcHdr"/>
        </w:types>
        <w:behaviors>
          <w:behavior w:val="content"/>
        </w:behaviors>
        <w:guid w:val="{F5BDC26A-9A66-4C46-9871-2303701294B0}"/>
      </w:docPartPr>
      <w:docPartBody>
        <w:p w:rsidR="00264998" w:rsidRDefault="00264998">
          <w:pPr>
            <w:pStyle w:val="D7EA37C99EDD4A69936B79222CC98C4B"/>
          </w:pPr>
          <w:r w:rsidRPr="00E237E8">
            <w:t>Leasehold Improvements</w:t>
          </w:r>
        </w:p>
      </w:docPartBody>
    </w:docPart>
    <w:docPart>
      <w:docPartPr>
        <w:name w:val="C82E008E19304D1CBD50AD7227446435"/>
        <w:category>
          <w:name w:val="General"/>
          <w:gallery w:val="placeholder"/>
        </w:category>
        <w:types>
          <w:type w:val="bbPlcHdr"/>
        </w:types>
        <w:behaviors>
          <w:behavior w:val="content"/>
        </w:behaviors>
        <w:guid w:val="{68E2B047-2735-436B-A134-F882F0919782}"/>
      </w:docPartPr>
      <w:docPartBody>
        <w:p w:rsidR="00264998" w:rsidRDefault="00264998">
          <w:pPr>
            <w:pStyle w:val="C82E008E19304D1CBD50AD7227446435"/>
          </w:pPr>
          <w:r w:rsidRPr="00E237E8">
            <w:t>$0</w:t>
          </w:r>
        </w:p>
      </w:docPartBody>
    </w:docPart>
    <w:docPart>
      <w:docPartPr>
        <w:name w:val="8201CAEBCF2C4F21A2B86841BB2B11A9"/>
        <w:category>
          <w:name w:val="General"/>
          <w:gallery w:val="placeholder"/>
        </w:category>
        <w:types>
          <w:type w:val="bbPlcHdr"/>
        </w:types>
        <w:behaviors>
          <w:behavior w:val="content"/>
        </w:behaviors>
        <w:guid w:val="{EB93695F-74E1-41F4-93FA-4D5DD0309118}"/>
      </w:docPartPr>
      <w:docPartBody>
        <w:p w:rsidR="00264998" w:rsidRDefault="00264998">
          <w:pPr>
            <w:pStyle w:val="8201CAEBCF2C4F21A2B86841BB2B11A9"/>
          </w:pPr>
          <w:r w:rsidRPr="00E237E8">
            <w:t>$0</w:t>
          </w:r>
        </w:p>
      </w:docPartBody>
    </w:docPart>
    <w:docPart>
      <w:docPartPr>
        <w:name w:val="2C3FADE95EAF4098A92D11557120A700"/>
        <w:category>
          <w:name w:val="General"/>
          <w:gallery w:val="placeholder"/>
        </w:category>
        <w:types>
          <w:type w:val="bbPlcHdr"/>
        </w:types>
        <w:behaviors>
          <w:behavior w:val="content"/>
        </w:behaviors>
        <w:guid w:val="{104377B7-F180-420D-9AC8-123A72D6B5A6}"/>
      </w:docPartPr>
      <w:docPartBody>
        <w:p w:rsidR="00264998" w:rsidRDefault="00264998">
          <w:pPr>
            <w:pStyle w:val="2C3FADE95EAF4098A92D11557120A700"/>
          </w:pPr>
          <w:r w:rsidRPr="00E237E8">
            <w:t>$0</w:t>
          </w:r>
        </w:p>
      </w:docPartBody>
    </w:docPart>
    <w:docPart>
      <w:docPartPr>
        <w:name w:val="D0CAD3606C8F4D19B594D23643BD51F5"/>
        <w:category>
          <w:name w:val="General"/>
          <w:gallery w:val="placeholder"/>
        </w:category>
        <w:types>
          <w:type w:val="bbPlcHdr"/>
        </w:types>
        <w:behaviors>
          <w:behavior w:val="content"/>
        </w:behaviors>
        <w:guid w:val="{FC9139E0-B12B-4F45-B7D1-C2A2378074BD}"/>
      </w:docPartPr>
      <w:docPartBody>
        <w:p w:rsidR="00264998" w:rsidRDefault="00264998">
          <w:pPr>
            <w:pStyle w:val="D0CAD3606C8F4D19B594D23643BD51F5"/>
          </w:pPr>
          <w:r w:rsidRPr="00E237E8">
            <w:t>Security Deposit(s)</w:t>
          </w:r>
        </w:p>
      </w:docPartBody>
    </w:docPart>
    <w:docPart>
      <w:docPartPr>
        <w:name w:val="8E44DC12433341FCB4FC9C2C6E33D72C"/>
        <w:category>
          <w:name w:val="General"/>
          <w:gallery w:val="placeholder"/>
        </w:category>
        <w:types>
          <w:type w:val="bbPlcHdr"/>
        </w:types>
        <w:behaviors>
          <w:behavior w:val="content"/>
        </w:behaviors>
        <w:guid w:val="{AC714D9B-899C-46F5-B7C8-9C37E7D8C906}"/>
      </w:docPartPr>
      <w:docPartBody>
        <w:p w:rsidR="00264998" w:rsidRDefault="00264998">
          <w:pPr>
            <w:pStyle w:val="8E44DC12433341FCB4FC9C2C6E33D72C"/>
          </w:pPr>
          <w:r w:rsidRPr="00E237E8">
            <w:t>$0</w:t>
          </w:r>
        </w:p>
      </w:docPartBody>
    </w:docPart>
    <w:docPart>
      <w:docPartPr>
        <w:name w:val="EBD2FFF0B8614644A22F9EF54A3E4F83"/>
        <w:category>
          <w:name w:val="General"/>
          <w:gallery w:val="placeholder"/>
        </w:category>
        <w:types>
          <w:type w:val="bbPlcHdr"/>
        </w:types>
        <w:behaviors>
          <w:behavior w:val="content"/>
        </w:behaviors>
        <w:guid w:val="{BFCD7F5D-E38A-4C62-B5E4-1487279C4695}"/>
      </w:docPartPr>
      <w:docPartBody>
        <w:p w:rsidR="00264998" w:rsidRDefault="00264998">
          <w:pPr>
            <w:pStyle w:val="EBD2FFF0B8614644A22F9EF54A3E4F83"/>
          </w:pPr>
          <w:r w:rsidRPr="00E237E8">
            <w:t>$0</w:t>
          </w:r>
        </w:p>
      </w:docPartBody>
    </w:docPart>
    <w:docPart>
      <w:docPartPr>
        <w:name w:val="BCD2D9A6AB0942248AAF5A5B5865A4E1"/>
        <w:category>
          <w:name w:val="General"/>
          <w:gallery w:val="placeholder"/>
        </w:category>
        <w:types>
          <w:type w:val="bbPlcHdr"/>
        </w:types>
        <w:behaviors>
          <w:behavior w:val="content"/>
        </w:behaviors>
        <w:guid w:val="{93CAFBD4-6D6B-49EF-ADD0-A8F15528C8B0}"/>
      </w:docPartPr>
      <w:docPartBody>
        <w:p w:rsidR="00264998" w:rsidRDefault="00264998">
          <w:pPr>
            <w:pStyle w:val="BCD2D9A6AB0942248AAF5A5B5865A4E1"/>
          </w:pPr>
          <w:r w:rsidRPr="00E237E8">
            <w:t>$0</w:t>
          </w:r>
        </w:p>
      </w:docPartBody>
    </w:docPart>
    <w:docPart>
      <w:docPartPr>
        <w:name w:val="E2738D3AD18B41C39529B599553633F6"/>
        <w:category>
          <w:name w:val="General"/>
          <w:gallery w:val="placeholder"/>
        </w:category>
        <w:types>
          <w:type w:val="bbPlcHdr"/>
        </w:types>
        <w:behaviors>
          <w:behavior w:val="content"/>
        </w:behaviors>
        <w:guid w:val="{14ACFF8D-A44C-4FF7-93AC-19BF7F888654}"/>
      </w:docPartPr>
      <w:docPartBody>
        <w:p w:rsidR="00264998" w:rsidRDefault="00264998">
          <w:pPr>
            <w:pStyle w:val="E2738D3AD18B41C39529B599553633F6"/>
          </w:pPr>
          <w:r w:rsidRPr="00E237E8">
            <w:t>Business Licenses/Permits/Fees</w:t>
          </w:r>
        </w:p>
      </w:docPartBody>
    </w:docPart>
    <w:docPart>
      <w:docPartPr>
        <w:name w:val="1E7558889FAE4D3BB8DB9D11E5ED1260"/>
        <w:category>
          <w:name w:val="General"/>
          <w:gallery w:val="placeholder"/>
        </w:category>
        <w:types>
          <w:type w:val="bbPlcHdr"/>
        </w:types>
        <w:behaviors>
          <w:behavior w:val="content"/>
        </w:behaviors>
        <w:guid w:val="{E6270CDB-84D5-46BE-A897-91C0D5C3FF07}"/>
      </w:docPartPr>
      <w:docPartBody>
        <w:p w:rsidR="00264998" w:rsidRDefault="00264998">
          <w:pPr>
            <w:pStyle w:val="1E7558889FAE4D3BB8DB9D11E5ED1260"/>
          </w:pPr>
          <w:r w:rsidRPr="00E237E8">
            <w:t>$0</w:t>
          </w:r>
        </w:p>
      </w:docPartBody>
    </w:docPart>
    <w:docPart>
      <w:docPartPr>
        <w:name w:val="FFA34EC626E84F2888653A955F413DF4"/>
        <w:category>
          <w:name w:val="General"/>
          <w:gallery w:val="placeholder"/>
        </w:category>
        <w:types>
          <w:type w:val="bbPlcHdr"/>
        </w:types>
        <w:behaviors>
          <w:behavior w:val="content"/>
        </w:behaviors>
        <w:guid w:val="{FFC9E32C-54D2-451D-AC62-1B88CE513EB3}"/>
      </w:docPartPr>
      <w:docPartBody>
        <w:p w:rsidR="00264998" w:rsidRDefault="00264998">
          <w:pPr>
            <w:pStyle w:val="FFA34EC626E84F2888653A955F413DF4"/>
          </w:pPr>
          <w:r w:rsidRPr="00E237E8">
            <w:t>$5,000</w:t>
          </w:r>
        </w:p>
      </w:docPartBody>
    </w:docPart>
    <w:docPart>
      <w:docPartPr>
        <w:name w:val="A66724B7A80049BB9924FBF4037E0D51"/>
        <w:category>
          <w:name w:val="General"/>
          <w:gallery w:val="placeholder"/>
        </w:category>
        <w:types>
          <w:type w:val="bbPlcHdr"/>
        </w:types>
        <w:behaviors>
          <w:behavior w:val="content"/>
        </w:behaviors>
        <w:guid w:val="{3F1026DE-2B52-465A-A7DB-EA98FBE5E1FF}"/>
      </w:docPartPr>
      <w:docPartBody>
        <w:p w:rsidR="00264998" w:rsidRDefault="00264998">
          <w:pPr>
            <w:pStyle w:val="A66724B7A80049BB9924FBF4037E0D51"/>
          </w:pPr>
          <w:r w:rsidRPr="00E237E8">
            <w:t>$5,000</w:t>
          </w:r>
        </w:p>
      </w:docPartBody>
    </w:docPart>
    <w:docPart>
      <w:docPartPr>
        <w:name w:val="125D67C9EE914EA1BD95BE562A81CC72"/>
        <w:category>
          <w:name w:val="General"/>
          <w:gallery w:val="placeholder"/>
        </w:category>
        <w:types>
          <w:type w:val="bbPlcHdr"/>
        </w:types>
        <w:behaviors>
          <w:behavior w:val="content"/>
        </w:behaviors>
        <w:guid w:val="{37C0F489-304A-4DCF-862E-EE9C046F4524}"/>
      </w:docPartPr>
      <w:docPartBody>
        <w:p w:rsidR="00264998" w:rsidRDefault="00264998">
          <w:pPr>
            <w:pStyle w:val="125D67C9EE914EA1BD95BE562A81CC72"/>
          </w:pPr>
          <w:r w:rsidRPr="00E237E8">
            <w:t>Professional Services - Legal, Accounting</w:t>
          </w:r>
        </w:p>
      </w:docPartBody>
    </w:docPart>
    <w:docPart>
      <w:docPartPr>
        <w:name w:val="6141038014FC4879834F3B0DBD172A3B"/>
        <w:category>
          <w:name w:val="General"/>
          <w:gallery w:val="placeholder"/>
        </w:category>
        <w:types>
          <w:type w:val="bbPlcHdr"/>
        </w:types>
        <w:behaviors>
          <w:behavior w:val="content"/>
        </w:behaviors>
        <w:guid w:val="{28B47BBC-7E16-41F5-93BE-8BC8E8336DBB}"/>
      </w:docPartPr>
      <w:docPartBody>
        <w:p w:rsidR="00264998" w:rsidRDefault="00264998">
          <w:pPr>
            <w:pStyle w:val="6141038014FC4879834F3B0DBD172A3B"/>
          </w:pPr>
          <w:r w:rsidRPr="00E237E8">
            <w:t>$0</w:t>
          </w:r>
        </w:p>
      </w:docPartBody>
    </w:docPart>
    <w:docPart>
      <w:docPartPr>
        <w:name w:val="9E1B7C625DB5467A891D1ECA14B051F4"/>
        <w:category>
          <w:name w:val="General"/>
          <w:gallery w:val="placeholder"/>
        </w:category>
        <w:types>
          <w:type w:val="bbPlcHdr"/>
        </w:types>
        <w:behaviors>
          <w:behavior w:val="content"/>
        </w:behaviors>
        <w:guid w:val="{BBA9977A-BE2C-4DFC-86D7-468CF48F09AF}"/>
      </w:docPartPr>
      <w:docPartBody>
        <w:p w:rsidR="00264998" w:rsidRDefault="00264998">
          <w:pPr>
            <w:pStyle w:val="9E1B7C625DB5467A891D1ECA14B051F4"/>
          </w:pPr>
          <w:r w:rsidRPr="00E237E8">
            <w:t>$1,500</w:t>
          </w:r>
        </w:p>
      </w:docPartBody>
    </w:docPart>
    <w:docPart>
      <w:docPartPr>
        <w:name w:val="7EB053F2F79747E9B4F8DDF26550331E"/>
        <w:category>
          <w:name w:val="General"/>
          <w:gallery w:val="placeholder"/>
        </w:category>
        <w:types>
          <w:type w:val="bbPlcHdr"/>
        </w:types>
        <w:behaviors>
          <w:behavior w:val="content"/>
        </w:behaviors>
        <w:guid w:val="{C09C5321-5C12-4176-855C-049807CE4C6A}"/>
      </w:docPartPr>
      <w:docPartBody>
        <w:p w:rsidR="00264998" w:rsidRDefault="00264998">
          <w:pPr>
            <w:pStyle w:val="7EB053F2F79747E9B4F8DDF26550331E"/>
          </w:pPr>
          <w:r w:rsidRPr="00E237E8">
            <w:t>$1,500</w:t>
          </w:r>
        </w:p>
      </w:docPartBody>
    </w:docPart>
    <w:docPart>
      <w:docPartPr>
        <w:name w:val="FBE5A4FFDB1A4E2380DB20C0041D52C4"/>
        <w:category>
          <w:name w:val="General"/>
          <w:gallery w:val="placeholder"/>
        </w:category>
        <w:types>
          <w:type w:val="bbPlcHdr"/>
        </w:types>
        <w:behaviors>
          <w:behavior w:val="content"/>
        </w:behaviors>
        <w:guid w:val="{D25DC370-47C1-4AF0-9D21-C3113E347B72}"/>
      </w:docPartPr>
      <w:docPartBody>
        <w:p w:rsidR="00264998" w:rsidRDefault="00264998">
          <w:pPr>
            <w:pStyle w:val="FBE5A4FFDB1A4E2380DB20C0041D52C4"/>
          </w:pPr>
          <w:r w:rsidRPr="00E237E8">
            <w:t>Consultant(s)</w:t>
          </w:r>
        </w:p>
      </w:docPartBody>
    </w:docPart>
    <w:docPart>
      <w:docPartPr>
        <w:name w:val="6F92A9CD7A0A4415B790296C1A3F389A"/>
        <w:category>
          <w:name w:val="General"/>
          <w:gallery w:val="placeholder"/>
        </w:category>
        <w:types>
          <w:type w:val="bbPlcHdr"/>
        </w:types>
        <w:behaviors>
          <w:behavior w:val="content"/>
        </w:behaviors>
        <w:guid w:val="{23CD6ACD-8EDF-4EBF-A5F8-AB64928E4C77}"/>
      </w:docPartPr>
      <w:docPartBody>
        <w:p w:rsidR="00264998" w:rsidRDefault="00264998">
          <w:pPr>
            <w:pStyle w:val="6F92A9CD7A0A4415B790296C1A3F389A"/>
          </w:pPr>
          <w:r w:rsidRPr="00E237E8">
            <w:t>$0</w:t>
          </w:r>
        </w:p>
      </w:docPartBody>
    </w:docPart>
    <w:docPart>
      <w:docPartPr>
        <w:name w:val="15E91F9823B44DF6B9151BCB497E29E4"/>
        <w:category>
          <w:name w:val="General"/>
          <w:gallery w:val="placeholder"/>
        </w:category>
        <w:types>
          <w:type w:val="bbPlcHdr"/>
        </w:types>
        <w:behaviors>
          <w:behavior w:val="content"/>
        </w:behaviors>
        <w:guid w:val="{4EC77DB1-B5DB-40EE-B9DF-4280B7451641}"/>
      </w:docPartPr>
      <w:docPartBody>
        <w:p w:rsidR="00264998" w:rsidRDefault="00264998">
          <w:pPr>
            <w:pStyle w:val="15E91F9823B44DF6B9151BCB497E29E4"/>
          </w:pPr>
          <w:r w:rsidRPr="00E237E8">
            <w:t>$0</w:t>
          </w:r>
        </w:p>
      </w:docPartBody>
    </w:docPart>
    <w:docPart>
      <w:docPartPr>
        <w:name w:val="493806A0951B40FC8B9680144EE7DBDC"/>
        <w:category>
          <w:name w:val="General"/>
          <w:gallery w:val="placeholder"/>
        </w:category>
        <w:types>
          <w:type w:val="bbPlcHdr"/>
        </w:types>
        <w:behaviors>
          <w:behavior w:val="content"/>
        </w:behaviors>
        <w:guid w:val="{563646F2-EA5D-4A92-AA48-D341D28A1740}"/>
      </w:docPartPr>
      <w:docPartBody>
        <w:p w:rsidR="00264998" w:rsidRDefault="00264998">
          <w:pPr>
            <w:pStyle w:val="493806A0951B40FC8B9680144EE7DBDC"/>
          </w:pPr>
          <w:r w:rsidRPr="00E237E8">
            <w:t>$0</w:t>
          </w:r>
        </w:p>
      </w:docPartBody>
    </w:docPart>
    <w:docPart>
      <w:docPartPr>
        <w:name w:val="F8C606BE5CEE42688E4F451FFD3B6422"/>
        <w:category>
          <w:name w:val="General"/>
          <w:gallery w:val="placeholder"/>
        </w:category>
        <w:types>
          <w:type w:val="bbPlcHdr"/>
        </w:types>
        <w:behaviors>
          <w:behavior w:val="content"/>
        </w:behaviors>
        <w:guid w:val="{3DFB351D-F07F-411A-93BB-385FED366B83}"/>
      </w:docPartPr>
      <w:docPartBody>
        <w:p w:rsidR="00264998" w:rsidRDefault="00264998">
          <w:pPr>
            <w:pStyle w:val="F8C606BE5CEE42688E4F451FFD3B6422"/>
          </w:pPr>
          <w:r w:rsidRPr="00E237E8">
            <w:t>Inventory</w:t>
          </w:r>
        </w:p>
      </w:docPartBody>
    </w:docPart>
    <w:docPart>
      <w:docPartPr>
        <w:name w:val="DAFDA3BD9BD8402385C5A049F41D03A1"/>
        <w:category>
          <w:name w:val="General"/>
          <w:gallery w:val="placeholder"/>
        </w:category>
        <w:types>
          <w:type w:val="bbPlcHdr"/>
        </w:types>
        <w:behaviors>
          <w:behavior w:val="content"/>
        </w:behaviors>
        <w:guid w:val="{C572A61E-0A70-4F6A-89FC-E23587FA8788}"/>
      </w:docPartPr>
      <w:docPartBody>
        <w:p w:rsidR="00264998" w:rsidRDefault="00264998">
          <w:pPr>
            <w:pStyle w:val="DAFDA3BD9BD8402385C5A049F41D03A1"/>
          </w:pPr>
          <w:r w:rsidRPr="00E237E8">
            <w:t>$0</w:t>
          </w:r>
        </w:p>
      </w:docPartBody>
    </w:docPart>
    <w:docPart>
      <w:docPartPr>
        <w:name w:val="AA0449F705EA4365B1897D855EEBFD88"/>
        <w:category>
          <w:name w:val="General"/>
          <w:gallery w:val="placeholder"/>
        </w:category>
        <w:types>
          <w:type w:val="bbPlcHdr"/>
        </w:types>
        <w:behaviors>
          <w:behavior w:val="content"/>
        </w:behaviors>
        <w:guid w:val="{14927021-821C-4F16-B334-8626B55BC594}"/>
      </w:docPartPr>
      <w:docPartBody>
        <w:p w:rsidR="00264998" w:rsidRDefault="00264998">
          <w:pPr>
            <w:pStyle w:val="AA0449F705EA4365B1897D855EEBFD88"/>
          </w:pPr>
          <w:r w:rsidRPr="00E237E8">
            <w:t>$0</w:t>
          </w:r>
        </w:p>
      </w:docPartBody>
    </w:docPart>
    <w:docPart>
      <w:docPartPr>
        <w:name w:val="DA2DD5A033034EC487B9EF6AC26C6313"/>
        <w:category>
          <w:name w:val="General"/>
          <w:gallery w:val="placeholder"/>
        </w:category>
        <w:types>
          <w:type w:val="bbPlcHdr"/>
        </w:types>
        <w:behaviors>
          <w:behavior w:val="content"/>
        </w:behaviors>
        <w:guid w:val="{7DAA07B9-8110-4A52-B737-76208117DA46}"/>
      </w:docPartPr>
      <w:docPartBody>
        <w:p w:rsidR="00264998" w:rsidRDefault="00264998">
          <w:pPr>
            <w:pStyle w:val="DA2DD5A033034EC487B9EF6AC26C6313"/>
          </w:pPr>
          <w:r w:rsidRPr="00E237E8">
            <w:t>$0</w:t>
          </w:r>
        </w:p>
      </w:docPartBody>
    </w:docPart>
    <w:docPart>
      <w:docPartPr>
        <w:name w:val="6B3568BF018D402CA0A25DCDD8CC3C18"/>
        <w:category>
          <w:name w:val="General"/>
          <w:gallery w:val="placeholder"/>
        </w:category>
        <w:types>
          <w:type w:val="bbPlcHdr"/>
        </w:types>
        <w:behaviors>
          <w:behavior w:val="content"/>
        </w:behaviors>
        <w:guid w:val="{08465476-1EEA-450D-9414-D4EABAF7B04A}"/>
      </w:docPartPr>
      <w:docPartBody>
        <w:p w:rsidR="00264998" w:rsidRDefault="00264998">
          <w:pPr>
            <w:pStyle w:val="6B3568BF018D402CA0A25DCDD8CC3C18"/>
          </w:pPr>
          <w:r w:rsidRPr="00E237E8">
            <w:t>Cash-On-Hand (Working Capital)</w:t>
          </w:r>
        </w:p>
      </w:docPartBody>
    </w:docPart>
    <w:docPart>
      <w:docPartPr>
        <w:name w:val="74A27322615C4D1B8D169A18FB61E686"/>
        <w:category>
          <w:name w:val="General"/>
          <w:gallery w:val="placeholder"/>
        </w:category>
        <w:types>
          <w:type w:val="bbPlcHdr"/>
        </w:types>
        <w:behaviors>
          <w:behavior w:val="content"/>
        </w:behaviors>
        <w:guid w:val="{1E03BE08-F073-4919-A5B2-8CB9AA38F51F}"/>
      </w:docPartPr>
      <w:docPartBody>
        <w:p w:rsidR="00264998" w:rsidRDefault="00264998">
          <w:pPr>
            <w:pStyle w:val="74A27322615C4D1B8D169A18FB61E686"/>
          </w:pPr>
          <w:r w:rsidRPr="00E237E8">
            <w:t>$0</w:t>
          </w:r>
        </w:p>
      </w:docPartBody>
    </w:docPart>
    <w:docPart>
      <w:docPartPr>
        <w:name w:val="C84E5180D6784927B9BCB5FDEEF7C66F"/>
        <w:category>
          <w:name w:val="General"/>
          <w:gallery w:val="placeholder"/>
        </w:category>
        <w:types>
          <w:type w:val="bbPlcHdr"/>
        </w:types>
        <w:behaviors>
          <w:behavior w:val="content"/>
        </w:behaviors>
        <w:guid w:val="{D11BB976-F856-492A-BD7E-D4F50349B9D8}"/>
      </w:docPartPr>
      <w:docPartBody>
        <w:p w:rsidR="00264998" w:rsidRDefault="00264998">
          <w:pPr>
            <w:pStyle w:val="C84E5180D6784927B9BCB5FDEEF7C66F"/>
          </w:pPr>
          <w:r w:rsidRPr="00E237E8">
            <w:t>$1,000</w:t>
          </w:r>
        </w:p>
      </w:docPartBody>
    </w:docPart>
    <w:docPart>
      <w:docPartPr>
        <w:name w:val="A04EAB40967F44DEA20EB090A679F5D8"/>
        <w:category>
          <w:name w:val="General"/>
          <w:gallery w:val="placeholder"/>
        </w:category>
        <w:types>
          <w:type w:val="bbPlcHdr"/>
        </w:types>
        <w:behaviors>
          <w:behavior w:val="content"/>
        </w:behaviors>
        <w:guid w:val="{B744F7DF-3CED-4F1B-8E83-BB8EC77E4C7D}"/>
      </w:docPartPr>
      <w:docPartBody>
        <w:p w:rsidR="00264998" w:rsidRDefault="00264998">
          <w:pPr>
            <w:pStyle w:val="A04EAB40967F44DEA20EB090A679F5D8"/>
          </w:pPr>
          <w:r w:rsidRPr="00E237E8">
            <w:t>$1,000</w:t>
          </w:r>
        </w:p>
      </w:docPartBody>
    </w:docPart>
    <w:docPart>
      <w:docPartPr>
        <w:name w:val="9F8FDB35DB3949EDA86B498622C306FA"/>
        <w:category>
          <w:name w:val="General"/>
          <w:gallery w:val="placeholder"/>
        </w:category>
        <w:types>
          <w:type w:val="bbPlcHdr"/>
        </w:types>
        <w:behaviors>
          <w:behavior w:val="content"/>
        </w:behaviors>
        <w:guid w:val="{1CE97A56-F548-4B33-80D1-12BE7F658CC3}"/>
      </w:docPartPr>
      <w:docPartBody>
        <w:p w:rsidR="00264998" w:rsidRDefault="00264998">
          <w:pPr>
            <w:pStyle w:val="9F8FDB35DB3949EDA86B498622C306FA"/>
          </w:pPr>
          <w:r w:rsidRPr="00E237E8">
            <w:t>Miscellaneous</w:t>
          </w:r>
        </w:p>
      </w:docPartBody>
    </w:docPart>
    <w:docPart>
      <w:docPartPr>
        <w:name w:val="8C5F3BCF90A9405B92F1CC9D313362C4"/>
        <w:category>
          <w:name w:val="General"/>
          <w:gallery w:val="placeholder"/>
        </w:category>
        <w:types>
          <w:type w:val="bbPlcHdr"/>
        </w:types>
        <w:behaviors>
          <w:behavior w:val="content"/>
        </w:behaviors>
        <w:guid w:val="{954844F9-6045-4331-8887-57A2D571E79D}"/>
      </w:docPartPr>
      <w:docPartBody>
        <w:p w:rsidR="00264998" w:rsidRDefault="00264998">
          <w:pPr>
            <w:pStyle w:val="8C5F3BCF90A9405B92F1CC9D313362C4"/>
          </w:pPr>
          <w:r w:rsidRPr="00E237E8">
            <w:t>$0</w:t>
          </w:r>
        </w:p>
      </w:docPartBody>
    </w:docPart>
    <w:docPart>
      <w:docPartPr>
        <w:name w:val="F60BF1C0FC4C408C83ED7B663BD6BF0B"/>
        <w:category>
          <w:name w:val="General"/>
          <w:gallery w:val="placeholder"/>
        </w:category>
        <w:types>
          <w:type w:val="bbPlcHdr"/>
        </w:types>
        <w:behaviors>
          <w:behavior w:val="content"/>
        </w:behaviors>
        <w:guid w:val="{0A9C63DE-1DE7-4B43-93E4-E6B91A1353DF}"/>
      </w:docPartPr>
      <w:docPartBody>
        <w:p w:rsidR="00264998" w:rsidRDefault="00264998">
          <w:pPr>
            <w:pStyle w:val="F60BF1C0FC4C408C83ED7B663BD6BF0B"/>
          </w:pPr>
          <w:r w:rsidRPr="00E237E8">
            <w:t>$2,000</w:t>
          </w:r>
        </w:p>
      </w:docPartBody>
    </w:docPart>
    <w:docPart>
      <w:docPartPr>
        <w:name w:val="F2B7F78BD5BC43839F62250DE60E1822"/>
        <w:category>
          <w:name w:val="General"/>
          <w:gallery w:val="placeholder"/>
        </w:category>
        <w:types>
          <w:type w:val="bbPlcHdr"/>
        </w:types>
        <w:behaviors>
          <w:behavior w:val="content"/>
        </w:behaviors>
        <w:guid w:val="{10110DD7-D65A-4648-A473-B6F6AB50A7FE}"/>
      </w:docPartPr>
      <w:docPartBody>
        <w:p w:rsidR="00264998" w:rsidRDefault="00264998">
          <w:pPr>
            <w:pStyle w:val="F2B7F78BD5BC43839F62250DE60E1822"/>
          </w:pPr>
          <w:r w:rsidRPr="00E237E8">
            <w:t>$2,000</w:t>
          </w:r>
        </w:p>
      </w:docPartBody>
    </w:docPart>
    <w:docPart>
      <w:docPartPr>
        <w:name w:val="76B7B39B3C2042818E955ED27A2A5C53"/>
        <w:category>
          <w:name w:val="General"/>
          <w:gallery w:val="placeholder"/>
        </w:category>
        <w:types>
          <w:type w:val="bbPlcHdr"/>
        </w:types>
        <w:behaviors>
          <w:behavior w:val="content"/>
        </w:behaviors>
        <w:guid w:val="{4ACD5677-022A-4C29-9645-B3DC8E53FE51}"/>
      </w:docPartPr>
      <w:docPartBody>
        <w:p w:rsidR="00264998" w:rsidRDefault="00264998">
          <w:pPr>
            <w:pStyle w:val="76B7B39B3C2042818E955ED27A2A5C53"/>
          </w:pPr>
          <w:r w:rsidRPr="00E237E8">
            <w:t xml:space="preserve"> </w:t>
          </w:r>
          <w:r w:rsidRPr="00E237E8">
            <w:rPr>
              <w:rStyle w:val="Bold"/>
            </w:rPr>
            <w:t>ESTIMATED START-UP BUDGET</w:t>
          </w:r>
        </w:p>
      </w:docPartBody>
    </w:docPart>
    <w:docPart>
      <w:docPartPr>
        <w:name w:val="A3004F6DEAB84ADCA776C2F5CC9BC051"/>
        <w:category>
          <w:name w:val="General"/>
          <w:gallery w:val="placeholder"/>
        </w:category>
        <w:types>
          <w:type w:val="bbPlcHdr"/>
        </w:types>
        <w:behaviors>
          <w:behavior w:val="content"/>
        </w:behaviors>
        <w:guid w:val="{80F377A0-F231-4AA8-A1BB-12DA9FF2D6F2}"/>
      </w:docPartPr>
      <w:docPartBody>
        <w:p w:rsidR="00264998" w:rsidRDefault="00264998">
          <w:pPr>
            <w:pStyle w:val="A3004F6DEAB84ADCA776C2F5CC9BC051"/>
          </w:pPr>
          <w:r w:rsidRPr="00E237E8">
            <w:rPr>
              <w:rStyle w:val="Bold"/>
            </w:rPr>
            <w:t>$26,472</w:t>
          </w:r>
        </w:p>
      </w:docPartBody>
    </w:docPart>
    <w:docPart>
      <w:docPartPr>
        <w:name w:val="63D1E9BCB6704C36A55FAD9E389E39CF"/>
        <w:category>
          <w:name w:val="General"/>
          <w:gallery w:val="placeholder"/>
        </w:category>
        <w:types>
          <w:type w:val="bbPlcHdr"/>
        </w:types>
        <w:behaviors>
          <w:behavior w:val="content"/>
        </w:behaviors>
        <w:guid w:val="{4B078E3B-3751-459B-A205-EDEA27BC681F}"/>
      </w:docPartPr>
      <w:docPartBody>
        <w:p w:rsidR="00264998" w:rsidRDefault="00264998">
          <w:pPr>
            <w:pStyle w:val="63D1E9BCB6704C36A55FAD9E389E39CF"/>
          </w:pPr>
          <w:r w:rsidRPr="00E237E8">
            <w:t>*Based on part-time employees. This may change once you hit your growth benchmark.</w:t>
          </w:r>
        </w:p>
      </w:docPartBody>
    </w:docPart>
    <w:docPart>
      <w:docPartPr>
        <w:name w:val="7C2AC468BC06471BB5C81D765FB6BE8A"/>
        <w:category>
          <w:name w:val="General"/>
          <w:gallery w:val="placeholder"/>
        </w:category>
        <w:types>
          <w:type w:val="bbPlcHdr"/>
        </w:types>
        <w:behaviors>
          <w:behavior w:val="content"/>
        </w:behaviors>
        <w:guid w:val="{F0C0B7BB-2E94-400E-97B3-74F277685C22}"/>
      </w:docPartPr>
      <w:docPartBody>
        <w:p w:rsidR="00264998" w:rsidRDefault="00264998">
          <w:pPr>
            <w:pStyle w:val="7C2AC468BC06471BB5C81D765FB6BE8A"/>
          </w:pPr>
          <w:r w:rsidRPr="00E237E8">
            <w:rPr>
              <w:b/>
              <w:bCs/>
            </w:rPr>
            <w:t>Projected profit and loss model:</w:t>
          </w:r>
        </w:p>
      </w:docPartBody>
    </w:docPart>
    <w:docPart>
      <w:docPartPr>
        <w:name w:val="934105DBBD274482BB4095BC2046D5CA"/>
        <w:category>
          <w:name w:val="General"/>
          <w:gallery w:val="placeholder"/>
        </w:category>
        <w:types>
          <w:type w:val="bbPlcHdr"/>
        </w:types>
        <w:behaviors>
          <w:behavior w:val="content"/>
        </w:behaviors>
        <w:guid w:val="{3C0EDFEF-F138-40BF-95B9-9CADD322C876}"/>
      </w:docPartPr>
      <w:docPartBody>
        <w:p w:rsidR="00264998" w:rsidRDefault="00264998">
          <w:pPr>
            <w:pStyle w:val="934105DBBD274482BB4095BC2046D5CA"/>
          </w:pPr>
          <w:r w:rsidRPr="00E237E8">
            <w:t>The model below shows a sample of the projections a small business is forecasting for their first 12 months of operations. The top portion of the table shows projected sales and gross profit. This is a good place to begin creating the company’s sales forecast. The next section itemizes the recurring expenses the business is projecting for the same months. These should be consistent with the estimated start-up costs completed in the prior section. At the bottom of this model, it will possible to see when the company is becoming profitable and what expense items are the most impactful to its profitability. There is a blank table in the Appendix to complete the business’ own start-up cost projections.</w:t>
          </w:r>
        </w:p>
      </w:docPartBody>
    </w:docPart>
    <w:docPart>
      <w:docPartPr>
        <w:name w:val="7FD9709967E2481688F7838ADE74D6B6"/>
        <w:category>
          <w:name w:val="General"/>
          <w:gallery w:val="placeholder"/>
        </w:category>
        <w:types>
          <w:type w:val="bbPlcHdr"/>
        </w:types>
        <w:behaviors>
          <w:behavior w:val="content"/>
        </w:behaviors>
        <w:guid w:val="{D4F73ACE-074B-41CC-B202-4710E2429B70}"/>
      </w:docPartPr>
      <w:docPartBody>
        <w:p w:rsidR="00264998" w:rsidRDefault="00264998">
          <w:pPr>
            <w:pStyle w:val="7FD9709967E2481688F7838ADE74D6B6"/>
          </w:pPr>
          <w:r w:rsidRPr="00E237E8">
            <w:t>START-UP COSTS</w:t>
          </w:r>
        </w:p>
      </w:docPartBody>
    </w:docPart>
    <w:docPart>
      <w:docPartPr>
        <w:name w:val="E6206332566C4CA781EAA5537443FF06"/>
        <w:category>
          <w:name w:val="General"/>
          <w:gallery w:val="placeholder"/>
        </w:category>
        <w:types>
          <w:type w:val="bbPlcHdr"/>
        </w:types>
        <w:behaviors>
          <w:behavior w:val="content"/>
        </w:behaviors>
        <w:guid w:val="{CBC9183D-D1A6-4ADE-9189-0D2950C98F97}"/>
      </w:docPartPr>
      <w:docPartBody>
        <w:p w:rsidR="00264998" w:rsidRDefault="00264998">
          <w:pPr>
            <w:pStyle w:val="E6206332566C4CA781EAA5537443FF06"/>
          </w:pPr>
          <w:r w:rsidRPr="00E237E8">
            <w:t>Your Office-Based Agency</w:t>
          </w:r>
        </w:p>
      </w:docPartBody>
    </w:docPart>
    <w:docPart>
      <w:docPartPr>
        <w:name w:val="E71A4C66637C4863BD9DED4C9EACB21E"/>
        <w:category>
          <w:name w:val="General"/>
          <w:gallery w:val="placeholder"/>
        </w:category>
        <w:types>
          <w:type w:val="bbPlcHdr"/>
        </w:types>
        <w:behaviors>
          <w:behavior w:val="content"/>
        </w:behaviors>
        <w:guid w:val="{C572C41A-B2DB-4716-9E70-BBA0E2DCC1C0}"/>
      </w:docPartPr>
      <w:docPartBody>
        <w:p w:rsidR="00264998" w:rsidRDefault="00264998">
          <w:pPr>
            <w:pStyle w:val="E71A4C66637C4863BD9DED4C9EACB21E"/>
          </w:pPr>
          <w:r w:rsidRPr="00E237E8">
            <w:t>January 1, 20xx</w:t>
          </w:r>
        </w:p>
      </w:docPartBody>
    </w:docPart>
    <w:docPart>
      <w:docPartPr>
        <w:name w:val="523EF41E14BE4E9AA034F6B8566622F8"/>
        <w:category>
          <w:name w:val="General"/>
          <w:gallery w:val="placeholder"/>
        </w:category>
        <w:types>
          <w:type w:val="bbPlcHdr"/>
        </w:types>
        <w:behaviors>
          <w:behavior w:val="content"/>
        </w:behaviors>
        <w:guid w:val="{8CBCAAC8-D56C-42CA-ABBA-F170D7FD6815}"/>
      </w:docPartPr>
      <w:docPartBody>
        <w:p w:rsidR="00264998" w:rsidRDefault="00264998">
          <w:pPr>
            <w:pStyle w:val="523EF41E14BE4E9AA034F6B8566622F8"/>
          </w:pPr>
          <w:r w:rsidRPr="00E237E8">
            <w:rPr>
              <w:rStyle w:val="Bold"/>
            </w:rPr>
            <w:t>REVENUE</w:t>
          </w:r>
        </w:p>
      </w:docPartBody>
    </w:docPart>
    <w:docPart>
      <w:docPartPr>
        <w:name w:val="04BB5229DB824AB79DC5D26ED31AC9CA"/>
        <w:category>
          <w:name w:val="General"/>
          <w:gallery w:val="placeholder"/>
        </w:category>
        <w:types>
          <w:type w:val="bbPlcHdr"/>
        </w:types>
        <w:behaviors>
          <w:behavior w:val="content"/>
        </w:behaviors>
        <w:guid w:val="{8D197F8B-8FBA-4A4D-A682-0A38550EBE81}"/>
      </w:docPartPr>
      <w:docPartBody>
        <w:p w:rsidR="00264998" w:rsidRDefault="00264998">
          <w:pPr>
            <w:pStyle w:val="04BB5229DB824AB79DC5D26ED31AC9CA"/>
          </w:pPr>
          <w:r w:rsidRPr="00E237E8">
            <w:rPr>
              <w:rStyle w:val="Bold"/>
            </w:rPr>
            <w:t>JAN</w:t>
          </w:r>
        </w:p>
      </w:docPartBody>
    </w:docPart>
    <w:docPart>
      <w:docPartPr>
        <w:name w:val="C30539AB325E4DBA8F9D8136633AC242"/>
        <w:category>
          <w:name w:val="General"/>
          <w:gallery w:val="placeholder"/>
        </w:category>
        <w:types>
          <w:type w:val="bbPlcHdr"/>
        </w:types>
        <w:behaviors>
          <w:behavior w:val="content"/>
        </w:behaviors>
        <w:guid w:val="{4CAD0F57-62B0-49CC-B0B0-4DCABDF85F62}"/>
      </w:docPartPr>
      <w:docPartBody>
        <w:p w:rsidR="00264998" w:rsidRDefault="00264998">
          <w:pPr>
            <w:pStyle w:val="C30539AB325E4DBA8F9D8136633AC242"/>
          </w:pPr>
          <w:r w:rsidRPr="00E237E8">
            <w:rPr>
              <w:rStyle w:val="Bold"/>
            </w:rPr>
            <w:t>FEB</w:t>
          </w:r>
        </w:p>
      </w:docPartBody>
    </w:docPart>
    <w:docPart>
      <w:docPartPr>
        <w:name w:val="68906C8BA6AB416CBC3347D8459C7ECD"/>
        <w:category>
          <w:name w:val="General"/>
          <w:gallery w:val="placeholder"/>
        </w:category>
        <w:types>
          <w:type w:val="bbPlcHdr"/>
        </w:types>
        <w:behaviors>
          <w:behavior w:val="content"/>
        </w:behaviors>
        <w:guid w:val="{C2D1B330-495A-4DC5-9F18-128C67D01DAA}"/>
      </w:docPartPr>
      <w:docPartBody>
        <w:p w:rsidR="00264998" w:rsidRDefault="00264998">
          <w:pPr>
            <w:pStyle w:val="68906C8BA6AB416CBC3347D8459C7ECD"/>
          </w:pPr>
          <w:r w:rsidRPr="00E237E8">
            <w:rPr>
              <w:rStyle w:val="Bold"/>
            </w:rPr>
            <w:t>MAR</w:t>
          </w:r>
        </w:p>
      </w:docPartBody>
    </w:docPart>
    <w:docPart>
      <w:docPartPr>
        <w:name w:val="11F95BB6C0A84F37BF82914C0A4AC964"/>
        <w:category>
          <w:name w:val="General"/>
          <w:gallery w:val="placeholder"/>
        </w:category>
        <w:types>
          <w:type w:val="bbPlcHdr"/>
        </w:types>
        <w:behaviors>
          <w:behavior w:val="content"/>
        </w:behaviors>
        <w:guid w:val="{B6C7BA6E-0E5C-4C28-81DD-F32856F684CF}"/>
      </w:docPartPr>
      <w:docPartBody>
        <w:p w:rsidR="00264998" w:rsidRDefault="00264998">
          <w:pPr>
            <w:pStyle w:val="11F95BB6C0A84F37BF82914C0A4AC964"/>
          </w:pPr>
          <w:r w:rsidRPr="00E237E8">
            <w:rPr>
              <w:rStyle w:val="Bold"/>
            </w:rPr>
            <w:t>APR</w:t>
          </w:r>
        </w:p>
      </w:docPartBody>
    </w:docPart>
    <w:docPart>
      <w:docPartPr>
        <w:name w:val="22641DF6DADD4C8DB0C3F11E76341912"/>
        <w:category>
          <w:name w:val="General"/>
          <w:gallery w:val="placeholder"/>
        </w:category>
        <w:types>
          <w:type w:val="bbPlcHdr"/>
        </w:types>
        <w:behaviors>
          <w:behavior w:val="content"/>
        </w:behaviors>
        <w:guid w:val="{5A0A9E7C-3C02-4FDB-94F5-14BAA687B2C0}"/>
      </w:docPartPr>
      <w:docPartBody>
        <w:p w:rsidR="00264998" w:rsidRDefault="00264998">
          <w:pPr>
            <w:pStyle w:val="22641DF6DADD4C8DB0C3F11E76341912"/>
          </w:pPr>
          <w:r w:rsidRPr="00E237E8">
            <w:rPr>
              <w:rStyle w:val="Bold"/>
            </w:rPr>
            <w:t>MAY</w:t>
          </w:r>
        </w:p>
      </w:docPartBody>
    </w:docPart>
    <w:docPart>
      <w:docPartPr>
        <w:name w:val="943D0BCCE8094CE58792FC90496262B8"/>
        <w:category>
          <w:name w:val="General"/>
          <w:gallery w:val="placeholder"/>
        </w:category>
        <w:types>
          <w:type w:val="bbPlcHdr"/>
        </w:types>
        <w:behaviors>
          <w:behavior w:val="content"/>
        </w:behaviors>
        <w:guid w:val="{240DBC25-E821-42FD-97D6-63F4A8704C86}"/>
      </w:docPartPr>
      <w:docPartBody>
        <w:p w:rsidR="00264998" w:rsidRDefault="00264998">
          <w:pPr>
            <w:pStyle w:val="943D0BCCE8094CE58792FC90496262B8"/>
          </w:pPr>
          <w:r w:rsidRPr="00E237E8">
            <w:rPr>
              <w:rStyle w:val="Bold"/>
            </w:rPr>
            <w:t>JUN</w:t>
          </w:r>
        </w:p>
      </w:docPartBody>
    </w:docPart>
    <w:docPart>
      <w:docPartPr>
        <w:name w:val="F88E4C714022453F9ADEEDC395502AE3"/>
        <w:category>
          <w:name w:val="General"/>
          <w:gallery w:val="placeholder"/>
        </w:category>
        <w:types>
          <w:type w:val="bbPlcHdr"/>
        </w:types>
        <w:behaviors>
          <w:behavior w:val="content"/>
        </w:behaviors>
        <w:guid w:val="{F0F10007-902E-495B-BF73-CCD6740951F4}"/>
      </w:docPartPr>
      <w:docPartBody>
        <w:p w:rsidR="00264998" w:rsidRDefault="00264998">
          <w:pPr>
            <w:pStyle w:val="F88E4C714022453F9ADEEDC395502AE3"/>
          </w:pPr>
          <w:r w:rsidRPr="00E237E8">
            <w:rPr>
              <w:rStyle w:val="Bold"/>
            </w:rPr>
            <w:t>JUL</w:t>
          </w:r>
        </w:p>
      </w:docPartBody>
    </w:docPart>
    <w:docPart>
      <w:docPartPr>
        <w:name w:val="26A27A6E5C624E468CD11A0921651857"/>
        <w:category>
          <w:name w:val="General"/>
          <w:gallery w:val="placeholder"/>
        </w:category>
        <w:types>
          <w:type w:val="bbPlcHdr"/>
        </w:types>
        <w:behaviors>
          <w:behavior w:val="content"/>
        </w:behaviors>
        <w:guid w:val="{A2CF6849-49CF-4DF8-95D1-265E0AE44D5B}"/>
      </w:docPartPr>
      <w:docPartBody>
        <w:p w:rsidR="00264998" w:rsidRDefault="00264998">
          <w:pPr>
            <w:pStyle w:val="26A27A6E5C624E468CD11A0921651857"/>
          </w:pPr>
          <w:r w:rsidRPr="00E237E8">
            <w:rPr>
              <w:rStyle w:val="Bold"/>
            </w:rPr>
            <w:t>AUG</w:t>
          </w:r>
        </w:p>
      </w:docPartBody>
    </w:docPart>
    <w:docPart>
      <w:docPartPr>
        <w:name w:val="CC42041693E047AABF0DC0EAD480DF29"/>
        <w:category>
          <w:name w:val="General"/>
          <w:gallery w:val="placeholder"/>
        </w:category>
        <w:types>
          <w:type w:val="bbPlcHdr"/>
        </w:types>
        <w:behaviors>
          <w:behavior w:val="content"/>
        </w:behaviors>
        <w:guid w:val="{59E588F6-5546-4A91-8ABF-64DF4A8895C5}"/>
      </w:docPartPr>
      <w:docPartBody>
        <w:p w:rsidR="00264998" w:rsidRDefault="00264998">
          <w:pPr>
            <w:pStyle w:val="CC42041693E047AABF0DC0EAD480DF29"/>
          </w:pPr>
          <w:r w:rsidRPr="00E237E8">
            <w:rPr>
              <w:rStyle w:val="Bold"/>
            </w:rPr>
            <w:t>SEP</w:t>
          </w:r>
        </w:p>
      </w:docPartBody>
    </w:docPart>
    <w:docPart>
      <w:docPartPr>
        <w:name w:val="24D6760526454C7C80BD24700CB8AA94"/>
        <w:category>
          <w:name w:val="General"/>
          <w:gallery w:val="placeholder"/>
        </w:category>
        <w:types>
          <w:type w:val="bbPlcHdr"/>
        </w:types>
        <w:behaviors>
          <w:behavior w:val="content"/>
        </w:behaviors>
        <w:guid w:val="{E4BBAB97-EB07-4A3A-B0F0-3B1A3749F4EC}"/>
      </w:docPartPr>
      <w:docPartBody>
        <w:p w:rsidR="00264998" w:rsidRDefault="00264998">
          <w:pPr>
            <w:pStyle w:val="24D6760526454C7C80BD24700CB8AA94"/>
          </w:pPr>
          <w:r w:rsidRPr="00E237E8">
            <w:rPr>
              <w:rStyle w:val="Bold"/>
            </w:rPr>
            <w:t>OCT</w:t>
          </w:r>
        </w:p>
      </w:docPartBody>
    </w:docPart>
    <w:docPart>
      <w:docPartPr>
        <w:name w:val="BD2462C3B2F94514ADFDA0575BC17BA6"/>
        <w:category>
          <w:name w:val="General"/>
          <w:gallery w:val="placeholder"/>
        </w:category>
        <w:types>
          <w:type w:val="bbPlcHdr"/>
        </w:types>
        <w:behaviors>
          <w:behavior w:val="content"/>
        </w:behaviors>
        <w:guid w:val="{E0662B63-F1B4-4130-A523-B40EEC20DFAF}"/>
      </w:docPartPr>
      <w:docPartBody>
        <w:p w:rsidR="00264998" w:rsidRDefault="00264998">
          <w:pPr>
            <w:pStyle w:val="BD2462C3B2F94514ADFDA0575BC17BA6"/>
          </w:pPr>
          <w:r w:rsidRPr="00E237E8">
            <w:rPr>
              <w:rStyle w:val="Bold"/>
            </w:rPr>
            <w:t>NOV</w:t>
          </w:r>
        </w:p>
      </w:docPartBody>
    </w:docPart>
    <w:docPart>
      <w:docPartPr>
        <w:name w:val="000E2D1932CD4372BF2D909EBBB9B306"/>
        <w:category>
          <w:name w:val="General"/>
          <w:gallery w:val="placeholder"/>
        </w:category>
        <w:types>
          <w:type w:val="bbPlcHdr"/>
        </w:types>
        <w:behaviors>
          <w:behavior w:val="content"/>
        </w:behaviors>
        <w:guid w:val="{ACF47DB5-47F7-4462-AAC7-5F6B5CFAE4A4}"/>
      </w:docPartPr>
      <w:docPartBody>
        <w:p w:rsidR="00264998" w:rsidRDefault="00264998">
          <w:pPr>
            <w:pStyle w:val="000E2D1932CD4372BF2D909EBBB9B306"/>
          </w:pPr>
          <w:r w:rsidRPr="00E237E8">
            <w:rPr>
              <w:rStyle w:val="Bold"/>
            </w:rPr>
            <w:t>DEC</w:t>
          </w:r>
        </w:p>
      </w:docPartBody>
    </w:docPart>
    <w:docPart>
      <w:docPartPr>
        <w:name w:val="D3B8ED7444F243E793D6B0971EA14627"/>
        <w:category>
          <w:name w:val="General"/>
          <w:gallery w:val="placeholder"/>
        </w:category>
        <w:types>
          <w:type w:val="bbPlcHdr"/>
        </w:types>
        <w:behaviors>
          <w:behavior w:val="content"/>
        </w:behaviors>
        <w:guid w:val="{0A5AAC4B-4F1B-480A-AEFE-1D64A3D6C427}"/>
      </w:docPartPr>
      <w:docPartBody>
        <w:p w:rsidR="00264998" w:rsidRDefault="00264998">
          <w:pPr>
            <w:pStyle w:val="D3B8ED7444F243E793D6B0971EA14627"/>
          </w:pPr>
          <w:r w:rsidRPr="00E237E8">
            <w:rPr>
              <w:rStyle w:val="Bold"/>
            </w:rPr>
            <w:t>YTD</w:t>
          </w:r>
        </w:p>
      </w:docPartBody>
    </w:docPart>
    <w:docPart>
      <w:docPartPr>
        <w:name w:val="E349248A8A8D4790B4347E85DEB1FEC9"/>
        <w:category>
          <w:name w:val="General"/>
          <w:gallery w:val="placeholder"/>
        </w:category>
        <w:types>
          <w:type w:val="bbPlcHdr"/>
        </w:types>
        <w:behaviors>
          <w:behavior w:val="content"/>
        </w:behaviors>
        <w:guid w:val="{0008239A-4DB2-4364-A7C7-D7BFFF246F44}"/>
      </w:docPartPr>
      <w:docPartBody>
        <w:p w:rsidR="00264998" w:rsidRDefault="00264998">
          <w:pPr>
            <w:pStyle w:val="E349248A8A8D4790B4347E85DEB1FEC9"/>
          </w:pPr>
          <w:r w:rsidRPr="00E237E8">
            <w:t>Estimated Sales</w:t>
          </w:r>
        </w:p>
      </w:docPartBody>
    </w:docPart>
    <w:docPart>
      <w:docPartPr>
        <w:name w:val="06D174FC93AD44B1A95CD859BEA05B3A"/>
        <w:category>
          <w:name w:val="General"/>
          <w:gallery w:val="placeholder"/>
        </w:category>
        <w:types>
          <w:type w:val="bbPlcHdr"/>
        </w:types>
        <w:behaviors>
          <w:behavior w:val="content"/>
        </w:behaviors>
        <w:guid w:val="{6074C08A-3C4C-431A-B94D-A0C172FAF348}"/>
      </w:docPartPr>
      <w:docPartBody>
        <w:p w:rsidR="00264998" w:rsidRDefault="00264998">
          <w:pPr>
            <w:pStyle w:val="06D174FC93AD44B1A95CD859BEA05B3A"/>
          </w:pPr>
          <w:r w:rsidRPr="00E237E8">
            <w:t>$5,000</w:t>
          </w:r>
        </w:p>
      </w:docPartBody>
    </w:docPart>
    <w:docPart>
      <w:docPartPr>
        <w:name w:val="2C6D8DF7C57F45D4A5B3192499D5C962"/>
        <w:category>
          <w:name w:val="General"/>
          <w:gallery w:val="placeholder"/>
        </w:category>
        <w:types>
          <w:type w:val="bbPlcHdr"/>
        </w:types>
        <w:behaviors>
          <w:behavior w:val="content"/>
        </w:behaviors>
        <w:guid w:val="{A13D1DC5-67F4-443A-A946-CD4F16242EBA}"/>
      </w:docPartPr>
      <w:docPartBody>
        <w:p w:rsidR="00264998" w:rsidRDefault="00264998">
          <w:pPr>
            <w:pStyle w:val="2C6D8DF7C57F45D4A5B3192499D5C962"/>
          </w:pPr>
          <w:r w:rsidRPr="00E237E8">
            <w:t>$13,000</w:t>
          </w:r>
        </w:p>
      </w:docPartBody>
    </w:docPart>
    <w:docPart>
      <w:docPartPr>
        <w:name w:val="C322E80157EB4293BDF1959FD28B4809"/>
        <w:category>
          <w:name w:val="General"/>
          <w:gallery w:val="placeholder"/>
        </w:category>
        <w:types>
          <w:type w:val="bbPlcHdr"/>
        </w:types>
        <w:behaviors>
          <w:behavior w:val="content"/>
        </w:behaviors>
        <w:guid w:val="{CB36860D-7080-4965-A077-B709263C486B}"/>
      </w:docPartPr>
      <w:docPartBody>
        <w:p w:rsidR="00264998" w:rsidRDefault="00264998">
          <w:pPr>
            <w:pStyle w:val="C322E80157EB4293BDF1959FD28B4809"/>
          </w:pPr>
          <w:r w:rsidRPr="00E237E8">
            <w:t>$16,000</w:t>
          </w:r>
        </w:p>
      </w:docPartBody>
    </w:docPart>
    <w:docPart>
      <w:docPartPr>
        <w:name w:val="69E4DBE6F087453DBC618F1DA2DE6372"/>
        <w:category>
          <w:name w:val="General"/>
          <w:gallery w:val="placeholder"/>
        </w:category>
        <w:types>
          <w:type w:val="bbPlcHdr"/>
        </w:types>
        <w:behaviors>
          <w:behavior w:val="content"/>
        </w:behaviors>
        <w:guid w:val="{EFFBEDAF-2550-4786-B328-14C2ECE4392B}"/>
      </w:docPartPr>
      <w:docPartBody>
        <w:p w:rsidR="00264998" w:rsidRDefault="00264998">
          <w:pPr>
            <w:pStyle w:val="69E4DBE6F087453DBC618F1DA2DE6372"/>
          </w:pPr>
          <w:r w:rsidRPr="00E237E8">
            <w:t>$7,000</w:t>
          </w:r>
        </w:p>
      </w:docPartBody>
    </w:docPart>
    <w:docPart>
      <w:docPartPr>
        <w:name w:val="C7252CE774DA4919A64DF68D20EAF2B0"/>
        <w:category>
          <w:name w:val="General"/>
          <w:gallery w:val="placeholder"/>
        </w:category>
        <w:types>
          <w:type w:val="bbPlcHdr"/>
        </w:types>
        <w:behaviors>
          <w:behavior w:val="content"/>
        </w:behaviors>
        <w:guid w:val="{F7666025-13E1-40EF-A76A-ED9527C559CF}"/>
      </w:docPartPr>
      <w:docPartBody>
        <w:p w:rsidR="00264998" w:rsidRDefault="00264998">
          <w:pPr>
            <w:pStyle w:val="C7252CE774DA4919A64DF68D20EAF2B0"/>
          </w:pPr>
          <w:r w:rsidRPr="00E237E8">
            <w:t>$14,500</w:t>
          </w:r>
        </w:p>
      </w:docPartBody>
    </w:docPart>
    <w:docPart>
      <w:docPartPr>
        <w:name w:val="D7252488C5774D6396410256827A345D"/>
        <w:category>
          <w:name w:val="General"/>
          <w:gallery w:val="placeholder"/>
        </w:category>
        <w:types>
          <w:type w:val="bbPlcHdr"/>
        </w:types>
        <w:behaviors>
          <w:behavior w:val="content"/>
        </w:behaviors>
        <w:guid w:val="{AC4415C0-6C32-4074-8D78-F98A812CA911}"/>
      </w:docPartPr>
      <w:docPartBody>
        <w:p w:rsidR="00264998" w:rsidRDefault="00264998">
          <w:pPr>
            <w:pStyle w:val="D7252488C5774D6396410256827A345D"/>
          </w:pPr>
          <w:r w:rsidRPr="00E237E8">
            <w:t>$16,400</w:t>
          </w:r>
        </w:p>
      </w:docPartBody>
    </w:docPart>
    <w:docPart>
      <w:docPartPr>
        <w:name w:val="EE7EA7D79A444D5CAD35D967CE8722EE"/>
        <w:category>
          <w:name w:val="General"/>
          <w:gallery w:val="placeholder"/>
        </w:category>
        <w:types>
          <w:type w:val="bbPlcHdr"/>
        </w:types>
        <w:behaviors>
          <w:behavior w:val="content"/>
        </w:behaviors>
        <w:guid w:val="{2AC905C7-74E5-4297-80B8-082F1B19C71E}"/>
      </w:docPartPr>
      <w:docPartBody>
        <w:p w:rsidR="00264998" w:rsidRDefault="00264998">
          <w:pPr>
            <w:pStyle w:val="EE7EA7D79A444D5CAD35D967CE8722EE"/>
          </w:pPr>
          <w:r w:rsidRPr="00E237E8">
            <w:t>$22,500</w:t>
          </w:r>
        </w:p>
      </w:docPartBody>
    </w:docPart>
    <w:docPart>
      <w:docPartPr>
        <w:name w:val="D0906344ECD64AA99D8794B5A6A26C5E"/>
        <w:category>
          <w:name w:val="General"/>
          <w:gallery w:val="placeholder"/>
        </w:category>
        <w:types>
          <w:type w:val="bbPlcHdr"/>
        </w:types>
        <w:behaviors>
          <w:behavior w:val="content"/>
        </w:behaviors>
        <w:guid w:val="{3DE06EF7-09CB-474C-A57D-434F25C9D87A}"/>
      </w:docPartPr>
      <w:docPartBody>
        <w:p w:rsidR="00264998" w:rsidRDefault="00264998">
          <w:pPr>
            <w:pStyle w:val="D0906344ECD64AA99D8794B5A6A26C5E"/>
          </w:pPr>
          <w:r w:rsidRPr="00E237E8">
            <w:t>$23,125</w:t>
          </w:r>
        </w:p>
      </w:docPartBody>
    </w:docPart>
    <w:docPart>
      <w:docPartPr>
        <w:name w:val="279B285B4E3F407FAC58D5C046FE8D0F"/>
        <w:category>
          <w:name w:val="General"/>
          <w:gallery w:val="placeholder"/>
        </w:category>
        <w:types>
          <w:type w:val="bbPlcHdr"/>
        </w:types>
        <w:behaviors>
          <w:behavior w:val="content"/>
        </w:behaviors>
        <w:guid w:val="{2A282D68-E9BD-4A12-8D8D-87EF607F235F}"/>
      </w:docPartPr>
      <w:docPartBody>
        <w:p w:rsidR="00264998" w:rsidRDefault="00264998">
          <w:pPr>
            <w:pStyle w:val="279B285B4E3F407FAC58D5C046FE8D0F"/>
          </w:pPr>
          <w:r w:rsidRPr="00E237E8">
            <w:t>$24,549</w:t>
          </w:r>
        </w:p>
      </w:docPartBody>
    </w:docPart>
    <w:docPart>
      <w:docPartPr>
        <w:name w:val="E6D00243F4394E02A17514144B082AD3"/>
        <w:category>
          <w:name w:val="General"/>
          <w:gallery w:val="placeholder"/>
        </w:category>
        <w:types>
          <w:type w:val="bbPlcHdr"/>
        </w:types>
        <w:behaviors>
          <w:behavior w:val="content"/>
        </w:behaviors>
        <w:guid w:val="{8403AD8D-A78F-41A3-A703-80B0F3CA99B8}"/>
      </w:docPartPr>
      <w:docPartBody>
        <w:p w:rsidR="00264998" w:rsidRDefault="00264998">
          <w:pPr>
            <w:pStyle w:val="E6D00243F4394E02A17514144B082AD3"/>
          </w:pPr>
          <w:r w:rsidRPr="00E237E8">
            <w:t>$22,000</w:t>
          </w:r>
        </w:p>
      </w:docPartBody>
    </w:docPart>
    <w:docPart>
      <w:docPartPr>
        <w:name w:val="B0858155C65D4C368435F53C346D2158"/>
        <w:category>
          <w:name w:val="General"/>
          <w:gallery w:val="placeholder"/>
        </w:category>
        <w:types>
          <w:type w:val="bbPlcHdr"/>
        </w:types>
        <w:behaviors>
          <w:behavior w:val="content"/>
        </w:behaviors>
        <w:guid w:val="{9E19F567-2683-4213-81A6-6E9E28F5D19E}"/>
      </w:docPartPr>
      <w:docPartBody>
        <w:p w:rsidR="00264998" w:rsidRDefault="00264998">
          <w:pPr>
            <w:pStyle w:val="B0858155C65D4C368435F53C346D2158"/>
          </w:pPr>
          <w:r w:rsidRPr="00E237E8">
            <w:t>$25,000</w:t>
          </w:r>
        </w:p>
      </w:docPartBody>
    </w:docPart>
    <w:docPart>
      <w:docPartPr>
        <w:name w:val="C380A20A7BE04BD7B5830EF136BE9153"/>
        <w:category>
          <w:name w:val="General"/>
          <w:gallery w:val="placeholder"/>
        </w:category>
        <w:types>
          <w:type w:val="bbPlcHdr"/>
        </w:types>
        <w:behaviors>
          <w:behavior w:val="content"/>
        </w:behaviors>
        <w:guid w:val="{FA939108-6BA9-40BA-977B-CDFD88A8CCC1}"/>
      </w:docPartPr>
      <w:docPartBody>
        <w:p w:rsidR="00264998" w:rsidRDefault="00264998">
          <w:pPr>
            <w:pStyle w:val="C380A20A7BE04BD7B5830EF136BE9153"/>
          </w:pPr>
          <w:r w:rsidRPr="00E237E8">
            <w:t>$27,349</w:t>
          </w:r>
        </w:p>
      </w:docPartBody>
    </w:docPart>
    <w:docPart>
      <w:docPartPr>
        <w:name w:val="8019B087802B4000BC28F982547936BA"/>
        <w:category>
          <w:name w:val="General"/>
          <w:gallery w:val="placeholder"/>
        </w:category>
        <w:types>
          <w:type w:val="bbPlcHdr"/>
        </w:types>
        <w:behaviors>
          <w:behavior w:val="content"/>
        </w:behaviors>
        <w:guid w:val="{7EB6EA76-96C0-40E6-AFD4-F1A404CE9349}"/>
      </w:docPartPr>
      <w:docPartBody>
        <w:p w:rsidR="00264998" w:rsidRDefault="00264998">
          <w:pPr>
            <w:pStyle w:val="8019B087802B4000BC28F982547936BA"/>
          </w:pPr>
          <w:r w:rsidRPr="00E237E8">
            <w:t>$216,423</w:t>
          </w:r>
        </w:p>
      </w:docPartBody>
    </w:docPart>
    <w:docPart>
      <w:docPartPr>
        <w:name w:val="184FB1BBB04140AC89B8958C14636D39"/>
        <w:category>
          <w:name w:val="General"/>
          <w:gallery w:val="placeholder"/>
        </w:category>
        <w:types>
          <w:type w:val="bbPlcHdr"/>
        </w:types>
        <w:behaviors>
          <w:behavior w:val="content"/>
        </w:behaviors>
        <w:guid w:val="{770FBD44-FE35-4116-9457-CDA0D4287431}"/>
      </w:docPartPr>
      <w:docPartBody>
        <w:p w:rsidR="00264998" w:rsidRDefault="00264998">
          <w:pPr>
            <w:pStyle w:val="184FB1BBB04140AC89B8958C14636D39"/>
          </w:pPr>
          <w:r w:rsidRPr="00E237E8">
            <w:t>Less Sales Returns &amp; Discounts</w:t>
          </w:r>
        </w:p>
      </w:docPartBody>
    </w:docPart>
    <w:docPart>
      <w:docPartPr>
        <w:name w:val="394B67AA0E0342258008AE8D70FB814D"/>
        <w:category>
          <w:name w:val="General"/>
          <w:gallery w:val="placeholder"/>
        </w:category>
        <w:types>
          <w:type w:val="bbPlcHdr"/>
        </w:types>
        <w:behaviors>
          <w:behavior w:val="content"/>
        </w:behaviors>
        <w:guid w:val="{DA3A2B60-3864-41B2-B870-60131B49A04B}"/>
      </w:docPartPr>
      <w:docPartBody>
        <w:p w:rsidR="00264998" w:rsidRDefault="00264998">
          <w:pPr>
            <w:pStyle w:val="394B67AA0E0342258008AE8D70FB814D"/>
          </w:pPr>
          <w:r w:rsidRPr="00E237E8">
            <w:t>$0</w:t>
          </w:r>
        </w:p>
      </w:docPartBody>
    </w:docPart>
    <w:docPart>
      <w:docPartPr>
        <w:name w:val="F2971A2644374395B9CE121D17D4DF00"/>
        <w:category>
          <w:name w:val="General"/>
          <w:gallery w:val="placeholder"/>
        </w:category>
        <w:types>
          <w:type w:val="bbPlcHdr"/>
        </w:types>
        <w:behaviors>
          <w:behavior w:val="content"/>
        </w:behaviors>
        <w:guid w:val="{BD6AB277-7CE5-4F6E-BEE4-74F538F7D8D4}"/>
      </w:docPartPr>
      <w:docPartBody>
        <w:p w:rsidR="00264998" w:rsidRDefault="00264998">
          <w:pPr>
            <w:pStyle w:val="F2971A2644374395B9CE121D17D4DF00"/>
          </w:pPr>
          <w:r w:rsidRPr="00E237E8">
            <w:t>($350)</w:t>
          </w:r>
        </w:p>
      </w:docPartBody>
    </w:docPart>
    <w:docPart>
      <w:docPartPr>
        <w:name w:val="7A7C084D955F4E0EB51D6B804F15557D"/>
        <w:category>
          <w:name w:val="General"/>
          <w:gallery w:val="placeholder"/>
        </w:category>
        <w:types>
          <w:type w:val="bbPlcHdr"/>
        </w:types>
        <w:behaviors>
          <w:behavior w:val="content"/>
        </w:behaviors>
        <w:guid w:val="{01B768EF-91FD-492E-82E9-F24EC7BF9290}"/>
      </w:docPartPr>
      <w:docPartBody>
        <w:p w:rsidR="00264998" w:rsidRDefault="00264998">
          <w:pPr>
            <w:pStyle w:val="7A7C084D955F4E0EB51D6B804F15557D"/>
          </w:pPr>
          <w:r w:rsidRPr="00E237E8">
            <w:t>$0</w:t>
          </w:r>
        </w:p>
      </w:docPartBody>
    </w:docPart>
    <w:docPart>
      <w:docPartPr>
        <w:name w:val="F69EC7FF3BBF47BF812BE05449CF038D"/>
        <w:category>
          <w:name w:val="General"/>
          <w:gallery w:val="placeholder"/>
        </w:category>
        <w:types>
          <w:type w:val="bbPlcHdr"/>
        </w:types>
        <w:behaviors>
          <w:behavior w:val="content"/>
        </w:behaviors>
        <w:guid w:val="{660725C2-531F-4B1D-A584-4C039CAB4EF2}"/>
      </w:docPartPr>
      <w:docPartBody>
        <w:p w:rsidR="00264998" w:rsidRDefault="00264998">
          <w:pPr>
            <w:pStyle w:val="F69EC7FF3BBF47BF812BE05449CF038D"/>
          </w:pPr>
          <w:r w:rsidRPr="00E237E8">
            <w:t>($206)</w:t>
          </w:r>
        </w:p>
      </w:docPartBody>
    </w:docPart>
    <w:docPart>
      <w:docPartPr>
        <w:name w:val="A7A6E8A892AF43D3A434EFA3A7EE7CAE"/>
        <w:category>
          <w:name w:val="General"/>
          <w:gallery w:val="placeholder"/>
        </w:category>
        <w:types>
          <w:type w:val="bbPlcHdr"/>
        </w:types>
        <w:behaviors>
          <w:behavior w:val="content"/>
        </w:behaviors>
        <w:guid w:val="{02A67A55-DD2D-4E19-BD95-917620C75AF9}"/>
      </w:docPartPr>
      <w:docPartBody>
        <w:p w:rsidR="00264998" w:rsidRDefault="00264998">
          <w:pPr>
            <w:pStyle w:val="A7A6E8A892AF43D3A434EFA3A7EE7CAE"/>
          </w:pPr>
          <w:r w:rsidRPr="00E237E8">
            <w:t>($234)</w:t>
          </w:r>
        </w:p>
      </w:docPartBody>
    </w:docPart>
    <w:docPart>
      <w:docPartPr>
        <w:name w:val="6FE95F2736D54E6A88805AB52109F2D1"/>
        <w:category>
          <w:name w:val="General"/>
          <w:gallery w:val="placeholder"/>
        </w:category>
        <w:types>
          <w:type w:val="bbPlcHdr"/>
        </w:types>
        <w:behaviors>
          <w:behavior w:val="content"/>
        </w:behaviors>
        <w:guid w:val="{280EBA4F-8989-4916-BDC3-0FEEE2F65DDE}"/>
      </w:docPartPr>
      <w:docPartBody>
        <w:p w:rsidR="00264998" w:rsidRDefault="00264998">
          <w:pPr>
            <w:pStyle w:val="6FE95F2736D54E6A88805AB52109F2D1"/>
          </w:pPr>
          <w:r w:rsidRPr="00E237E8">
            <w:t>$0</w:t>
          </w:r>
        </w:p>
      </w:docPartBody>
    </w:docPart>
    <w:docPart>
      <w:docPartPr>
        <w:name w:val="827E4D08AFE6445DAAA2025E4486DC81"/>
        <w:category>
          <w:name w:val="General"/>
          <w:gallery w:val="placeholder"/>
        </w:category>
        <w:types>
          <w:type w:val="bbPlcHdr"/>
        </w:types>
        <w:behaviors>
          <w:behavior w:val="content"/>
        </w:behaviors>
        <w:guid w:val="{E708C8F2-3B88-4CF3-B969-F0ED49AF3D36}"/>
      </w:docPartPr>
      <w:docPartBody>
        <w:p w:rsidR="00264998" w:rsidRDefault="00264998">
          <w:pPr>
            <w:pStyle w:val="827E4D08AFE6445DAAA2025E4486DC81"/>
          </w:pPr>
          <w:r w:rsidRPr="00E237E8">
            <w:t>$0</w:t>
          </w:r>
        </w:p>
      </w:docPartBody>
    </w:docPart>
    <w:docPart>
      <w:docPartPr>
        <w:name w:val="039CF3DD352D45D5BE3F004F66A5A038"/>
        <w:category>
          <w:name w:val="General"/>
          <w:gallery w:val="placeholder"/>
        </w:category>
        <w:types>
          <w:type w:val="bbPlcHdr"/>
        </w:types>
        <w:behaviors>
          <w:behavior w:val="content"/>
        </w:behaviors>
        <w:guid w:val="{130FE5B0-4E1F-48C9-8F3D-B2760B0CE4AF}"/>
      </w:docPartPr>
      <w:docPartBody>
        <w:p w:rsidR="00264998" w:rsidRDefault="00264998">
          <w:pPr>
            <w:pStyle w:val="039CF3DD352D45D5BE3F004F66A5A038"/>
          </w:pPr>
          <w:r w:rsidRPr="00E237E8">
            <w:t>($280)</w:t>
          </w:r>
        </w:p>
      </w:docPartBody>
    </w:docPart>
    <w:docPart>
      <w:docPartPr>
        <w:name w:val="B8ABEC82F6C94273940569DBA346B073"/>
        <w:category>
          <w:name w:val="General"/>
          <w:gallery w:val="placeholder"/>
        </w:category>
        <w:types>
          <w:type w:val="bbPlcHdr"/>
        </w:types>
        <w:behaviors>
          <w:behavior w:val="content"/>
        </w:behaviors>
        <w:guid w:val="{DFBA9273-BE9E-4206-8A82-7DC7E28D2704}"/>
      </w:docPartPr>
      <w:docPartBody>
        <w:p w:rsidR="00264998" w:rsidRDefault="00264998">
          <w:pPr>
            <w:pStyle w:val="B8ABEC82F6C94273940569DBA346B073"/>
          </w:pPr>
          <w:r w:rsidRPr="00E237E8">
            <w:t>($1,200)</w:t>
          </w:r>
        </w:p>
      </w:docPartBody>
    </w:docPart>
    <w:docPart>
      <w:docPartPr>
        <w:name w:val="96AE05FBC0AD472EADC2678538A28181"/>
        <w:category>
          <w:name w:val="General"/>
          <w:gallery w:val="placeholder"/>
        </w:category>
        <w:types>
          <w:type w:val="bbPlcHdr"/>
        </w:types>
        <w:behaviors>
          <w:behavior w:val="content"/>
        </w:behaviors>
        <w:guid w:val="{75137327-96BF-4049-BBB8-8B66A8821920}"/>
      </w:docPartPr>
      <w:docPartBody>
        <w:p w:rsidR="00264998" w:rsidRDefault="00264998">
          <w:pPr>
            <w:pStyle w:val="96AE05FBC0AD472EADC2678538A28181"/>
          </w:pPr>
          <w:r w:rsidRPr="00E237E8">
            <w:t>($1,600)</w:t>
          </w:r>
        </w:p>
      </w:docPartBody>
    </w:docPart>
    <w:docPart>
      <w:docPartPr>
        <w:name w:val="16D8328279354F2D85EB4170BFEC65CA"/>
        <w:category>
          <w:name w:val="General"/>
          <w:gallery w:val="placeholder"/>
        </w:category>
        <w:types>
          <w:type w:val="bbPlcHdr"/>
        </w:types>
        <w:behaviors>
          <w:behavior w:val="content"/>
        </w:behaviors>
        <w:guid w:val="{31A57098-C9B2-449F-BB18-B52E165E22B3}"/>
      </w:docPartPr>
      <w:docPartBody>
        <w:p w:rsidR="00264998" w:rsidRDefault="00264998">
          <w:pPr>
            <w:pStyle w:val="16D8328279354F2D85EB4170BFEC65CA"/>
          </w:pPr>
          <w:r w:rsidRPr="00E237E8">
            <w:t>$0</w:t>
          </w:r>
        </w:p>
      </w:docPartBody>
    </w:docPart>
    <w:docPart>
      <w:docPartPr>
        <w:name w:val="D1305981AFB54408A6DE2671C7A0B2B3"/>
        <w:category>
          <w:name w:val="General"/>
          <w:gallery w:val="placeholder"/>
        </w:category>
        <w:types>
          <w:type w:val="bbPlcHdr"/>
        </w:types>
        <w:behaviors>
          <w:behavior w:val="content"/>
        </w:behaviors>
        <w:guid w:val="{B59CDB95-7A7F-49B2-B20C-951C7A65D72C}"/>
      </w:docPartPr>
      <w:docPartBody>
        <w:p w:rsidR="00264998" w:rsidRDefault="00264998">
          <w:pPr>
            <w:pStyle w:val="D1305981AFB54408A6DE2671C7A0B2B3"/>
          </w:pPr>
          <w:r w:rsidRPr="00E237E8">
            <w:t>($2,400)</w:t>
          </w:r>
        </w:p>
      </w:docPartBody>
    </w:docPart>
    <w:docPart>
      <w:docPartPr>
        <w:name w:val="0E30D0BE94BC4BEE888E06F4971A7EDE"/>
        <w:category>
          <w:name w:val="General"/>
          <w:gallery w:val="placeholder"/>
        </w:category>
        <w:types>
          <w:type w:val="bbPlcHdr"/>
        </w:types>
        <w:behaviors>
          <w:behavior w:val="content"/>
        </w:behaviors>
        <w:guid w:val="{6201B90C-1703-43F8-9FF0-9FD44B4B4920}"/>
      </w:docPartPr>
      <w:docPartBody>
        <w:p w:rsidR="00264998" w:rsidRDefault="00264998">
          <w:pPr>
            <w:pStyle w:val="0E30D0BE94BC4BEE888E06F4971A7EDE"/>
          </w:pPr>
          <w:r w:rsidRPr="00E237E8">
            <w:t>($6,270)</w:t>
          </w:r>
        </w:p>
      </w:docPartBody>
    </w:docPart>
    <w:docPart>
      <w:docPartPr>
        <w:name w:val="6B4E43859AA0428DB8C02A20CDCB44AC"/>
        <w:category>
          <w:name w:val="General"/>
          <w:gallery w:val="placeholder"/>
        </w:category>
        <w:types>
          <w:type w:val="bbPlcHdr"/>
        </w:types>
        <w:behaviors>
          <w:behavior w:val="content"/>
        </w:behaviors>
        <w:guid w:val="{F9BBFEF4-322F-41CC-9A1E-56F7F382483D}"/>
      </w:docPartPr>
      <w:docPartBody>
        <w:p w:rsidR="00264998" w:rsidRDefault="00264998">
          <w:pPr>
            <w:pStyle w:val="6B4E43859AA0428DB8C02A20CDCB44AC"/>
          </w:pPr>
          <w:r w:rsidRPr="00E237E8">
            <w:t>Service Revenue</w:t>
          </w:r>
        </w:p>
      </w:docPartBody>
    </w:docPart>
    <w:docPart>
      <w:docPartPr>
        <w:name w:val="1A95901F89D04520B341809F8335652C"/>
        <w:category>
          <w:name w:val="General"/>
          <w:gallery w:val="placeholder"/>
        </w:category>
        <w:types>
          <w:type w:val="bbPlcHdr"/>
        </w:types>
        <w:behaviors>
          <w:behavior w:val="content"/>
        </w:behaviors>
        <w:guid w:val="{A42F53BE-B2E5-4332-8128-3BE587663233}"/>
      </w:docPartPr>
      <w:docPartBody>
        <w:p w:rsidR="00264998" w:rsidRDefault="00264998">
          <w:pPr>
            <w:pStyle w:val="1A95901F89D04520B341809F8335652C"/>
          </w:pPr>
          <w:r w:rsidRPr="00E237E8">
            <w:t>$0</w:t>
          </w:r>
        </w:p>
      </w:docPartBody>
    </w:docPart>
    <w:docPart>
      <w:docPartPr>
        <w:name w:val="BEB05929FCAD41DD8FCAE662321097CC"/>
        <w:category>
          <w:name w:val="General"/>
          <w:gallery w:val="placeholder"/>
        </w:category>
        <w:types>
          <w:type w:val="bbPlcHdr"/>
        </w:types>
        <w:behaviors>
          <w:behavior w:val="content"/>
        </w:behaviors>
        <w:guid w:val="{65EF02C3-DEE1-451E-953D-EAA4F54E8CE3}"/>
      </w:docPartPr>
      <w:docPartBody>
        <w:p w:rsidR="00264998" w:rsidRDefault="00264998">
          <w:pPr>
            <w:pStyle w:val="BEB05929FCAD41DD8FCAE662321097CC"/>
          </w:pPr>
          <w:r w:rsidRPr="00E237E8">
            <w:t>$0</w:t>
          </w:r>
        </w:p>
      </w:docPartBody>
    </w:docPart>
    <w:docPart>
      <w:docPartPr>
        <w:name w:val="3A5464C6E695495681130C83AD7B7E02"/>
        <w:category>
          <w:name w:val="General"/>
          <w:gallery w:val="placeholder"/>
        </w:category>
        <w:types>
          <w:type w:val="bbPlcHdr"/>
        </w:types>
        <w:behaviors>
          <w:behavior w:val="content"/>
        </w:behaviors>
        <w:guid w:val="{0BF29A6E-3144-442D-9776-7F9A128B00BB}"/>
      </w:docPartPr>
      <w:docPartBody>
        <w:p w:rsidR="00264998" w:rsidRDefault="00264998">
          <w:pPr>
            <w:pStyle w:val="3A5464C6E695495681130C83AD7B7E02"/>
          </w:pPr>
          <w:r w:rsidRPr="00E237E8">
            <w:t>$0</w:t>
          </w:r>
        </w:p>
      </w:docPartBody>
    </w:docPart>
    <w:docPart>
      <w:docPartPr>
        <w:name w:val="575518773A1143149101096321BB856B"/>
        <w:category>
          <w:name w:val="General"/>
          <w:gallery w:val="placeholder"/>
        </w:category>
        <w:types>
          <w:type w:val="bbPlcHdr"/>
        </w:types>
        <w:behaviors>
          <w:behavior w:val="content"/>
        </w:behaviors>
        <w:guid w:val="{9DF4F506-56AB-4DAC-845B-9CF25815E6D8}"/>
      </w:docPartPr>
      <w:docPartBody>
        <w:p w:rsidR="00264998" w:rsidRDefault="00264998">
          <w:pPr>
            <w:pStyle w:val="575518773A1143149101096321BB856B"/>
          </w:pPr>
          <w:r w:rsidRPr="00E237E8">
            <w:t>$0</w:t>
          </w:r>
        </w:p>
      </w:docPartBody>
    </w:docPart>
    <w:docPart>
      <w:docPartPr>
        <w:name w:val="883877A3D5AF435492D619B8B3A3B1DC"/>
        <w:category>
          <w:name w:val="General"/>
          <w:gallery w:val="placeholder"/>
        </w:category>
        <w:types>
          <w:type w:val="bbPlcHdr"/>
        </w:types>
        <w:behaviors>
          <w:behavior w:val="content"/>
        </w:behaviors>
        <w:guid w:val="{86345E18-F90F-4F0E-87B7-D1B120B75D17}"/>
      </w:docPartPr>
      <w:docPartBody>
        <w:p w:rsidR="00264998" w:rsidRDefault="00264998">
          <w:pPr>
            <w:pStyle w:val="883877A3D5AF435492D619B8B3A3B1DC"/>
          </w:pPr>
          <w:r w:rsidRPr="00E237E8">
            <w:t>$0</w:t>
          </w:r>
        </w:p>
      </w:docPartBody>
    </w:docPart>
    <w:docPart>
      <w:docPartPr>
        <w:name w:val="0FC0A8D3183E40738C8071E78E0401D2"/>
        <w:category>
          <w:name w:val="General"/>
          <w:gallery w:val="placeholder"/>
        </w:category>
        <w:types>
          <w:type w:val="bbPlcHdr"/>
        </w:types>
        <w:behaviors>
          <w:behavior w:val="content"/>
        </w:behaviors>
        <w:guid w:val="{23F41C90-993E-4249-94BA-F6472D9EA195}"/>
      </w:docPartPr>
      <w:docPartBody>
        <w:p w:rsidR="00264998" w:rsidRDefault="00264998">
          <w:pPr>
            <w:pStyle w:val="0FC0A8D3183E40738C8071E78E0401D2"/>
          </w:pPr>
          <w:r w:rsidRPr="00E237E8">
            <w:t>$250</w:t>
          </w:r>
        </w:p>
      </w:docPartBody>
    </w:docPart>
    <w:docPart>
      <w:docPartPr>
        <w:name w:val="5EE4C3B81B444CCC884A30813B3C354F"/>
        <w:category>
          <w:name w:val="General"/>
          <w:gallery w:val="placeholder"/>
        </w:category>
        <w:types>
          <w:type w:val="bbPlcHdr"/>
        </w:types>
        <w:behaviors>
          <w:behavior w:val="content"/>
        </w:behaviors>
        <w:guid w:val="{BA5DE30F-DB1B-49CD-9906-512442B8BBB6}"/>
      </w:docPartPr>
      <w:docPartBody>
        <w:p w:rsidR="00264998" w:rsidRDefault="00264998">
          <w:pPr>
            <w:pStyle w:val="5EE4C3B81B444CCC884A30813B3C354F"/>
          </w:pPr>
          <w:r w:rsidRPr="00E237E8">
            <w:t>$350</w:t>
          </w:r>
        </w:p>
      </w:docPartBody>
    </w:docPart>
    <w:docPart>
      <w:docPartPr>
        <w:name w:val="84E8658242E448FF98C0B2975D77E827"/>
        <w:category>
          <w:name w:val="General"/>
          <w:gallery w:val="placeholder"/>
        </w:category>
        <w:types>
          <w:type w:val="bbPlcHdr"/>
        </w:types>
        <w:behaviors>
          <w:behavior w:val="content"/>
        </w:behaviors>
        <w:guid w:val="{D1F94896-645D-4D9E-BA78-4514B927B223}"/>
      </w:docPartPr>
      <w:docPartBody>
        <w:p w:rsidR="00264998" w:rsidRDefault="00264998">
          <w:pPr>
            <w:pStyle w:val="84E8658242E448FF98C0B2975D77E827"/>
          </w:pPr>
          <w:r w:rsidRPr="00E237E8">
            <w:t>$100</w:t>
          </w:r>
        </w:p>
      </w:docPartBody>
    </w:docPart>
    <w:docPart>
      <w:docPartPr>
        <w:name w:val="197E4A2B76774146A05C91ED98E9CA19"/>
        <w:category>
          <w:name w:val="General"/>
          <w:gallery w:val="placeholder"/>
        </w:category>
        <w:types>
          <w:type w:val="bbPlcHdr"/>
        </w:types>
        <w:behaviors>
          <w:behavior w:val="content"/>
        </w:behaviors>
        <w:guid w:val="{57A70A59-BDCA-4A73-AD2D-3C170733F666}"/>
      </w:docPartPr>
      <w:docPartBody>
        <w:p w:rsidR="00264998" w:rsidRDefault="00264998">
          <w:pPr>
            <w:pStyle w:val="197E4A2B76774146A05C91ED98E9CA19"/>
          </w:pPr>
          <w:r w:rsidRPr="00E237E8">
            <w:t>$0</w:t>
          </w:r>
        </w:p>
      </w:docPartBody>
    </w:docPart>
    <w:docPart>
      <w:docPartPr>
        <w:name w:val="2D594B05BF1C4720817C76DD4ACF1D6F"/>
        <w:category>
          <w:name w:val="General"/>
          <w:gallery w:val="placeholder"/>
        </w:category>
        <w:types>
          <w:type w:val="bbPlcHdr"/>
        </w:types>
        <w:behaviors>
          <w:behavior w:val="content"/>
        </w:behaviors>
        <w:guid w:val="{C37CBCA1-736B-4848-B678-DF1B64C8D51E}"/>
      </w:docPartPr>
      <w:docPartBody>
        <w:p w:rsidR="00264998" w:rsidRDefault="00264998">
          <w:pPr>
            <w:pStyle w:val="2D594B05BF1C4720817C76DD4ACF1D6F"/>
          </w:pPr>
          <w:r w:rsidRPr="00E237E8">
            <w:t>$0</w:t>
          </w:r>
        </w:p>
      </w:docPartBody>
    </w:docPart>
    <w:docPart>
      <w:docPartPr>
        <w:name w:val="389A43661AB94491AFC0B3B544F5D022"/>
        <w:category>
          <w:name w:val="General"/>
          <w:gallery w:val="placeholder"/>
        </w:category>
        <w:types>
          <w:type w:val="bbPlcHdr"/>
        </w:types>
        <w:behaviors>
          <w:behavior w:val="content"/>
        </w:behaviors>
        <w:guid w:val="{3A1E2B20-09D2-466F-982A-8CD678111EB5}"/>
      </w:docPartPr>
      <w:docPartBody>
        <w:p w:rsidR="00264998" w:rsidRDefault="00264998">
          <w:pPr>
            <w:pStyle w:val="389A43661AB94491AFC0B3B544F5D022"/>
          </w:pPr>
          <w:r w:rsidRPr="00E237E8">
            <w:t>$1,245</w:t>
          </w:r>
        </w:p>
      </w:docPartBody>
    </w:docPart>
    <w:docPart>
      <w:docPartPr>
        <w:name w:val="E7973F78C041445B90EF7373588AB6B4"/>
        <w:category>
          <w:name w:val="General"/>
          <w:gallery w:val="placeholder"/>
        </w:category>
        <w:types>
          <w:type w:val="bbPlcHdr"/>
        </w:types>
        <w:behaviors>
          <w:behavior w:val="content"/>
        </w:behaviors>
        <w:guid w:val="{908F3D14-E6CB-4E43-ACAE-40C7063E15B3}"/>
      </w:docPartPr>
      <w:docPartBody>
        <w:p w:rsidR="00264998" w:rsidRDefault="00264998">
          <w:pPr>
            <w:pStyle w:val="E7973F78C041445B90EF7373588AB6B4"/>
          </w:pPr>
          <w:r w:rsidRPr="00E237E8">
            <w:t>$1,360</w:t>
          </w:r>
        </w:p>
      </w:docPartBody>
    </w:docPart>
    <w:docPart>
      <w:docPartPr>
        <w:name w:val="51D51930650141599410330476CFBB94"/>
        <w:category>
          <w:name w:val="General"/>
          <w:gallery w:val="placeholder"/>
        </w:category>
        <w:types>
          <w:type w:val="bbPlcHdr"/>
        </w:types>
        <w:behaviors>
          <w:behavior w:val="content"/>
        </w:behaviors>
        <w:guid w:val="{4293EB29-F570-4E55-BBE6-5A9484F94D12}"/>
      </w:docPartPr>
      <w:docPartBody>
        <w:p w:rsidR="00264998" w:rsidRDefault="00264998">
          <w:pPr>
            <w:pStyle w:val="51D51930650141599410330476CFBB94"/>
          </w:pPr>
          <w:r w:rsidRPr="00E237E8">
            <w:t>$3,305</w:t>
          </w:r>
        </w:p>
      </w:docPartBody>
    </w:docPart>
    <w:docPart>
      <w:docPartPr>
        <w:name w:val="47E6A2DA00F74D7AB0C73A0D6EDDCF03"/>
        <w:category>
          <w:name w:val="General"/>
          <w:gallery w:val="placeholder"/>
        </w:category>
        <w:types>
          <w:type w:val="bbPlcHdr"/>
        </w:types>
        <w:behaviors>
          <w:behavior w:val="content"/>
        </w:behaviors>
        <w:guid w:val="{F2B0D6DF-78E2-464C-ADE0-CF8E2271126A}"/>
      </w:docPartPr>
      <w:docPartBody>
        <w:p w:rsidR="00264998" w:rsidRDefault="00264998">
          <w:pPr>
            <w:pStyle w:val="47E6A2DA00F74D7AB0C73A0D6EDDCF03"/>
          </w:pPr>
          <w:r w:rsidRPr="00E237E8">
            <w:t>Other Revenue</w:t>
          </w:r>
        </w:p>
      </w:docPartBody>
    </w:docPart>
    <w:docPart>
      <w:docPartPr>
        <w:name w:val="65BB99E435D943AEB95F1881E3C29989"/>
        <w:category>
          <w:name w:val="General"/>
          <w:gallery w:val="placeholder"/>
        </w:category>
        <w:types>
          <w:type w:val="bbPlcHdr"/>
        </w:types>
        <w:behaviors>
          <w:behavior w:val="content"/>
        </w:behaviors>
        <w:guid w:val="{2FABB050-6741-488A-9E6B-9829B625BDBF}"/>
      </w:docPartPr>
      <w:docPartBody>
        <w:p w:rsidR="00264998" w:rsidRDefault="00264998">
          <w:pPr>
            <w:pStyle w:val="65BB99E435D943AEB95F1881E3C29989"/>
          </w:pPr>
          <w:r w:rsidRPr="00E237E8">
            <w:t>$0</w:t>
          </w:r>
        </w:p>
      </w:docPartBody>
    </w:docPart>
    <w:docPart>
      <w:docPartPr>
        <w:name w:val="A4A8FFC10F8E408EBFA85416CEA5B001"/>
        <w:category>
          <w:name w:val="General"/>
          <w:gallery w:val="placeholder"/>
        </w:category>
        <w:types>
          <w:type w:val="bbPlcHdr"/>
        </w:types>
        <w:behaviors>
          <w:behavior w:val="content"/>
        </w:behaviors>
        <w:guid w:val="{859D1B03-0E7B-4325-B892-C5D0700306BD}"/>
      </w:docPartPr>
      <w:docPartBody>
        <w:p w:rsidR="00264998" w:rsidRDefault="00264998">
          <w:pPr>
            <w:pStyle w:val="A4A8FFC10F8E408EBFA85416CEA5B001"/>
          </w:pPr>
          <w:r w:rsidRPr="00E237E8">
            <w:t>$0</w:t>
          </w:r>
        </w:p>
      </w:docPartBody>
    </w:docPart>
    <w:docPart>
      <w:docPartPr>
        <w:name w:val="129EA8EF61EA46929B7BCB975647D39E"/>
        <w:category>
          <w:name w:val="General"/>
          <w:gallery w:val="placeholder"/>
        </w:category>
        <w:types>
          <w:type w:val="bbPlcHdr"/>
        </w:types>
        <w:behaviors>
          <w:behavior w:val="content"/>
        </w:behaviors>
        <w:guid w:val="{53FFCD2C-8FCD-4465-B118-D4642106FEE3}"/>
      </w:docPartPr>
      <w:docPartBody>
        <w:p w:rsidR="00264998" w:rsidRDefault="00264998">
          <w:pPr>
            <w:pStyle w:val="129EA8EF61EA46929B7BCB975647D39E"/>
          </w:pPr>
          <w:r w:rsidRPr="00E237E8">
            <w:t>$0</w:t>
          </w:r>
        </w:p>
      </w:docPartBody>
    </w:docPart>
    <w:docPart>
      <w:docPartPr>
        <w:name w:val="8FCE500512DC4D32BAA1FD16D6493A76"/>
        <w:category>
          <w:name w:val="General"/>
          <w:gallery w:val="placeholder"/>
        </w:category>
        <w:types>
          <w:type w:val="bbPlcHdr"/>
        </w:types>
        <w:behaviors>
          <w:behavior w:val="content"/>
        </w:behaviors>
        <w:guid w:val="{BEADAD02-C99C-4396-A677-DE36554870D8}"/>
      </w:docPartPr>
      <w:docPartBody>
        <w:p w:rsidR="00264998" w:rsidRDefault="00264998">
          <w:pPr>
            <w:pStyle w:val="8FCE500512DC4D32BAA1FD16D6493A76"/>
          </w:pPr>
          <w:r w:rsidRPr="00E237E8">
            <w:t>$0</w:t>
          </w:r>
        </w:p>
      </w:docPartBody>
    </w:docPart>
    <w:docPart>
      <w:docPartPr>
        <w:name w:val="8DF1754C7B994A38A0990EAF79129451"/>
        <w:category>
          <w:name w:val="General"/>
          <w:gallery w:val="placeholder"/>
        </w:category>
        <w:types>
          <w:type w:val="bbPlcHdr"/>
        </w:types>
        <w:behaviors>
          <w:behavior w:val="content"/>
        </w:behaviors>
        <w:guid w:val="{C73D9256-2070-4596-9624-42FA5B5F30EC}"/>
      </w:docPartPr>
      <w:docPartBody>
        <w:p w:rsidR="00264998" w:rsidRDefault="00264998">
          <w:pPr>
            <w:pStyle w:val="8DF1754C7B994A38A0990EAF79129451"/>
          </w:pPr>
          <w:r w:rsidRPr="00E237E8">
            <w:t>$0</w:t>
          </w:r>
        </w:p>
      </w:docPartBody>
    </w:docPart>
    <w:docPart>
      <w:docPartPr>
        <w:name w:val="C177F63FAF6D4B9F9D83557BB4FE0B85"/>
        <w:category>
          <w:name w:val="General"/>
          <w:gallery w:val="placeholder"/>
        </w:category>
        <w:types>
          <w:type w:val="bbPlcHdr"/>
        </w:types>
        <w:behaviors>
          <w:behavior w:val="content"/>
        </w:behaviors>
        <w:guid w:val="{C44AE6A5-309A-478E-9FA9-B8B2CA8D5E0D}"/>
      </w:docPartPr>
      <w:docPartBody>
        <w:p w:rsidR="00264998" w:rsidRDefault="00264998">
          <w:pPr>
            <w:pStyle w:val="C177F63FAF6D4B9F9D83557BB4FE0B85"/>
          </w:pPr>
          <w:r w:rsidRPr="00E237E8">
            <w:t>$0</w:t>
          </w:r>
        </w:p>
      </w:docPartBody>
    </w:docPart>
    <w:docPart>
      <w:docPartPr>
        <w:name w:val="B0DE650CAF2142139395677E3BB6A0FD"/>
        <w:category>
          <w:name w:val="General"/>
          <w:gallery w:val="placeholder"/>
        </w:category>
        <w:types>
          <w:type w:val="bbPlcHdr"/>
        </w:types>
        <w:behaviors>
          <w:behavior w:val="content"/>
        </w:behaviors>
        <w:guid w:val="{9DFA8DA3-7102-4D80-8CD7-5791B4DCF2E3}"/>
      </w:docPartPr>
      <w:docPartBody>
        <w:p w:rsidR="00264998" w:rsidRDefault="00264998">
          <w:pPr>
            <w:pStyle w:val="B0DE650CAF2142139395677E3BB6A0FD"/>
          </w:pPr>
          <w:r w:rsidRPr="00E237E8">
            <w:t>$0</w:t>
          </w:r>
        </w:p>
      </w:docPartBody>
    </w:docPart>
    <w:docPart>
      <w:docPartPr>
        <w:name w:val="83A4BA6131454F0596BD24418EA63950"/>
        <w:category>
          <w:name w:val="General"/>
          <w:gallery w:val="placeholder"/>
        </w:category>
        <w:types>
          <w:type w:val="bbPlcHdr"/>
        </w:types>
        <w:behaviors>
          <w:behavior w:val="content"/>
        </w:behaviors>
        <w:guid w:val="{07F34C73-0743-4E80-B08D-1EEAF6948E48}"/>
      </w:docPartPr>
      <w:docPartBody>
        <w:p w:rsidR="00264998" w:rsidRDefault="00264998">
          <w:pPr>
            <w:pStyle w:val="83A4BA6131454F0596BD24418EA63950"/>
          </w:pPr>
          <w:r w:rsidRPr="00E237E8">
            <w:t>$1,500</w:t>
          </w:r>
        </w:p>
      </w:docPartBody>
    </w:docPart>
    <w:docPart>
      <w:docPartPr>
        <w:name w:val="D3AABBE3EA3C4BD1AB844658B0B3C194"/>
        <w:category>
          <w:name w:val="General"/>
          <w:gallery w:val="placeholder"/>
        </w:category>
        <w:types>
          <w:type w:val="bbPlcHdr"/>
        </w:types>
        <w:behaviors>
          <w:behavior w:val="content"/>
        </w:behaviors>
        <w:guid w:val="{818FDE68-B84B-46DE-BB53-2B23E5301CA6}"/>
      </w:docPartPr>
      <w:docPartBody>
        <w:p w:rsidR="00264998" w:rsidRDefault="00264998">
          <w:pPr>
            <w:pStyle w:val="D3AABBE3EA3C4BD1AB844658B0B3C194"/>
          </w:pPr>
          <w:r w:rsidRPr="00E237E8">
            <w:t>$0</w:t>
          </w:r>
        </w:p>
      </w:docPartBody>
    </w:docPart>
    <w:docPart>
      <w:docPartPr>
        <w:name w:val="0306DA1506B244369B26A91F17D7B453"/>
        <w:category>
          <w:name w:val="General"/>
          <w:gallery w:val="placeholder"/>
        </w:category>
        <w:types>
          <w:type w:val="bbPlcHdr"/>
        </w:types>
        <w:behaviors>
          <w:behavior w:val="content"/>
        </w:behaviors>
        <w:guid w:val="{083B3556-BFF6-4620-BE32-FB179F307AB0}"/>
      </w:docPartPr>
      <w:docPartBody>
        <w:p w:rsidR="00264998" w:rsidRDefault="00264998">
          <w:pPr>
            <w:pStyle w:val="0306DA1506B244369B26A91F17D7B453"/>
          </w:pPr>
          <w:r w:rsidRPr="00E237E8">
            <w:t>$0</w:t>
          </w:r>
        </w:p>
      </w:docPartBody>
    </w:docPart>
    <w:docPart>
      <w:docPartPr>
        <w:name w:val="025113F9E58B4CC2881F2C13C7C402FD"/>
        <w:category>
          <w:name w:val="General"/>
          <w:gallery w:val="placeholder"/>
        </w:category>
        <w:types>
          <w:type w:val="bbPlcHdr"/>
        </w:types>
        <w:behaviors>
          <w:behavior w:val="content"/>
        </w:behaviors>
        <w:guid w:val="{E52E8509-104F-417A-87B3-A308CF27BEFA}"/>
      </w:docPartPr>
      <w:docPartBody>
        <w:p w:rsidR="00264998" w:rsidRDefault="00264998">
          <w:pPr>
            <w:pStyle w:val="025113F9E58B4CC2881F2C13C7C402FD"/>
          </w:pPr>
          <w:r w:rsidRPr="00E237E8">
            <w:t>$0</w:t>
          </w:r>
        </w:p>
      </w:docPartBody>
    </w:docPart>
    <w:docPart>
      <w:docPartPr>
        <w:name w:val="E647A4C5FE1D4A6280E96C13E55C7A33"/>
        <w:category>
          <w:name w:val="General"/>
          <w:gallery w:val="placeholder"/>
        </w:category>
        <w:types>
          <w:type w:val="bbPlcHdr"/>
        </w:types>
        <w:behaviors>
          <w:behavior w:val="content"/>
        </w:behaviors>
        <w:guid w:val="{DEFB456E-148B-46F5-9F60-A44E3B2311E7}"/>
      </w:docPartPr>
      <w:docPartBody>
        <w:p w:rsidR="00264998" w:rsidRDefault="00264998">
          <w:pPr>
            <w:pStyle w:val="E647A4C5FE1D4A6280E96C13E55C7A33"/>
          </w:pPr>
          <w:r w:rsidRPr="00E237E8">
            <w:t>$0</w:t>
          </w:r>
        </w:p>
      </w:docPartBody>
    </w:docPart>
    <w:docPart>
      <w:docPartPr>
        <w:name w:val="646E5F4F003C4CCD9238AE2D6255474D"/>
        <w:category>
          <w:name w:val="General"/>
          <w:gallery w:val="placeholder"/>
        </w:category>
        <w:types>
          <w:type w:val="bbPlcHdr"/>
        </w:types>
        <w:behaviors>
          <w:behavior w:val="content"/>
        </w:behaviors>
        <w:guid w:val="{BB60FD91-40FA-4F08-BDB2-B58F54ED0971}"/>
      </w:docPartPr>
      <w:docPartBody>
        <w:p w:rsidR="00264998" w:rsidRDefault="00264998">
          <w:pPr>
            <w:pStyle w:val="646E5F4F003C4CCD9238AE2D6255474D"/>
          </w:pPr>
          <w:r w:rsidRPr="00E237E8">
            <w:t>$1,500</w:t>
          </w:r>
        </w:p>
      </w:docPartBody>
    </w:docPart>
    <w:docPart>
      <w:docPartPr>
        <w:name w:val="4632060F7B48427381E1F3576C923506"/>
        <w:category>
          <w:name w:val="General"/>
          <w:gallery w:val="placeholder"/>
        </w:category>
        <w:types>
          <w:type w:val="bbPlcHdr"/>
        </w:types>
        <w:behaviors>
          <w:behavior w:val="content"/>
        </w:behaviors>
        <w:guid w:val="{C1B94DE7-87F9-472A-B122-EAA812802CA0}"/>
      </w:docPartPr>
      <w:docPartBody>
        <w:p w:rsidR="00264998" w:rsidRDefault="00264998">
          <w:pPr>
            <w:pStyle w:val="4632060F7B48427381E1F3576C923506"/>
          </w:pPr>
          <w:r w:rsidRPr="00E237E8">
            <w:t>Net Sales</w:t>
          </w:r>
        </w:p>
      </w:docPartBody>
    </w:docPart>
    <w:docPart>
      <w:docPartPr>
        <w:name w:val="2265B1595916446FA66C782818C2C57F"/>
        <w:category>
          <w:name w:val="General"/>
          <w:gallery w:val="placeholder"/>
        </w:category>
        <w:types>
          <w:type w:val="bbPlcHdr"/>
        </w:types>
        <w:behaviors>
          <w:behavior w:val="content"/>
        </w:behaviors>
        <w:guid w:val="{8F2A24FE-AB47-44DE-973B-5CFCCAD3C958}"/>
      </w:docPartPr>
      <w:docPartBody>
        <w:p w:rsidR="00264998" w:rsidRDefault="00264998">
          <w:pPr>
            <w:pStyle w:val="2265B1595916446FA66C782818C2C57F"/>
          </w:pPr>
          <w:r w:rsidRPr="00E237E8">
            <w:t>$5,000</w:t>
          </w:r>
        </w:p>
      </w:docPartBody>
    </w:docPart>
    <w:docPart>
      <w:docPartPr>
        <w:name w:val="DA8D623A776049B4BA59B7AC7459B049"/>
        <w:category>
          <w:name w:val="General"/>
          <w:gallery w:val="placeholder"/>
        </w:category>
        <w:types>
          <w:type w:val="bbPlcHdr"/>
        </w:types>
        <w:behaviors>
          <w:behavior w:val="content"/>
        </w:behaviors>
        <w:guid w:val="{8FAF9540-09B2-4A47-8329-21BDD1B91DDA}"/>
      </w:docPartPr>
      <w:docPartBody>
        <w:p w:rsidR="00264998" w:rsidRDefault="00264998">
          <w:pPr>
            <w:pStyle w:val="DA8D623A776049B4BA59B7AC7459B049"/>
          </w:pPr>
          <w:r w:rsidRPr="00E237E8">
            <w:t>$12,650</w:t>
          </w:r>
        </w:p>
      </w:docPartBody>
    </w:docPart>
    <w:docPart>
      <w:docPartPr>
        <w:name w:val="940CFB1E1B154DE287544AB700DF560C"/>
        <w:category>
          <w:name w:val="General"/>
          <w:gallery w:val="placeholder"/>
        </w:category>
        <w:types>
          <w:type w:val="bbPlcHdr"/>
        </w:types>
        <w:behaviors>
          <w:behavior w:val="content"/>
        </w:behaviors>
        <w:guid w:val="{A408892E-4BDE-4F9D-8FCB-6E50D28DAC86}"/>
      </w:docPartPr>
      <w:docPartBody>
        <w:p w:rsidR="00264998" w:rsidRDefault="00264998">
          <w:pPr>
            <w:pStyle w:val="940CFB1E1B154DE287544AB700DF560C"/>
          </w:pPr>
          <w:r w:rsidRPr="00E237E8">
            <w:t>$16,000</w:t>
          </w:r>
        </w:p>
      </w:docPartBody>
    </w:docPart>
    <w:docPart>
      <w:docPartPr>
        <w:name w:val="95BF5DDB8DC04EE3A436CA6585C99E17"/>
        <w:category>
          <w:name w:val="General"/>
          <w:gallery w:val="placeholder"/>
        </w:category>
        <w:types>
          <w:type w:val="bbPlcHdr"/>
        </w:types>
        <w:behaviors>
          <w:behavior w:val="content"/>
        </w:behaviors>
        <w:guid w:val="{7E10F849-DF14-43E1-AE27-6F0F1CB3D310}"/>
      </w:docPartPr>
      <w:docPartBody>
        <w:p w:rsidR="00264998" w:rsidRDefault="00264998">
          <w:pPr>
            <w:pStyle w:val="95BF5DDB8DC04EE3A436CA6585C99E17"/>
          </w:pPr>
          <w:r w:rsidRPr="00E237E8">
            <w:t>$6,794</w:t>
          </w:r>
        </w:p>
      </w:docPartBody>
    </w:docPart>
    <w:docPart>
      <w:docPartPr>
        <w:name w:val="EEF90F45F5CF4DA8821A8218F11907A8"/>
        <w:category>
          <w:name w:val="General"/>
          <w:gallery w:val="placeholder"/>
        </w:category>
        <w:types>
          <w:type w:val="bbPlcHdr"/>
        </w:types>
        <w:behaviors>
          <w:behavior w:val="content"/>
        </w:behaviors>
        <w:guid w:val="{3111900F-5AAD-4372-8D40-BE03D1476E1F}"/>
      </w:docPartPr>
      <w:docPartBody>
        <w:p w:rsidR="00264998" w:rsidRDefault="00264998">
          <w:pPr>
            <w:pStyle w:val="EEF90F45F5CF4DA8821A8218F11907A8"/>
          </w:pPr>
          <w:r w:rsidRPr="00E237E8">
            <w:t>$14,266</w:t>
          </w:r>
        </w:p>
      </w:docPartBody>
    </w:docPart>
    <w:docPart>
      <w:docPartPr>
        <w:name w:val="506E6D12D7C44F0083C0749C73B2516F"/>
        <w:category>
          <w:name w:val="General"/>
          <w:gallery w:val="placeholder"/>
        </w:category>
        <w:types>
          <w:type w:val="bbPlcHdr"/>
        </w:types>
        <w:behaviors>
          <w:behavior w:val="content"/>
        </w:behaviors>
        <w:guid w:val="{0FFAD642-2FFD-41E8-B505-46C998BCA9D0}"/>
      </w:docPartPr>
      <w:docPartBody>
        <w:p w:rsidR="00264998" w:rsidRDefault="00264998">
          <w:pPr>
            <w:pStyle w:val="506E6D12D7C44F0083C0749C73B2516F"/>
          </w:pPr>
          <w:r w:rsidRPr="00E237E8">
            <w:t>$16,650</w:t>
          </w:r>
        </w:p>
      </w:docPartBody>
    </w:docPart>
    <w:docPart>
      <w:docPartPr>
        <w:name w:val="12ABBE1E48C24610BEE728957107A271"/>
        <w:category>
          <w:name w:val="General"/>
          <w:gallery w:val="placeholder"/>
        </w:category>
        <w:types>
          <w:type w:val="bbPlcHdr"/>
        </w:types>
        <w:behaviors>
          <w:behavior w:val="content"/>
        </w:behaviors>
        <w:guid w:val="{E2FAF714-F1EC-4D88-AB20-640FAEBBCE88}"/>
      </w:docPartPr>
      <w:docPartBody>
        <w:p w:rsidR="00264998" w:rsidRDefault="00264998">
          <w:pPr>
            <w:pStyle w:val="12ABBE1E48C24610BEE728957107A271"/>
          </w:pPr>
          <w:r w:rsidRPr="00E237E8">
            <w:t>$22,850</w:t>
          </w:r>
        </w:p>
      </w:docPartBody>
    </w:docPart>
    <w:docPart>
      <w:docPartPr>
        <w:name w:val="199F026BDB01467B98CDEFA99E91E5F5"/>
        <w:category>
          <w:name w:val="General"/>
          <w:gallery w:val="placeholder"/>
        </w:category>
        <w:types>
          <w:type w:val="bbPlcHdr"/>
        </w:types>
        <w:behaviors>
          <w:behavior w:val="content"/>
        </w:behaviors>
        <w:guid w:val="{FB07E890-6451-4A71-8B9B-474C961A8856}"/>
      </w:docPartPr>
      <w:docPartBody>
        <w:p w:rsidR="00264998" w:rsidRDefault="00264998">
          <w:pPr>
            <w:pStyle w:val="199F026BDB01467B98CDEFA99E91E5F5"/>
          </w:pPr>
          <w:r w:rsidRPr="00E237E8">
            <w:t>$24,445</w:t>
          </w:r>
        </w:p>
      </w:docPartBody>
    </w:docPart>
    <w:docPart>
      <w:docPartPr>
        <w:name w:val="F43A2D8AAE1A43D0ACCF88DB07178B27"/>
        <w:category>
          <w:name w:val="General"/>
          <w:gallery w:val="placeholder"/>
        </w:category>
        <w:types>
          <w:type w:val="bbPlcHdr"/>
        </w:types>
        <w:behaviors>
          <w:behavior w:val="content"/>
        </w:behaviors>
        <w:guid w:val="{C8A955B3-C62F-4976-BA80-D7520EBC4BBD}"/>
      </w:docPartPr>
      <w:docPartBody>
        <w:p w:rsidR="00264998" w:rsidRDefault="00264998">
          <w:pPr>
            <w:pStyle w:val="F43A2D8AAE1A43D0ACCF88DB07178B27"/>
          </w:pPr>
          <w:r w:rsidRPr="00E237E8">
            <w:t>$23,349</w:t>
          </w:r>
        </w:p>
      </w:docPartBody>
    </w:docPart>
    <w:docPart>
      <w:docPartPr>
        <w:name w:val="CCC58FAC02FD4EC697AB86DB7E06E7EE"/>
        <w:category>
          <w:name w:val="General"/>
          <w:gallery w:val="placeholder"/>
        </w:category>
        <w:types>
          <w:type w:val="bbPlcHdr"/>
        </w:types>
        <w:behaviors>
          <w:behavior w:val="content"/>
        </w:behaviors>
        <w:guid w:val="{D6D3C120-8C89-48BD-8DCE-13C0DE1CEDA4}"/>
      </w:docPartPr>
      <w:docPartBody>
        <w:p w:rsidR="00264998" w:rsidRDefault="00264998">
          <w:pPr>
            <w:pStyle w:val="CCC58FAC02FD4EC697AB86DB7E06E7EE"/>
          </w:pPr>
          <w:r w:rsidRPr="00E237E8">
            <w:t>$20,400</w:t>
          </w:r>
        </w:p>
      </w:docPartBody>
    </w:docPart>
    <w:docPart>
      <w:docPartPr>
        <w:name w:val="C3C0D84A72D34075A5C843296DD69D38"/>
        <w:category>
          <w:name w:val="General"/>
          <w:gallery w:val="placeholder"/>
        </w:category>
        <w:types>
          <w:type w:val="bbPlcHdr"/>
        </w:types>
        <w:behaviors>
          <w:behavior w:val="content"/>
        </w:behaviors>
        <w:guid w:val="{6B534F63-F70A-4AEB-935D-3D2CCC42703D}"/>
      </w:docPartPr>
      <w:docPartBody>
        <w:p w:rsidR="00264998" w:rsidRDefault="00264998">
          <w:pPr>
            <w:pStyle w:val="C3C0D84A72D34075A5C843296DD69D38"/>
          </w:pPr>
          <w:r w:rsidRPr="00E237E8">
            <w:t>$26,245</w:t>
          </w:r>
        </w:p>
      </w:docPartBody>
    </w:docPart>
    <w:docPart>
      <w:docPartPr>
        <w:name w:val="87ED3DDDAFE349A8890DEB3374B34519"/>
        <w:category>
          <w:name w:val="General"/>
          <w:gallery w:val="placeholder"/>
        </w:category>
        <w:types>
          <w:type w:val="bbPlcHdr"/>
        </w:types>
        <w:behaviors>
          <w:behavior w:val="content"/>
        </w:behaviors>
        <w:guid w:val="{86D0607D-96BE-45A8-B58F-989279296333}"/>
      </w:docPartPr>
      <w:docPartBody>
        <w:p w:rsidR="00264998" w:rsidRDefault="00264998">
          <w:pPr>
            <w:pStyle w:val="87ED3DDDAFE349A8890DEB3374B34519"/>
          </w:pPr>
          <w:r w:rsidRPr="00E237E8">
            <w:t>$26,309</w:t>
          </w:r>
        </w:p>
      </w:docPartBody>
    </w:docPart>
    <w:docPart>
      <w:docPartPr>
        <w:name w:val="B271EDB2D84A4714B49F527374C255D5"/>
        <w:category>
          <w:name w:val="General"/>
          <w:gallery w:val="placeholder"/>
        </w:category>
        <w:types>
          <w:type w:val="bbPlcHdr"/>
        </w:types>
        <w:behaviors>
          <w:behavior w:val="content"/>
        </w:behaviors>
        <w:guid w:val="{9A41FF69-9C75-42FD-9547-E6668868344E}"/>
      </w:docPartPr>
      <w:docPartBody>
        <w:p w:rsidR="00264998" w:rsidRDefault="00264998">
          <w:pPr>
            <w:pStyle w:val="B271EDB2D84A4714B49F527374C255D5"/>
          </w:pPr>
          <w:r w:rsidRPr="00E237E8">
            <w:t>$214,958</w:t>
          </w:r>
        </w:p>
      </w:docPartBody>
    </w:docPart>
    <w:docPart>
      <w:docPartPr>
        <w:name w:val="E2822A873AF246DF9FD193FFFECA8CCC"/>
        <w:category>
          <w:name w:val="General"/>
          <w:gallery w:val="placeholder"/>
        </w:category>
        <w:types>
          <w:type w:val="bbPlcHdr"/>
        </w:types>
        <w:behaviors>
          <w:behavior w:val="content"/>
        </w:behaviors>
        <w:guid w:val="{F66DE221-92A5-4713-BB3D-01ACD5E52FC6}"/>
      </w:docPartPr>
      <w:docPartBody>
        <w:p w:rsidR="00264998" w:rsidRDefault="00264998">
          <w:pPr>
            <w:pStyle w:val="E2822A873AF246DF9FD193FFFECA8CCC"/>
          </w:pPr>
          <w:r w:rsidRPr="00E237E8">
            <w:t>Cost of Goods Sold*</w:t>
          </w:r>
        </w:p>
      </w:docPartBody>
    </w:docPart>
    <w:docPart>
      <w:docPartPr>
        <w:name w:val="2147EF739845433C85CEECD807F13AAA"/>
        <w:category>
          <w:name w:val="General"/>
          <w:gallery w:val="placeholder"/>
        </w:category>
        <w:types>
          <w:type w:val="bbPlcHdr"/>
        </w:types>
        <w:behaviors>
          <w:behavior w:val="content"/>
        </w:behaviors>
        <w:guid w:val="{863FDF41-9A4B-4199-89C7-6FAD13928DB4}"/>
      </w:docPartPr>
      <w:docPartBody>
        <w:p w:rsidR="00264998" w:rsidRDefault="00264998">
          <w:pPr>
            <w:pStyle w:val="2147EF739845433C85CEECD807F13AAA"/>
          </w:pPr>
          <w:r w:rsidRPr="00E237E8">
            <w:t>$2,000</w:t>
          </w:r>
        </w:p>
      </w:docPartBody>
    </w:docPart>
    <w:docPart>
      <w:docPartPr>
        <w:name w:val="8B925DA8FD6341BB951F131D93FE19B7"/>
        <w:category>
          <w:name w:val="General"/>
          <w:gallery w:val="placeholder"/>
        </w:category>
        <w:types>
          <w:type w:val="bbPlcHdr"/>
        </w:types>
        <w:behaviors>
          <w:behavior w:val="content"/>
        </w:behaviors>
        <w:guid w:val="{8D3FA8D4-8C8F-487F-B3EC-182975E68A6D}"/>
      </w:docPartPr>
      <w:docPartBody>
        <w:p w:rsidR="00264998" w:rsidRDefault="00264998">
          <w:pPr>
            <w:pStyle w:val="8B925DA8FD6341BB951F131D93FE19B7"/>
          </w:pPr>
          <w:r w:rsidRPr="00E237E8">
            <w:t>$5,200</w:t>
          </w:r>
        </w:p>
      </w:docPartBody>
    </w:docPart>
    <w:docPart>
      <w:docPartPr>
        <w:name w:val="3AA29962582C4A3C9CA78A4C3F3CF8F3"/>
        <w:category>
          <w:name w:val="General"/>
          <w:gallery w:val="placeholder"/>
        </w:category>
        <w:types>
          <w:type w:val="bbPlcHdr"/>
        </w:types>
        <w:behaviors>
          <w:behavior w:val="content"/>
        </w:behaviors>
        <w:guid w:val="{74CCAE03-E0C1-4C0A-9BAB-5D346EE2909A}"/>
      </w:docPartPr>
      <w:docPartBody>
        <w:p w:rsidR="00264998" w:rsidRDefault="00264998">
          <w:pPr>
            <w:pStyle w:val="3AA29962582C4A3C9CA78A4C3F3CF8F3"/>
          </w:pPr>
          <w:r w:rsidRPr="00E237E8">
            <w:t>$6,400</w:t>
          </w:r>
        </w:p>
      </w:docPartBody>
    </w:docPart>
    <w:docPart>
      <w:docPartPr>
        <w:name w:val="E5B1DFA873C84B1FA15469D2FAFB06D7"/>
        <w:category>
          <w:name w:val="General"/>
          <w:gallery w:val="placeholder"/>
        </w:category>
        <w:types>
          <w:type w:val="bbPlcHdr"/>
        </w:types>
        <w:behaviors>
          <w:behavior w:val="content"/>
        </w:behaviors>
        <w:guid w:val="{8EB36446-9BDE-4E70-94BD-ACACAB8ED1BE}"/>
      </w:docPartPr>
      <w:docPartBody>
        <w:p w:rsidR="00264998" w:rsidRDefault="00264998">
          <w:pPr>
            <w:pStyle w:val="E5B1DFA873C84B1FA15469D2FAFB06D7"/>
          </w:pPr>
          <w:r w:rsidRPr="00E237E8">
            <w:t>$2,800</w:t>
          </w:r>
        </w:p>
      </w:docPartBody>
    </w:docPart>
    <w:docPart>
      <w:docPartPr>
        <w:name w:val="82541BA6C9A147BC86A6B9EB601509B6"/>
        <w:category>
          <w:name w:val="General"/>
          <w:gallery w:val="placeholder"/>
        </w:category>
        <w:types>
          <w:type w:val="bbPlcHdr"/>
        </w:types>
        <w:behaviors>
          <w:behavior w:val="content"/>
        </w:behaviors>
        <w:guid w:val="{384E87AF-BAE6-4035-8612-ED551D27E8A0}"/>
      </w:docPartPr>
      <w:docPartBody>
        <w:p w:rsidR="00264998" w:rsidRDefault="00264998">
          <w:pPr>
            <w:pStyle w:val="82541BA6C9A147BC86A6B9EB601509B6"/>
          </w:pPr>
          <w:r w:rsidRPr="00E237E8">
            <w:t>$5,800</w:t>
          </w:r>
        </w:p>
      </w:docPartBody>
    </w:docPart>
    <w:docPart>
      <w:docPartPr>
        <w:name w:val="4BC0488D9E0E4E388E51EC71F88B8CFE"/>
        <w:category>
          <w:name w:val="General"/>
          <w:gallery w:val="placeholder"/>
        </w:category>
        <w:types>
          <w:type w:val="bbPlcHdr"/>
        </w:types>
        <w:behaviors>
          <w:behavior w:val="content"/>
        </w:behaviors>
        <w:guid w:val="{D631C4E8-2EB5-492C-9422-ADB2BAE2A990}"/>
      </w:docPartPr>
      <w:docPartBody>
        <w:p w:rsidR="00264998" w:rsidRDefault="00264998">
          <w:pPr>
            <w:pStyle w:val="4BC0488D9E0E4E388E51EC71F88B8CFE"/>
          </w:pPr>
          <w:r w:rsidRPr="00E237E8">
            <w:t>$6,560</w:t>
          </w:r>
        </w:p>
      </w:docPartBody>
    </w:docPart>
    <w:docPart>
      <w:docPartPr>
        <w:name w:val="6F62E27953254159B8416B3767E3B646"/>
        <w:category>
          <w:name w:val="General"/>
          <w:gallery w:val="placeholder"/>
        </w:category>
        <w:types>
          <w:type w:val="bbPlcHdr"/>
        </w:types>
        <w:behaviors>
          <w:behavior w:val="content"/>
        </w:behaviors>
        <w:guid w:val="{54030337-0D05-4056-9A4F-CAFE982E0A33}"/>
      </w:docPartPr>
      <w:docPartBody>
        <w:p w:rsidR="00264998" w:rsidRDefault="00264998">
          <w:pPr>
            <w:pStyle w:val="6F62E27953254159B8416B3767E3B646"/>
          </w:pPr>
          <w:r w:rsidRPr="00E237E8">
            <w:t>$9,000</w:t>
          </w:r>
        </w:p>
      </w:docPartBody>
    </w:docPart>
    <w:docPart>
      <w:docPartPr>
        <w:name w:val="7B26BE7D1BE2436B9CB8604A27AEB26B"/>
        <w:category>
          <w:name w:val="General"/>
          <w:gallery w:val="placeholder"/>
        </w:category>
        <w:types>
          <w:type w:val="bbPlcHdr"/>
        </w:types>
        <w:behaviors>
          <w:behavior w:val="content"/>
        </w:behaviors>
        <w:guid w:val="{3E0C2814-BBCB-4C05-AC1E-FEC490D3DB89}"/>
      </w:docPartPr>
      <w:docPartBody>
        <w:p w:rsidR="00264998" w:rsidRDefault="00264998">
          <w:pPr>
            <w:pStyle w:val="7B26BE7D1BE2436B9CB8604A27AEB26B"/>
          </w:pPr>
          <w:r w:rsidRPr="00E237E8">
            <w:t>$9,250</w:t>
          </w:r>
        </w:p>
      </w:docPartBody>
    </w:docPart>
    <w:docPart>
      <w:docPartPr>
        <w:name w:val="6DAAFAA2052946A8BEC3C437E52475E8"/>
        <w:category>
          <w:name w:val="General"/>
          <w:gallery w:val="placeholder"/>
        </w:category>
        <w:types>
          <w:type w:val="bbPlcHdr"/>
        </w:types>
        <w:behaviors>
          <w:behavior w:val="content"/>
        </w:behaviors>
        <w:guid w:val="{85ABE80A-C354-4DEB-B3D5-EABFDFC7BBAF}"/>
      </w:docPartPr>
      <w:docPartBody>
        <w:p w:rsidR="00264998" w:rsidRDefault="00264998">
          <w:pPr>
            <w:pStyle w:val="6DAAFAA2052946A8BEC3C437E52475E8"/>
          </w:pPr>
          <w:r w:rsidRPr="00E237E8">
            <w:t>$9,820</w:t>
          </w:r>
        </w:p>
      </w:docPartBody>
    </w:docPart>
    <w:docPart>
      <w:docPartPr>
        <w:name w:val="3B07699A725C47C0A122399829D0A35D"/>
        <w:category>
          <w:name w:val="General"/>
          <w:gallery w:val="placeholder"/>
        </w:category>
        <w:types>
          <w:type w:val="bbPlcHdr"/>
        </w:types>
        <w:behaviors>
          <w:behavior w:val="content"/>
        </w:behaviors>
        <w:guid w:val="{0397E41D-A9CD-46A9-9AB1-4A85CB4B6260}"/>
      </w:docPartPr>
      <w:docPartBody>
        <w:p w:rsidR="00264998" w:rsidRDefault="00264998">
          <w:pPr>
            <w:pStyle w:val="3B07699A725C47C0A122399829D0A35D"/>
          </w:pPr>
          <w:r w:rsidRPr="00E237E8">
            <w:t>$8,800</w:t>
          </w:r>
        </w:p>
      </w:docPartBody>
    </w:docPart>
    <w:docPart>
      <w:docPartPr>
        <w:name w:val="2A0A256DF3B347BAB8F47C26356E7631"/>
        <w:category>
          <w:name w:val="General"/>
          <w:gallery w:val="placeholder"/>
        </w:category>
        <w:types>
          <w:type w:val="bbPlcHdr"/>
        </w:types>
        <w:behaviors>
          <w:behavior w:val="content"/>
        </w:behaviors>
        <w:guid w:val="{E3182773-4BB0-42E7-AA2E-9B847465FAC2}"/>
      </w:docPartPr>
      <w:docPartBody>
        <w:p w:rsidR="00264998" w:rsidRDefault="00264998">
          <w:pPr>
            <w:pStyle w:val="2A0A256DF3B347BAB8F47C26356E7631"/>
          </w:pPr>
          <w:r w:rsidRPr="00E237E8">
            <w:t>$10,000</w:t>
          </w:r>
        </w:p>
      </w:docPartBody>
    </w:docPart>
    <w:docPart>
      <w:docPartPr>
        <w:name w:val="CE803CCA6D634C5088527386E82698CB"/>
        <w:category>
          <w:name w:val="General"/>
          <w:gallery w:val="placeholder"/>
        </w:category>
        <w:types>
          <w:type w:val="bbPlcHdr"/>
        </w:types>
        <w:behaviors>
          <w:behavior w:val="content"/>
        </w:behaviors>
        <w:guid w:val="{801198CD-6209-45BD-8846-3F37DEFB7863}"/>
      </w:docPartPr>
      <w:docPartBody>
        <w:p w:rsidR="00264998" w:rsidRDefault="00264998">
          <w:pPr>
            <w:pStyle w:val="CE803CCA6D634C5088527386E82698CB"/>
          </w:pPr>
          <w:r w:rsidRPr="00E237E8">
            <w:t>$10,940</w:t>
          </w:r>
        </w:p>
      </w:docPartBody>
    </w:docPart>
    <w:docPart>
      <w:docPartPr>
        <w:name w:val="022AE9A0AEEC404C90F3C6B9DFE12F18"/>
        <w:category>
          <w:name w:val="General"/>
          <w:gallery w:val="placeholder"/>
        </w:category>
        <w:types>
          <w:type w:val="bbPlcHdr"/>
        </w:types>
        <w:behaviors>
          <w:behavior w:val="content"/>
        </w:behaviors>
        <w:guid w:val="{F00E4046-2CD1-45EF-8592-E2B6221F1EA5}"/>
      </w:docPartPr>
      <w:docPartBody>
        <w:p w:rsidR="00264998" w:rsidRDefault="00264998">
          <w:pPr>
            <w:pStyle w:val="022AE9A0AEEC404C90F3C6B9DFE12F18"/>
          </w:pPr>
          <w:r w:rsidRPr="00E237E8">
            <w:t>$86,569</w:t>
          </w:r>
        </w:p>
      </w:docPartBody>
    </w:docPart>
    <w:docPart>
      <w:docPartPr>
        <w:name w:val="2E491A77F07D43BDBEB51C5E60DAB85D"/>
        <w:category>
          <w:name w:val="General"/>
          <w:gallery w:val="placeholder"/>
        </w:category>
        <w:types>
          <w:type w:val="bbPlcHdr"/>
        </w:types>
        <w:behaviors>
          <w:behavior w:val="content"/>
        </w:behaviors>
        <w:guid w:val="{3C96C450-C0F4-41F2-9D89-431B8E773F36}"/>
      </w:docPartPr>
      <w:docPartBody>
        <w:p w:rsidR="00264998" w:rsidRDefault="00264998">
          <w:pPr>
            <w:pStyle w:val="2E491A77F07D43BDBEB51C5E60DAB85D"/>
          </w:pPr>
          <w:r w:rsidRPr="00E237E8">
            <w:t>Gross Profit</w:t>
          </w:r>
        </w:p>
      </w:docPartBody>
    </w:docPart>
    <w:docPart>
      <w:docPartPr>
        <w:name w:val="FBF019527551428093FE786A31174926"/>
        <w:category>
          <w:name w:val="General"/>
          <w:gallery w:val="placeholder"/>
        </w:category>
        <w:types>
          <w:type w:val="bbPlcHdr"/>
        </w:types>
        <w:behaviors>
          <w:behavior w:val="content"/>
        </w:behaviors>
        <w:guid w:val="{A76CBA43-E67A-4A1C-80C4-5E5501EC9E38}"/>
      </w:docPartPr>
      <w:docPartBody>
        <w:p w:rsidR="00264998" w:rsidRDefault="00264998">
          <w:pPr>
            <w:pStyle w:val="FBF019527551428093FE786A31174926"/>
          </w:pPr>
          <w:r w:rsidRPr="00E237E8">
            <w:t>$3,000</w:t>
          </w:r>
        </w:p>
      </w:docPartBody>
    </w:docPart>
    <w:docPart>
      <w:docPartPr>
        <w:name w:val="248A9B076E8945029EB23F9A0DE40A06"/>
        <w:category>
          <w:name w:val="General"/>
          <w:gallery w:val="placeholder"/>
        </w:category>
        <w:types>
          <w:type w:val="bbPlcHdr"/>
        </w:types>
        <w:behaviors>
          <w:behavior w:val="content"/>
        </w:behaviors>
        <w:guid w:val="{B86F7E73-175E-4304-AE0A-7012F899A5C7}"/>
      </w:docPartPr>
      <w:docPartBody>
        <w:p w:rsidR="00264998" w:rsidRDefault="00264998">
          <w:pPr>
            <w:pStyle w:val="248A9B076E8945029EB23F9A0DE40A06"/>
          </w:pPr>
          <w:r w:rsidRPr="00E237E8">
            <w:t>$7,450</w:t>
          </w:r>
        </w:p>
      </w:docPartBody>
    </w:docPart>
    <w:docPart>
      <w:docPartPr>
        <w:name w:val="814034B488E5489D979B63FB304CA7AE"/>
        <w:category>
          <w:name w:val="General"/>
          <w:gallery w:val="placeholder"/>
        </w:category>
        <w:types>
          <w:type w:val="bbPlcHdr"/>
        </w:types>
        <w:behaviors>
          <w:behavior w:val="content"/>
        </w:behaviors>
        <w:guid w:val="{D770E2B0-E647-4E62-887C-837E1C74B772}"/>
      </w:docPartPr>
      <w:docPartBody>
        <w:p w:rsidR="00264998" w:rsidRDefault="00264998">
          <w:pPr>
            <w:pStyle w:val="814034B488E5489D979B63FB304CA7AE"/>
          </w:pPr>
          <w:r w:rsidRPr="00E237E8">
            <w:t>$9,600</w:t>
          </w:r>
        </w:p>
      </w:docPartBody>
    </w:docPart>
    <w:docPart>
      <w:docPartPr>
        <w:name w:val="64CA0BCD477746B1849A2A7AA52036A8"/>
        <w:category>
          <w:name w:val="General"/>
          <w:gallery w:val="placeholder"/>
        </w:category>
        <w:types>
          <w:type w:val="bbPlcHdr"/>
        </w:types>
        <w:behaviors>
          <w:behavior w:val="content"/>
        </w:behaviors>
        <w:guid w:val="{CAC3827C-E65C-4FFB-92B7-D79B2C3B8EDC}"/>
      </w:docPartPr>
      <w:docPartBody>
        <w:p w:rsidR="00264998" w:rsidRDefault="00264998">
          <w:pPr>
            <w:pStyle w:val="64CA0BCD477746B1849A2A7AA52036A8"/>
          </w:pPr>
          <w:r w:rsidRPr="00E237E8">
            <w:t>$3,994</w:t>
          </w:r>
        </w:p>
      </w:docPartBody>
    </w:docPart>
    <w:docPart>
      <w:docPartPr>
        <w:name w:val="064CBA73916A463391E1D63B2D90C4A8"/>
        <w:category>
          <w:name w:val="General"/>
          <w:gallery w:val="placeholder"/>
        </w:category>
        <w:types>
          <w:type w:val="bbPlcHdr"/>
        </w:types>
        <w:behaviors>
          <w:behavior w:val="content"/>
        </w:behaviors>
        <w:guid w:val="{A43D77C2-216E-4F07-8992-39C45F24A660}"/>
      </w:docPartPr>
      <w:docPartBody>
        <w:p w:rsidR="00264998" w:rsidRDefault="00264998">
          <w:pPr>
            <w:pStyle w:val="064CBA73916A463391E1D63B2D90C4A8"/>
          </w:pPr>
          <w:r w:rsidRPr="00E237E8">
            <w:t>$8,466</w:t>
          </w:r>
        </w:p>
      </w:docPartBody>
    </w:docPart>
    <w:docPart>
      <w:docPartPr>
        <w:name w:val="63E283F40E534D798C299865BC97C285"/>
        <w:category>
          <w:name w:val="General"/>
          <w:gallery w:val="placeholder"/>
        </w:category>
        <w:types>
          <w:type w:val="bbPlcHdr"/>
        </w:types>
        <w:behaviors>
          <w:behavior w:val="content"/>
        </w:behaviors>
        <w:guid w:val="{7D8E23D9-8A7F-4977-AC4E-FE61088BDA5D}"/>
      </w:docPartPr>
      <w:docPartBody>
        <w:p w:rsidR="00264998" w:rsidRDefault="00264998">
          <w:pPr>
            <w:pStyle w:val="63E283F40E534D798C299865BC97C285"/>
          </w:pPr>
          <w:r w:rsidRPr="00E237E8">
            <w:t>$10,090</w:t>
          </w:r>
        </w:p>
      </w:docPartBody>
    </w:docPart>
    <w:docPart>
      <w:docPartPr>
        <w:name w:val="1B3F8C75D0F04CFCB1FD42708D7F3D5D"/>
        <w:category>
          <w:name w:val="General"/>
          <w:gallery w:val="placeholder"/>
        </w:category>
        <w:types>
          <w:type w:val="bbPlcHdr"/>
        </w:types>
        <w:behaviors>
          <w:behavior w:val="content"/>
        </w:behaviors>
        <w:guid w:val="{12D19973-9AE9-4921-A725-11DE9E43A16B}"/>
      </w:docPartPr>
      <w:docPartBody>
        <w:p w:rsidR="00264998" w:rsidRDefault="00264998">
          <w:pPr>
            <w:pStyle w:val="1B3F8C75D0F04CFCB1FD42708D7F3D5D"/>
          </w:pPr>
          <w:r w:rsidRPr="00E237E8">
            <w:t>$13,850</w:t>
          </w:r>
        </w:p>
      </w:docPartBody>
    </w:docPart>
    <w:docPart>
      <w:docPartPr>
        <w:name w:val="70D32ABD4E984BA2BBF2D0DE737E554B"/>
        <w:category>
          <w:name w:val="General"/>
          <w:gallery w:val="placeholder"/>
        </w:category>
        <w:types>
          <w:type w:val="bbPlcHdr"/>
        </w:types>
        <w:behaviors>
          <w:behavior w:val="content"/>
        </w:behaviors>
        <w:guid w:val="{D9D09F07-E946-4346-8CD8-103D6C04744D}"/>
      </w:docPartPr>
      <w:docPartBody>
        <w:p w:rsidR="00264998" w:rsidRDefault="00264998">
          <w:pPr>
            <w:pStyle w:val="70D32ABD4E984BA2BBF2D0DE737E554B"/>
          </w:pPr>
          <w:r w:rsidRPr="00E237E8">
            <w:t>$15,195</w:t>
          </w:r>
        </w:p>
      </w:docPartBody>
    </w:docPart>
    <w:docPart>
      <w:docPartPr>
        <w:name w:val="E0DB0C90442D463D9F3263D664EF1C3F"/>
        <w:category>
          <w:name w:val="General"/>
          <w:gallery w:val="placeholder"/>
        </w:category>
        <w:types>
          <w:type w:val="bbPlcHdr"/>
        </w:types>
        <w:behaviors>
          <w:behavior w:val="content"/>
        </w:behaviors>
        <w:guid w:val="{B0FF1C23-777D-4DEE-96FB-4CE9052A209C}"/>
      </w:docPartPr>
      <w:docPartBody>
        <w:p w:rsidR="00264998" w:rsidRDefault="00264998">
          <w:pPr>
            <w:pStyle w:val="E0DB0C90442D463D9F3263D664EF1C3F"/>
          </w:pPr>
          <w:r w:rsidRPr="00E237E8">
            <w:t>$13,529</w:t>
          </w:r>
        </w:p>
      </w:docPartBody>
    </w:docPart>
    <w:docPart>
      <w:docPartPr>
        <w:name w:val="5D22B5ECDD504654B83D7CA592C9ABD6"/>
        <w:category>
          <w:name w:val="General"/>
          <w:gallery w:val="placeholder"/>
        </w:category>
        <w:types>
          <w:type w:val="bbPlcHdr"/>
        </w:types>
        <w:behaviors>
          <w:behavior w:val="content"/>
        </w:behaviors>
        <w:guid w:val="{2F2ACD05-6934-4FE4-B494-25AE54A4AE5B}"/>
      </w:docPartPr>
      <w:docPartBody>
        <w:p w:rsidR="00264998" w:rsidRDefault="00264998">
          <w:pPr>
            <w:pStyle w:val="5D22B5ECDD504654B83D7CA592C9ABD6"/>
          </w:pPr>
          <w:r w:rsidRPr="00E237E8">
            <w:t>$11,600</w:t>
          </w:r>
        </w:p>
      </w:docPartBody>
    </w:docPart>
    <w:docPart>
      <w:docPartPr>
        <w:name w:val="EF90D1ADEDDF4D7281484FA314DFF437"/>
        <w:category>
          <w:name w:val="General"/>
          <w:gallery w:val="placeholder"/>
        </w:category>
        <w:types>
          <w:type w:val="bbPlcHdr"/>
        </w:types>
        <w:behaviors>
          <w:behavior w:val="content"/>
        </w:behaviors>
        <w:guid w:val="{7E8B4B8D-F1D2-4E5A-944E-3DE3B85BC20D}"/>
      </w:docPartPr>
      <w:docPartBody>
        <w:p w:rsidR="00264998" w:rsidRDefault="00264998">
          <w:pPr>
            <w:pStyle w:val="EF90D1ADEDDF4D7281484FA314DFF437"/>
          </w:pPr>
          <w:r w:rsidRPr="00E237E8">
            <w:t>$16,245</w:t>
          </w:r>
        </w:p>
      </w:docPartBody>
    </w:docPart>
    <w:docPart>
      <w:docPartPr>
        <w:name w:val="2F49AF12BA6F41C0B1ED369EC90CEAFE"/>
        <w:category>
          <w:name w:val="General"/>
          <w:gallery w:val="placeholder"/>
        </w:category>
        <w:types>
          <w:type w:val="bbPlcHdr"/>
        </w:types>
        <w:behaviors>
          <w:behavior w:val="content"/>
        </w:behaviors>
        <w:guid w:val="{3B0DBAE9-3981-4C7C-86A4-A5E9C19FA2C8}"/>
      </w:docPartPr>
      <w:docPartBody>
        <w:p w:rsidR="00264998" w:rsidRDefault="00264998">
          <w:pPr>
            <w:pStyle w:val="2F49AF12BA6F41C0B1ED369EC90CEAFE"/>
          </w:pPr>
          <w:r w:rsidRPr="00E237E8">
            <w:t>$15,369</w:t>
          </w:r>
        </w:p>
      </w:docPartBody>
    </w:docPart>
    <w:docPart>
      <w:docPartPr>
        <w:name w:val="7BB3A5E2F40E477ABA6C73894511BC33"/>
        <w:category>
          <w:name w:val="General"/>
          <w:gallery w:val="placeholder"/>
        </w:category>
        <w:types>
          <w:type w:val="bbPlcHdr"/>
        </w:types>
        <w:behaviors>
          <w:behavior w:val="content"/>
        </w:behaviors>
        <w:guid w:val="{959EEF50-F56A-4884-82E2-15B1DB806AF5}"/>
      </w:docPartPr>
      <w:docPartBody>
        <w:p w:rsidR="00264998" w:rsidRDefault="00264998">
          <w:pPr>
            <w:pStyle w:val="7BB3A5E2F40E477ABA6C73894511BC33"/>
          </w:pPr>
          <w:r w:rsidRPr="00E237E8">
            <w:t>$128,389</w:t>
          </w:r>
        </w:p>
      </w:docPartBody>
    </w:docPart>
    <w:docPart>
      <w:docPartPr>
        <w:name w:val="38353D5F8BB94DBD9B8113DBDA0351D1"/>
        <w:category>
          <w:name w:val="General"/>
          <w:gallery w:val="placeholder"/>
        </w:category>
        <w:types>
          <w:type w:val="bbPlcHdr"/>
        </w:types>
        <w:behaviors>
          <w:behavior w:val="content"/>
        </w:behaviors>
        <w:guid w:val="{1F6D900E-5D73-48C8-B618-961840C8407D}"/>
      </w:docPartPr>
      <w:docPartBody>
        <w:p w:rsidR="00264998" w:rsidRDefault="00264998">
          <w:pPr>
            <w:pStyle w:val="38353D5F8BB94DBD9B8113DBDA0351D1"/>
          </w:pPr>
          <w:r w:rsidRPr="00E237E8">
            <w:rPr>
              <w:rStyle w:val="Bold"/>
            </w:rPr>
            <w:t>EXPENSES</w:t>
          </w:r>
        </w:p>
      </w:docPartBody>
    </w:docPart>
    <w:docPart>
      <w:docPartPr>
        <w:name w:val="5D4C1BA50BEF4FD9A01DDC4BBC07E2C8"/>
        <w:category>
          <w:name w:val="General"/>
          <w:gallery w:val="placeholder"/>
        </w:category>
        <w:types>
          <w:type w:val="bbPlcHdr"/>
        </w:types>
        <w:behaviors>
          <w:behavior w:val="content"/>
        </w:behaviors>
        <w:guid w:val="{3ABC4951-972C-4EC2-8E85-95309BA1F6A9}"/>
      </w:docPartPr>
      <w:docPartBody>
        <w:p w:rsidR="00264998" w:rsidRDefault="00264998">
          <w:pPr>
            <w:pStyle w:val="5D4C1BA50BEF4FD9A01DDC4BBC07E2C8"/>
          </w:pPr>
          <w:r w:rsidRPr="00E237E8">
            <w:rPr>
              <w:rStyle w:val="Bold"/>
            </w:rPr>
            <w:t>JAN</w:t>
          </w:r>
        </w:p>
      </w:docPartBody>
    </w:docPart>
    <w:docPart>
      <w:docPartPr>
        <w:name w:val="F50D3E8D90B248929CF48EFCC56CE899"/>
        <w:category>
          <w:name w:val="General"/>
          <w:gallery w:val="placeholder"/>
        </w:category>
        <w:types>
          <w:type w:val="bbPlcHdr"/>
        </w:types>
        <w:behaviors>
          <w:behavior w:val="content"/>
        </w:behaviors>
        <w:guid w:val="{D5B76485-A111-4992-AC05-9E37E7A88EB4}"/>
      </w:docPartPr>
      <w:docPartBody>
        <w:p w:rsidR="00264998" w:rsidRDefault="00264998">
          <w:pPr>
            <w:pStyle w:val="F50D3E8D90B248929CF48EFCC56CE899"/>
          </w:pPr>
          <w:r w:rsidRPr="00E237E8">
            <w:rPr>
              <w:rStyle w:val="Bold"/>
            </w:rPr>
            <w:t>FEB</w:t>
          </w:r>
        </w:p>
      </w:docPartBody>
    </w:docPart>
    <w:docPart>
      <w:docPartPr>
        <w:name w:val="3B71B5E3DC124C96A2288E3D830D1202"/>
        <w:category>
          <w:name w:val="General"/>
          <w:gallery w:val="placeholder"/>
        </w:category>
        <w:types>
          <w:type w:val="bbPlcHdr"/>
        </w:types>
        <w:behaviors>
          <w:behavior w:val="content"/>
        </w:behaviors>
        <w:guid w:val="{114F5F8B-C188-4BBA-BF3B-EC25A1C12524}"/>
      </w:docPartPr>
      <w:docPartBody>
        <w:p w:rsidR="00264998" w:rsidRDefault="00264998">
          <w:pPr>
            <w:pStyle w:val="3B71B5E3DC124C96A2288E3D830D1202"/>
          </w:pPr>
          <w:r w:rsidRPr="00E237E8">
            <w:rPr>
              <w:rStyle w:val="Bold"/>
            </w:rPr>
            <w:t>MAR</w:t>
          </w:r>
        </w:p>
      </w:docPartBody>
    </w:docPart>
    <w:docPart>
      <w:docPartPr>
        <w:name w:val="0B8674CE3DF54F77AB587296545ACE1D"/>
        <w:category>
          <w:name w:val="General"/>
          <w:gallery w:val="placeholder"/>
        </w:category>
        <w:types>
          <w:type w:val="bbPlcHdr"/>
        </w:types>
        <w:behaviors>
          <w:behavior w:val="content"/>
        </w:behaviors>
        <w:guid w:val="{9057D84D-E3F4-486E-9E4D-803139E3A355}"/>
      </w:docPartPr>
      <w:docPartBody>
        <w:p w:rsidR="00264998" w:rsidRDefault="00264998">
          <w:pPr>
            <w:pStyle w:val="0B8674CE3DF54F77AB587296545ACE1D"/>
          </w:pPr>
          <w:r w:rsidRPr="00E237E8">
            <w:rPr>
              <w:rStyle w:val="Bold"/>
            </w:rPr>
            <w:t>APR</w:t>
          </w:r>
        </w:p>
      </w:docPartBody>
    </w:docPart>
    <w:docPart>
      <w:docPartPr>
        <w:name w:val="F5760DCA83BF4E98826C6CDC690081CF"/>
        <w:category>
          <w:name w:val="General"/>
          <w:gallery w:val="placeholder"/>
        </w:category>
        <w:types>
          <w:type w:val="bbPlcHdr"/>
        </w:types>
        <w:behaviors>
          <w:behavior w:val="content"/>
        </w:behaviors>
        <w:guid w:val="{908A9C73-1722-431D-BD39-C5EB3588B6E6}"/>
      </w:docPartPr>
      <w:docPartBody>
        <w:p w:rsidR="00264998" w:rsidRDefault="00264998">
          <w:pPr>
            <w:pStyle w:val="F5760DCA83BF4E98826C6CDC690081CF"/>
          </w:pPr>
          <w:r w:rsidRPr="00E237E8">
            <w:rPr>
              <w:rStyle w:val="Bold"/>
            </w:rPr>
            <w:t>MAY</w:t>
          </w:r>
        </w:p>
      </w:docPartBody>
    </w:docPart>
    <w:docPart>
      <w:docPartPr>
        <w:name w:val="34E8175E50A640D6A427358482F4C063"/>
        <w:category>
          <w:name w:val="General"/>
          <w:gallery w:val="placeholder"/>
        </w:category>
        <w:types>
          <w:type w:val="bbPlcHdr"/>
        </w:types>
        <w:behaviors>
          <w:behavior w:val="content"/>
        </w:behaviors>
        <w:guid w:val="{F2B87093-56A9-4E23-9CDD-EFEB9324A677}"/>
      </w:docPartPr>
      <w:docPartBody>
        <w:p w:rsidR="00264998" w:rsidRDefault="00264998">
          <w:pPr>
            <w:pStyle w:val="34E8175E50A640D6A427358482F4C063"/>
          </w:pPr>
          <w:r w:rsidRPr="00E237E8">
            <w:rPr>
              <w:rStyle w:val="Bold"/>
            </w:rPr>
            <w:t>JUN</w:t>
          </w:r>
        </w:p>
      </w:docPartBody>
    </w:docPart>
    <w:docPart>
      <w:docPartPr>
        <w:name w:val="9AAD1399C4D24ADE9F9E9EC0A44787E0"/>
        <w:category>
          <w:name w:val="General"/>
          <w:gallery w:val="placeholder"/>
        </w:category>
        <w:types>
          <w:type w:val="bbPlcHdr"/>
        </w:types>
        <w:behaviors>
          <w:behavior w:val="content"/>
        </w:behaviors>
        <w:guid w:val="{ADBF0DDD-C915-4982-A4A0-4AB49AD9B27F}"/>
      </w:docPartPr>
      <w:docPartBody>
        <w:p w:rsidR="00264998" w:rsidRDefault="00264998">
          <w:pPr>
            <w:pStyle w:val="9AAD1399C4D24ADE9F9E9EC0A44787E0"/>
          </w:pPr>
          <w:r w:rsidRPr="00E237E8">
            <w:rPr>
              <w:rStyle w:val="Bold"/>
            </w:rPr>
            <w:t>JUL</w:t>
          </w:r>
        </w:p>
      </w:docPartBody>
    </w:docPart>
    <w:docPart>
      <w:docPartPr>
        <w:name w:val="430434AB8E0540419E17A1135CD5AC23"/>
        <w:category>
          <w:name w:val="General"/>
          <w:gallery w:val="placeholder"/>
        </w:category>
        <w:types>
          <w:type w:val="bbPlcHdr"/>
        </w:types>
        <w:behaviors>
          <w:behavior w:val="content"/>
        </w:behaviors>
        <w:guid w:val="{139CB292-B14B-46E9-A8D6-4B0A576A509D}"/>
      </w:docPartPr>
      <w:docPartBody>
        <w:p w:rsidR="00264998" w:rsidRDefault="00264998">
          <w:pPr>
            <w:pStyle w:val="430434AB8E0540419E17A1135CD5AC23"/>
          </w:pPr>
          <w:r w:rsidRPr="00E237E8">
            <w:rPr>
              <w:rStyle w:val="Bold"/>
            </w:rPr>
            <w:t>AUG</w:t>
          </w:r>
        </w:p>
      </w:docPartBody>
    </w:docPart>
    <w:docPart>
      <w:docPartPr>
        <w:name w:val="3D15C3069E804891AD48F56D8052BA2F"/>
        <w:category>
          <w:name w:val="General"/>
          <w:gallery w:val="placeholder"/>
        </w:category>
        <w:types>
          <w:type w:val="bbPlcHdr"/>
        </w:types>
        <w:behaviors>
          <w:behavior w:val="content"/>
        </w:behaviors>
        <w:guid w:val="{B614FB3C-4A8C-4E23-ACED-F15B6607648E}"/>
      </w:docPartPr>
      <w:docPartBody>
        <w:p w:rsidR="00264998" w:rsidRDefault="00264998">
          <w:pPr>
            <w:pStyle w:val="3D15C3069E804891AD48F56D8052BA2F"/>
          </w:pPr>
          <w:r w:rsidRPr="00E237E8">
            <w:rPr>
              <w:rStyle w:val="Bold"/>
            </w:rPr>
            <w:t>SEP</w:t>
          </w:r>
        </w:p>
      </w:docPartBody>
    </w:docPart>
    <w:docPart>
      <w:docPartPr>
        <w:name w:val="0374D3C63EC140D1A8B5682A5D630BDD"/>
        <w:category>
          <w:name w:val="General"/>
          <w:gallery w:val="placeholder"/>
        </w:category>
        <w:types>
          <w:type w:val="bbPlcHdr"/>
        </w:types>
        <w:behaviors>
          <w:behavior w:val="content"/>
        </w:behaviors>
        <w:guid w:val="{0DD187AB-160C-439D-9B97-53A9B9136CCF}"/>
      </w:docPartPr>
      <w:docPartBody>
        <w:p w:rsidR="00264998" w:rsidRDefault="00264998">
          <w:pPr>
            <w:pStyle w:val="0374D3C63EC140D1A8B5682A5D630BDD"/>
          </w:pPr>
          <w:r w:rsidRPr="00E237E8">
            <w:rPr>
              <w:rStyle w:val="Bold"/>
            </w:rPr>
            <w:t>OCT</w:t>
          </w:r>
        </w:p>
      </w:docPartBody>
    </w:docPart>
    <w:docPart>
      <w:docPartPr>
        <w:name w:val="28AEB4A4582E4977840F1521286D95AA"/>
        <w:category>
          <w:name w:val="General"/>
          <w:gallery w:val="placeholder"/>
        </w:category>
        <w:types>
          <w:type w:val="bbPlcHdr"/>
        </w:types>
        <w:behaviors>
          <w:behavior w:val="content"/>
        </w:behaviors>
        <w:guid w:val="{DCF5781C-0CB6-4D17-A9E1-8DF18D424EF1}"/>
      </w:docPartPr>
      <w:docPartBody>
        <w:p w:rsidR="00264998" w:rsidRDefault="00264998">
          <w:pPr>
            <w:pStyle w:val="28AEB4A4582E4977840F1521286D95AA"/>
          </w:pPr>
          <w:r w:rsidRPr="00E237E8">
            <w:rPr>
              <w:rStyle w:val="Bold"/>
            </w:rPr>
            <w:t>NOV</w:t>
          </w:r>
        </w:p>
      </w:docPartBody>
    </w:docPart>
    <w:docPart>
      <w:docPartPr>
        <w:name w:val="382B8EE02BD84C7687B52D3BE2B7841A"/>
        <w:category>
          <w:name w:val="General"/>
          <w:gallery w:val="placeholder"/>
        </w:category>
        <w:types>
          <w:type w:val="bbPlcHdr"/>
        </w:types>
        <w:behaviors>
          <w:behavior w:val="content"/>
        </w:behaviors>
        <w:guid w:val="{309E28F2-8579-4935-90EE-B0FA9119A2C5}"/>
      </w:docPartPr>
      <w:docPartBody>
        <w:p w:rsidR="00264998" w:rsidRDefault="00264998">
          <w:pPr>
            <w:pStyle w:val="382B8EE02BD84C7687B52D3BE2B7841A"/>
          </w:pPr>
          <w:r w:rsidRPr="00E237E8">
            <w:rPr>
              <w:rStyle w:val="Bold"/>
            </w:rPr>
            <w:t>DEC</w:t>
          </w:r>
        </w:p>
      </w:docPartBody>
    </w:docPart>
    <w:docPart>
      <w:docPartPr>
        <w:name w:val="1417955664FA4404AA9310F51465606C"/>
        <w:category>
          <w:name w:val="General"/>
          <w:gallery w:val="placeholder"/>
        </w:category>
        <w:types>
          <w:type w:val="bbPlcHdr"/>
        </w:types>
        <w:behaviors>
          <w:behavior w:val="content"/>
        </w:behaviors>
        <w:guid w:val="{9DE9E84A-AA9C-424A-85AE-30AE9C15FFB9}"/>
      </w:docPartPr>
      <w:docPartBody>
        <w:p w:rsidR="00264998" w:rsidRDefault="00264998">
          <w:pPr>
            <w:pStyle w:val="1417955664FA4404AA9310F51465606C"/>
          </w:pPr>
          <w:r w:rsidRPr="00E237E8">
            <w:rPr>
              <w:rStyle w:val="Bold"/>
            </w:rPr>
            <w:t>YTD</w:t>
          </w:r>
        </w:p>
      </w:docPartBody>
    </w:docPart>
    <w:docPart>
      <w:docPartPr>
        <w:name w:val="AC5719B473C14B2DA0E908047863FD2D"/>
        <w:category>
          <w:name w:val="General"/>
          <w:gallery w:val="placeholder"/>
        </w:category>
        <w:types>
          <w:type w:val="bbPlcHdr"/>
        </w:types>
        <w:behaviors>
          <w:behavior w:val="content"/>
        </w:behaviors>
        <w:guid w:val="{85A65AC6-70D1-41C6-A6FF-32CF9AFDF0DF}"/>
      </w:docPartPr>
      <w:docPartBody>
        <w:p w:rsidR="00264998" w:rsidRDefault="00264998">
          <w:pPr>
            <w:pStyle w:val="AC5719B473C14B2DA0E908047863FD2D"/>
          </w:pPr>
          <w:r w:rsidRPr="00E237E8">
            <w:t>Salaries &amp; Wages</w:t>
          </w:r>
        </w:p>
      </w:docPartBody>
    </w:docPart>
    <w:docPart>
      <w:docPartPr>
        <w:name w:val="483F000E2EA942C8A81607AC3141CD7E"/>
        <w:category>
          <w:name w:val="General"/>
          <w:gallery w:val="placeholder"/>
        </w:category>
        <w:types>
          <w:type w:val="bbPlcHdr"/>
        </w:types>
        <w:behaviors>
          <w:behavior w:val="content"/>
        </w:behaviors>
        <w:guid w:val="{C84095E8-BD54-46AE-AAFB-D1FF57BE5A0F}"/>
      </w:docPartPr>
      <w:docPartBody>
        <w:p w:rsidR="00264998" w:rsidRDefault="00264998">
          <w:pPr>
            <w:pStyle w:val="483F000E2EA942C8A81607AC3141CD7E"/>
          </w:pPr>
          <w:r w:rsidRPr="00E237E8">
            <w:t>$2,500</w:t>
          </w:r>
        </w:p>
      </w:docPartBody>
    </w:docPart>
    <w:docPart>
      <w:docPartPr>
        <w:name w:val="343A7D2518E04F1A85734934F4C79417"/>
        <w:category>
          <w:name w:val="General"/>
          <w:gallery w:val="placeholder"/>
        </w:category>
        <w:types>
          <w:type w:val="bbPlcHdr"/>
        </w:types>
        <w:behaviors>
          <w:behavior w:val="content"/>
        </w:behaviors>
        <w:guid w:val="{62E86899-2ECB-4C37-AA19-8072D989852C}"/>
      </w:docPartPr>
      <w:docPartBody>
        <w:p w:rsidR="00264998" w:rsidRDefault="00264998">
          <w:pPr>
            <w:pStyle w:val="343A7D2518E04F1A85734934F4C79417"/>
          </w:pPr>
          <w:r w:rsidRPr="00E237E8">
            <w:t>$2,500</w:t>
          </w:r>
        </w:p>
      </w:docPartBody>
    </w:docPart>
    <w:docPart>
      <w:docPartPr>
        <w:name w:val="7E6702D0FE9D49D9BA565310A6A02F6C"/>
        <w:category>
          <w:name w:val="General"/>
          <w:gallery w:val="placeholder"/>
        </w:category>
        <w:types>
          <w:type w:val="bbPlcHdr"/>
        </w:types>
        <w:behaviors>
          <w:behavior w:val="content"/>
        </w:behaviors>
        <w:guid w:val="{46301A23-2334-481B-8D5F-0287A13B09FA}"/>
      </w:docPartPr>
      <w:docPartBody>
        <w:p w:rsidR="00264998" w:rsidRDefault="00264998">
          <w:pPr>
            <w:pStyle w:val="7E6702D0FE9D49D9BA565310A6A02F6C"/>
          </w:pPr>
          <w:r w:rsidRPr="00E237E8">
            <w:t>$3,500</w:t>
          </w:r>
        </w:p>
      </w:docPartBody>
    </w:docPart>
    <w:docPart>
      <w:docPartPr>
        <w:name w:val="4C80BDCB9BFE402887BCF4470561A784"/>
        <w:category>
          <w:name w:val="General"/>
          <w:gallery w:val="placeholder"/>
        </w:category>
        <w:types>
          <w:type w:val="bbPlcHdr"/>
        </w:types>
        <w:behaviors>
          <w:behavior w:val="content"/>
        </w:behaviors>
        <w:guid w:val="{C5410CDD-68F5-4C1B-8D1D-7AE810821529}"/>
      </w:docPartPr>
      <w:docPartBody>
        <w:p w:rsidR="00264998" w:rsidRDefault="00264998">
          <w:pPr>
            <w:pStyle w:val="4C80BDCB9BFE402887BCF4470561A784"/>
          </w:pPr>
          <w:r w:rsidRPr="00E237E8">
            <w:t>$5,000</w:t>
          </w:r>
        </w:p>
      </w:docPartBody>
    </w:docPart>
    <w:docPart>
      <w:docPartPr>
        <w:name w:val="9E2D55E7D49C4D40AB2531E01384E27F"/>
        <w:category>
          <w:name w:val="General"/>
          <w:gallery w:val="placeholder"/>
        </w:category>
        <w:types>
          <w:type w:val="bbPlcHdr"/>
        </w:types>
        <w:behaviors>
          <w:behavior w:val="content"/>
        </w:behaviors>
        <w:guid w:val="{13357A3A-14A5-4FD0-8B93-B940D7733E14}"/>
      </w:docPartPr>
      <w:docPartBody>
        <w:p w:rsidR="00264998" w:rsidRDefault="00264998">
          <w:pPr>
            <w:pStyle w:val="9E2D55E7D49C4D40AB2531E01384E27F"/>
          </w:pPr>
          <w:r w:rsidRPr="00E237E8">
            <w:t>$5,000</w:t>
          </w:r>
        </w:p>
      </w:docPartBody>
    </w:docPart>
    <w:docPart>
      <w:docPartPr>
        <w:name w:val="445B91737ED84D7ABE539E1C232EA85E"/>
        <w:category>
          <w:name w:val="General"/>
          <w:gallery w:val="placeholder"/>
        </w:category>
        <w:types>
          <w:type w:val="bbPlcHdr"/>
        </w:types>
        <w:behaviors>
          <w:behavior w:val="content"/>
        </w:behaviors>
        <w:guid w:val="{A6322401-75BC-4AD3-8D5C-4A095DA7BF3A}"/>
      </w:docPartPr>
      <w:docPartBody>
        <w:p w:rsidR="00264998" w:rsidRDefault="00264998">
          <w:pPr>
            <w:pStyle w:val="445B91737ED84D7ABE539E1C232EA85E"/>
          </w:pPr>
          <w:r w:rsidRPr="00E237E8">
            <w:t>$5,000</w:t>
          </w:r>
        </w:p>
      </w:docPartBody>
    </w:docPart>
    <w:docPart>
      <w:docPartPr>
        <w:name w:val="85FCE62C3FAD46AFAB9C98F80032078B"/>
        <w:category>
          <w:name w:val="General"/>
          <w:gallery w:val="placeholder"/>
        </w:category>
        <w:types>
          <w:type w:val="bbPlcHdr"/>
        </w:types>
        <w:behaviors>
          <w:behavior w:val="content"/>
        </w:behaviors>
        <w:guid w:val="{1E443203-743C-4D8A-849D-AAC79AA34241}"/>
      </w:docPartPr>
      <w:docPartBody>
        <w:p w:rsidR="00264998" w:rsidRDefault="00264998">
          <w:pPr>
            <w:pStyle w:val="85FCE62C3FAD46AFAB9C98F80032078B"/>
          </w:pPr>
          <w:r w:rsidRPr="00E237E8">
            <w:t>$8,000</w:t>
          </w:r>
        </w:p>
      </w:docPartBody>
    </w:docPart>
    <w:docPart>
      <w:docPartPr>
        <w:name w:val="42D145F663D34788B6BB3DDE82018101"/>
        <w:category>
          <w:name w:val="General"/>
          <w:gallery w:val="placeholder"/>
        </w:category>
        <w:types>
          <w:type w:val="bbPlcHdr"/>
        </w:types>
        <w:behaviors>
          <w:behavior w:val="content"/>
        </w:behaviors>
        <w:guid w:val="{4EFBF14F-8959-46F0-9CE9-52B6E9A33011}"/>
      </w:docPartPr>
      <w:docPartBody>
        <w:p w:rsidR="00264998" w:rsidRDefault="00264998">
          <w:pPr>
            <w:pStyle w:val="42D145F663D34788B6BB3DDE82018101"/>
          </w:pPr>
          <w:r w:rsidRPr="00E237E8">
            <w:t>$9,000</w:t>
          </w:r>
        </w:p>
      </w:docPartBody>
    </w:docPart>
    <w:docPart>
      <w:docPartPr>
        <w:name w:val="3032E3DD1A7D4B47BE5C4B6008EC615A"/>
        <w:category>
          <w:name w:val="General"/>
          <w:gallery w:val="placeholder"/>
        </w:category>
        <w:types>
          <w:type w:val="bbPlcHdr"/>
        </w:types>
        <w:behaviors>
          <w:behavior w:val="content"/>
        </w:behaviors>
        <w:guid w:val="{346410A0-FEF1-4EBA-A4FD-59901BBFCE5D}"/>
      </w:docPartPr>
      <w:docPartBody>
        <w:p w:rsidR="00264998" w:rsidRDefault="00264998">
          <w:pPr>
            <w:pStyle w:val="3032E3DD1A7D4B47BE5C4B6008EC615A"/>
          </w:pPr>
          <w:r w:rsidRPr="00E237E8">
            <w:t>$9,000</w:t>
          </w:r>
        </w:p>
      </w:docPartBody>
    </w:docPart>
    <w:docPart>
      <w:docPartPr>
        <w:name w:val="EB9C1CA8D7A140B6A16BB6AFEB2DB8DE"/>
        <w:category>
          <w:name w:val="General"/>
          <w:gallery w:val="placeholder"/>
        </w:category>
        <w:types>
          <w:type w:val="bbPlcHdr"/>
        </w:types>
        <w:behaviors>
          <w:behavior w:val="content"/>
        </w:behaviors>
        <w:guid w:val="{E4058567-90C5-4855-977A-50C33FDFFE82}"/>
      </w:docPartPr>
      <w:docPartBody>
        <w:p w:rsidR="00264998" w:rsidRDefault="00264998">
          <w:pPr>
            <w:pStyle w:val="EB9C1CA8D7A140B6A16BB6AFEB2DB8DE"/>
          </w:pPr>
          <w:r w:rsidRPr="00E237E8">
            <w:t>$9,000</w:t>
          </w:r>
        </w:p>
      </w:docPartBody>
    </w:docPart>
    <w:docPart>
      <w:docPartPr>
        <w:name w:val="2547FF5711524208831EAB0205C66BA9"/>
        <w:category>
          <w:name w:val="General"/>
          <w:gallery w:val="placeholder"/>
        </w:category>
        <w:types>
          <w:type w:val="bbPlcHdr"/>
        </w:types>
        <w:behaviors>
          <w:behavior w:val="content"/>
        </w:behaviors>
        <w:guid w:val="{3447FBE0-86CB-4196-B560-672DF5A6B592}"/>
      </w:docPartPr>
      <w:docPartBody>
        <w:p w:rsidR="00264998" w:rsidRDefault="00264998">
          <w:pPr>
            <w:pStyle w:val="2547FF5711524208831EAB0205C66BA9"/>
          </w:pPr>
          <w:r w:rsidRPr="00E237E8">
            <w:t>$9,000</w:t>
          </w:r>
        </w:p>
      </w:docPartBody>
    </w:docPart>
    <w:docPart>
      <w:docPartPr>
        <w:name w:val="7392BDF645CC43C49EF776D2E1132F9B"/>
        <w:category>
          <w:name w:val="General"/>
          <w:gallery w:val="placeholder"/>
        </w:category>
        <w:types>
          <w:type w:val="bbPlcHdr"/>
        </w:types>
        <w:behaviors>
          <w:behavior w:val="content"/>
        </w:behaviors>
        <w:guid w:val="{B79C1996-DDCF-4BFE-BB7C-4F1E1A45C0F8}"/>
      </w:docPartPr>
      <w:docPartBody>
        <w:p w:rsidR="00264998" w:rsidRDefault="00264998">
          <w:pPr>
            <w:pStyle w:val="7392BDF645CC43C49EF776D2E1132F9B"/>
          </w:pPr>
          <w:r w:rsidRPr="00E237E8">
            <w:t>$9,000</w:t>
          </w:r>
        </w:p>
      </w:docPartBody>
    </w:docPart>
    <w:docPart>
      <w:docPartPr>
        <w:name w:val="950A5499D00243E58458A30A0C2CED07"/>
        <w:category>
          <w:name w:val="General"/>
          <w:gallery w:val="placeholder"/>
        </w:category>
        <w:types>
          <w:type w:val="bbPlcHdr"/>
        </w:types>
        <w:behaviors>
          <w:behavior w:val="content"/>
        </w:behaviors>
        <w:guid w:val="{D507D573-C435-481D-A6CD-8905D4B05345}"/>
      </w:docPartPr>
      <w:docPartBody>
        <w:p w:rsidR="00264998" w:rsidRDefault="00264998">
          <w:pPr>
            <w:pStyle w:val="950A5499D00243E58458A30A0C2CED07"/>
          </w:pPr>
          <w:r w:rsidRPr="00E237E8">
            <w:t>$76,500</w:t>
          </w:r>
        </w:p>
      </w:docPartBody>
    </w:docPart>
    <w:docPart>
      <w:docPartPr>
        <w:name w:val="D5A9BAB7789D4E9A9CFD1590B0095844"/>
        <w:category>
          <w:name w:val="General"/>
          <w:gallery w:val="placeholder"/>
        </w:category>
        <w:types>
          <w:type w:val="bbPlcHdr"/>
        </w:types>
        <w:behaviors>
          <w:behavior w:val="content"/>
        </w:behaviors>
        <w:guid w:val="{D1AB615B-9C00-45D6-AF27-2960478F5F5F}"/>
      </w:docPartPr>
      <w:docPartBody>
        <w:p w:rsidR="00264998" w:rsidRDefault="00264998">
          <w:pPr>
            <w:pStyle w:val="D5A9BAB7789D4E9A9CFD1590B0095844"/>
          </w:pPr>
          <w:r w:rsidRPr="00E237E8">
            <w:t>Marketing/Advertising</w:t>
          </w:r>
        </w:p>
      </w:docPartBody>
    </w:docPart>
    <w:docPart>
      <w:docPartPr>
        <w:name w:val="D2D61AA8AA6C4C7599F3C72AE33D1400"/>
        <w:category>
          <w:name w:val="General"/>
          <w:gallery w:val="placeholder"/>
        </w:category>
        <w:types>
          <w:type w:val="bbPlcHdr"/>
        </w:types>
        <w:behaviors>
          <w:behavior w:val="content"/>
        </w:behaviors>
        <w:guid w:val="{AD5BADA4-5A28-49BC-9353-417E05B07721}"/>
      </w:docPartPr>
      <w:docPartBody>
        <w:p w:rsidR="00264998" w:rsidRDefault="00264998">
          <w:pPr>
            <w:pStyle w:val="D2D61AA8AA6C4C7599F3C72AE33D1400"/>
          </w:pPr>
          <w:r w:rsidRPr="00E237E8">
            <w:t>$400</w:t>
          </w:r>
        </w:p>
      </w:docPartBody>
    </w:docPart>
    <w:docPart>
      <w:docPartPr>
        <w:name w:val="9ACD94F1C5B54DFEB52AEEDD4D37D54A"/>
        <w:category>
          <w:name w:val="General"/>
          <w:gallery w:val="placeholder"/>
        </w:category>
        <w:types>
          <w:type w:val="bbPlcHdr"/>
        </w:types>
        <w:behaviors>
          <w:behavior w:val="content"/>
        </w:behaviors>
        <w:guid w:val="{9F207E4D-B021-4A07-B940-0A5FBBDECDA7}"/>
      </w:docPartPr>
      <w:docPartBody>
        <w:p w:rsidR="00264998" w:rsidRDefault="00264998">
          <w:pPr>
            <w:pStyle w:val="9ACD94F1C5B54DFEB52AEEDD4D37D54A"/>
          </w:pPr>
          <w:r w:rsidRPr="00E237E8">
            <w:t>$450</w:t>
          </w:r>
        </w:p>
      </w:docPartBody>
    </w:docPart>
    <w:docPart>
      <w:docPartPr>
        <w:name w:val="D1403BCBE66545DB99BB071BBABB7EDB"/>
        <w:category>
          <w:name w:val="General"/>
          <w:gallery w:val="placeholder"/>
        </w:category>
        <w:types>
          <w:type w:val="bbPlcHdr"/>
        </w:types>
        <w:behaviors>
          <w:behavior w:val="content"/>
        </w:behaviors>
        <w:guid w:val="{C8D04C94-6181-4E02-A588-748F1D3C18D2}"/>
      </w:docPartPr>
      <w:docPartBody>
        <w:p w:rsidR="00264998" w:rsidRDefault="00264998">
          <w:pPr>
            <w:pStyle w:val="D1403BCBE66545DB99BB071BBABB7EDB"/>
          </w:pPr>
          <w:r w:rsidRPr="00E237E8">
            <w:t>$450</w:t>
          </w:r>
        </w:p>
      </w:docPartBody>
    </w:docPart>
    <w:docPart>
      <w:docPartPr>
        <w:name w:val="C01E004B819B487D99BB657F87150253"/>
        <w:category>
          <w:name w:val="General"/>
          <w:gallery w:val="placeholder"/>
        </w:category>
        <w:types>
          <w:type w:val="bbPlcHdr"/>
        </w:types>
        <w:behaviors>
          <w:behavior w:val="content"/>
        </w:behaviors>
        <w:guid w:val="{67C69061-B427-46FB-8083-DC8D207FC7F2}"/>
      </w:docPartPr>
      <w:docPartBody>
        <w:p w:rsidR="00264998" w:rsidRDefault="00264998">
          <w:pPr>
            <w:pStyle w:val="C01E004B819B487D99BB657F87150253"/>
          </w:pPr>
          <w:r w:rsidRPr="00E237E8">
            <w:t>$450</w:t>
          </w:r>
        </w:p>
      </w:docPartBody>
    </w:docPart>
    <w:docPart>
      <w:docPartPr>
        <w:name w:val="E7CD36D752114E69BE70B6204D79AAC4"/>
        <w:category>
          <w:name w:val="General"/>
          <w:gallery w:val="placeholder"/>
        </w:category>
        <w:types>
          <w:type w:val="bbPlcHdr"/>
        </w:types>
        <w:behaviors>
          <w:behavior w:val="content"/>
        </w:behaviors>
        <w:guid w:val="{9116692C-2DE1-494D-82F4-2FA1D3579726}"/>
      </w:docPartPr>
      <w:docPartBody>
        <w:p w:rsidR="00264998" w:rsidRDefault="00264998">
          <w:pPr>
            <w:pStyle w:val="E7CD36D752114E69BE70B6204D79AAC4"/>
          </w:pPr>
          <w:r w:rsidRPr="00E237E8">
            <w:t>$900</w:t>
          </w:r>
        </w:p>
      </w:docPartBody>
    </w:docPart>
    <w:docPart>
      <w:docPartPr>
        <w:name w:val="ADB6F089E2C14263975A6E99067CF330"/>
        <w:category>
          <w:name w:val="General"/>
          <w:gallery w:val="placeholder"/>
        </w:category>
        <w:types>
          <w:type w:val="bbPlcHdr"/>
        </w:types>
        <w:behaviors>
          <w:behavior w:val="content"/>
        </w:behaviors>
        <w:guid w:val="{BBC125B8-CEAE-445B-970E-B8CA955D3211}"/>
      </w:docPartPr>
      <w:docPartBody>
        <w:p w:rsidR="00264998" w:rsidRDefault="00264998">
          <w:pPr>
            <w:pStyle w:val="ADB6F089E2C14263975A6E99067CF330"/>
          </w:pPr>
          <w:r w:rsidRPr="00E237E8">
            <w:t>$900</w:t>
          </w:r>
        </w:p>
      </w:docPartBody>
    </w:docPart>
    <w:docPart>
      <w:docPartPr>
        <w:name w:val="765BBEB787EC4C96B57BE5A78BF2D111"/>
        <w:category>
          <w:name w:val="General"/>
          <w:gallery w:val="placeholder"/>
        </w:category>
        <w:types>
          <w:type w:val="bbPlcHdr"/>
        </w:types>
        <w:behaviors>
          <w:behavior w:val="content"/>
        </w:behaviors>
        <w:guid w:val="{158D4703-A7F1-4B2C-A671-7B8032DF0FE1}"/>
      </w:docPartPr>
      <w:docPartBody>
        <w:p w:rsidR="00264998" w:rsidRDefault="00264998">
          <w:pPr>
            <w:pStyle w:val="765BBEB787EC4C96B57BE5A78BF2D111"/>
          </w:pPr>
          <w:r w:rsidRPr="00E237E8">
            <w:t>$900</w:t>
          </w:r>
        </w:p>
      </w:docPartBody>
    </w:docPart>
    <w:docPart>
      <w:docPartPr>
        <w:name w:val="D113D0D272794ACC844125FA27C6DC99"/>
        <w:category>
          <w:name w:val="General"/>
          <w:gallery w:val="placeholder"/>
        </w:category>
        <w:types>
          <w:type w:val="bbPlcHdr"/>
        </w:types>
        <w:behaviors>
          <w:behavior w:val="content"/>
        </w:behaviors>
        <w:guid w:val="{61168D79-5FDA-48EC-AAA9-FE523661148E}"/>
      </w:docPartPr>
      <w:docPartBody>
        <w:p w:rsidR="00264998" w:rsidRDefault="00264998">
          <w:pPr>
            <w:pStyle w:val="D113D0D272794ACC844125FA27C6DC99"/>
          </w:pPr>
          <w:r w:rsidRPr="00E237E8">
            <w:t>$900</w:t>
          </w:r>
        </w:p>
      </w:docPartBody>
    </w:docPart>
    <w:docPart>
      <w:docPartPr>
        <w:name w:val="E3925F1853B946EE83CB86B1140DC338"/>
        <w:category>
          <w:name w:val="General"/>
          <w:gallery w:val="placeholder"/>
        </w:category>
        <w:types>
          <w:type w:val="bbPlcHdr"/>
        </w:types>
        <w:behaviors>
          <w:behavior w:val="content"/>
        </w:behaviors>
        <w:guid w:val="{D2D1FEBF-7BB5-49E7-A4C6-849B23B657B2}"/>
      </w:docPartPr>
      <w:docPartBody>
        <w:p w:rsidR="00264998" w:rsidRDefault="00264998">
          <w:pPr>
            <w:pStyle w:val="E3925F1853B946EE83CB86B1140DC338"/>
          </w:pPr>
          <w:r w:rsidRPr="00E237E8">
            <w:t>$900</w:t>
          </w:r>
        </w:p>
      </w:docPartBody>
    </w:docPart>
    <w:docPart>
      <w:docPartPr>
        <w:name w:val="721751D2122D470BB954FA563BC707A2"/>
        <w:category>
          <w:name w:val="General"/>
          <w:gallery w:val="placeholder"/>
        </w:category>
        <w:types>
          <w:type w:val="bbPlcHdr"/>
        </w:types>
        <w:behaviors>
          <w:behavior w:val="content"/>
        </w:behaviors>
        <w:guid w:val="{EC100D67-7E0C-4831-8B47-0AF68A705FED}"/>
      </w:docPartPr>
      <w:docPartBody>
        <w:p w:rsidR="00264998" w:rsidRDefault="00264998">
          <w:pPr>
            <w:pStyle w:val="721751D2122D470BB954FA563BC707A2"/>
          </w:pPr>
          <w:r w:rsidRPr="00E237E8">
            <w:t>$900</w:t>
          </w:r>
        </w:p>
      </w:docPartBody>
    </w:docPart>
    <w:docPart>
      <w:docPartPr>
        <w:name w:val="A8F5330FAC8F422EB6039FC7AFCDC491"/>
        <w:category>
          <w:name w:val="General"/>
          <w:gallery w:val="placeholder"/>
        </w:category>
        <w:types>
          <w:type w:val="bbPlcHdr"/>
        </w:types>
        <w:behaviors>
          <w:behavior w:val="content"/>
        </w:behaviors>
        <w:guid w:val="{8E8D3D3E-6834-4E05-9975-0360817EE279}"/>
      </w:docPartPr>
      <w:docPartBody>
        <w:p w:rsidR="00264998" w:rsidRDefault="00264998">
          <w:pPr>
            <w:pStyle w:val="A8F5330FAC8F422EB6039FC7AFCDC491"/>
          </w:pPr>
          <w:r w:rsidRPr="00E237E8">
            <w:t>$1,200</w:t>
          </w:r>
        </w:p>
      </w:docPartBody>
    </w:docPart>
    <w:docPart>
      <w:docPartPr>
        <w:name w:val="F109C1DBDA474EA59EC26321179C942E"/>
        <w:category>
          <w:name w:val="General"/>
          <w:gallery w:val="placeholder"/>
        </w:category>
        <w:types>
          <w:type w:val="bbPlcHdr"/>
        </w:types>
        <w:behaviors>
          <w:behavior w:val="content"/>
        </w:behaviors>
        <w:guid w:val="{56915623-CEC8-4D77-AABF-0F1E25CFA505}"/>
      </w:docPartPr>
      <w:docPartBody>
        <w:p w:rsidR="00264998" w:rsidRDefault="00264998">
          <w:pPr>
            <w:pStyle w:val="F109C1DBDA474EA59EC26321179C942E"/>
          </w:pPr>
          <w:r w:rsidRPr="00E237E8">
            <w:t>$1,200</w:t>
          </w:r>
        </w:p>
      </w:docPartBody>
    </w:docPart>
    <w:docPart>
      <w:docPartPr>
        <w:name w:val="4E0D721A94B24D78911F387383C3D192"/>
        <w:category>
          <w:name w:val="General"/>
          <w:gallery w:val="placeholder"/>
        </w:category>
        <w:types>
          <w:type w:val="bbPlcHdr"/>
        </w:types>
        <w:behaviors>
          <w:behavior w:val="content"/>
        </w:behaviors>
        <w:guid w:val="{F9141EA7-C47C-4487-BC41-458542E41B9B}"/>
      </w:docPartPr>
      <w:docPartBody>
        <w:p w:rsidR="00264998" w:rsidRDefault="00264998">
          <w:pPr>
            <w:pStyle w:val="4E0D721A94B24D78911F387383C3D192"/>
          </w:pPr>
          <w:r w:rsidRPr="00E237E8">
            <w:t>$9,550</w:t>
          </w:r>
        </w:p>
      </w:docPartBody>
    </w:docPart>
    <w:docPart>
      <w:docPartPr>
        <w:name w:val="2D871BFE309448D587638D57EBE089FE"/>
        <w:category>
          <w:name w:val="General"/>
          <w:gallery w:val="placeholder"/>
        </w:category>
        <w:types>
          <w:type w:val="bbPlcHdr"/>
        </w:types>
        <w:behaviors>
          <w:behavior w:val="content"/>
        </w:behaviors>
        <w:guid w:val="{ED0770DB-602E-46BA-9675-818F1D9B9753}"/>
      </w:docPartPr>
      <w:docPartBody>
        <w:p w:rsidR="00264998" w:rsidRDefault="00264998">
          <w:pPr>
            <w:pStyle w:val="2D871BFE309448D587638D57EBE089FE"/>
          </w:pPr>
          <w:r w:rsidRPr="00E237E8">
            <w:t>Sales Commissions</w:t>
          </w:r>
        </w:p>
      </w:docPartBody>
    </w:docPart>
    <w:docPart>
      <w:docPartPr>
        <w:name w:val="0E118D3B1BA1468CA1AE01284A7C028F"/>
        <w:category>
          <w:name w:val="General"/>
          <w:gallery w:val="placeholder"/>
        </w:category>
        <w:types>
          <w:type w:val="bbPlcHdr"/>
        </w:types>
        <w:behaviors>
          <w:behavior w:val="content"/>
        </w:behaviors>
        <w:guid w:val="{825CAF69-DF01-4EFD-A8FC-12C55765B3EF}"/>
      </w:docPartPr>
      <w:docPartBody>
        <w:p w:rsidR="00264998" w:rsidRDefault="00264998">
          <w:pPr>
            <w:pStyle w:val="0E118D3B1BA1468CA1AE01284A7C028F"/>
          </w:pPr>
          <w:r w:rsidRPr="00E237E8">
            <w:t>$250</w:t>
          </w:r>
        </w:p>
      </w:docPartBody>
    </w:docPart>
    <w:docPart>
      <w:docPartPr>
        <w:name w:val="289543ECD9794EF58422C0EC1235DBB6"/>
        <w:category>
          <w:name w:val="General"/>
          <w:gallery w:val="placeholder"/>
        </w:category>
        <w:types>
          <w:type w:val="bbPlcHdr"/>
        </w:types>
        <w:behaviors>
          <w:behavior w:val="content"/>
        </w:behaviors>
        <w:guid w:val="{5B345BE0-7D18-4C66-8B30-9D9837F9A6D9}"/>
      </w:docPartPr>
      <w:docPartBody>
        <w:p w:rsidR="00264998" w:rsidRDefault="00264998">
          <w:pPr>
            <w:pStyle w:val="289543ECD9794EF58422C0EC1235DBB6"/>
          </w:pPr>
          <w:r w:rsidRPr="00E237E8">
            <w:t>$650</w:t>
          </w:r>
        </w:p>
      </w:docPartBody>
    </w:docPart>
    <w:docPart>
      <w:docPartPr>
        <w:name w:val="5D0BF3609FED43269CB061BAB411C618"/>
        <w:category>
          <w:name w:val="General"/>
          <w:gallery w:val="placeholder"/>
        </w:category>
        <w:types>
          <w:type w:val="bbPlcHdr"/>
        </w:types>
        <w:behaviors>
          <w:behavior w:val="content"/>
        </w:behaviors>
        <w:guid w:val="{A779CFD5-E293-4BB2-9E15-C785AE307DE2}"/>
      </w:docPartPr>
      <w:docPartBody>
        <w:p w:rsidR="00264998" w:rsidRDefault="00264998">
          <w:pPr>
            <w:pStyle w:val="5D0BF3609FED43269CB061BAB411C618"/>
          </w:pPr>
          <w:r w:rsidRPr="00E237E8">
            <w:t>$800</w:t>
          </w:r>
        </w:p>
      </w:docPartBody>
    </w:docPart>
    <w:docPart>
      <w:docPartPr>
        <w:name w:val="6FFAFEAE8C3240F3A0389277CF0F7297"/>
        <w:category>
          <w:name w:val="General"/>
          <w:gallery w:val="placeholder"/>
        </w:category>
        <w:types>
          <w:type w:val="bbPlcHdr"/>
        </w:types>
        <w:behaviors>
          <w:behavior w:val="content"/>
        </w:behaviors>
        <w:guid w:val="{E74CAC03-AD27-47CA-B468-AAD6A1A96F3D}"/>
      </w:docPartPr>
      <w:docPartBody>
        <w:p w:rsidR="00264998" w:rsidRDefault="00264998">
          <w:pPr>
            <w:pStyle w:val="6FFAFEAE8C3240F3A0389277CF0F7297"/>
          </w:pPr>
          <w:r w:rsidRPr="00E237E8">
            <w:t>$350</w:t>
          </w:r>
        </w:p>
      </w:docPartBody>
    </w:docPart>
    <w:docPart>
      <w:docPartPr>
        <w:name w:val="CB08EB6B20944BD785AEB4CFE5AA4841"/>
        <w:category>
          <w:name w:val="General"/>
          <w:gallery w:val="placeholder"/>
        </w:category>
        <w:types>
          <w:type w:val="bbPlcHdr"/>
        </w:types>
        <w:behaviors>
          <w:behavior w:val="content"/>
        </w:behaviors>
        <w:guid w:val="{BC61F589-1974-4F9D-B7AB-4AAD3B9EF2A5}"/>
      </w:docPartPr>
      <w:docPartBody>
        <w:p w:rsidR="00264998" w:rsidRDefault="00264998">
          <w:pPr>
            <w:pStyle w:val="CB08EB6B20944BD785AEB4CFE5AA4841"/>
          </w:pPr>
          <w:r w:rsidRPr="00E237E8">
            <w:t>$725</w:t>
          </w:r>
        </w:p>
      </w:docPartBody>
    </w:docPart>
    <w:docPart>
      <w:docPartPr>
        <w:name w:val="22466E934BC84EF89095915F2AE261E1"/>
        <w:category>
          <w:name w:val="General"/>
          <w:gallery w:val="placeholder"/>
        </w:category>
        <w:types>
          <w:type w:val="bbPlcHdr"/>
        </w:types>
        <w:behaviors>
          <w:behavior w:val="content"/>
        </w:behaviors>
        <w:guid w:val="{9BA4853C-F770-4793-860B-C9584DD5D2D5}"/>
      </w:docPartPr>
      <w:docPartBody>
        <w:p w:rsidR="00264998" w:rsidRDefault="00264998">
          <w:pPr>
            <w:pStyle w:val="22466E934BC84EF89095915F2AE261E1"/>
          </w:pPr>
          <w:r w:rsidRPr="00E237E8">
            <w:t>$820</w:t>
          </w:r>
        </w:p>
      </w:docPartBody>
    </w:docPart>
    <w:docPart>
      <w:docPartPr>
        <w:name w:val="F76568BDEE184FD6A78382FD8AB1488C"/>
        <w:category>
          <w:name w:val="General"/>
          <w:gallery w:val="placeholder"/>
        </w:category>
        <w:types>
          <w:type w:val="bbPlcHdr"/>
        </w:types>
        <w:behaviors>
          <w:behavior w:val="content"/>
        </w:behaviors>
        <w:guid w:val="{BEB9B215-86DD-42AE-BCC3-D93B10A3601B}"/>
      </w:docPartPr>
      <w:docPartBody>
        <w:p w:rsidR="00264998" w:rsidRDefault="00264998">
          <w:pPr>
            <w:pStyle w:val="F76568BDEE184FD6A78382FD8AB1488C"/>
          </w:pPr>
          <w:r w:rsidRPr="00E237E8">
            <w:t>$1,125</w:t>
          </w:r>
        </w:p>
      </w:docPartBody>
    </w:docPart>
    <w:docPart>
      <w:docPartPr>
        <w:name w:val="D9B0F8363CB841FDB6C5AF93129CD27B"/>
        <w:category>
          <w:name w:val="General"/>
          <w:gallery w:val="placeholder"/>
        </w:category>
        <w:types>
          <w:type w:val="bbPlcHdr"/>
        </w:types>
        <w:behaviors>
          <w:behavior w:val="content"/>
        </w:behaviors>
        <w:guid w:val="{8269990A-BCE2-4AAC-9A3E-B8A67B6F0925}"/>
      </w:docPartPr>
      <w:docPartBody>
        <w:p w:rsidR="00264998" w:rsidRDefault="00264998">
          <w:pPr>
            <w:pStyle w:val="D9B0F8363CB841FDB6C5AF93129CD27B"/>
          </w:pPr>
          <w:r w:rsidRPr="00E237E8">
            <w:t>$1,156</w:t>
          </w:r>
        </w:p>
      </w:docPartBody>
    </w:docPart>
    <w:docPart>
      <w:docPartPr>
        <w:name w:val="71AD7324896D4CE0A9E48B0D365CDE6E"/>
        <w:category>
          <w:name w:val="General"/>
          <w:gallery w:val="placeholder"/>
        </w:category>
        <w:types>
          <w:type w:val="bbPlcHdr"/>
        </w:types>
        <w:behaviors>
          <w:behavior w:val="content"/>
        </w:behaviors>
        <w:guid w:val="{1BB53AEB-BD57-42D7-B310-C8BA51952F80}"/>
      </w:docPartPr>
      <w:docPartBody>
        <w:p w:rsidR="00264998" w:rsidRDefault="00264998">
          <w:pPr>
            <w:pStyle w:val="71AD7324896D4CE0A9E48B0D365CDE6E"/>
          </w:pPr>
          <w:r w:rsidRPr="00E237E8">
            <w:t>$1,227</w:t>
          </w:r>
        </w:p>
      </w:docPartBody>
    </w:docPart>
    <w:docPart>
      <w:docPartPr>
        <w:name w:val="7C356C49E079420BB6FAE564BCDE7E5A"/>
        <w:category>
          <w:name w:val="General"/>
          <w:gallery w:val="placeholder"/>
        </w:category>
        <w:types>
          <w:type w:val="bbPlcHdr"/>
        </w:types>
        <w:behaviors>
          <w:behavior w:val="content"/>
        </w:behaviors>
        <w:guid w:val="{EDCBABF3-2CCA-4345-99D9-30857888FA84}"/>
      </w:docPartPr>
      <w:docPartBody>
        <w:p w:rsidR="00264998" w:rsidRDefault="00264998">
          <w:pPr>
            <w:pStyle w:val="7C356C49E079420BB6FAE564BCDE7E5A"/>
          </w:pPr>
          <w:r w:rsidRPr="00E237E8">
            <w:t>$1,100</w:t>
          </w:r>
        </w:p>
      </w:docPartBody>
    </w:docPart>
    <w:docPart>
      <w:docPartPr>
        <w:name w:val="95F56053163F4E2A9D28786D2A40FC3C"/>
        <w:category>
          <w:name w:val="General"/>
          <w:gallery w:val="placeholder"/>
        </w:category>
        <w:types>
          <w:type w:val="bbPlcHdr"/>
        </w:types>
        <w:behaviors>
          <w:behavior w:val="content"/>
        </w:behaviors>
        <w:guid w:val="{55DEDECC-FF87-40C3-8629-303343E382B3}"/>
      </w:docPartPr>
      <w:docPartBody>
        <w:p w:rsidR="00264998" w:rsidRDefault="00264998">
          <w:pPr>
            <w:pStyle w:val="95F56053163F4E2A9D28786D2A40FC3C"/>
          </w:pPr>
          <w:r w:rsidRPr="00E237E8">
            <w:t>$1,250</w:t>
          </w:r>
        </w:p>
      </w:docPartBody>
    </w:docPart>
    <w:docPart>
      <w:docPartPr>
        <w:name w:val="C562DC431C1241FFBE2D221E48270ACC"/>
        <w:category>
          <w:name w:val="General"/>
          <w:gallery w:val="placeholder"/>
        </w:category>
        <w:types>
          <w:type w:val="bbPlcHdr"/>
        </w:types>
        <w:behaviors>
          <w:behavior w:val="content"/>
        </w:behaviors>
        <w:guid w:val="{E34CCBB6-E161-4AC7-A1A1-7FCD8AA52BEF}"/>
      </w:docPartPr>
      <w:docPartBody>
        <w:p w:rsidR="00264998" w:rsidRDefault="00264998">
          <w:pPr>
            <w:pStyle w:val="C562DC431C1241FFBE2D221E48270ACC"/>
          </w:pPr>
          <w:r w:rsidRPr="00E237E8">
            <w:t>$1,367</w:t>
          </w:r>
        </w:p>
      </w:docPartBody>
    </w:docPart>
    <w:docPart>
      <w:docPartPr>
        <w:name w:val="E028D1A71ADD4ED585A0928FE247EA81"/>
        <w:category>
          <w:name w:val="General"/>
          <w:gallery w:val="placeholder"/>
        </w:category>
        <w:types>
          <w:type w:val="bbPlcHdr"/>
        </w:types>
        <w:behaviors>
          <w:behavior w:val="content"/>
        </w:behaviors>
        <w:guid w:val="{D0C266C2-7819-43AA-BDE0-10E0D3C92146}"/>
      </w:docPartPr>
      <w:docPartBody>
        <w:p w:rsidR="00264998" w:rsidRDefault="00264998">
          <w:pPr>
            <w:pStyle w:val="E028D1A71ADD4ED585A0928FE247EA81"/>
          </w:pPr>
          <w:r w:rsidRPr="00E237E8">
            <w:t>$10,821</w:t>
          </w:r>
        </w:p>
      </w:docPartBody>
    </w:docPart>
    <w:docPart>
      <w:docPartPr>
        <w:name w:val="914A4A3A9DD7463596CAE48E56E585A4"/>
        <w:category>
          <w:name w:val="General"/>
          <w:gallery w:val="placeholder"/>
        </w:category>
        <w:types>
          <w:type w:val="bbPlcHdr"/>
        </w:types>
        <w:behaviors>
          <w:behavior w:val="content"/>
        </w:behaviors>
        <w:guid w:val="{4F0D98E3-F33C-45AD-B99E-CD1CF4700BD2}"/>
      </w:docPartPr>
      <w:docPartBody>
        <w:p w:rsidR="00264998" w:rsidRDefault="00264998">
          <w:pPr>
            <w:pStyle w:val="914A4A3A9DD7463596CAE48E56E585A4"/>
          </w:pPr>
          <w:r w:rsidRPr="00E237E8">
            <w:t>Rent</w:t>
          </w:r>
        </w:p>
      </w:docPartBody>
    </w:docPart>
    <w:docPart>
      <w:docPartPr>
        <w:name w:val="01D51E3C09E341BFBDBF7773909D489B"/>
        <w:category>
          <w:name w:val="General"/>
          <w:gallery w:val="placeholder"/>
        </w:category>
        <w:types>
          <w:type w:val="bbPlcHdr"/>
        </w:types>
        <w:behaviors>
          <w:behavior w:val="content"/>
        </w:behaviors>
        <w:guid w:val="{F4DDFF8F-B1E6-4ADA-8D3D-B21CF606F904}"/>
      </w:docPartPr>
      <w:docPartBody>
        <w:p w:rsidR="00264998" w:rsidRDefault="00264998">
          <w:pPr>
            <w:pStyle w:val="01D51E3C09E341BFBDBF7773909D489B"/>
          </w:pPr>
          <w:r w:rsidRPr="00E237E8">
            <w:t>$1,250</w:t>
          </w:r>
        </w:p>
      </w:docPartBody>
    </w:docPart>
    <w:docPart>
      <w:docPartPr>
        <w:name w:val="DEB077B891BE4941B4ED94B45F131985"/>
        <w:category>
          <w:name w:val="General"/>
          <w:gallery w:val="placeholder"/>
        </w:category>
        <w:types>
          <w:type w:val="bbPlcHdr"/>
        </w:types>
        <w:behaviors>
          <w:behavior w:val="content"/>
        </w:behaviors>
        <w:guid w:val="{63976859-FB07-49C4-BC12-56CE66320389}"/>
      </w:docPartPr>
      <w:docPartBody>
        <w:p w:rsidR="00264998" w:rsidRDefault="00264998">
          <w:pPr>
            <w:pStyle w:val="DEB077B891BE4941B4ED94B45F131985"/>
          </w:pPr>
          <w:r w:rsidRPr="00E237E8">
            <w:t>$1,250</w:t>
          </w:r>
        </w:p>
      </w:docPartBody>
    </w:docPart>
    <w:docPart>
      <w:docPartPr>
        <w:name w:val="9142E564317E45A4909A968E59C93B91"/>
        <w:category>
          <w:name w:val="General"/>
          <w:gallery w:val="placeholder"/>
        </w:category>
        <w:types>
          <w:type w:val="bbPlcHdr"/>
        </w:types>
        <w:behaviors>
          <w:behavior w:val="content"/>
        </w:behaviors>
        <w:guid w:val="{AADB83C3-147B-43D4-BA19-413666CCEE36}"/>
      </w:docPartPr>
      <w:docPartBody>
        <w:p w:rsidR="00264998" w:rsidRDefault="00264998">
          <w:pPr>
            <w:pStyle w:val="9142E564317E45A4909A968E59C93B91"/>
          </w:pPr>
          <w:r w:rsidRPr="00E237E8">
            <w:t>$1,250</w:t>
          </w:r>
        </w:p>
      </w:docPartBody>
    </w:docPart>
    <w:docPart>
      <w:docPartPr>
        <w:name w:val="8E212E92C6054977900D5A63CF62CC45"/>
        <w:category>
          <w:name w:val="General"/>
          <w:gallery w:val="placeholder"/>
        </w:category>
        <w:types>
          <w:type w:val="bbPlcHdr"/>
        </w:types>
        <w:behaviors>
          <w:behavior w:val="content"/>
        </w:behaviors>
        <w:guid w:val="{825ADB6F-325C-48E4-B7E7-7F93DEAD344D}"/>
      </w:docPartPr>
      <w:docPartBody>
        <w:p w:rsidR="00264998" w:rsidRDefault="00264998">
          <w:pPr>
            <w:pStyle w:val="8E212E92C6054977900D5A63CF62CC45"/>
          </w:pPr>
          <w:r w:rsidRPr="00E237E8">
            <w:t>$1,250</w:t>
          </w:r>
        </w:p>
      </w:docPartBody>
    </w:docPart>
    <w:docPart>
      <w:docPartPr>
        <w:name w:val="1620BC24EA1F40A9AD37AC7CC4FA4590"/>
        <w:category>
          <w:name w:val="General"/>
          <w:gallery w:val="placeholder"/>
        </w:category>
        <w:types>
          <w:type w:val="bbPlcHdr"/>
        </w:types>
        <w:behaviors>
          <w:behavior w:val="content"/>
        </w:behaviors>
        <w:guid w:val="{6991B765-6E1A-422F-97F6-AFB4F1534371}"/>
      </w:docPartPr>
      <w:docPartBody>
        <w:p w:rsidR="00264998" w:rsidRDefault="00264998">
          <w:pPr>
            <w:pStyle w:val="1620BC24EA1F40A9AD37AC7CC4FA4590"/>
          </w:pPr>
          <w:r w:rsidRPr="00E237E8">
            <w:t>$1,250</w:t>
          </w:r>
        </w:p>
      </w:docPartBody>
    </w:docPart>
    <w:docPart>
      <w:docPartPr>
        <w:name w:val="89A6E8A11C91442883D9C626306FEBCE"/>
        <w:category>
          <w:name w:val="General"/>
          <w:gallery w:val="placeholder"/>
        </w:category>
        <w:types>
          <w:type w:val="bbPlcHdr"/>
        </w:types>
        <w:behaviors>
          <w:behavior w:val="content"/>
        </w:behaviors>
        <w:guid w:val="{3EC19EEB-0E4D-44C3-93EE-E4391964CEA2}"/>
      </w:docPartPr>
      <w:docPartBody>
        <w:p w:rsidR="00264998" w:rsidRDefault="00264998">
          <w:pPr>
            <w:pStyle w:val="89A6E8A11C91442883D9C626306FEBCE"/>
          </w:pPr>
          <w:r w:rsidRPr="00E237E8">
            <w:t>$1,250</w:t>
          </w:r>
        </w:p>
      </w:docPartBody>
    </w:docPart>
    <w:docPart>
      <w:docPartPr>
        <w:name w:val="F674CBCF713E411CB8AC5C7072A99070"/>
        <w:category>
          <w:name w:val="General"/>
          <w:gallery w:val="placeholder"/>
        </w:category>
        <w:types>
          <w:type w:val="bbPlcHdr"/>
        </w:types>
        <w:behaviors>
          <w:behavior w:val="content"/>
        </w:behaviors>
        <w:guid w:val="{EBE4AD00-B352-4A79-814F-14B0DECBD8EF}"/>
      </w:docPartPr>
      <w:docPartBody>
        <w:p w:rsidR="00264998" w:rsidRDefault="00264998">
          <w:pPr>
            <w:pStyle w:val="F674CBCF713E411CB8AC5C7072A99070"/>
          </w:pPr>
          <w:r w:rsidRPr="00E237E8">
            <w:t>$1,250</w:t>
          </w:r>
        </w:p>
      </w:docPartBody>
    </w:docPart>
    <w:docPart>
      <w:docPartPr>
        <w:name w:val="F76DD187CEFF43E98FBEE0629E569CE4"/>
        <w:category>
          <w:name w:val="General"/>
          <w:gallery w:val="placeholder"/>
        </w:category>
        <w:types>
          <w:type w:val="bbPlcHdr"/>
        </w:types>
        <w:behaviors>
          <w:behavior w:val="content"/>
        </w:behaviors>
        <w:guid w:val="{3DE958D7-3DE6-4591-93AC-AEDF7FAD1E35}"/>
      </w:docPartPr>
      <w:docPartBody>
        <w:p w:rsidR="00264998" w:rsidRDefault="00264998">
          <w:pPr>
            <w:pStyle w:val="F76DD187CEFF43E98FBEE0629E569CE4"/>
          </w:pPr>
          <w:r w:rsidRPr="00E237E8">
            <w:t>$1,250</w:t>
          </w:r>
        </w:p>
      </w:docPartBody>
    </w:docPart>
    <w:docPart>
      <w:docPartPr>
        <w:name w:val="33BE6A8065F1411ABC8F0E3CD53859ED"/>
        <w:category>
          <w:name w:val="General"/>
          <w:gallery w:val="placeholder"/>
        </w:category>
        <w:types>
          <w:type w:val="bbPlcHdr"/>
        </w:types>
        <w:behaviors>
          <w:behavior w:val="content"/>
        </w:behaviors>
        <w:guid w:val="{E2393D77-9AFF-4AA8-90C7-95D7D0CCB6B0}"/>
      </w:docPartPr>
      <w:docPartBody>
        <w:p w:rsidR="00264998" w:rsidRDefault="00264998">
          <w:pPr>
            <w:pStyle w:val="33BE6A8065F1411ABC8F0E3CD53859ED"/>
          </w:pPr>
          <w:r w:rsidRPr="00E237E8">
            <w:t>$1,250</w:t>
          </w:r>
        </w:p>
      </w:docPartBody>
    </w:docPart>
    <w:docPart>
      <w:docPartPr>
        <w:name w:val="609A0B0F740A4F348CC68BADD9C3FAC5"/>
        <w:category>
          <w:name w:val="General"/>
          <w:gallery w:val="placeholder"/>
        </w:category>
        <w:types>
          <w:type w:val="bbPlcHdr"/>
        </w:types>
        <w:behaviors>
          <w:behavior w:val="content"/>
        </w:behaviors>
        <w:guid w:val="{5DF756EA-E3E6-4FD8-98DE-E7DB781F2A4C}"/>
      </w:docPartPr>
      <w:docPartBody>
        <w:p w:rsidR="00264998" w:rsidRDefault="00264998">
          <w:pPr>
            <w:pStyle w:val="609A0B0F740A4F348CC68BADD9C3FAC5"/>
          </w:pPr>
          <w:r w:rsidRPr="00E237E8">
            <w:t>$1,250</w:t>
          </w:r>
        </w:p>
      </w:docPartBody>
    </w:docPart>
    <w:docPart>
      <w:docPartPr>
        <w:name w:val="0B8D7AC998A446D28DB68E08E95AACF4"/>
        <w:category>
          <w:name w:val="General"/>
          <w:gallery w:val="placeholder"/>
        </w:category>
        <w:types>
          <w:type w:val="bbPlcHdr"/>
        </w:types>
        <w:behaviors>
          <w:behavior w:val="content"/>
        </w:behaviors>
        <w:guid w:val="{29BE501D-1778-477F-B104-C7DEB364D572}"/>
      </w:docPartPr>
      <w:docPartBody>
        <w:p w:rsidR="00264998" w:rsidRDefault="00264998">
          <w:pPr>
            <w:pStyle w:val="0B8D7AC998A446D28DB68E08E95AACF4"/>
          </w:pPr>
          <w:r w:rsidRPr="00E237E8">
            <w:t>$1,250</w:t>
          </w:r>
        </w:p>
      </w:docPartBody>
    </w:docPart>
    <w:docPart>
      <w:docPartPr>
        <w:name w:val="DACA94AA9BF44DB984C0E0038CE74A34"/>
        <w:category>
          <w:name w:val="General"/>
          <w:gallery w:val="placeholder"/>
        </w:category>
        <w:types>
          <w:type w:val="bbPlcHdr"/>
        </w:types>
        <w:behaviors>
          <w:behavior w:val="content"/>
        </w:behaviors>
        <w:guid w:val="{932749AB-B18D-48F8-91A0-926A06D53972}"/>
      </w:docPartPr>
      <w:docPartBody>
        <w:p w:rsidR="00264998" w:rsidRDefault="00264998">
          <w:pPr>
            <w:pStyle w:val="DACA94AA9BF44DB984C0E0038CE74A34"/>
          </w:pPr>
          <w:r w:rsidRPr="00E237E8">
            <w:t>$1,250</w:t>
          </w:r>
        </w:p>
      </w:docPartBody>
    </w:docPart>
    <w:docPart>
      <w:docPartPr>
        <w:name w:val="8AA304C94E43495388BFB7333C9DD162"/>
        <w:category>
          <w:name w:val="General"/>
          <w:gallery w:val="placeholder"/>
        </w:category>
        <w:types>
          <w:type w:val="bbPlcHdr"/>
        </w:types>
        <w:behaviors>
          <w:behavior w:val="content"/>
        </w:behaviors>
        <w:guid w:val="{4CAF1C68-0F72-4AE2-89CF-C82BC64A932B}"/>
      </w:docPartPr>
      <w:docPartBody>
        <w:p w:rsidR="00264998" w:rsidRDefault="00264998">
          <w:pPr>
            <w:pStyle w:val="8AA304C94E43495388BFB7333C9DD162"/>
          </w:pPr>
          <w:r w:rsidRPr="00E237E8">
            <w:t>$15,000</w:t>
          </w:r>
        </w:p>
      </w:docPartBody>
    </w:docPart>
    <w:docPart>
      <w:docPartPr>
        <w:name w:val="170FACB0412D44B2BFF19C447BF51340"/>
        <w:category>
          <w:name w:val="General"/>
          <w:gallery w:val="placeholder"/>
        </w:category>
        <w:types>
          <w:type w:val="bbPlcHdr"/>
        </w:types>
        <w:behaviors>
          <w:behavior w:val="content"/>
        </w:behaviors>
        <w:guid w:val="{CB8612EC-4744-4981-8D17-615FFDE84F38}"/>
      </w:docPartPr>
      <w:docPartBody>
        <w:p w:rsidR="00264998" w:rsidRDefault="00264998">
          <w:pPr>
            <w:pStyle w:val="170FACB0412D44B2BFF19C447BF51340"/>
          </w:pPr>
          <w:r w:rsidRPr="00E237E8">
            <w:t>Utilities</w:t>
          </w:r>
        </w:p>
      </w:docPartBody>
    </w:docPart>
    <w:docPart>
      <w:docPartPr>
        <w:name w:val="DDEF62139D6648379466DAB75ABE1DC7"/>
        <w:category>
          <w:name w:val="General"/>
          <w:gallery w:val="placeholder"/>
        </w:category>
        <w:types>
          <w:type w:val="bbPlcHdr"/>
        </w:types>
        <w:behaviors>
          <w:behavior w:val="content"/>
        </w:behaviors>
        <w:guid w:val="{D835E98E-CB09-4F9C-812A-9203820432AC}"/>
      </w:docPartPr>
      <w:docPartBody>
        <w:p w:rsidR="00264998" w:rsidRDefault="00264998">
          <w:pPr>
            <w:pStyle w:val="DDEF62139D6648379466DAB75ABE1DC7"/>
          </w:pPr>
          <w:r w:rsidRPr="00E237E8">
            <w:t>$250</w:t>
          </w:r>
        </w:p>
      </w:docPartBody>
    </w:docPart>
    <w:docPart>
      <w:docPartPr>
        <w:name w:val="E4C4967FB0F84E98BF8CED5131CE3692"/>
        <w:category>
          <w:name w:val="General"/>
          <w:gallery w:val="placeholder"/>
        </w:category>
        <w:types>
          <w:type w:val="bbPlcHdr"/>
        </w:types>
        <w:behaviors>
          <w:behavior w:val="content"/>
        </w:behaviors>
        <w:guid w:val="{756A6CD6-EF0A-4A9D-8D8D-505488766038}"/>
      </w:docPartPr>
      <w:docPartBody>
        <w:p w:rsidR="00264998" w:rsidRDefault="00264998">
          <w:pPr>
            <w:pStyle w:val="E4C4967FB0F84E98BF8CED5131CE3692"/>
          </w:pPr>
          <w:r w:rsidRPr="00E237E8">
            <w:t>$150</w:t>
          </w:r>
        </w:p>
      </w:docPartBody>
    </w:docPart>
    <w:docPart>
      <w:docPartPr>
        <w:name w:val="C5FFEA55D8684773A2113816F31AB5AB"/>
        <w:category>
          <w:name w:val="General"/>
          <w:gallery w:val="placeholder"/>
        </w:category>
        <w:types>
          <w:type w:val="bbPlcHdr"/>
        </w:types>
        <w:behaviors>
          <w:behavior w:val="content"/>
        </w:behaviors>
        <w:guid w:val="{2F68D777-4336-42D5-9D05-74C53331E91B}"/>
      </w:docPartPr>
      <w:docPartBody>
        <w:p w:rsidR="00264998" w:rsidRDefault="00264998">
          <w:pPr>
            <w:pStyle w:val="C5FFEA55D8684773A2113816F31AB5AB"/>
          </w:pPr>
          <w:r w:rsidRPr="00E237E8">
            <w:t>$200</w:t>
          </w:r>
        </w:p>
      </w:docPartBody>
    </w:docPart>
    <w:docPart>
      <w:docPartPr>
        <w:name w:val="E6F6E1621EDB473AB87DB4906B35BD8D"/>
        <w:category>
          <w:name w:val="General"/>
          <w:gallery w:val="placeholder"/>
        </w:category>
        <w:types>
          <w:type w:val="bbPlcHdr"/>
        </w:types>
        <w:behaviors>
          <w:behavior w:val="content"/>
        </w:behaviors>
        <w:guid w:val="{9B4B93FB-9A4D-433C-A5A1-7F3056F816CC}"/>
      </w:docPartPr>
      <w:docPartBody>
        <w:p w:rsidR="00264998" w:rsidRDefault="00264998">
          <w:pPr>
            <w:pStyle w:val="E6F6E1621EDB473AB87DB4906B35BD8D"/>
          </w:pPr>
          <w:r w:rsidRPr="00E237E8">
            <w:t>$200</w:t>
          </w:r>
        </w:p>
      </w:docPartBody>
    </w:docPart>
    <w:docPart>
      <w:docPartPr>
        <w:name w:val="5805B82DF1544CFFA25B135694FB4D31"/>
        <w:category>
          <w:name w:val="General"/>
          <w:gallery w:val="placeholder"/>
        </w:category>
        <w:types>
          <w:type w:val="bbPlcHdr"/>
        </w:types>
        <w:behaviors>
          <w:behavior w:val="content"/>
        </w:behaviors>
        <w:guid w:val="{A733F2A1-4E64-4FA7-AC8D-F88CC3AC22DE}"/>
      </w:docPartPr>
      <w:docPartBody>
        <w:p w:rsidR="00264998" w:rsidRDefault="00264998">
          <w:pPr>
            <w:pStyle w:val="5805B82DF1544CFFA25B135694FB4D31"/>
          </w:pPr>
          <w:r w:rsidRPr="00E237E8">
            <w:t>$200</w:t>
          </w:r>
        </w:p>
      </w:docPartBody>
    </w:docPart>
    <w:docPart>
      <w:docPartPr>
        <w:name w:val="9D925F2A5508497DA3631CA951C18E2D"/>
        <w:category>
          <w:name w:val="General"/>
          <w:gallery w:val="placeholder"/>
        </w:category>
        <w:types>
          <w:type w:val="bbPlcHdr"/>
        </w:types>
        <w:behaviors>
          <w:behavior w:val="content"/>
        </w:behaviors>
        <w:guid w:val="{DA609F25-CFA4-4CB1-87D1-377979C9C2B5}"/>
      </w:docPartPr>
      <w:docPartBody>
        <w:p w:rsidR="00264998" w:rsidRDefault="00264998">
          <w:pPr>
            <w:pStyle w:val="9D925F2A5508497DA3631CA951C18E2D"/>
          </w:pPr>
          <w:r w:rsidRPr="00E237E8">
            <w:t>$250</w:t>
          </w:r>
        </w:p>
      </w:docPartBody>
    </w:docPart>
    <w:docPart>
      <w:docPartPr>
        <w:name w:val="CBD00526FD8A431F82542CD34DE92A2B"/>
        <w:category>
          <w:name w:val="General"/>
          <w:gallery w:val="placeholder"/>
        </w:category>
        <w:types>
          <w:type w:val="bbPlcHdr"/>
        </w:types>
        <w:behaviors>
          <w:behavior w:val="content"/>
        </w:behaviors>
        <w:guid w:val="{AD54C74D-02B6-406A-899B-086529474AB5}"/>
      </w:docPartPr>
      <w:docPartBody>
        <w:p w:rsidR="00264998" w:rsidRDefault="00264998">
          <w:pPr>
            <w:pStyle w:val="CBD00526FD8A431F82542CD34DE92A2B"/>
          </w:pPr>
          <w:r w:rsidRPr="00E237E8">
            <w:t>$250</w:t>
          </w:r>
        </w:p>
      </w:docPartBody>
    </w:docPart>
    <w:docPart>
      <w:docPartPr>
        <w:name w:val="1571370F2BD94E059D11DB4B9285123E"/>
        <w:category>
          <w:name w:val="General"/>
          <w:gallery w:val="placeholder"/>
        </w:category>
        <w:types>
          <w:type w:val="bbPlcHdr"/>
        </w:types>
        <w:behaviors>
          <w:behavior w:val="content"/>
        </w:behaviors>
        <w:guid w:val="{6155D062-5C66-41E8-B69F-5CB555BAA108}"/>
      </w:docPartPr>
      <w:docPartBody>
        <w:p w:rsidR="00264998" w:rsidRDefault="00264998">
          <w:pPr>
            <w:pStyle w:val="1571370F2BD94E059D11DB4B9285123E"/>
          </w:pPr>
          <w:r w:rsidRPr="00E237E8">
            <w:t>$250</w:t>
          </w:r>
        </w:p>
      </w:docPartBody>
    </w:docPart>
    <w:docPart>
      <w:docPartPr>
        <w:name w:val="A2DC7C1FCC8E4B5D92DEC9956BAF5F19"/>
        <w:category>
          <w:name w:val="General"/>
          <w:gallery w:val="placeholder"/>
        </w:category>
        <w:types>
          <w:type w:val="bbPlcHdr"/>
        </w:types>
        <w:behaviors>
          <w:behavior w:val="content"/>
        </w:behaviors>
        <w:guid w:val="{DA26DA71-5889-4BBD-9546-610E74B3914A}"/>
      </w:docPartPr>
      <w:docPartBody>
        <w:p w:rsidR="00264998" w:rsidRDefault="00264998">
          <w:pPr>
            <w:pStyle w:val="A2DC7C1FCC8E4B5D92DEC9956BAF5F19"/>
          </w:pPr>
          <w:r w:rsidRPr="00E237E8">
            <w:t>$200</w:t>
          </w:r>
        </w:p>
      </w:docPartBody>
    </w:docPart>
    <w:docPart>
      <w:docPartPr>
        <w:name w:val="DB12F208553F4996870B7030E9306415"/>
        <w:category>
          <w:name w:val="General"/>
          <w:gallery w:val="placeholder"/>
        </w:category>
        <w:types>
          <w:type w:val="bbPlcHdr"/>
        </w:types>
        <w:behaviors>
          <w:behavior w:val="content"/>
        </w:behaviors>
        <w:guid w:val="{1B2BFE53-FFB5-4233-ADAC-141F4A663882}"/>
      </w:docPartPr>
      <w:docPartBody>
        <w:p w:rsidR="00264998" w:rsidRDefault="00264998">
          <w:pPr>
            <w:pStyle w:val="DB12F208553F4996870B7030E9306415"/>
          </w:pPr>
          <w:r w:rsidRPr="00E237E8">
            <w:t>$200</w:t>
          </w:r>
        </w:p>
      </w:docPartBody>
    </w:docPart>
    <w:docPart>
      <w:docPartPr>
        <w:name w:val="1D1B2D763E27450EAEF6D7EA4DC42DD4"/>
        <w:category>
          <w:name w:val="General"/>
          <w:gallery w:val="placeholder"/>
        </w:category>
        <w:types>
          <w:type w:val="bbPlcHdr"/>
        </w:types>
        <w:behaviors>
          <w:behavior w:val="content"/>
        </w:behaviors>
        <w:guid w:val="{A4C89FB4-2B53-4443-9944-CE8BE81894EA}"/>
      </w:docPartPr>
      <w:docPartBody>
        <w:p w:rsidR="00264998" w:rsidRDefault="00264998">
          <w:pPr>
            <w:pStyle w:val="1D1B2D763E27450EAEF6D7EA4DC42DD4"/>
          </w:pPr>
          <w:r w:rsidRPr="00E237E8">
            <w:t>$250</w:t>
          </w:r>
        </w:p>
      </w:docPartBody>
    </w:docPart>
    <w:docPart>
      <w:docPartPr>
        <w:name w:val="B4C0A612D3814F899ADED4B34EF069AE"/>
        <w:category>
          <w:name w:val="General"/>
          <w:gallery w:val="placeholder"/>
        </w:category>
        <w:types>
          <w:type w:val="bbPlcHdr"/>
        </w:types>
        <w:behaviors>
          <w:behavior w:val="content"/>
        </w:behaviors>
        <w:guid w:val="{119057CF-8465-408D-9905-5D2929BD8306}"/>
      </w:docPartPr>
      <w:docPartBody>
        <w:p w:rsidR="00264998" w:rsidRDefault="00264998">
          <w:pPr>
            <w:pStyle w:val="B4C0A612D3814F899ADED4B34EF069AE"/>
          </w:pPr>
          <w:r w:rsidRPr="00E237E8">
            <w:t>$250</w:t>
          </w:r>
        </w:p>
      </w:docPartBody>
    </w:docPart>
    <w:docPart>
      <w:docPartPr>
        <w:name w:val="BFDD19BF82924BA08B5F4CF0E12674CE"/>
        <w:category>
          <w:name w:val="General"/>
          <w:gallery w:val="placeholder"/>
        </w:category>
        <w:types>
          <w:type w:val="bbPlcHdr"/>
        </w:types>
        <w:behaviors>
          <w:behavior w:val="content"/>
        </w:behaviors>
        <w:guid w:val="{A9FCFCA1-02C2-431C-B204-DFF01F177206}"/>
      </w:docPartPr>
      <w:docPartBody>
        <w:p w:rsidR="00264998" w:rsidRDefault="00264998">
          <w:pPr>
            <w:pStyle w:val="BFDD19BF82924BA08B5F4CF0E12674CE"/>
          </w:pPr>
          <w:r w:rsidRPr="00E237E8">
            <w:t>$2,650</w:t>
          </w:r>
        </w:p>
      </w:docPartBody>
    </w:docPart>
    <w:docPart>
      <w:docPartPr>
        <w:name w:val="720F0C8EB58B4EFEB74CB70E4F57B816"/>
        <w:category>
          <w:name w:val="General"/>
          <w:gallery w:val="placeholder"/>
        </w:category>
        <w:types>
          <w:type w:val="bbPlcHdr"/>
        </w:types>
        <w:behaviors>
          <w:behavior w:val="content"/>
        </w:behaviors>
        <w:guid w:val="{765360E4-66E8-4DCC-8B37-FE3A2855C964}"/>
      </w:docPartPr>
      <w:docPartBody>
        <w:p w:rsidR="00264998" w:rsidRDefault="00264998">
          <w:pPr>
            <w:pStyle w:val="720F0C8EB58B4EFEB74CB70E4F57B816"/>
          </w:pPr>
          <w:r w:rsidRPr="00E237E8">
            <w:t>Website Expenses</w:t>
          </w:r>
        </w:p>
      </w:docPartBody>
    </w:docPart>
    <w:docPart>
      <w:docPartPr>
        <w:name w:val="E60C714749A24D06B1750BC246472A2F"/>
        <w:category>
          <w:name w:val="General"/>
          <w:gallery w:val="placeholder"/>
        </w:category>
        <w:types>
          <w:type w:val="bbPlcHdr"/>
        </w:types>
        <w:behaviors>
          <w:behavior w:val="content"/>
        </w:behaviors>
        <w:guid w:val="{6CA5E2D6-1E04-4E68-A37E-65ADA34AFEE6}"/>
      </w:docPartPr>
      <w:docPartBody>
        <w:p w:rsidR="00264998" w:rsidRDefault="00264998">
          <w:pPr>
            <w:pStyle w:val="E60C714749A24D06B1750BC246472A2F"/>
          </w:pPr>
          <w:r w:rsidRPr="00E237E8">
            <w:t>$175</w:t>
          </w:r>
        </w:p>
      </w:docPartBody>
    </w:docPart>
    <w:docPart>
      <w:docPartPr>
        <w:name w:val="D7E9AAD350C946FABB85CFA9F4704E90"/>
        <w:category>
          <w:name w:val="General"/>
          <w:gallery w:val="placeholder"/>
        </w:category>
        <w:types>
          <w:type w:val="bbPlcHdr"/>
        </w:types>
        <w:behaviors>
          <w:behavior w:val="content"/>
        </w:behaviors>
        <w:guid w:val="{9742EDE4-9F10-4494-BA75-5AC4363ED07C}"/>
      </w:docPartPr>
      <w:docPartBody>
        <w:p w:rsidR="00264998" w:rsidRDefault="00264998">
          <w:pPr>
            <w:pStyle w:val="D7E9AAD350C946FABB85CFA9F4704E90"/>
          </w:pPr>
          <w:r w:rsidRPr="00E237E8">
            <w:t>$175</w:t>
          </w:r>
        </w:p>
      </w:docPartBody>
    </w:docPart>
    <w:docPart>
      <w:docPartPr>
        <w:name w:val="18E3B8407F3E4B34BDE9FDDAEE8A1DE7"/>
        <w:category>
          <w:name w:val="General"/>
          <w:gallery w:val="placeholder"/>
        </w:category>
        <w:types>
          <w:type w:val="bbPlcHdr"/>
        </w:types>
        <w:behaviors>
          <w:behavior w:val="content"/>
        </w:behaviors>
        <w:guid w:val="{F96A96C4-4BE3-4975-8E7B-7D6236E61A16}"/>
      </w:docPartPr>
      <w:docPartBody>
        <w:p w:rsidR="00264998" w:rsidRDefault="00264998">
          <w:pPr>
            <w:pStyle w:val="18E3B8407F3E4B34BDE9FDDAEE8A1DE7"/>
          </w:pPr>
          <w:r w:rsidRPr="00E237E8">
            <w:t>$175</w:t>
          </w:r>
        </w:p>
      </w:docPartBody>
    </w:docPart>
    <w:docPart>
      <w:docPartPr>
        <w:name w:val="A367BE1E4E2145468A4DE6811E6D31CA"/>
        <w:category>
          <w:name w:val="General"/>
          <w:gallery w:val="placeholder"/>
        </w:category>
        <w:types>
          <w:type w:val="bbPlcHdr"/>
        </w:types>
        <w:behaviors>
          <w:behavior w:val="content"/>
        </w:behaviors>
        <w:guid w:val="{40F90186-2C0F-4CAF-B17F-1A1E3D65606B}"/>
      </w:docPartPr>
      <w:docPartBody>
        <w:p w:rsidR="00264998" w:rsidRDefault="00264998">
          <w:pPr>
            <w:pStyle w:val="A367BE1E4E2145468A4DE6811E6D31CA"/>
          </w:pPr>
          <w:r w:rsidRPr="00E237E8">
            <w:t>$175</w:t>
          </w:r>
        </w:p>
      </w:docPartBody>
    </w:docPart>
    <w:docPart>
      <w:docPartPr>
        <w:name w:val="AE5C5885E1924916A7FB6087EBDC3B5F"/>
        <w:category>
          <w:name w:val="General"/>
          <w:gallery w:val="placeholder"/>
        </w:category>
        <w:types>
          <w:type w:val="bbPlcHdr"/>
        </w:types>
        <w:behaviors>
          <w:behavior w:val="content"/>
        </w:behaviors>
        <w:guid w:val="{925D130A-9E35-4E41-948C-88ED748326BA}"/>
      </w:docPartPr>
      <w:docPartBody>
        <w:p w:rsidR="00264998" w:rsidRDefault="00264998">
          <w:pPr>
            <w:pStyle w:val="AE5C5885E1924916A7FB6087EBDC3B5F"/>
          </w:pPr>
          <w:r w:rsidRPr="00E237E8">
            <w:t>$175</w:t>
          </w:r>
        </w:p>
      </w:docPartBody>
    </w:docPart>
    <w:docPart>
      <w:docPartPr>
        <w:name w:val="D14D293BAE91457BAED5E4327CFD3E9A"/>
        <w:category>
          <w:name w:val="General"/>
          <w:gallery w:val="placeholder"/>
        </w:category>
        <w:types>
          <w:type w:val="bbPlcHdr"/>
        </w:types>
        <w:behaviors>
          <w:behavior w:val="content"/>
        </w:behaviors>
        <w:guid w:val="{BD3D289C-4F5F-4D0D-A292-B05F9E563525}"/>
      </w:docPartPr>
      <w:docPartBody>
        <w:p w:rsidR="00264998" w:rsidRDefault="00264998">
          <w:pPr>
            <w:pStyle w:val="D14D293BAE91457BAED5E4327CFD3E9A"/>
          </w:pPr>
          <w:r w:rsidRPr="00E237E8">
            <w:t>$175</w:t>
          </w:r>
        </w:p>
      </w:docPartBody>
    </w:docPart>
    <w:docPart>
      <w:docPartPr>
        <w:name w:val="3A8204C429E649DDB846D47409BEF326"/>
        <w:category>
          <w:name w:val="General"/>
          <w:gallery w:val="placeholder"/>
        </w:category>
        <w:types>
          <w:type w:val="bbPlcHdr"/>
        </w:types>
        <w:behaviors>
          <w:behavior w:val="content"/>
        </w:behaviors>
        <w:guid w:val="{D6DEE0AE-965D-4C60-9D5A-69F1CE28308C}"/>
      </w:docPartPr>
      <w:docPartBody>
        <w:p w:rsidR="00264998" w:rsidRDefault="00264998">
          <w:pPr>
            <w:pStyle w:val="3A8204C429E649DDB846D47409BEF326"/>
          </w:pPr>
          <w:r w:rsidRPr="00E237E8">
            <w:t>$175</w:t>
          </w:r>
        </w:p>
      </w:docPartBody>
    </w:docPart>
    <w:docPart>
      <w:docPartPr>
        <w:name w:val="B15CE03696254398AFB2E251A0AA39E0"/>
        <w:category>
          <w:name w:val="General"/>
          <w:gallery w:val="placeholder"/>
        </w:category>
        <w:types>
          <w:type w:val="bbPlcHdr"/>
        </w:types>
        <w:behaviors>
          <w:behavior w:val="content"/>
        </w:behaviors>
        <w:guid w:val="{FBF97C1D-C881-44B6-9024-83FAE468720C}"/>
      </w:docPartPr>
      <w:docPartBody>
        <w:p w:rsidR="00264998" w:rsidRDefault="00264998">
          <w:pPr>
            <w:pStyle w:val="B15CE03696254398AFB2E251A0AA39E0"/>
          </w:pPr>
          <w:r w:rsidRPr="00E237E8">
            <w:t>$175</w:t>
          </w:r>
        </w:p>
      </w:docPartBody>
    </w:docPart>
    <w:docPart>
      <w:docPartPr>
        <w:name w:val="6DDE55D075BA447CA68584390A81C4BA"/>
        <w:category>
          <w:name w:val="General"/>
          <w:gallery w:val="placeholder"/>
        </w:category>
        <w:types>
          <w:type w:val="bbPlcHdr"/>
        </w:types>
        <w:behaviors>
          <w:behavior w:val="content"/>
        </w:behaviors>
        <w:guid w:val="{C574555B-9361-4C57-83BC-EA09762FF5B6}"/>
      </w:docPartPr>
      <w:docPartBody>
        <w:p w:rsidR="00264998" w:rsidRDefault="00264998">
          <w:pPr>
            <w:pStyle w:val="6DDE55D075BA447CA68584390A81C4BA"/>
          </w:pPr>
          <w:r w:rsidRPr="00E237E8">
            <w:t>$175</w:t>
          </w:r>
        </w:p>
      </w:docPartBody>
    </w:docPart>
    <w:docPart>
      <w:docPartPr>
        <w:name w:val="2FD45BC6234B47EC877316079E0356AC"/>
        <w:category>
          <w:name w:val="General"/>
          <w:gallery w:val="placeholder"/>
        </w:category>
        <w:types>
          <w:type w:val="bbPlcHdr"/>
        </w:types>
        <w:behaviors>
          <w:behavior w:val="content"/>
        </w:behaviors>
        <w:guid w:val="{A706584C-64D6-4EEC-AE98-C2C6923D8D90}"/>
      </w:docPartPr>
      <w:docPartBody>
        <w:p w:rsidR="00264998" w:rsidRDefault="00264998">
          <w:pPr>
            <w:pStyle w:val="2FD45BC6234B47EC877316079E0356AC"/>
          </w:pPr>
          <w:r w:rsidRPr="00E237E8">
            <w:t>$175</w:t>
          </w:r>
        </w:p>
      </w:docPartBody>
    </w:docPart>
    <w:docPart>
      <w:docPartPr>
        <w:name w:val="60982D490D3949EBB4F0390AE864888D"/>
        <w:category>
          <w:name w:val="General"/>
          <w:gallery w:val="placeholder"/>
        </w:category>
        <w:types>
          <w:type w:val="bbPlcHdr"/>
        </w:types>
        <w:behaviors>
          <w:behavior w:val="content"/>
        </w:behaviors>
        <w:guid w:val="{0B46827C-9EBA-4764-B8E2-0E12D95C679F}"/>
      </w:docPartPr>
      <w:docPartBody>
        <w:p w:rsidR="00264998" w:rsidRDefault="00264998">
          <w:pPr>
            <w:pStyle w:val="60982D490D3949EBB4F0390AE864888D"/>
          </w:pPr>
          <w:r w:rsidRPr="00E237E8">
            <w:t>$225</w:t>
          </w:r>
        </w:p>
      </w:docPartBody>
    </w:docPart>
    <w:docPart>
      <w:docPartPr>
        <w:name w:val="9D231E1963264886A31E632FB711E8F6"/>
        <w:category>
          <w:name w:val="General"/>
          <w:gallery w:val="placeholder"/>
        </w:category>
        <w:types>
          <w:type w:val="bbPlcHdr"/>
        </w:types>
        <w:behaviors>
          <w:behavior w:val="content"/>
        </w:behaviors>
        <w:guid w:val="{C82DE6F1-C9EE-487A-92E1-8D1B6F6AF97A}"/>
      </w:docPartPr>
      <w:docPartBody>
        <w:p w:rsidR="00264998" w:rsidRDefault="00264998">
          <w:pPr>
            <w:pStyle w:val="9D231E1963264886A31E632FB711E8F6"/>
          </w:pPr>
          <w:r w:rsidRPr="00E237E8">
            <w:t>$225</w:t>
          </w:r>
        </w:p>
      </w:docPartBody>
    </w:docPart>
    <w:docPart>
      <w:docPartPr>
        <w:name w:val="AC9F72525C7F412F8F3D8A27D0B77F9F"/>
        <w:category>
          <w:name w:val="General"/>
          <w:gallery w:val="placeholder"/>
        </w:category>
        <w:types>
          <w:type w:val="bbPlcHdr"/>
        </w:types>
        <w:behaviors>
          <w:behavior w:val="content"/>
        </w:behaviors>
        <w:guid w:val="{ED6EA202-834A-4886-86B0-8B707CAEA45A}"/>
      </w:docPartPr>
      <w:docPartBody>
        <w:p w:rsidR="00264998" w:rsidRDefault="00264998">
          <w:pPr>
            <w:pStyle w:val="AC9F72525C7F412F8F3D8A27D0B77F9F"/>
          </w:pPr>
          <w:r w:rsidRPr="00E237E8">
            <w:t>$2,200</w:t>
          </w:r>
        </w:p>
      </w:docPartBody>
    </w:docPart>
    <w:docPart>
      <w:docPartPr>
        <w:name w:val="9285BF7103E64007B119429C88B31BB1"/>
        <w:category>
          <w:name w:val="General"/>
          <w:gallery w:val="placeholder"/>
        </w:category>
        <w:types>
          <w:type w:val="bbPlcHdr"/>
        </w:types>
        <w:behaviors>
          <w:behavior w:val="content"/>
        </w:behaviors>
        <w:guid w:val="{556D17ED-A1A2-4CB5-AD0F-DD352601FC9A}"/>
      </w:docPartPr>
      <w:docPartBody>
        <w:p w:rsidR="00264998" w:rsidRDefault="00264998">
          <w:pPr>
            <w:pStyle w:val="9285BF7103E64007B119429C88B31BB1"/>
          </w:pPr>
          <w:r w:rsidRPr="00E237E8">
            <w:t>Internet/Phone</w:t>
          </w:r>
        </w:p>
      </w:docPartBody>
    </w:docPart>
    <w:docPart>
      <w:docPartPr>
        <w:name w:val="BFDE58B8F3A5484EAB9BEC5894C4523C"/>
        <w:category>
          <w:name w:val="General"/>
          <w:gallery w:val="placeholder"/>
        </w:category>
        <w:types>
          <w:type w:val="bbPlcHdr"/>
        </w:types>
        <w:behaviors>
          <w:behavior w:val="content"/>
        </w:behaviors>
        <w:guid w:val="{BF604C84-346D-40FB-ADE7-896F8D94A206}"/>
      </w:docPartPr>
      <w:docPartBody>
        <w:p w:rsidR="00264998" w:rsidRDefault="00264998">
          <w:pPr>
            <w:pStyle w:val="BFDE58B8F3A5484EAB9BEC5894C4523C"/>
          </w:pPr>
          <w:r w:rsidRPr="00E237E8">
            <w:t>$110</w:t>
          </w:r>
        </w:p>
      </w:docPartBody>
    </w:docPart>
    <w:docPart>
      <w:docPartPr>
        <w:name w:val="4CC16D2F07E542969997849EE04A6EBC"/>
        <w:category>
          <w:name w:val="General"/>
          <w:gallery w:val="placeholder"/>
        </w:category>
        <w:types>
          <w:type w:val="bbPlcHdr"/>
        </w:types>
        <w:behaviors>
          <w:behavior w:val="content"/>
        </w:behaviors>
        <w:guid w:val="{BADEF2F8-B442-4BE7-9CFC-EDC17EB63766}"/>
      </w:docPartPr>
      <w:docPartBody>
        <w:p w:rsidR="00264998" w:rsidRDefault="00264998">
          <w:pPr>
            <w:pStyle w:val="4CC16D2F07E542969997849EE04A6EBC"/>
          </w:pPr>
          <w:r w:rsidRPr="00E237E8">
            <w:t>$110</w:t>
          </w:r>
        </w:p>
      </w:docPartBody>
    </w:docPart>
    <w:docPart>
      <w:docPartPr>
        <w:name w:val="D7298BA2459A4B32AC426210CF41B61C"/>
        <w:category>
          <w:name w:val="General"/>
          <w:gallery w:val="placeholder"/>
        </w:category>
        <w:types>
          <w:type w:val="bbPlcHdr"/>
        </w:types>
        <w:behaviors>
          <w:behavior w:val="content"/>
        </w:behaviors>
        <w:guid w:val="{85C0AE2F-73F5-4D1A-AF1D-D2142DB71F2D}"/>
      </w:docPartPr>
      <w:docPartBody>
        <w:p w:rsidR="00264998" w:rsidRDefault="00264998">
          <w:pPr>
            <w:pStyle w:val="D7298BA2459A4B32AC426210CF41B61C"/>
          </w:pPr>
          <w:r w:rsidRPr="00E237E8">
            <w:t>$110</w:t>
          </w:r>
        </w:p>
      </w:docPartBody>
    </w:docPart>
    <w:docPart>
      <w:docPartPr>
        <w:name w:val="EB7163E292B34AD18EB651E7CA25E7C0"/>
        <w:category>
          <w:name w:val="General"/>
          <w:gallery w:val="placeholder"/>
        </w:category>
        <w:types>
          <w:type w:val="bbPlcHdr"/>
        </w:types>
        <w:behaviors>
          <w:behavior w:val="content"/>
        </w:behaviors>
        <w:guid w:val="{6AAFEC83-EC29-4001-A87B-2B4FD51041A2}"/>
      </w:docPartPr>
      <w:docPartBody>
        <w:p w:rsidR="00264998" w:rsidRDefault="00264998">
          <w:pPr>
            <w:pStyle w:val="EB7163E292B34AD18EB651E7CA25E7C0"/>
          </w:pPr>
          <w:r w:rsidRPr="00E237E8">
            <w:t>$110</w:t>
          </w:r>
        </w:p>
      </w:docPartBody>
    </w:docPart>
    <w:docPart>
      <w:docPartPr>
        <w:name w:val="5696770C198A4228A45A7A445403AD60"/>
        <w:category>
          <w:name w:val="General"/>
          <w:gallery w:val="placeholder"/>
        </w:category>
        <w:types>
          <w:type w:val="bbPlcHdr"/>
        </w:types>
        <w:behaviors>
          <w:behavior w:val="content"/>
        </w:behaviors>
        <w:guid w:val="{47481451-8EE3-43AB-8826-0B530B9B02A4}"/>
      </w:docPartPr>
      <w:docPartBody>
        <w:p w:rsidR="00264998" w:rsidRDefault="00264998">
          <w:pPr>
            <w:pStyle w:val="5696770C198A4228A45A7A445403AD60"/>
          </w:pPr>
          <w:r w:rsidRPr="00E237E8">
            <w:t>$110</w:t>
          </w:r>
        </w:p>
      </w:docPartBody>
    </w:docPart>
    <w:docPart>
      <w:docPartPr>
        <w:name w:val="3B08C2A59F2944FAB53063F55B2B14DC"/>
        <w:category>
          <w:name w:val="General"/>
          <w:gallery w:val="placeholder"/>
        </w:category>
        <w:types>
          <w:type w:val="bbPlcHdr"/>
        </w:types>
        <w:behaviors>
          <w:behavior w:val="content"/>
        </w:behaviors>
        <w:guid w:val="{056DC541-F4B7-4390-8D32-B55620632FD5}"/>
      </w:docPartPr>
      <w:docPartBody>
        <w:p w:rsidR="00264998" w:rsidRDefault="00264998">
          <w:pPr>
            <w:pStyle w:val="3B08C2A59F2944FAB53063F55B2B14DC"/>
          </w:pPr>
          <w:r w:rsidRPr="00E237E8">
            <w:t>$110</w:t>
          </w:r>
        </w:p>
      </w:docPartBody>
    </w:docPart>
    <w:docPart>
      <w:docPartPr>
        <w:name w:val="242CD3F87B7C431089CA39233244A812"/>
        <w:category>
          <w:name w:val="General"/>
          <w:gallery w:val="placeholder"/>
        </w:category>
        <w:types>
          <w:type w:val="bbPlcHdr"/>
        </w:types>
        <w:behaviors>
          <w:behavior w:val="content"/>
        </w:behaviors>
        <w:guid w:val="{197056A9-34B3-401F-AEFD-665362BA95DD}"/>
      </w:docPartPr>
      <w:docPartBody>
        <w:p w:rsidR="00264998" w:rsidRDefault="00264998">
          <w:pPr>
            <w:pStyle w:val="242CD3F87B7C431089CA39233244A812"/>
          </w:pPr>
          <w:r w:rsidRPr="00E237E8">
            <w:t>$110</w:t>
          </w:r>
        </w:p>
      </w:docPartBody>
    </w:docPart>
    <w:docPart>
      <w:docPartPr>
        <w:name w:val="2B9B49E43281427BAD63BEA120B4EB87"/>
        <w:category>
          <w:name w:val="General"/>
          <w:gallery w:val="placeholder"/>
        </w:category>
        <w:types>
          <w:type w:val="bbPlcHdr"/>
        </w:types>
        <w:behaviors>
          <w:behavior w:val="content"/>
        </w:behaviors>
        <w:guid w:val="{7781F35A-209F-4363-A98B-C295FC90AEE7}"/>
      </w:docPartPr>
      <w:docPartBody>
        <w:p w:rsidR="00264998" w:rsidRDefault="00264998">
          <w:pPr>
            <w:pStyle w:val="2B9B49E43281427BAD63BEA120B4EB87"/>
          </w:pPr>
          <w:r w:rsidRPr="00E237E8">
            <w:t>$110</w:t>
          </w:r>
        </w:p>
      </w:docPartBody>
    </w:docPart>
    <w:docPart>
      <w:docPartPr>
        <w:name w:val="F9CCA7386E7D4A52B6E7F3ADCB68445D"/>
        <w:category>
          <w:name w:val="General"/>
          <w:gallery w:val="placeholder"/>
        </w:category>
        <w:types>
          <w:type w:val="bbPlcHdr"/>
        </w:types>
        <w:behaviors>
          <w:behavior w:val="content"/>
        </w:behaviors>
        <w:guid w:val="{21F35F82-4C2A-4F0C-9CA8-922CD76C1AB2}"/>
      </w:docPartPr>
      <w:docPartBody>
        <w:p w:rsidR="00264998" w:rsidRDefault="00264998">
          <w:pPr>
            <w:pStyle w:val="F9CCA7386E7D4A52B6E7F3ADCB68445D"/>
          </w:pPr>
          <w:r w:rsidRPr="00E237E8">
            <w:t>$110</w:t>
          </w:r>
        </w:p>
      </w:docPartBody>
    </w:docPart>
    <w:docPart>
      <w:docPartPr>
        <w:name w:val="420A638F69B8467B9E09AB4D53EB9E4B"/>
        <w:category>
          <w:name w:val="General"/>
          <w:gallery w:val="placeholder"/>
        </w:category>
        <w:types>
          <w:type w:val="bbPlcHdr"/>
        </w:types>
        <w:behaviors>
          <w:behavior w:val="content"/>
        </w:behaviors>
        <w:guid w:val="{A04FA8A9-8BE5-45F7-9535-AB3B14A2CC92}"/>
      </w:docPartPr>
      <w:docPartBody>
        <w:p w:rsidR="00264998" w:rsidRDefault="00264998">
          <w:pPr>
            <w:pStyle w:val="420A638F69B8467B9E09AB4D53EB9E4B"/>
          </w:pPr>
          <w:r w:rsidRPr="00E237E8">
            <w:t>$110</w:t>
          </w:r>
        </w:p>
      </w:docPartBody>
    </w:docPart>
    <w:docPart>
      <w:docPartPr>
        <w:name w:val="05693A90D97E4FF3A7CE34ED3DA6A488"/>
        <w:category>
          <w:name w:val="General"/>
          <w:gallery w:val="placeholder"/>
        </w:category>
        <w:types>
          <w:type w:val="bbPlcHdr"/>
        </w:types>
        <w:behaviors>
          <w:behavior w:val="content"/>
        </w:behaviors>
        <w:guid w:val="{9F4C34D6-79F6-4C07-A94A-837A5615D5A1}"/>
      </w:docPartPr>
      <w:docPartBody>
        <w:p w:rsidR="00264998" w:rsidRDefault="00264998">
          <w:pPr>
            <w:pStyle w:val="05693A90D97E4FF3A7CE34ED3DA6A488"/>
          </w:pPr>
          <w:r w:rsidRPr="00E237E8">
            <w:t>$110</w:t>
          </w:r>
        </w:p>
      </w:docPartBody>
    </w:docPart>
    <w:docPart>
      <w:docPartPr>
        <w:name w:val="901D37C98B4C4332AE43AFD32C248DBB"/>
        <w:category>
          <w:name w:val="General"/>
          <w:gallery w:val="placeholder"/>
        </w:category>
        <w:types>
          <w:type w:val="bbPlcHdr"/>
        </w:types>
        <w:behaviors>
          <w:behavior w:val="content"/>
        </w:behaviors>
        <w:guid w:val="{70D54B13-F5A8-4EF0-AAF1-E05FC2365FAB}"/>
      </w:docPartPr>
      <w:docPartBody>
        <w:p w:rsidR="00264998" w:rsidRDefault="00264998">
          <w:pPr>
            <w:pStyle w:val="901D37C98B4C4332AE43AFD32C248DBB"/>
          </w:pPr>
          <w:r w:rsidRPr="00E237E8">
            <w:t>$110</w:t>
          </w:r>
        </w:p>
      </w:docPartBody>
    </w:docPart>
    <w:docPart>
      <w:docPartPr>
        <w:name w:val="6007F836AF5241AAB2D19F0FB865CEA0"/>
        <w:category>
          <w:name w:val="General"/>
          <w:gallery w:val="placeholder"/>
        </w:category>
        <w:types>
          <w:type w:val="bbPlcHdr"/>
        </w:types>
        <w:behaviors>
          <w:behavior w:val="content"/>
        </w:behaviors>
        <w:guid w:val="{40F3786E-5E24-4612-A56B-66C0BBC934B5}"/>
      </w:docPartPr>
      <w:docPartBody>
        <w:p w:rsidR="00264998" w:rsidRDefault="00264998">
          <w:pPr>
            <w:pStyle w:val="6007F836AF5241AAB2D19F0FB865CEA0"/>
          </w:pPr>
          <w:r w:rsidRPr="00E237E8">
            <w:t>$1,320</w:t>
          </w:r>
        </w:p>
      </w:docPartBody>
    </w:docPart>
    <w:docPart>
      <w:docPartPr>
        <w:name w:val="702C2C6BF3AD4C368425214691C6977A"/>
        <w:category>
          <w:name w:val="General"/>
          <w:gallery w:val="placeholder"/>
        </w:category>
        <w:types>
          <w:type w:val="bbPlcHdr"/>
        </w:types>
        <w:behaviors>
          <w:behavior w:val="content"/>
        </w:behaviors>
        <w:guid w:val="{7BDAF420-3ECE-448E-980A-C222F6EF20EB}"/>
      </w:docPartPr>
      <w:docPartBody>
        <w:p w:rsidR="00264998" w:rsidRDefault="00264998">
          <w:pPr>
            <w:pStyle w:val="702C2C6BF3AD4C368425214691C6977A"/>
          </w:pPr>
          <w:r w:rsidRPr="00E237E8">
            <w:t>Insurance</w:t>
          </w:r>
        </w:p>
      </w:docPartBody>
    </w:docPart>
    <w:docPart>
      <w:docPartPr>
        <w:name w:val="524845A29AEF411797792F4D4BB36B38"/>
        <w:category>
          <w:name w:val="General"/>
          <w:gallery w:val="placeholder"/>
        </w:category>
        <w:types>
          <w:type w:val="bbPlcHdr"/>
        </w:types>
        <w:behaviors>
          <w:behavior w:val="content"/>
        </w:behaviors>
        <w:guid w:val="{0CED61F3-8915-473C-9A5B-8E58ECEE5ACF}"/>
      </w:docPartPr>
      <w:docPartBody>
        <w:p w:rsidR="00264998" w:rsidRDefault="00264998">
          <w:pPr>
            <w:pStyle w:val="524845A29AEF411797792F4D4BB36B38"/>
          </w:pPr>
          <w:r w:rsidRPr="00E237E8">
            <w:t>$165</w:t>
          </w:r>
        </w:p>
      </w:docPartBody>
    </w:docPart>
    <w:docPart>
      <w:docPartPr>
        <w:name w:val="EB6CF07C33474FAFA756EB0C88AF9D82"/>
        <w:category>
          <w:name w:val="General"/>
          <w:gallery w:val="placeholder"/>
        </w:category>
        <w:types>
          <w:type w:val="bbPlcHdr"/>
        </w:types>
        <w:behaviors>
          <w:behavior w:val="content"/>
        </w:behaviors>
        <w:guid w:val="{D0FB48B4-0992-4335-AF99-9298143B7194}"/>
      </w:docPartPr>
      <w:docPartBody>
        <w:p w:rsidR="00264998" w:rsidRDefault="00264998">
          <w:pPr>
            <w:pStyle w:val="EB6CF07C33474FAFA756EB0C88AF9D82"/>
          </w:pPr>
          <w:r w:rsidRPr="00E237E8">
            <w:t>$165</w:t>
          </w:r>
        </w:p>
      </w:docPartBody>
    </w:docPart>
    <w:docPart>
      <w:docPartPr>
        <w:name w:val="0C99E4382789433FB86CC827C90ED3C7"/>
        <w:category>
          <w:name w:val="General"/>
          <w:gallery w:val="placeholder"/>
        </w:category>
        <w:types>
          <w:type w:val="bbPlcHdr"/>
        </w:types>
        <w:behaviors>
          <w:behavior w:val="content"/>
        </w:behaviors>
        <w:guid w:val="{EFED3A97-3E0F-4D7E-868B-24CA8513458C}"/>
      </w:docPartPr>
      <w:docPartBody>
        <w:p w:rsidR="00264998" w:rsidRDefault="00264998">
          <w:pPr>
            <w:pStyle w:val="0C99E4382789433FB86CC827C90ED3C7"/>
          </w:pPr>
          <w:r w:rsidRPr="00E237E8">
            <w:t>$165</w:t>
          </w:r>
        </w:p>
      </w:docPartBody>
    </w:docPart>
    <w:docPart>
      <w:docPartPr>
        <w:name w:val="BA87B52D3731409289CA31FCEF8DF9B2"/>
        <w:category>
          <w:name w:val="General"/>
          <w:gallery w:val="placeholder"/>
        </w:category>
        <w:types>
          <w:type w:val="bbPlcHdr"/>
        </w:types>
        <w:behaviors>
          <w:behavior w:val="content"/>
        </w:behaviors>
        <w:guid w:val="{EEB0DF1A-01CE-4526-B808-EC639CC2918D}"/>
      </w:docPartPr>
      <w:docPartBody>
        <w:p w:rsidR="00264998" w:rsidRDefault="00264998">
          <w:pPr>
            <w:pStyle w:val="BA87B52D3731409289CA31FCEF8DF9B2"/>
          </w:pPr>
          <w:r w:rsidRPr="00E237E8">
            <w:t>$165</w:t>
          </w:r>
        </w:p>
      </w:docPartBody>
    </w:docPart>
    <w:docPart>
      <w:docPartPr>
        <w:name w:val="89591EDCDA074253BD3F7AE25FDAB7CA"/>
        <w:category>
          <w:name w:val="General"/>
          <w:gallery w:val="placeholder"/>
        </w:category>
        <w:types>
          <w:type w:val="bbPlcHdr"/>
        </w:types>
        <w:behaviors>
          <w:behavior w:val="content"/>
        </w:behaviors>
        <w:guid w:val="{2D3B9354-BF27-4FB3-ABDE-421BB15607F4}"/>
      </w:docPartPr>
      <w:docPartBody>
        <w:p w:rsidR="00264998" w:rsidRDefault="00264998">
          <w:pPr>
            <w:pStyle w:val="89591EDCDA074253BD3F7AE25FDAB7CA"/>
          </w:pPr>
          <w:r w:rsidRPr="00E237E8">
            <w:t>$165</w:t>
          </w:r>
        </w:p>
      </w:docPartBody>
    </w:docPart>
    <w:docPart>
      <w:docPartPr>
        <w:name w:val="ED0217CD94894A93AFCC81F856E7F18F"/>
        <w:category>
          <w:name w:val="General"/>
          <w:gallery w:val="placeholder"/>
        </w:category>
        <w:types>
          <w:type w:val="bbPlcHdr"/>
        </w:types>
        <w:behaviors>
          <w:behavior w:val="content"/>
        </w:behaviors>
        <w:guid w:val="{AD16C6B6-802E-4976-A460-0DC880E70D14}"/>
      </w:docPartPr>
      <w:docPartBody>
        <w:p w:rsidR="00264998" w:rsidRDefault="00264998">
          <w:pPr>
            <w:pStyle w:val="ED0217CD94894A93AFCC81F856E7F18F"/>
          </w:pPr>
          <w:r w:rsidRPr="00E237E8">
            <w:t>$165</w:t>
          </w:r>
        </w:p>
      </w:docPartBody>
    </w:docPart>
    <w:docPart>
      <w:docPartPr>
        <w:name w:val="C3F4FD7BEE95461FAF4371780218A2BE"/>
        <w:category>
          <w:name w:val="General"/>
          <w:gallery w:val="placeholder"/>
        </w:category>
        <w:types>
          <w:type w:val="bbPlcHdr"/>
        </w:types>
        <w:behaviors>
          <w:behavior w:val="content"/>
        </w:behaviors>
        <w:guid w:val="{9F2187C2-A335-4C74-BDA6-E76449ADD3B2}"/>
      </w:docPartPr>
      <w:docPartBody>
        <w:p w:rsidR="00264998" w:rsidRDefault="00264998">
          <w:pPr>
            <w:pStyle w:val="C3F4FD7BEE95461FAF4371780218A2BE"/>
          </w:pPr>
          <w:r w:rsidRPr="00E237E8">
            <w:t>$165</w:t>
          </w:r>
        </w:p>
      </w:docPartBody>
    </w:docPart>
    <w:docPart>
      <w:docPartPr>
        <w:name w:val="B4C0F48BD18149CAB4038F7DFB5D96BD"/>
        <w:category>
          <w:name w:val="General"/>
          <w:gallery w:val="placeholder"/>
        </w:category>
        <w:types>
          <w:type w:val="bbPlcHdr"/>
        </w:types>
        <w:behaviors>
          <w:behavior w:val="content"/>
        </w:behaviors>
        <w:guid w:val="{5393B988-5161-4F41-89F4-3FC8431A2CA7}"/>
      </w:docPartPr>
      <w:docPartBody>
        <w:p w:rsidR="00264998" w:rsidRDefault="00264998">
          <w:pPr>
            <w:pStyle w:val="B4C0F48BD18149CAB4038F7DFB5D96BD"/>
          </w:pPr>
          <w:r w:rsidRPr="00E237E8">
            <w:t>$165</w:t>
          </w:r>
        </w:p>
      </w:docPartBody>
    </w:docPart>
    <w:docPart>
      <w:docPartPr>
        <w:name w:val="8D9D4D008D284BF0B9C9F509183C4E04"/>
        <w:category>
          <w:name w:val="General"/>
          <w:gallery w:val="placeholder"/>
        </w:category>
        <w:types>
          <w:type w:val="bbPlcHdr"/>
        </w:types>
        <w:behaviors>
          <w:behavior w:val="content"/>
        </w:behaviors>
        <w:guid w:val="{EEC6A4D0-4B27-4D7E-A76A-1270C9CA983B}"/>
      </w:docPartPr>
      <w:docPartBody>
        <w:p w:rsidR="00264998" w:rsidRDefault="00264998">
          <w:pPr>
            <w:pStyle w:val="8D9D4D008D284BF0B9C9F509183C4E04"/>
          </w:pPr>
          <w:r w:rsidRPr="00E237E8">
            <w:t>$165</w:t>
          </w:r>
        </w:p>
      </w:docPartBody>
    </w:docPart>
    <w:docPart>
      <w:docPartPr>
        <w:name w:val="3DE75CD7C0924E2B9EC75615B6D18876"/>
        <w:category>
          <w:name w:val="General"/>
          <w:gallery w:val="placeholder"/>
        </w:category>
        <w:types>
          <w:type w:val="bbPlcHdr"/>
        </w:types>
        <w:behaviors>
          <w:behavior w:val="content"/>
        </w:behaviors>
        <w:guid w:val="{08F9A1D7-96C0-4904-A8B7-C561C136D1BE}"/>
      </w:docPartPr>
      <w:docPartBody>
        <w:p w:rsidR="00264998" w:rsidRDefault="00264998">
          <w:pPr>
            <w:pStyle w:val="3DE75CD7C0924E2B9EC75615B6D18876"/>
          </w:pPr>
          <w:r w:rsidRPr="00E237E8">
            <w:t>$165</w:t>
          </w:r>
        </w:p>
      </w:docPartBody>
    </w:docPart>
    <w:docPart>
      <w:docPartPr>
        <w:name w:val="1DCAAF0E4CE341BFAEC0160E8E594CC3"/>
        <w:category>
          <w:name w:val="General"/>
          <w:gallery w:val="placeholder"/>
        </w:category>
        <w:types>
          <w:type w:val="bbPlcHdr"/>
        </w:types>
        <w:behaviors>
          <w:behavior w:val="content"/>
        </w:behaviors>
        <w:guid w:val="{34316161-FA2F-4301-AD0C-443A4B5C5887}"/>
      </w:docPartPr>
      <w:docPartBody>
        <w:p w:rsidR="00264998" w:rsidRDefault="00264998">
          <w:pPr>
            <w:pStyle w:val="1DCAAF0E4CE341BFAEC0160E8E594CC3"/>
          </w:pPr>
          <w:r w:rsidRPr="00E237E8">
            <w:t>$165</w:t>
          </w:r>
        </w:p>
      </w:docPartBody>
    </w:docPart>
    <w:docPart>
      <w:docPartPr>
        <w:name w:val="2EC244B367924AA699E863D820B210BC"/>
        <w:category>
          <w:name w:val="General"/>
          <w:gallery w:val="placeholder"/>
        </w:category>
        <w:types>
          <w:type w:val="bbPlcHdr"/>
        </w:types>
        <w:behaviors>
          <w:behavior w:val="content"/>
        </w:behaviors>
        <w:guid w:val="{4D20E2D1-F537-41D6-A49D-7A6C2F83D10C}"/>
      </w:docPartPr>
      <w:docPartBody>
        <w:p w:rsidR="00264998" w:rsidRDefault="00264998">
          <w:pPr>
            <w:pStyle w:val="2EC244B367924AA699E863D820B210BC"/>
          </w:pPr>
          <w:r w:rsidRPr="00E237E8">
            <w:t>$165</w:t>
          </w:r>
        </w:p>
      </w:docPartBody>
    </w:docPart>
    <w:docPart>
      <w:docPartPr>
        <w:name w:val="9D1DCB3B44A74E5EA2E0A30DB1D0F4B8"/>
        <w:category>
          <w:name w:val="General"/>
          <w:gallery w:val="placeholder"/>
        </w:category>
        <w:types>
          <w:type w:val="bbPlcHdr"/>
        </w:types>
        <w:behaviors>
          <w:behavior w:val="content"/>
        </w:behaviors>
        <w:guid w:val="{091E086C-6CED-487A-A75F-F050D277688A}"/>
      </w:docPartPr>
      <w:docPartBody>
        <w:p w:rsidR="00264998" w:rsidRDefault="00264998">
          <w:pPr>
            <w:pStyle w:val="9D1DCB3B44A74E5EA2E0A30DB1D0F4B8"/>
          </w:pPr>
          <w:r w:rsidRPr="00E237E8">
            <w:t>$1,980</w:t>
          </w:r>
        </w:p>
      </w:docPartBody>
    </w:docPart>
    <w:docPart>
      <w:docPartPr>
        <w:name w:val="E8F18030C070420DBACB6D1DA370BB36"/>
        <w:category>
          <w:name w:val="General"/>
          <w:gallery w:val="placeholder"/>
        </w:category>
        <w:types>
          <w:type w:val="bbPlcHdr"/>
        </w:types>
        <w:behaviors>
          <w:behavior w:val="content"/>
        </w:behaviors>
        <w:guid w:val="{B448587A-32EB-4CDB-8D08-DBCD552EAE0B}"/>
      </w:docPartPr>
      <w:docPartBody>
        <w:p w:rsidR="00264998" w:rsidRDefault="00264998">
          <w:pPr>
            <w:pStyle w:val="E8F18030C070420DBACB6D1DA370BB36"/>
          </w:pPr>
          <w:r w:rsidRPr="00E237E8">
            <w:t>Travel</w:t>
          </w:r>
        </w:p>
      </w:docPartBody>
    </w:docPart>
    <w:docPart>
      <w:docPartPr>
        <w:name w:val="AB8C15B4540C4630ACE4A14D32AD1E88"/>
        <w:category>
          <w:name w:val="General"/>
          <w:gallery w:val="placeholder"/>
        </w:category>
        <w:types>
          <w:type w:val="bbPlcHdr"/>
        </w:types>
        <w:behaviors>
          <w:behavior w:val="content"/>
        </w:behaviors>
        <w:guid w:val="{E9DFC573-EEC0-47C3-A695-9C42806F3A9A}"/>
      </w:docPartPr>
      <w:docPartBody>
        <w:p w:rsidR="00264998" w:rsidRDefault="00264998">
          <w:pPr>
            <w:pStyle w:val="AB8C15B4540C4630ACE4A14D32AD1E88"/>
          </w:pPr>
          <w:r w:rsidRPr="00E237E8">
            <w:t>$100</w:t>
          </w:r>
        </w:p>
      </w:docPartBody>
    </w:docPart>
    <w:docPart>
      <w:docPartPr>
        <w:name w:val="FE8E9A3D799844CCB45A655923EFE151"/>
        <w:category>
          <w:name w:val="General"/>
          <w:gallery w:val="placeholder"/>
        </w:category>
        <w:types>
          <w:type w:val="bbPlcHdr"/>
        </w:types>
        <w:behaviors>
          <w:behavior w:val="content"/>
        </w:behaviors>
        <w:guid w:val="{B32EF66B-7DB4-4E7B-9601-DCE6D4D7F6EC}"/>
      </w:docPartPr>
      <w:docPartBody>
        <w:p w:rsidR="00264998" w:rsidRDefault="00264998">
          <w:pPr>
            <w:pStyle w:val="FE8E9A3D799844CCB45A655923EFE151"/>
          </w:pPr>
          <w:r w:rsidRPr="00E237E8">
            <w:t>$0</w:t>
          </w:r>
        </w:p>
      </w:docPartBody>
    </w:docPart>
    <w:docPart>
      <w:docPartPr>
        <w:name w:val="FF2ECB25432741C29BEEBDD007E9D429"/>
        <w:category>
          <w:name w:val="General"/>
          <w:gallery w:val="placeholder"/>
        </w:category>
        <w:types>
          <w:type w:val="bbPlcHdr"/>
        </w:types>
        <w:behaviors>
          <w:behavior w:val="content"/>
        </w:behaviors>
        <w:guid w:val="{803504AD-89AC-4D9B-B129-864C7B0C1E11}"/>
      </w:docPartPr>
      <w:docPartBody>
        <w:p w:rsidR="00264998" w:rsidRDefault="00264998">
          <w:pPr>
            <w:pStyle w:val="FF2ECB25432741C29BEEBDD007E9D429"/>
          </w:pPr>
          <w:r w:rsidRPr="00E237E8">
            <w:t>$0</w:t>
          </w:r>
        </w:p>
      </w:docPartBody>
    </w:docPart>
    <w:docPart>
      <w:docPartPr>
        <w:name w:val="6756BAE327364C38B73EE0BE62FB8E67"/>
        <w:category>
          <w:name w:val="General"/>
          <w:gallery w:val="placeholder"/>
        </w:category>
        <w:types>
          <w:type w:val="bbPlcHdr"/>
        </w:types>
        <w:behaviors>
          <w:behavior w:val="content"/>
        </w:behaviors>
        <w:guid w:val="{A51DBB1A-FCE4-4DC8-BDAC-98C2AB8D1EA6}"/>
      </w:docPartPr>
      <w:docPartBody>
        <w:p w:rsidR="00264998" w:rsidRDefault="00264998">
          <w:pPr>
            <w:pStyle w:val="6756BAE327364C38B73EE0BE62FB8E67"/>
          </w:pPr>
          <w:r w:rsidRPr="00E237E8">
            <w:t>$250</w:t>
          </w:r>
        </w:p>
      </w:docPartBody>
    </w:docPart>
    <w:docPart>
      <w:docPartPr>
        <w:name w:val="0F1F3B9375C04A9CB973D72FC296250D"/>
        <w:category>
          <w:name w:val="General"/>
          <w:gallery w:val="placeholder"/>
        </w:category>
        <w:types>
          <w:type w:val="bbPlcHdr"/>
        </w:types>
        <w:behaviors>
          <w:behavior w:val="content"/>
        </w:behaviors>
        <w:guid w:val="{27BD2790-F086-4ACC-88B0-7D7FD957D734}"/>
      </w:docPartPr>
      <w:docPartBody>
        <w:p w:rsidR="00264998" w:rsidRDefault="00264998">
          <w:pPr>
            <w:pStyle w:val="0F1F3B9375C04A9CB973D72FC296250D"/>
          </w:pPr>
          <w:r w:rsidRPr="00E237E8">
            <w:t>$0</w:t>
          </w:r>
        </w:p>
      </w:docPartBody>
    </w:docPart>
    <w:docPart>
      <w:docPartPr>
        <w:name w:val="D6794084EC8642F39DA13A90549514DE"/>
        <w:category>
          <w:name w:val="General"/>
          <w:gallery w:val="placeholder"/>
        </w:category>
        <w:types>
          <w:type w:val="bbPlcHdr"/>
        </w:types>
        <w:behaviors>
          <w:behavior w:val="content"/>
        </w:behaviors>
        <w:guid w:val="{306F0A28-26CE-4863-B0E4-EFA68CE333BA}"/>
      </w:docPartPr>
      <w:docPartBody>
        <w:p w:rsidR="00264998" w:rsidRDefault="00264998">
          <w:pPr>
            <w:pStyle w:val="D6794084EC8642F39DA13A90549514DE"/>
          </w:pPr>
          <w:r w:rsidRPr="00E237E8">
            <w:t>$0</w:t>
          </w:r>
        </w:p>
      </w:docPartBody>
    </w:docPart>
    <w:docPart>
      <w:docPartPr>
        <w:name w:val="61CD4E0F20F64B13B22E6275F43A6AE8"/>
        <w:category>
          <w:name w:val="General"/>
          <w:gallery w:val="placeholder"/>
        </w:category>
        <w:types>
          <w:type w:val="bbPlcHdr"/>
        </w:types>
        <w:behaviors>
          <w:behavior w:val="content"/>
        </w:behaviors>
        <w:guid w:val="{192E7841-E64B-4486-8185-34696F0A6310}"/>
      </w:docPartPr>
      <w:docPartBody>
        <w:p w:rsidR="00264998" w:rsidRDefault="00264998">
          <w:pPr>
            <w:pStyle w:val="61CD4E0F20F64B13B22E6275F43A6AE8"/>
          </w:pPr>
          <w:r w:rsidRPr="00E237E8">
            <w:t>$0</w:t>
          </w:r>
        </w:p>
      </w:docPartBody>
    </w:docPart>
    <w:docPart>
      <w:docPartPr>
        <w:name w:val="A02E3DA31B4D461198861080EE9C633B"/>
        <w:category>
          <w:name w:val="General"/>
          <w:gallery w:val="placeholder"/>
        </w:category>
        <w:types>
          <w:type w:val="bbPlcHdr"/>
        </w:types>
        <w:behaviors>
          <w:behavior w:val="content"/>
        </w:behaviors>
        <w:guid w:val="{A509F26A-A2E9-4D30-B5BD-3159893ABD85}"/>
      </w:docPartPr>
      <w:docPartBody>
        <w:p w:rsidR="00264998" w:rsidRDefault="00264998">
          <w:pPr>
            <w:pStyle w:val="A02E3DA31B4D461198861080EE9C633B"/>
          </w:pPr>
          <w:r w:rsidRPr="00E237E8">
            <w:t>$0</w:t>
          </w:r>
        </w:p>
      </w:docPartBody>
    </w:docPart>
    <w:docPart>
      <w:docPartPr>
        <w:name w:val="7EB36B431EA34A9F89C34BDAD18D642B"/>
        <w:category>
          <w:name w:val="General"/>
          <w:gallery w:val="placeholder"/>
        </w:category>
        <w:types>
          <w:type w:val="bbPlcHdr"/>
        </w:types>
        <w:behaviors>
          <w:behavior w:val="content"/>
        </w:behaviors>
        <w:guid w:val="{AEA39E24-B394-43BB-8F48-E9B273C06239}"/>
      </w:docPartPr>
      <w:docPartBody>
        <w:p w:rsidR="00264998" w:rsidRDefault="00264998">
          <w:pPr>
            <w:pStyle w:val="7EB36B431EA34A9F89C34BDAD18D642B"/>
          </w:pPr>
          <w:r w:rsidRPr="00E237E8">
            <w:t>$675</w:t>
          </w:r>
        </w:p>
      </w:docPartBody>
    </w:docPart>
    <w:docPart>
      <w:docPartPr>
        <w:name w:val="AF6EB8A622574412A33458F6989D0D30"/>
        <w:category>
          <w:name w:val="General"/>
          <w:gallery w:val="placeholder"/>
        </w:category>
        <w:types>
          <w:type w:val="bbPlcHdr"/>
        </w:types>
        <w:behaviors>
          <w:behavior w:val="content"/>
        </w:behaviors>
        <w:guid w:val="{B328847B-6659-49A0-A300-10F61478E100}"/>
      </w:docPartPr>
      <w:docPartBody>
        <w:p w:rsidR="00264998" w:rsidRDefault="00264998">
          <w:pPr>
            <w:pStyle w:val="AF6EB8A622574412A33458F6989D0D30"/>
          </w:pPr>
          <w:r w:rsidRPr="00E237E8">
            <w:t>$800</w:t>
          </w:r>
        </w:p>
      </w:docPartBody>
    </w:docPart>
    <w:docPart>
      <w:docPartPr>
        <w:name w:val="B4023256238E4853BABC91E926B18775"/>
        <w:category>
          <w:name w:val="General"/>
          <w:gallery w:val="placeholder"/>
        </w:category>
        <w:types>
          <w:type w:val="bbPlcHdr"/>
        </w:types>
        <w:behaviors>
          <w:behavior w:val="content"/>
        </w:behaviors>
        <w:guid w:val="{077C6C06-525A-4BEE-A85D-6A6C19D92F23}"/>
      </w:docPartPr>
      <w:docPartBody>
        <w:p w:rsidR="00264998" w:rsidRDefault="00264998">
          <w:pPr>
            <w:pStyle w:val="B4023256238E4853BABC91E926B18775"/>
          </w:pPr>
          <w:r w:rsidRPr="00E237E8">
            <w:t>$0</w:t>
          </w:r>
        </w:p>
      </w:docPartBody>
    </w:docPart>
    <w:docPart>
      <w:docPartPr>
        <w:name w:val="9CC690811977458899734169A116E6DB"/>
        <w:category>
          <w:name w:val="General"/>
          <w:gallery w:val="placeholder"/>
        </w:category>
        <w:types>
          <w:type w:val="bbPlcHdr"/>
        </w:types>
        <w:behaviors>
          <w:behavior w:val="content"/>
        </w:behaviors>
        <w:guid w:val="{F276D996-FB0E-4418-942B-2A6EC9BC4CCA}"/>
      </w:docPartPr>
      <w:docPartBody>
        <w:p w:rsidR="00264998" w:rsidRDefault="00264998">
          <w:pPr>
            <w:pStyle w:val="9CC690811977458899734169A116E6DB"/>
          </w:pPr>
          <w:r w:rsidRPr="00E237E8">
            <w:t>$0</w:t>
          </w:r>
        </w:p>
      </w:docPartBody>
    </w:docPart>
    <w:docPart>
      <w:docPartPr>
        <w:name w:val="491E9C4752124F9C82B424DC958F8FC3"/>
        <w:category>
          <w:name w:val="General"/>
          <w:gallery w:val="placeholder"/>
        </w:category>
        <w:types>
          <w:type w:val="bbPlcHdr"/>
        </w:types>
        <w:behaviors>
          <w:behavior w:val="content"/>
        </w:behaviors>
        <w:guid w:val="{3EF9082A-94CA-4977-8B33-D2250EB504FB}"/>
      </w:docPartPr>
      <w:docPartBody>
        <w:p w:rsidR="00264998" w:rsidRDefault="00264998">
          <w:pPr>
            <w:pStyle w:val="491E9C4752124F9C82B424DC958F8FC3"/>
          </w:pPr>
          <w:r w:rsidRPr="00E237E8">
            <w:t>$1,825</w:t>
          </w:r>
        </w:p>
      </w:docPartBody>
    </w:docPart>
    <w:docPart>
      <w:docPartPr>
        <w:name w:val="2E0280182F0A4F7E8A01F30FEA01BEFD"/>
        <w:category>
          <w:name w:val="General"/>
          <w:gallery w:val="placeholder"/>
        </w:category>
        <w:types>
          <w:type w:val="bbPlcHdr"/>
        </w:types>
        <w:behaviors>
          <w:behavior w:val="content"/>
        </w:behaviors>
        <w:guid w:val="{CDF83CAB-90A8-4F5E-98B9-D889E1305BCA}"/>
      </w:docPartPr>
      <w:docPartBody>
        <w:p w:rsidR="00264998" w:rsidRDefault="00264998">
          <w:pPr>
            <w:pStyle w:val="2E0280182F0A4F7E8A01F30FEA01BEFD"/>
          </w:pPr>
          <w:r w:rsidRPr="00E237E8">
            <w:t>Legal/Accounting</w:t>
          </w:r>
        </w:p>
      </w:docPartBody>
    </w:docPart>
    <w:docPart>
      <w:docPartPr>
        <w:name w:val="041AEEBB394F4D659E9B09A9A7072D32"/>
        <w:category>
          <w:name w:val="General"/>
          <w:gallery w:val="placeholder"/>
        </w:category>
        <w:types>
          <w:type w:val="bbPlcHdr"/>
        </w:types>
        <w:behaviors>
          <w:behavior w:val="content"/>
        </w:behaviors>
        <w:guid w:val="{82789932-DF23-463A-8D56-975B21A33025}"/>
      </w:docPartPr>
      <w:docPartBody>
        <w:p w:rsidR="00264998" w:rsidRDefault="00264998">
          <w:pPr>
            <w:pStyle w:val="041AEEBB394F4D659E9B09A9A7072D32"/>
          </w:pPr>
          <w:r w:rsidRPr="00E237E8">
            <w:t>$1,200</w:t>
          </w:r>
        </w:p>
      </w:docPartBody>
    </w:docPart>
    <w:docPart>
      <w:docPartPr>
        <w:name w:val="0BDB45CC1A214DE9932943CEF42F3CEE"/>
        <w:category>
          <w:name w:val="General"/>
          <w:gallery w:val="placeholder"/>
        </w:category>
        <w:types>
          <w:type w:val="bbPlcHdr"/>
        </w:types>
        <w:behaviors>
          <w:behavior w:val="content"/>
        </w:behaviors>
        <w:guid w:val="{1846C528-ED7F-4580-9AB8-BE72A0C2C473}"/>
      </w:docPartPr>
      <w:docPartBody>
        <w:p w:rsidR="00264998" w:rsidRDefault="00264998">
          <w:pPr>
            <w:pStyle w:val="0BDB45CC1A214DE9932943CEF42F3CEE"/>
          </w:pPr>
          <w:r w:rsidRPr="00E237E8">
            <w:t>$0</w:t>
          </w:r>
        </w:p>
      </w:docPartBody>
    </w:docPart>
    <w:docPart>
      <w:docPartPr>
        <w:name w:val="4AED83E7503A447C93511F8BB7D3708E"/>
        <w:category>
          <w:name w:val="General"/>
          <w:gallery w:val="placeholder"/>
        </w:category>
        <w:types>
          <w:type w:val="bbPlcHdr"/>
        </w:types>
        <w:behaviors>
          <w:behavior w:val="content"/>
        </w:behaviors>
        <w:guid w:val="{AF257E01-5419-4F7A-B49C-237AED0D5097}"/>
      </w:docPartPr>
      <w:docPartBody>
        <w:p w:rsidR="00264998" w:rsidRDefault="00264998">
          <w:pPr>
            <w:pStyle w:val="4AED83E7503A447C93511F8BB7D3708E"/>
          </w:pPr>
          <w:r w:rsidRPr="00E237E8">
            <w:t>$0</w:t>
          </w:r>
        </w:p>
      </w:docPartBody>
    </w:docPart>
    <w:docPart>
      <w:docPartPr>
        <w:name w:val="0C1C774765584D12B8714B510E36F2CC"/>
        <w:category>
          <w:name w:val="General"/>
          <w:gallery w:val="placeholder"/>
        </w:category>
        <w:types>
          <w:type w:val="bbPlcHdr"/>
        </w:types>
        <w:behaviors>
          <w:behavior w:val="content"/>
        </w:behaviors>
        <w:guid w:val="{F764B387-2C99-4497-8DE1-0EA8E6C65D3D}"/>
      </w:docPartPr>
      <w:docPartBody>
        <w:p w:rsidR="00264998" w:rsidRDefault="00264998">
          <w:pPr>
            <w:pStyle w:val="0C1C774765584D12B8714B510E36F2CC"/>
          </w:pPr>
          <w:r w:rsidRPr="00E237E8">
            <w:t>$450</w:t>
          </w:r>
        </w:p>
      </w:docPartBody>
    </w:docPart>
    <w:docPart>
      <w:docPartPr>
        <w:name w:val="9E34803AD6A14A75A703C8F6BCDE9BDC"/>
        <w:category>
          <w:name w:val="General"/>
          <w:gallery w:val="placeholder"/>
        </w:category>
        <w:types>
          <w:type w:val="bbPlcHdr"/>
        </w:types>
        <w:behaviors>
          <w:behavior w:val="content"/>
        </w:behaviors>
        <w:guid w:val="{47E75BB9-FF29-4525-81F1-67A4539C4934}"/>
      </w:docPartPr>
      <w:docPartBody>
        <w:p w:rsidR="00264998" w:rsidRDefault="00264998">
          <w:pPr>
            <w:pStyle w:val="9E34803AD6A14A75A703C8F6BCDE9BDC"/>
          </w:pPr>
          <w:r w:rsidRPr="00E237E8">
            <w:t>$0</w:t>
          </w:r>
        </w:p>
      </w:docPartBody>
    </w:docPart>
    <w:docPart>
      <w:docPartPr>
        <w:name w:val="A254B56FEF9246F699060C1309152FE0"/>
        <w:category>
          <w:name w:val="General"/>
          <w:gallery w:val="placeholder"/>
        </w:category>
        <w:types>
          <w:type w:val="bbPlcHdr"/>
        </w:types>
        <w:behaviors>
          <w:behavior w:val="content"/>
        </w:behaviors>
        <w:guid w:val="{096BBC8E-EBF0-4A83-8DAA-23759E25A14B}"/>
      </w:docPartPr>
      <w:docPartBody>
        <w:p w:rsidR="00264998" w:rsidRDefault="00264998">
          <w:pPr>
            <w:pStyle w:val="A254B56FEF9246F699060C1309152FE0"/>
          </w:pPr>
          <w:r w:rsidRPr="00E237E8">
            <w:t>$500</w:t>
          </w:r>
        </w:p>
      </w:docPartBody>
    </w:docPart>
    <w:docPart>
      <w:docPartPr>
        <w:name w:val="D10264CC24E4469F8CFE88652B4B29DF"/>
        <w:category>
          <w:name w:val="General"/>
          <w:gallery w:val="placeholder"/>
        </w:category>
        <w:types>
          <w:type w:val="bbPlcHdr"/>
        </w:types>
        <w:behaviors>
          <w:behavior w:val="content"/>
        </w:behaviors>
        <w:guid w:val="{A92C6D37-0FBF-4D2F-8543-9A59EAA91C68}"/>
      </w:docPartPr>
      <w:docPartBody>
        <w:p w:rsidR="00264998" w:rsidRDefault="00264998">
          <w:pPr>
            <w:pStyle w:val="D10264CC24E4469F8CFE88652B4B29DF"/>
          </w:pPr>
          <w:r w:rsidRPr="00E237E8">
            <w:t>$0</w:t>
          </w:r>
        </w:p>
      </w:docPartBody>
    </w:docPart>
    <w:docPart>
      <w:docPartPr>
        <w:name w:val="2AB039F9A7104496929FFEC85FD948DC"/>
        <w:category>
          <w:name w:val="General"/>
          <w:gallery w:val="placeholder"/>
        </w:category>
        <w:types>
          <w:type w:val="bbPlcHdr"/>
        </w:types>
        <w:behaviors>
          <w:behavior w:val="content"/>
        </w:behaviors>
        <w:guid w:val="{354D51FF-E0DB-469E-BA7E-FE2A584BC380}"/>
      </w:docPartPr>
      <w:docPartBody>
        <w:p w:rsidR="00264998" w:rsidRDefault="00264998">
          <w:pPr>
            <w:pStyle w:val="2AB039F9A7104496929FFEC85FD948DC"/>
          </w:pPr>
          <w:r w:rsidRPr="00E237E8">
            <w:t>$0</w:t>
          </w:r>
        </w:p>
      </w:docPartBody>
    </w:docPart>
    <w:docPart>
      <w:docPartPr>
        <w:name w:val="93454EB5D6A24E0AA2019A81DEAA8B46"/>
        <w:category>
          <w:name w:val="General"/>
          <w:gallery w:val="placeholder"/>
        </w:category>
        <w:types>
          <w:type w:val="bbPlcHdr"/>
        </w:types>
        <w:behaviors>
          <w:behavior w:val="content"/>
        </w:behaviors>
        <w:guid w:val="{68D826FB-E914-407A-8AD2-9CEB4BA042C9}"/>
      </w:docPartPr>
      <w:docPartBody>
        <w:p w:rsidR="00264998" w:rsidRDefault="00264998">
          <w:pPr>
            <w:pStyle w:val="93454EB5D6A24E0AA2019A81DEAA8B46"/>
          </w:pPr>
          <w:r w:rsidRPr="00E237E8">
            <w:t>$0</w:t>
          </w:r>
        </w:p>
      </w:docPartBody>
    </w:docPart>
    <w:docPart>
      <w:docPartPr>
        <w:name w:val="B1C85C4824B04ADA99B1274295FAE336"/>
        <w:category>
          <w:name w:val="General"/>
          <w:gallery w:val="placeholder"/>
        </w:category>
        <w:types>
          <w:type w:val="bbPlcHdr"/>
        </w:types>
        <w:behaviors>
          <w:behavior w:val="content"/>
        </w:behaviors>
        <w:guid w:val="{6A874FAC-E478-4812-9080-C555743BF225}"/>
      </w:docPartPr>
      <w:docPartBody>
        <w:p w:rsidR="00264998" w:rsidRDefault="00264998">
          <w:pPr>
            <w:pStyle w:val="B1C85C4824B04ADA99B1274295FAE336"/>
          </w:pPr>
          <w:r w:rsidRPr="00E237E8">
            <w:t>$0</w:t>
          </w:r>
        </w:p>
      </w:docPartBody>
    </w:docPart>
    <w:docPart>
      <w:docPartPr>
        <w:name w:val="257C7CDAB4AC43418C585E0D4F2EBDF0"/>
        <w:category>
          <w:name w:val="General"/>
          <w:gallery w:val="placeholder"/>
        </w:category>
        <w:types>
          <w:type w:val="bbPlcHdr"/>
        </w:types>
        <w:behaviors>
          <w:behavior w:val="content"/>
        </w:behaviors>
        <w:guid w:val="{9429124E-642A-4097-8F6D-73666CE475FB}"/>
      </w:docPartPr>
      <w:docPartBody>
        <w:p w:rsidR="00264998" w:rsidRDefault="00264998">
          <w:pPr>
            <w:pStyle w:val="257C7CDAB4AC43418C585E0D4F2EBDF0"/>
          </w:pPr>
          <w:r w:rsidRPr="00E237E8">
            <w:t>$0</w:t>
          </w:r>
        </w:p>
      </w:docPartBody>
    </w:docPart>
    <w:docPart>
      <w:docPartPr>
        <w:name w:val="EF3B8B74DA9F478B92B5364A7CDDB587"/>
        <w:category>
          <w:name w:val="General"/>
          <w:gallery w:val="placeholder"/>
        </w:category>
        <w:types>
          <w:type w:val="bbPlcHdr"/>
        </w:types>
        <w:behaviors>
          <w:behavior w:val="content"/>
        </w:behaviors>
        <w:guid w:val="{9CD53E48-0835-43F1-974C-38F537A7820C}"/>
      </w:docPartPr>
      <w:docPartBody>
        <w:p w:rsidR="00264998" w:rsidRDefault="00264998">
          <w:pPr>
            <w:pStyle w:val="EF3B8B74DA9F478B92B5364A7CDDB587"/>
          </w:pPr>
          <w:r w:rsidRPr="00E237E8">
            <w:t>$250</w:t>
          </w:r>
        </w:p>
      </w:docPartBody>
    </w:docPart>
    <w:docPart>
      <w:docPartPr>
        <w:name w:val="C6976F4ED3F348D8A47D7C1CED6D46AF"/>
        <w:category>
          <w:name w:val="General"/>
          <w:gallery w:val="placeholder"/>
        </w:category>
        <w:types>
          <w:type w:val="bbPlcHdr"/>
        </w:types>
        <w:behaviors>
          <w:behavior w:val="content"/>
        </w:behaviors>
        <w:guid w:val="{C9523565-073E-47F1-93F0-370493AC3DB4}"/>
      </w:docPartPr>
      <w:docPartBody>
        <w:p w:rsidR="00264998" w:rsidRDefault="00264998">
          <w:pPr>
            <w:pStyle w:val="C6976F4ED3F348D8A47D7C1CED6D46AF"/>
          </w:pPr>
          <w:r w:rsidRPr="00E237E8">
            <w:t>$2,400</w:t>
          </w:r>
        </w:p>
      </w:docPartBody>
    </w:docPart>
    <w:docPart>
      <w:docPartPr>
        <w:name w:val="19DC3F6708C94EB4847B34F92EB0DF97"/>
        <w:category>
          <w:name w:val="General"/>
          <w:gallery w:val="placeholder"/>
        </w:category>
        <w:types>
          <w:type w:val="bbPlcHdr"/>
        </w:types>
        <w:behaviors>
          <w:behavior w:val="content"/>
        </w:behaviors>
        <w:guid w:val="{BA6AC00B-6A39-47C5-99FB-0F70CF3FE230}"/>
      </w:docPartPr>
      <w:docPartBody>
        <w:p w:rsidR="00264998" w:rsidRDefault="00264998">
          <w:pPr>
            <w:pStyle w:val="19DC3F6708C94EB4847B34F92EB0DF97"/>
          </w:pPr>
          <w:r w:rsidRPr="00E237E8">
            <w:t>Office Supplies</w:t>
          </w:r>
        </w:p>
      </w:docPartBody>
    </w:docPart>
    <w:docPart>
      <w:docPartPr>
        <w:name w:val="98DCBC5C3D6B424E946EA8BF2780C85F"/>
        <w:category>
          <w:name w:val="General"/>
          <w:gallery w:val="placeholder"/>
        </w:category>
        <w:types>
          <w:type w:val="bbPlcHdr"/>
        </w:types>
        <w:behaviors>
          <w:behavior w:val="content"/>
        </w:behaviors>
        <w:guid w:val="{486728A0-444C-4DBF-B967-F8E6C5D57BA7}"/>
      </w:docPartPr>
      <w:docPartBody>
        <w:p w:rsidR="00264998" w:rsidRDefault="00264998">
          <w:pPr>
            <w:pStyle w:val="98DCBC5C3D6B424E946EA8BF2780C85F"/>
          </w:pPr>
          <w:r w:rsidRPr="00E237E8">
            <w:t>$125</w:t>
          </w:r>
        </w:p>
      </w:docPartBody>
    </w:docPart>
    <w:docPart>
      <w:docPartPr>
        <w:name w:val="66F4DD31373643EDB624CAE869AC7BE2"/>
        <w:category>
          <w:name w:val="General"/>
          <w:gallery w:val="placeholder"/>
        </w:category>
        <w:types>
          <w:type w:val="bbPlcHdr"/>
        </w:types>
        <w:behaviors>
          <w:behavior w:val="content"/>
        </w:behaviors>
        <w:guid w:val="{5E47789F-D6D9-4CD4-AEE4-C1AA47E6AAC3}"/>
      </w:docPartPr>
      <w:docPartBody>
        <w:p w:rsidR="00264998" w:rsidRDefault="00264998">
          <w:pPr>
            <w:pStyle w:val="66F4DD31373643EDB624CAE869AC7BE2"/>
          </w:pPr>
          <w:r w:rsidRPr="00E237E8">
            <w:t>$125</w:t>
          </w:r>
        </w:p>
      </w:docPartBody>
    </w:docPart>
    <w:docPart>
      <w:docPartPr>
        <w:name w:val="8F4E5B958A9F432F889BCB23F82DC044"/>
        <w:category>
          <w:name w:val="General"/>
          <w:gallery w:val="placeholder"/>
        </w:category>
        <w:types>
          <w:type w:val="bbPlcHdr"/>
        </w:types>
        <w:behaviors>
          <w:behavior w:val="content"/>
        </w:behaviors>
        <w:guid w:val="{C29E7AB1-EF81-4533-80A6-56E61E1582AC}"/>
      </w:docPartPr>
      <w:docPartBody>
        <w:p w:rsidR="00264998" w:rsidRDefault="00264998">
          <w:pPr>
            <w:pStyle w:val="8F4E5B958A9F432F889BCB23F82DC044"/>
          </w:pPr>
          <w:r w:rsidRPr="00E237E8">
            <w:t>$125</w:t>
          </w:r>
        </w:p>
      </w:docPartBody>
    </w:docPart>
    <w:docPart>
      <w:docPartPr>
        <w:name w:val="36ECB709E6B44F97995479F53D4339EF"/>
        <w:category>
          <w:name w:val="General"/>
          <w:gallery w:val="placeholder"/>
        </w:category>
        <w:types>
          <w:type w:val="bbPlcHdr"/>
        </w:types>
        <w:behaviors>
          <w:behavior w:val="content"/>
        </w:behaviors>
        <w:guid w:val="{649D996C-A9B7-47D6-B8B5-973294EF68B0}"/>
      </w:docPartPr>
      <w:docPartBody>
        <w:p w:rsidR="00264998" w:rsidRDefault="00264998">
          <w:pPr>
            <w:pStyle w:val="36ECB709E6B44F97995479F53D4339EF"/>
          </w:pPr>
          <w:r w:rsidRPr="00E237E8">
            <w:t>$125</w:t>
          </w:r>
        </w:p>
      </w:docPartBody>
    </w:docPart>
    <w:docPart>
      <w:docPartPr>
        <w:name w:val="D2A759F0343C4E50B7F3A43BE8201720"/>
        <w:category>
          <w:name w:val="General"/>
          <w:gallery w:val="placeholder"/>
        </w:category>
        <w:types>
          <w:type w:val="bbPlcHdr"/>
        </w:types>
        <w:behaviors>
          <w:behavior w:val="content"/>
        </w:behaviors>
        <w:guid w:val="{37B93772-D40F-4EAB-ACC2-869A28859C5F}"/>
      </w:docPartPr>
      <w:docPartBody>
        <w:p w:rsidR="00264998" w:rsidRDefault="00264998">
          <w:pPr>
            <w:pStyle w:val="D2A759F0343C4E50B7F3A43BE8201720"/>
          </w:pPr>
          <w:r w:rsidRPr="00E237E8">
            <w:t>$125</w:t>
          </w:r>
        </w:p>
      </w:docPartBody>
    </w:docPart>
    <w:docPart>
      <w:docPartPr>
        <w:name w:val="41974D5B84AB48FF92D70C871E8B0418"/>
        <w:category>
          <w:name w:val="General"/>
          <w:gallery w:val="placeholder"/>
        </w:category>
        <w:types>
          <w:type w:val="bbPlcHdr"/>
        </w:types>
        <w:behaviors>
          <w:behavior w:val="content"/>
        </w:behaviors>
        <w:guid w:val="{3EF976C7-D8B8-4057-810C-CB2714D5FDD1}"/>
      </w:docPartPr>
      <w:docPartBody>
        <w:p w:rsidR="00264998" w:rsidRDefault="00264998">
          <w:pPr>
            <w:pStyle w:val="41974D5B84AB48FF92D70C871E8B0418"/>
          </w:pPr>
          <w:r w:rsidRPr="00E237E8">
            <w:t>$125</w:t>
          </w:r>
        </w:p>
      </w:docPartBody>
    </w:docPart>
    <w:docPart>
      <w:docPartPr>
        <w:name w:val="5481F7910167495C8DA93935936F69DE"/>
        <w:category>
          <w:name w:val="General"/>
          <w:gallery w:val="placeholder"/>
        </w:category>
        <w:types>
          <w:type w:val="bbPlcHdr"/>
        </w:types>
        <w:behaviors>
          <w:behavior w:val="content"/>
        </w:behaviors>
        <w:guid w:val="{57289CA5-EFA9-422A-8C89-A650E7059821}"/>
      </w:docPartPr>
      <w:docPartBody>
        <w:p w:rsidR="00264998" w:rsidRDefault="00264998">
          <w:pPr>
            <w:pStyle w:val="5481F7910167495C8DA93935936F69DE"/>
          </w:pPr>
          <w:r w:rsidRPr="00E237E8">
            <w:t>$125</w:t>
          </w:r>
        </w:p>
      </w:docPartBody>
    </w:docPart>
    <w:docPart>
      <w:docPartPr>
        <w:name w:val="B9D53952672E433EAD90DAA389776327"/>
        <w:category>
          <w:name w:val="General"/>
          <w:gallery w:val="placeholder"/>
        </w:category>
        <w:types>
          <w:type w:val="bbPlcHdr"/>
        </w:types>
        <w:behaviors>
          <w:behavior w:val="content"/>
        </w:behaviors>
        <w:guid w:val="{5D12BB41-5986-42FE-A2AC-D71B7260A556}"/>
      </w:docPartPr>
      <w:docPartBody>
        <w:p w:rsidR="00264998" w:rsidRDefault="00264998">
          <w:pPr>
            <w:pStyle w:val="B9D53952672E433EAD90DAA389776327"/>
          </w:pPr>
          <w:r w:rsidRPr="00E237E8">
            <w:t>$125</w:t>
          </w:r>
        </w:p>
      </w:docPartBody>
    </w:docPart>
    <w:docPart>
      <w:docPartPr>
        <w:name w:val="11A6984CBE7F470588B0D5214D5D886D"/>
        <w:category>
          <w:name w:val="General"/>
          <w:gallery w:val="placeholder"/>
        </w:category>
        <w:types>
          <w:type w:val="bbPlcHdr"/>
        </w:types>
        <w:behaviors>
          <w:behavior w:val="content"/>
        </w:behaviors>
        <w:guid w:val="{E44627A5-11C0-44D2-A3BE-9BE3D097EE77}"/>
      </w:docPartPr>
      <w:docPartBody>
        <w:p w:rsidR="00264998" w:rsidRDefault="00264998">
          <w:pPr>
            <w:pStyle w:val="11A6984CBE7F470588B0D5214D5D886D"/>
          </w:pPr>
          <w:r w:rsidRPr="00E237E8">
            <w:t>$125</w:t>
          </w:r>
        </w:p>
      </w:docPartBody>
    </w:docPart>
    <w:docPart>
      <w:docPartPr>
        <w:name w:val="55F42658BCD94B609B552CC336DA24B6"/>
        <w:category>
          <w:name w:val="General"/>
          <w:gallery w:val="placeholder"/>
        </w:category>
        <w:types>
          <w:type w:val="bbPlcHdr"/>
        </w:types>
        <w:behaviors>
          <w:behavior w:val="content"/>
        </w:behaviors>
        <w:guid w:val="{9C7CCDBE-2BA4-42AD-B804-B0AB12654523}"/>
      </w:docPartPr>
      <w:docPartBody>
        <w:p w:rsidR="00264998" w:rsidRDefault="00264998">
          <w:pPr>
            <w:pStyle w:val="55F42658BCD94B609B552CC336DA24B6"/>
          </w:pPr>
          <w:r w:rsidRPr="00E237E8">
            <w:t>$125</w:t>
          </w:r>
        </w:p>
      </w:docPartBody>
    </w:docPart>
    <w:docPart>
      <w:docPartPr>
        <w:name w:val="C4870A5F55FB433B8BDED7F526E022A0"/>
        <w:category>
          <w:name w:val="General"/>
          <w:gallery w:val="placeholder"/>
        </w:category>
        <w:types>
          <w:type w:val="bbPlcHdr"/>
        </w:types>
        <w:behaviors>
          <w:behavior w:val="content"/>
        </w:behaviors>
        <w:guid w:val="{837BB7EC-B9E2-48E6-9377-03DBD8D39557}"/>
      </w:docPartPr>
      <w:docPartBody>
        <w:p w:rsidR="00264998" w:rsidRDefault="00264998">
          <w:pPr>
            <w:pStyle w:val="C4870A5F55FB433B8BDED7F526E022A0"/>
          </w:pPr>
          <w:r w:rsidRPr="00E237E8">
            <w:t>$125</w:t>
          </w:r>
        </w:p>
      </w:docPartBody>
    </w:docPart>
    <w:docPart>
      <w:docPartPr>
        <w:name w:val="87261D15DC8E4EB2851F995FEBA3D49F"/>
        <w:category>
          <w:name w:val="General"/>
          <w:gallery w:val="placeholder"/>
        </w:category>
        <w:types>
          <w:type w:val="bbPlcHdr"/>
        </w:types>
        <w:behaviors>
          <w:behavior w:val="content"/>
        </w:behaviors>
        <w:guid w:val="{54E98AE2-EE83-45A7-8A40-60CADA8298A4}"/>
      </w:docPartPr>
      <w:docPartBody>
        <w:p w:rsidR="00264998" w:rsidRDefault="00264998">
          <w:pPr>
            <w:pStyle w:val="87261D15DC8E4EB2851F995FEBA3D49F"/>
          </w:pPr>
          <w:r w:rsidRPr="00E237E8">
            <w:t>$125</w:t>
          </w:r>
        </w:p>
      </w:docPartBody>
    </w:docPart>
    <w:docPart>
      <w:docPartPr>
        <w:name w:val="AF518E4014124E65A24B640417F0AB26"/>
        <w:category>
          <w:name w:val="General"/>
          <w:gallery w:val="placeholder"/>
        </w:category>
        <w:types>
          <w:type w:val="bbPlcHdr"/>
        </w:types>
        <w:behaviors>
          <w:behavior w:val="content"/>
        </w:behaviors>
        <w:guid w:val="{6E89D894-8C86-4605-B710-B534548EDD1D}"/>
      </w:docPartPr>
      <w:docPartBody>
        <w:p w:rsidR="00264998" w:rsidRDefault="00264998">
          <w:pPr>
            <w:pStyle w:val="AF518E4014124E65A24B640417F0AB26"/>
          </w:pPr>
          <w:r w:rsidRPr="00E237E8">
            <w:t>$1,500</w:t>
          </w:r>
        </w:p>
      </w:docPartBody>
    </w:docPart>
    <w:docPart>
      <w:docPartPr>
        <w:name w:val="8C0107DF7FA14A73BBACCEDB050E5CA0"/>
        <w:category>
          <w:name w:val="General"/>
          <w:gallery w:val="placeholder"/>
        </w:category>
        <w:types>
          <w:type w:val="bbPlcHdr"/>
        </w:types>
        <w:behaviors>
          <w:behavior w:val="content"/>
        </w:behaviors>
        <w:guid w:val="{7E33964E-9F73-4686-85BE-B378055D1EE1}"/>
      </w:docPartPr>
      <w:docPartBody>
        <w:p w:rsidR="00264998" w:rsidRDefault="00264998">
          <w:pPr>
            <w:pStyle w:val="8C0107DF7FA14A73BBACCEDB050E5CA0"/>
          </w:pPr>
          <w:r w:rsidRPr="00E237E8">
            <w:t>Interest Expense</w:t>
          </w:r>
        </w:p>
      </w:docPartBody>
    </w:docPart>
    <w:docPart>
      <w:docPartPr>
        <w:name w:val="9835CD470FA14FCCB5DF690C81BE2E13"/>
        <w:category>
          <w:name w:val="General"/>
          <w:gallery w:val="placeholder"/>
        </w:category>
        <w:types>
          <w:type w:val="bbPlcHdr"/>
        </w:types>
        <w:behaviors>
          <w:behavior w:val="content"/>
        </w:behaviors>
        <w:guid w:val="{E56886D4-71FF-4E9D-88CA-FD7566B37FA8}"/>
      </w:docPartPr>
      <w:docPartBody>
        <w:p w:rsidR="00264998" w:rsidRDefault="00264998">
          <w:pPr>
            <w:pStyle w:val="9835CD470FA14FCCB5DF690C81BE2E13"/>
          </w:pPr>
          <w:r w:rsidRPr="00E237E8">
            <w:t>$0</w:t>
          </w:r>
        </w:p>
      </w:docPartBody>
    </w:docPart>
    <w:docPart>
      <w:docPartPr>
        <w:name w:val="AEA042F2D5F0437486199CAF90AD438E"/>
        <w:category>
          <w:name w:val="General"/>
          <w:gallery w:val="placeholder"/>
        </w:category>
        <w:types>
          <w:type w:val="bbPlcHdr"/>
        </w:types>
        <w:behaviors>
          <w:behavior w:val="content"/>
        </w:behaviors>
        <w:guid w:val="{07854FC4-8168-4A8F-9352-2F0ED7B9CA03}"/>
      </w:docPartPr>
      <w:docPartBody>
        <w:p w:rsidR="00264998" w:rsidRDefault="00264998">
          <w:pPr>
            <w:pStyle w:val="AEA042F2D5F0437486199CAF90AD438E"/>
          </w:pPr>
          <w:r w:rsidRPr="00E237E8">
            <w:t>$0</w:t>
          </w:r>
        </w:p>
      </w:docPartBody>
    </w:docPart>
    <w:docPart>
      <w:docPartPr>
        <w:name w:val="C3F889DC8F42490286014093A4BCF163"/>
        <w:category>
          <w:name w:val="General"/>
          <w:gallery w:val="placeholder"/>
        </w:category>
        <w:types>
          <w:type w:val="bbPlcHdr"/>
        </w:types>
        <w:behaviors>
          <w:behavior w:val="content"/>
        </w:behaviors>
        <w:guid w:val="{66866509-3C68-477C-8DE3-80C810876E00}"/>
      </w:docPartPr>
      <w:docPartBody>
        <w:p w:rsidR="00264998" w:rsidRDefault="00264998">
          <w:pPr>
            <w:pStyle w:val="C3F889DC8F42490286014093A4BCF163"/>
          </w:pPr>
          <w:r w:rsidRPr="00E237E8">
            <w:t>$0</w:t>
          </w:r>
        </w:p>
      </w:docPartBody>
    </w:docPart>
    <w:docPart>
      <w:docPartPr>
        <w:name w:val="56E44FEE6B2B470D8B5FBEDEA88B9F4C"/>
        <w:category>
          <w:name w:val="General"/>
          <w:gallery w:val="placeholder"/>
        </w:category>
        <w:types>
          <w:type w:val="bbPlcHdr"/>
        </w:types>
        <w:behaviors>
          <w:behavior w:val="content"/>
        </w:behaviors>
        <w:guid w:val="{63F2777F-C0E9-4462-8390-82C61D5961A2}"/>
      </w:docPartPr>
      <w:docPartBody>
        <w:p w:rsidR="00264998" w:rsidRDefault="00264998">
          <w:pPr>
            <w:pStyle w:val="56E44FEE6B2B470D8B5FBEDEA88B9F4C"/>
          </w:pPr>
          <w:r w:rsidRPr="00E237E8">
            <w:t>$0</w:t>
          </w:r>
        </w:p>
      </w:docPartBody>
    </w:docPart>
    <w:docPart>
      <w:docPartPr>
        <w:name w:val="0EE43C05DE8247CAA29B0E4A493FB097"/>
        <w:category>
          <w:name w:val="General"/>
          <w:gallery w:val="placeholder"/>
        </w:category>
        <w:types>
          <w:type w:val="bbPlcHdr"/>
        </w:types>
        <w:behaviors>
          <w:behavior w:val="content"/>
        </w:behaviors>
        <w:guid w:val="{0F6510DE-F275-4185-AD04-1BB6C0F9EFDF}"/>
      </w:docPartPr>
      <w:docPartBody>
        <w:p w:rsidR="00264998" w:rsidRDefault="00264998">
          <w:pPr>
            <w:pStyle w:val="0EE43C05DE8247CAA29B0E4A493FB097"/>
          </w:pPr>
          <w:r w:rsidRPr="00E237E8">
            <w:t>$0</w:t>
          </w:r>
        </w:p>
      </w:docPartBody>
    </w:docPart>
    <w:docPart>
      <w:docPartPr>
        <w:name w:val="AAAE26B1E0524C689A804BA4925F3E9C"/>
        <w:category>
          <w:name w:val="General"/>
          <w:gallery w:val="placeholder"/>
        </w:category>
        <w:types>
          <w:type w:val="bbPlcHdr"/>
        </w:types>
        <w:behaviors>
          <w:behavior w:val="content"/>
        </w:behaviors>
        <w:guid w:val="{2A0C1964-0FCE-4340-8E8C-5911F6228181}"/>
      </w:docPartPr>
      <w:docPartBody>
        <w:p w:rsidR="00264998" w:rsidRDefault="00264998">
          <w:pPr>
            <w:pStyle w:val="AAAE26B1E0524C689A804BA4925F3E9C"/>
          </w:pPr>
          <w:r w:rsidRPr="00E237E8">
            <w:t>$0</w:t>
          </w:r>
        </w:p>
      </w:docPartBody>
    </w:docPart>
    <w:docPart>
      <w:docPartPr>
        <w:name w:val="3BCA7A1FD5A54ECD980C0F8C5EE7B81C"/>
        <w:category>
          <w:name w:val="General"/>
          <w:gallery w:val="placeholder"/>
        </w:category>
        <w:types>
          <w:type w:val="bbPlcHdr"/>
        </w:types>
        <w:behaviors>
          <w:behavior w:val="content"/>
        </w:behaviors>
        <w:guid w:val="{83507118-BFC8-4B7C-A42D-73C61E52B9B8}"/>
      </w:docPartPr>
      <w:docPartBody>
        <w:p w:rsidR="00264998" w:rsidRDefault="00264998">
          <w:pPr>
            <w:pStyle w:val="3BCA7A1FD5A54ECD980C0F8C5EE7B81C"/>
          </w:pPr>
          <w:r w:rsidRPr="00E237E8">
            <w:t>$0</w:t>
          </w:r>
        </w:p>
      </w:docPartBody>
    </w:docPart>
    <w:docPart>
      <w:docPartPr>
        <w:name w:val="BB9EA2D335B54745A805DBD68C25B534"/>
        <w:category>
          <w:name w:val="General"/>
          <w:gallery w:val="placeholder"/>
        </w:category>
        <w:types>
          <w:type w:val="bbPlcHdr"/>
        </w:types>
        <w:behaviors>
          <w:behavior w:val="content"/>
        </w:behaviors>
        <w:guid w:val="{BB5963D6-E9AD-4F76-84A6-191A45DC08AE}"/>
      </w:docPartPr>
      <w:docPartBody>
        <w:p w:rsidR="00264998" w:rsidRDefault="00264998">
          <w:pPr>
            <w:pStyle w:val="BB9EA2D335B54745A805DBD68C25B534"/>
          </w:pPr>
          <w:r w:rsidRPr="00E237E8">
            <w:t>$0</w:t>
          </w:r>
        </w:p>
      </w:docPartBody>
    </w:docPart>
    <w:docPart>
      <w:docPartPr>
        <w:name w:val="6D08B1D6E804407681C08108D593B68F"/>
        <w:category>
          <w:name w:val="General"/>
          <w:gallery w:val="placeholder"/>
        </w:category>
        <w:types>
          <w:type w:val="bbPlcHdr"/>
        </w:types>
        <w:behaviors>
          <w:behavior w:val="content"/>
        </w:behaviors>
        <w:guid w:val="{E877929F-C63C-441F-A03A-18ECEFA69AF6}"/>
      </w:docPartPr>
      <w:docPartBody>
        <w:p w:rsidR="00264998" w:rsidRDefault="00264998">
          <w:pPr>
            <w:pStyle w:val="6D08B1D6E804407681C08108D593B68F"/>
          </w:pPr>
          <w:r w:rsidRPr="00E237E8">
            <w:t>$0</w:t>
          </w:r>
        </w:p>
      </w:docPartBody>
    </w:docPart>
    <w:docPart>
      <w:docPartPr>
        <w:name w:val="E899C0404D4245DA9C18379467A71528"/>
        <w:category>
          <w:name w:val="General"/>
          <w:gallery w:val="placeholder"/>
        </w:category>
        <w:types>
          <w:type w:val="bbPlcHdr"/>
        </w:types>
        <w:behaviors>
          <w:behavior w:val="content"/>
        </w:behaviors>
        <w:guid w:val="{6917CF72-BC53-4E38-9658-66D248134746}"/>
      </w:docPartPr>
      <w:docPartBody>
        <w:p w:rsidR="00264998" w:rsidRDefault="00264998">
          <w:pPr>
            <w:pStyle w:val="E899C0404D4245DA9C18379467A71528"/>
          </w:pPr>
          <w:r w:rsidRPr="00E237E8">
            <w:t>$0</w:t>
          </w:r>
        </w:p>
      </w:docPartBody>
    </w:docPart>
    <w:docPart>
      <w:docPartPr>
        <w:name w:val="78232D3DDF4B4972AFC8B7F6592EE251"/>
        <w:category>
          <w:name w:val="General"/>
          <w:gallery w:val="placeholder"/>
        </w:category>
        <w:types>
          <w:type w:val="bbPlcHdr"/>
        </w:types>
        <w:behaviors>
          <w:behavior w:val="content"/>
        </w:behaviors>
        <w:guid w:val="{72F520B5-F186-4235-BD09-A80D38D1CD57}"/>
      </w:docPartPr>
      <w:docPartBody>
        <w:p w:rsidR="00264998" w:rsidRDefault="00264998">
          <w:pPr>
            <w:pStyle w:val="78232D3DDF4B4972AFC8B7F6592EE251"/>
          </w:pPr>
          <w:r w:rsidRPr="00E237E8">
            <w:t>$0</w:t>
          </w:r>
        </w:p>
      </w:docPartBody>
    </w:docPart>
    <w:docPart>
      <w:docPartPr>
        <w:name w:val="286A9CBBEEC14D488151F47262B91B2D"/>
        <w:category>
          <w:name w:val="General"/>
          <w:gallery w:val="placeholder"/>
        </w:category>
        <w:types>
          <w:type w:val="bbPlcHdr"/>
        </w:types>
        <w:behaviors>
          <w:behavior w:val="content"/>
        </w:behaviors>
        <w:guid w:val="{D943D1B5-B2AA-46CA-B340-99A9BC34FFD4}"/>
      </w:docPartPr>
      <w:docPartBody>
        <w:p w:rsidR="00264998" w:rsidRDefault="00264998">
          <w:pPr>
            <w:pStyle w:val="286A9CBBEEC14D488151F47262B91B2D"/>
          </w:pPr>
          <w:r w:rsidRPr="00E237E8">
            <w:t>$0</w:t>
          </w:r>
        </w:p>
      </w:docPartBody>
    </w:docPart>
    <w:docPart>
      <w:docPartPr>
        <w:name w:val="13F1420C3E8C4BC08CEA97188584F3CF"/>
        <w:category>
          <w:name w:val="General"/>
          <w:gallery w:val="placeholder"/>
        </w:category>
        <w:types>
          <w:type w:val="bbPlcHdr"/>
        </w:types>
        <w:behaviors>
          <w:behavior w:val="content"/>
        </w:behaviors>
        <w:guid w:val="{EE7AC8E8-F211-4326-A294-C1248CE935EB}"/>
      </w:docPartPr>
      <w:docPartBody>
        <w:p w:rsidR="00264998" w:rsidRDefault="00264998">
          <w:pPr>
            <w:pStyle w:val="13F1420C3E8C4BC08CEA97188584F3CF"/>
          </w:pPr>
          <w:r w:rsidRPr="00E237E8">
            <w:t>$0</w:t>
          </w:r>
        </w:p>
      </w:docPartBody>
    </w:docPart>
    <w:docPart>
      <w:docPartPr>
        <w:name w:val="44FE3823E09840D4B7E9394E5368F6E1"/>
        <w:category>
          <w:name w:val="General"/>
          <w:gallery w:val="placeholder"/>
        </w:category>
        <w:types>
          <w:type w:val="bbPlcHdr"/>
        </w:types>
        <w:behaviors>
          <w:behavior w:val="content"/>
        </w:behaviors>
        <w:guid w:val="{AE5C9A0B-4D87-4959-96DF-DA501B988BC7}"/>
      </w:docPartPr>
      <w:docPartBody>
        <w:p w:rsidR="00264998" w:rsidRDefault="00264998">
          <w:pPr>
            <w:pStyle w:val="44FE3823E09840D4B7E9394E5368F6E1"/>
          </w:pPr>
          <w:r w:rsidRPr="00E237E8">
            <w:t>Total Expenses</w:t>
          </w:r>
        </w:p>
      </w:docPartBody>
    </w:docPart>
    <w:docPart>
      <w:docPartPr>
        <w:name w:val="2F9A02F9A0EE43C793B9872C6496EA8E"/>
        <w:category>
          <w:name w:val="General"/>
          <w:gallery w:val="placeholder"/>
        </w:category>
        <w:types>
          <w:type w:val="bbPlcHdr"/>
        </w:types>
        <w:behaviors>
          <w:behavior w:val="content"/>
        </w:behaviors>
        <w:guid w:val="{B6C11D55-73F8-42A5-BD3C-C967824F1C3F}"/>
      </w:docPartPr>
      <w:docPartBody>
        <w:p w:rsidR="00264998" w:rsidRDefault="00264998">
          <w:pPr>
            <w:pStyle w:val="2F9A02F9A0EE43C793B9872C6496EA8E"/>
          </w:pPr>
          <w:r w:rsidRPr="00E237E8">
            <w:t>$6,525</w:t>
          </w:r>
        </w:p>
      </w:docPartBody>
    </w:docPart>
    <w:docPart>
      <w:docPartPr>
        <w:name w:val="91831707FD5E4C8E9B13D26FEC0B8BE8"/>
        <w:category>
          <w:name w:val="General"/>
          <w:gallery w:val="placeholder"/>
        </w:category>
        <w:types>
          <w:type w:val="bbPlcHdr"/>
        </w:types>
        <w:behaviors>
          <w:behavior w:val="content"/>
        </w:behaviors>
        <w:guid w:val="{1FAFCDD2-8F66-4227-8A51-F72BE7D47841}"/>
      </w:docPartPr>
      <w:docPartBody>
        <w:p w:rsidR="00264998" w:rsidRDefault="00264998">
          <w:pPr>
            <w:pStyle w:val="91831707FD5E4C8E9B13D26FEC0B8BE8"/>
          </w:pPr>
          <w:r w:rsidRPr="00E237E8">
            <w:t>$5,575</w:t>
          </w:r>
        </w:p>
      </w:docPartBody>
    </w:docPart>
    <w:docPart>
      <w:docPartPr>
        <w:name w:val="E784C71CF0DA4BFA9D0CF693F7DEEBFA"/>
        <w:category>
          <w:name w:val="General"/>
          <w:gallery w:val="placeholder"/>
        </w:category>
        <w:types>
          <w:type w:val="bbPlcHdr"/>
        </w:types>
        <w:behaviors>
          <w:behavior w:val="content"/>
        </w:behaviors>
        <w:guid w:val="{8BA926E2-99B2-4DEF-9B89-F0960E9EA706}"/>
      </w:docPartPr>
      <w:docPartBody>
        <w:p w:rsidR="00264998" w:rsidRDefault="00264998">
          <w:pPr>
            <w:pStyle w:val="E784C71CF0DA4BFA9D0CF693F7DEEBFA"/>
          </w:pPr>
          <w:r w:rsidRPr="00E237E8">
            <w:t>$6,775</w:t>
          </w:r>
        </w:p>
      </w:docPartBody>
    </w:docPart>
    <w:docPart>
      <w:docPartPr>
        <w:name w:val="3F66122F104B4AAB95DA67D8242018BC"/>
        <w:category>
          <w:name w:val="General"/>
          <w:gallery w:val="placeholder"/>
        </w:category>
        <w:types>
          <w:type w:val="bbPlcHdr"/>
        </w:types>
        <w:behaviors>
          <w:behavior w:val="content"/>
        </w:behaviors>
        <w:guid w:val="{07890143-5730-49DE-833C-951C9AF115EF}"/>
      </w:docPartPr>
      <w:docPartBody>
        <w:p w:rsidR="00264998" w:rsidRDefault="00264998">
          <w:pPr>
            <w:pStyle w:val="3F66122F104B4AAB95DA67D8242018BC"/>
          </w:pPr>
          <w:r w:rsidRPr="00E237E8">
            <w:t>$8,525</w:t>
          </w:r>
        </w:p>
      </w:docPartBody>
    </w:docPart>
    <w:docPart>
      <w:docPartPr>
        <w:name w:val="2F206188217042DDBEAFC5E51E7AC47B"/>
        <w:category>
          <w:name w:val="General"/>
          <w:gallery w:val="placeholder"/>
        </w:category>
        <w:types>
          <w:type w:val="bbPlcHdr"/>
        </w:types>
        <w:behaviors>
          <w:behavior w:val="content"/>
        </w:behaviors>
        <w:guid w:val="{EAA682A1-16E7-4877-808F-DA10B19C3C6C}"/>
      </w:docPartPr>
      <w:docPartBody>
        <w:p w:rsidR="00264998" w:rsidRDefault="00264998">
          <w:pPr>
            <w:pStyle w:val="2F206188217042DDBEAFC5E51E7AC47B"/>
          </w:pPr>
          <w:r w:rsidRPr="00E237E8">
            <w:t>$8,650</w:t>
          </w:r>
        </w:p>
      </w:docPartBody>
    </w:docPart>
    <w:docPart>
      <w:docPartPr>
        <w:name w:val="4A1AC4A1855B4E79A56DB82C1200910D"/>
        <w:category>
          <w:name w:val="General"/>
          <w:gallery w:val="placeholder"/>
        </w:category>
        <w:types>
          <w:type w:val="bbPlcHdr"/>
        </w:types>
        <w:behaviors>
          <w:behavior w:val="content"/>
        </w:behaviors>
        <w:guid w:val="{298BA9D0-F56E-4DA2-8C62-4F6BEB4F6F2F}"/>
      </w:docPartPr>
      <w:docPartBody>
        <w:p w:rsidR="00264998" w:rsidRDefault="00264998">
          <w:pPr>
            <w:pStyle w:val="4A1AC4A1855B4E79A56DB82C1200910D"/>
          </w:pPr>
          <w:r w:rsidRPr="00E237E8">
            <w:t>$9,295</w:t>
          </w:r>
        </w:p>
      </w:docPartBody>
    </w:docPart>
    <w:docPart>
      <w:docPartPr>
        <w:name w:val="89B53DA8CBCB4F5BB84310F55B37DB93"/>
        <w:category>
          <w:name w:val="General"/>
          <w:gallery w:val="placeholder"/>
        </w:category>
        <w:types>
          <w:type w:val="bbPlcHdr"/>
        </w:types>
        <w:behaviors>
          <w:behavior w:val="content"/>
        </w:behaviors>
        <w:guid w:val="{F82A6157-280E-48F0-A4C6-A491A7DAF292}"/>
      </w:docPartPr>
      <w:docPartBody>
        <w:p w:rsidR="00264998" w:rsidRDefault="00264998">
          <w:pPr>
            <w:pStyle w:val="89B53DA8CBCB4F5BB84310F55B37DB93"/>
          </w:pPr>
          <w:r w:rsidRPr="00E237E8">
            <w:t>$12,100</w:t>
          </w:r>
        </w:p>
      </w:docPartBody>
    </w:docPart>
    <w:docPart>
      <w:docPartPr>
        <w:name w:val="AA1F16338B024C0BB88730C9B1F0A36A"/>
        <w:category>
          <w:name w:val="General"/>
          <w:gallery w:val="placeholder"/>
        </w:category>
        <w:types>
          <w:type w:val="bbPlcHdr"/>
        </w:types>
        <w:behaviors>
          <w:behavior w:val="content"/>
        </w:behaviors>
        <w:guid w:val="{51B882D7-B972-4B99-9CFF-4A08E4DEE9F5}"/>
      </w:docPartPr>
      <w:docPartBody>
        <w:p w:rsidR="00264998" w:rsidRDefault="00264998">
          <w:pPr>
            <w:pStyle w:val="AA1F16338B024C0BB88730C9B1F0A36A"/>
          </w:pPr>
          <w:r w:rsidRPr="00E237E8">
            <w:t>$13,131</w:t>
          </w:r>
        </w:p>
      </w:docPartBody>
    </w:docPart>
    <w:docPart>
      <w:docPartPr>
        <w:name w:val="12C5360A57CE4FC3B401D423712D4F63"/>
        <w:category>
          <w:name w:val="General"/>
          <w:gallery w:val="placeholder"/>
        </w:category>
        <w:types>
          <w:type w:val="bbPlcHdr"/>
        </w:types>
        <w:behaviors>
          <w:behavior w:val="content"/>
        </w:behaviors>
        <w:guid w:val="{DB59738B-D241-442C-8D51-E5E5C4279769}"/>
      </w:docPartPr>
      <w:docPartBody>
        <w:p w:rsidR="00264998" w:rsidRDefault="00264998">
          <w:pPr>
            <w:pStyle w:val="12C5360A57CE4FC3B401D423712D4F63"/>
          </w:pPr>
          <w:r w:rsidRPr="00E237E8">
            <w:t>$13,827</w:t>
          </w:r>
        </w:p>
      </w:docPartBody>
    </w:docPart>
    <w:docPart>
      <w:docPartPr>
        <w:name w:val="8FA91C0F24934BECBF61823F841D23A5"/>
        <w:category>
          <w:name w:val="General"/>
          <w:gallery w:val="placeholder"/>
        </w:category>
        <w:types>
          <w:type w:val="bbPlcHdr"/>
        </w:types>
        <w:behaviors>
          <w:behavior w:val="content"/>
        </w:behaviors>
        <w:guid w:val="{52758CB3-04B8-4D5A-8508-ABD2F682318A}"/>
      </w:docPartPr>
      <w:docPartBody>
        <w:p w:rsidR="00264998" w:rsidRDefault="00264998">
          <w:pPr>
            <w:pStyle w:val="8FA91C0F24934BECBF61823F841D23A5"/>
          </w:pPr>
          <w:r w:rsidRPr="00E237E8">
            <w:t>$13,825</w:t>
          </w:r>
        </w:p>
      </w:docPartBody>
    </w:docPart>
    <w:docPart>
      <w:docPartPr>
        <w:name w:val="434D23AF9E454427A70762F9FC79E9B1"/>
        <w:category>
          <w:name w:val="General"/>
          <w:gallery w:val="placeholder"/>
        </w:category>
        <w:types>
          <w:type w:val="bbPlcHdr"/>
        </w:types>
        <w:behaviors>
          <w:behavior w:val="content"/>
        </w:behaviors>
        <w:guid w:val="{E41B42B9-84FA-4E95-808E-3F415FBCAF72}"/>
      </w:docPartPr>
      <w:docPartBody>
        <w:p w:rsidR="00264998" w:rsidRDefault="00264998">
          <w:pPr>
            <w:pStyle w:val="434D23AF9E454427A70762F9FC79E9B1"/>
          </w:pPr>
          <w:r w:rsidRPr="00E237E8">
            <w:t>$13,575</w:t>
          </w:r>
        </w:p>
      </w:docPartBody>
    </w:docPart>
    <w:docPart>
      <w:docPartPr>
        <w:name w:val="BC3A327A60854E85B84FCDDED45722AC"/>
        <w:category>
          <w:name w:val="General"/>
          <w:gallery w:val="placeholder"/>
        </w:category>
        <w:types>
          <w:type w:val="bbPlcHdr"/>
        </w:types>
        <w:behaviors>
          <w:behavior w:val="content"/>
        </w:behaviors>
        <w:guid w:val="{A1D60F2C-C20E-4E46-AFCB-B9CA5975884E}"/>
      </w:docPartPr>
      <w:docPartBody>
        <w:p w:rsidR="00264998" w:rsidRDefault="00264998">
          <w:pPr>
            <w:pStyle w:val="BC3A327A60854E85B84FCDDED45722AC"/>
          </w:pPr>
          <w:r w:rsidRPr="00E237E8">
            <w:t>$13,942</w:t>
          </w:r>
        </w:p>
      </w:docPartBody>
    </w:docPart>
    <w:docPart>
      <w:docPartPr>
        <w:name w:val="97690E74C6504344B2A22C2B8FA41076"/>
        <w:category>
          <w:name w:val="General"/>
          <w:gallery w:val="placeholder"/>
        </w:category>
        <w:types>
          <w:type w:val="bbPlcHdr"/>
        </w:types>
        <w:behaviors>
          <w:behavior w:val="content"/>
        </w:behaviors>
        <w:guid w:val="{E9697D7F-731A-49C5-8582-EA55236BE168}"/>
      </w:docPartPr>
      <w:docPartBody>
        <w:p w:rsidR="00264998" w:rsidRDefault="00264998">
          <w:pPr>
            <w:pStyle w:val="97690E74C6504344B2A22C2B8FA41076"/>
          </w:pPr>
          <w:r w:rsidRPr="00E237E8">
            <w:t>$125,746</w:t>
          </w:r>
        </w:p>
      </w:docPartBody>
    </w:docPart>
    <w:docPart>
      <w:docPartPr>
        <w:name w:val="1F09B0497AA34412BFE52D45FE584A70"/>
        <w:category>
          <w:name w:val="General"/>
          <w:gallery w:val="placeholder"/>
        </w:category>
        <w:types>
          <w:type w:val="bbPlcHdr"/>
        </w:types>
        <w:behaviors>
          <w:behavior w:val="content"/>
        </w:behaviors>
        <w:guid w:val="{45BB2931-F1B0-474A-807D-3F0167D93454}"/>
      </w:docPartPr>
      <w:docPartBody>
        <w:p w:rsidR="00264998" w:rsidRDefault="00264998">
          <w:pPr>
            <w:pStyle w:val="1F09B0497AA34412BFE52D45FE584A70"/>
          </w:pPr>
          <w:r w:rsidRPr="00E237E8">
            <w:t>Income Before Taxes</w:t>
          </w:r>
        </w:p>
      </w:docPartBody>
    </w:docPart>
    <w:docPart>
      <w:docPartPr>
        <w:name w:val="C4EFD11007AB4B78A48CFC67015CDCB7"/>
        <w:category>
          <w:name w:val="General"/>
          <w:gallery w:val="placeholder"/>
        </w:category>
        <w:types>
          <w:type w:val="bbPlcHdr"/>
        </w:types>
        <w:behaviors>
          <w:behavior w:val="content"/>
        </w:behaviors>
        <w:guid w:val="{1ECDDC7C-6184-496E-A066-9EC4C7E5C08A}"/>
      </w:docPartPr>
      <w:docPartBody>
        <w:p w:rsidR="00264998" w:rsidRDefault="00264998">
          <w:pPr>
            <w:pStyle w:val="C4EFD11007AB4B78A48CFC67015CDCB7"/>
          </w:pPr>
          <w:r w:rsidRPr="00E237E8">
            <w:t>($3,525)</w:t>
          </w:r>
        </w:p>
      </w:docPartBody>
    </w:docPart>
    <w:docPart>
      <w:docPartPr>
        <w:name w:val="9C0BB49EC8154639973C47AEC965E7EB"/>
        <w:category>
          <w:name w:val="General"/>
          <w:gallery w:val="placeholder"/>
        </w:category>
        <w:types>
          <w:type w:val="bbPlcHdr"/>
        </w:types>
        <w:behaviors>
          <w:behavior w:val="content"/>
        </w:behaviors>
        <w:guid w:val="{9BCEEDD4-9602-4BD7-A335-03C0F3CD7278}"/>
      </w:docPartPr>
      <w:docPartBody>
        <w:p w:rsidR="00264998" w:rsidRDefault="00264998">
          <w:pPr>
            <w:pStyle w:val="9C0BB49EC8154639973C47AEC965E7EB"/>
          </w:pPr>
          <w:r w:rsidRPr="00E237E8">
            <w:t>$1,875</w:t>
          </w:r>
        </w:p>
      </w:docPartBody>
    </w:docPart>
    <w:docPart>
      <w:docPartPr>
        <w:name w:val="5F3F6E82DBEB43B6AD6EBA8294768AD2"/>
        <w:category>
          <w:name w:val="General"/>
          <w:gallery w:val="placeholder"/>
        </w:category>
        <w:types>
          <w:type w:val="bbPlcHdr"/>
        </w:types>
        <w:behaviors>
          <w:behavior w:val="content"/>
        </w:behaviors>
        <w:guid w:val="{2EB6669B-9465-43B7-AF35-777A4A6DBE20}"/>
      </w:docPartPr>
      <w:docPartBody>
        <w:p w:rsidR="00264998" w:rsidRDefault="00264998">
          <w:pPr>
            <w:pStyle w:val="5F3F6E82DBEB43B6AD6EBA8294768AD2"/>
          </w:pPr>
          <w:r w:rsidRPr="00E237E8">
            <w:t>$2,825</w:t>
          </w:r>
        </w:p>
      </w:docPartBody>
    </w:docPart>
    <w:docPart>
      <w:docPartPr>
        <w:name w:val="3C098B3A87DF4E7BB66FB5ED77FB566F"/>
        <w:category>
          <w:name w:val="General"/>
          <w:gallery w:val="placeholder"/>
        </w:category>
        <w:types>
          <w:type w:val="bbPlcHdr"/>
        </w:types>
        <w:behaviors>
          <w:behavior w:val="content"/>
        </w:behaviors>
        <w:guid w:val="{D6B1D144-0CA2-4DEC-8EDE-6FFECF012D02}"/>
      </w:docPartPr>
      <w:docPartBody>
        <w:p w:rsidR="00264998" w:rsidRDefault="00264998">
          <w:pPr>
            <w:pStyle w:val="3C098B3A87DF4E7BB66FB5ED77FB566F"/>
          </w:pPr>
          <w:r w:rsidRPr="00E237E8">
            <w:t>($4,531)</w:t>
          </w:r>
        </w:p>
      </w:docPartBody>
    </w:docPart>
    <w:docPart>
      <w:docPartPr>
        <w:name w:val="7B4C4592B76245ECB73F34E91E30D735"/>
        <w:category>
          <w:name w:val="General"/>
          <w:gallery w:val="placeholder"/>
        </w:category>
        <w:types>
          <w:type w:val="bbPlcHdr"/>
        </w:types>
        <w:behaviors>
          <w:behavior w:val="content"/>
        </w:behaviors>
        <w:guid w:val="{FD7B522B-D1C5-4BD0-90C6-2967098FB821}"/>
      </w:docPartPr>
      <w:docPartBody>
        <w:p w:rsidR="00264998" w:rsidRDefault="00264998">
          <w:pPr>
            <w:pStyle w:val="7B4C4592B76245ECB73F34E91E30D735"/>
          </w:pPr>
          <w:r w:rsidRPr="00E237E8">
            <w:t>($184)</w:t>
          </w:r>
        </w:p>
      </w:docPartBody>
    </w:docPart>
    <w:docPart>
      <w:docPartPr>
        <w:name w:val="265D04ACF44A4481B091A918E0A20C62"/>
        <w:category>
          <w:name w:val="General"/>
          <w:gallery w:val="placeholder"/>
        </w:category>
        <w:types>
          <w:type w:val="bbPlcHdr"/>
        </w:types>
        <w:behaviors>
          <w:behavior w:val="content"/>
        </w:behaviors>
        <w:guid w:val="{6172AD12-FBFC-4A02-9B71-59DBC4CDC0B6}"/>
      </w:docPartPr>
      <w:docPartBody>
        <w:p w:rsidR="00264998" w:rsidRDefault="00264998">
          <w:pPr>
            <w:pStyle w:val="265D04ACF44A4481B091A918E0A20C62"/>
          </w:pPr>
          <w:r w:rsidRPr="00E237E8">
            <w:t>$795</w:t>
          </w:r>
        </w:p>
      </w:docPartBody>
    </w:docPart>
    <w:docPart>
      <w:docPartPr>
        <w:name w:val="D97A0D7E0B244ABD993ACBB235B4E9DE"/>
        <w:category>
          <w:name w:val="General"/>
          <w:gallery w:val="placeholder"/>
        </w:category>
        <w:types>
          <w:type w:val="bbPlcHdr"/>
        </w:types>
        <w:behaviors>
          <w:behavior w:val="content"/>
        </w:behaviors>
        <w:guid w:val="{2B75C58B-1BF9-466F-A395-0774D1B7BBC7}"/>
      </w:docPartPr>
      <w:docPartBody>
        <w:p w:rsidR="00264998" w:rsidRDefault="00264998">
          <w:pPr>
            <w:pStyle w:val="D97A0D7E0B244ABD993ACBB235B4E9DE"/>
          </w:pPr>
          <w:r w:rsidRPr="00E237E8">
            <w:t>$1,750</w:t>
          </w:r>
        </w:p>
      </w:docPartBody>
    </w:docPart>
    <w:docPart>
      <w:docPartPr>
        <w:name w:val="D19FBC3766744506B3D72715E11F6810"/>
        <w:category>
          <w:name w:val="General"/>
          <w:gallery w:val="placeholder"/>
        </w:category>
        <w:types>
          <w:type w:val="bbPlcHdr"/>
        </w:types>
        <w:behaviors>
          <w:behavior w:val="content"/>
        </w:behaviors>
        <w:guid w:val="{DD7B2B27-E857-4BBA-A197-5B0B4476AC14}"/>
      </w:docPartPr>
      <w:docPartBody>
        <w:p w:rsidR="00264998" w:rsidRDefault="00264998">
          <w:pPr>
            <w:pStyle w:val="D19FBC3766744506B3D72715E11F6810"/>
          </w:pPr>
          <w:r w:rsidRPr="00E237E8">
            <w:t>$2,064</w:t>
          </w:r>
        </w:p>
      </w:docPartBody>
    </w:docPart>
    <w:docPart>
      <w:docPartPr>
        <w:name w:val="795AD007B5BC451AAE2B66C9F3F1CED7"/>
        <w:category>
          <w:name w:val="General"/>
          <w:gallery w:val="placeholder"/>
        </w:category>
        <w:types>
          <w:type w:val="bbPlcHdr"/>
        </w:types>
        <w:behaviors>
          <w:behavior w:val="content"/>
        </w:behaviors>
        <w:guid w:val="{10F29E71-1875-403A-ADF1-746018A57FAA}"/>
      </w:docPartPr>
      <w:docPartBody>
        <w:p w:rsidR="00264998" w:rsidRDefault="00264998">
          <w:pPr>
            <w:pStyle w:val="795AD007B5BC451AAE2B66C9F3F1CED7"/>
          </w:pPr>
          <w:r w:rsidRPr="00E237E8">
            <w:t>($298)</w:t>
          </w:r>
        </w:p>
      </w:docPartBody>
    </w:docPart>
    <w:docPart>
      <w:docPartPr>
        <w:name w:val="113BE70DEEF4401397C881F86AD1A2D5"/>
        <w:category>
          <w:name w:val="General"/>
          <w:gallery w:val="placeholder"/>
        </w:category>
        <w:types>
          <w:type w:val="bbPlcHdr"/>
        </w:types>
        <w:behaviors>
          <w:behavior w:val="content"/>
        </w:behaviors>
        <w:guid w:val="{348A17C3-4C5D-4054-AB19-6DD74871F92F}"/>
      </w:docPartPr>
      <w:docPartBody>
        <w:p w:rsidR="00264998" w:rsidRDefault="00264998">
          <w:pPr>
            <w:pStyle w:val="113BE70DEEF4401397C881F86AD1A2D5"/>
          </w:pPr>
          <w:r w:rsidRPr="00E237E8">
            <w:t>($2,225)</w:t>
          </w:r>
        </w:p>
      </w:docPartBody>
    </w:docPart>
    <w:docPart>
      <w:docPartPr>
        <w:name w:val="6EDDCFD6D34941D88C079E62AC52B3F5"/>
        <w:category>
          <w:name w:val="General"/>
          <w:gallery w:val="placeholder"/>
        </w:category>
        <w:types>
          <w:type w:val="bbPlcHdr"/>
        </w:types>
        <w:behaviors>
          <w:behavior w:val="content"/>
        </w:behaviors>
        <w:guid w:val="{7B183AB2-EECF-4097-B8A9-5C3077405FE6}"/>
      </w:docPartPr>
      <w:docPartBody>
        <w:p w:rsidR="00264998" w:rsidRDefault="00264998">
          <w:pPr>
            <w:pStyle w:val="6EDDCFD6D34941D88C079E62AC52B3F5"/>
          </w:pPr>
          <w:r w:rsidRPr="00E237E8">
            <w:t>$2,670</w:t>
          </w:r>
        </w:p>
      </w:docPartBody>
    </w:docPart>
    <w:docPart>
      <w:docPartPr>
        <w:name w:val="53098C26E37D45E69EF68D95DA8F230B"/>
        <w:category>
          <w:name w:val="General"/>
          <w:gallery w:val="placeholder"/>
        </w:category>
        <w:types>
          <w:type w:val="bbPlcHdr"/>
        </w:types>
        <w:behaviors>
          <w:behavior w:val="content"/>
        </w:behaviors>
        <w:guid w:val="{CF701910-529E-4E5F-BF1C-91DAC83E42A6}"/>
      </w:docPartPr>
      <w:docPartBody>
        <w:p w:rsidR="00264998" w:rsidRDefault="00264998">
          <w:pPr>
            <w:pStyle w:val="53098C26E37D45E69EF68D95DA8F230B"/>
          </w:pPr>
          <w:r w:rsidRPr="00E237E8">
            <w:t>$1,427</w:t>
          </w:r>
        </w:p>
      </w:docPartBody>
    </w:docPart>
    <w:docPart>
      <w:docPartPr>
        <w:name w:val="7C126AF03FFD4213BEAADCEE638E7FBE"/>
        <w:category>
          <w:name w:val="General"/>
          <w:gallery w:val="placeholder"/>
        </w:category>
        <w:types>
          <w:type w:val="bbPlcHdr"/>
        </w:types>
        <w:behaviors>
          <w:behavior w:val="content"/>
        </w:behaviors>
        <w:guid w:val="{81D30FAE-7A16-4D65-88BB-4DB03571C027}"/>
      </w:docPartPr>
      <w:docPartBody>
        <w:p w:rsidR="00264998" w:rsidRDefault="00264998">
          <w:pPr>
            <w:pStyle w:val="7C126AF03FFD4213BEAADCEE638E7FBE"/>
          </w:pPr>
          <w:r w:rsidRPr="00E237E8">
            <w:t>$2,643</w:t>
          </w:r>
        </w:p>
      </w:docPartBody>
    </w:docPart>
    <w:docPart>
      <w:docPartPr>
        <w:name w:val="44FC584AEA384995BBD3E9E0AEF24684"/>
        <w:category>
          <w:name w:val="General"/>
          <w:gallery w:val="placeholder"/>
        </w:category>
        <w:types>
          <w:type w:val="bbPlcHdr"/>
        </w:types>
        <w:behaviors>
          <w:behavior w:val="content"/>
        </w:behaviors>
        <w:guid w:val="{AB4144DF-6769-4471-AE84-7B0A01A78575}"/>
      </w:docPartPr>
      <w:docPartBody>
        <w:p w:rsidR="00264998" w:rsidRDefault="00264998">
          <w:pPr>
            <w:pStyle w:val="44FC584AEA384995BBD3E9E0AEF24684"/>
          </w:pPr>
          <w:r w:rsidRPr="00E237E8">
            <w:t>Income Tax Expense</w:t>
          </w:r>
        </w:p>
      </w:docPartBody>
    </w:docPart>
    <w:docPart>
      <w:docPartPr>
        <w:name w:val="3EEC20AA80F44B21BB1BD3E49B5A1445"/>
        <w:category>
          <w:name w:val="General"/>
          <w:gallery w:val="placeholder"/>
        </w:category>
        <w:types>
          <w:type w:val="bbPlcHdr"/>
        </w:types>
        <w:behaviors>
          <w:behavior w:val="content"/>
        </w:behaviors>
        <w:guid w:val="{71DB946C-59F3-45A1-AD2E-6A07AE272693}"/>
      </w:docPartPr>
      <w:docPartBody>
        <w:p w:rsidR="00264998" w:rsidRDefault="00264998">
          <w:pPr>
            <w:pStyle w:val="3EEC20AA80F44B21BB1BD3E49B5A1445"/>
          </w:pPr>
          <w:r w:rsidRPr="00E237E8">
            <w:t>($529)</w:t>
          </w:r>
        </w:p>
      </w:docPartBody>
    </w:docPart>
    <w:docPart>
      <w:docPartPr>
        <w:name w:val="4D187C9269F849BDAD343277813171EF"/>
        <w:category>
          <w:name w:val="General"/>
          <w:gallery w:val="placeholder"/>
        </w:category>
        <w:types>
          <w:type w:val="bbPlcHdr"/>
        </w:types>
        <w:behaviors>
          <w:behavior w:val="content"/>
        </w:behaviors>
        <w:guid w:val="{376065E4-E043-4D6B-B3EF-7A2E1C6E739B}"/>
      </w:docPartPr>
      <w:docPartBody>
        <w:p w:rsidR="00264998" w:rsidRDefault="00264998">
          <w:pPr>
            <w:pStyle w:val="4D187C9269F849BDAD343277813171EF"/>
          </w:pPr>
          <w:r w:rsidRPr="00E237E8">
            <w:t>$281</w:t>
          </w:r>
        </w:p>
      </w:docPartBody>
    </w:docPart>
    <w:docPart>
      <w:docPartPr>
        <w:name w:val="CB7E699A520446CCB7E91157B8E07EB6"/>
        <w:category>
          <w:name w:val="General"/>
          <w:gallery w:val="placeholder"/>
        </w:category>
        <w:types>
          <w:type w:val="bbPlcHdr"/>
        </w:types>
        <w:behaviors>
          <w:behavior w:val="content"/>
        </w:behaviors>
        <w:guid w:val="{E63BD313-F6C5-4EE6-8DE1-9D2423693972}"/>
      </w:docPartPr>
      <w:docPartBody>
        <w:p w:rsidR="00264998" w:rsidRDefault="00264998">
          <w:pPr>
            <w:pStyle w:val="CB7E699A520446CCB7E91157B8E07EB6"/>
          </w:pPr>
          <w:r w:rsidRPr="00E237E8">
            <w:t>$424</w:t>
          </w:r>
        </w:p>
      </w:docPartBody>
    </w:docPart>
    <w:docPart>
      <w:docPartPr>
        <w:name w:val="EAA80AA1AC474A068AA7309511B6F995"/>
        <w:category>
          <w:name w:val="General"/>
          <w:gallery w:val="placeholder"/>
        </w:category>
        <w:types>
          <w:type w:val="bbPlcHdr"/>
        </w:types>
        <w:behaviors>
          <w:behavior w:val="content"/>
        </w:behaviors>
        <w:guid w:val="{212E8E47-C01D-4579-8BE4-28EB9B7AD337}"/>
      </w:docPartPr>
      <w:docPartBody>
        <w:p w:rsidR="00264998" w:rsidRDefault="00264998">
          <w:pPr>
            <w:pStyle w:val="EAA80AA1AC474A068AA7309511B6F995"/>
          </w:pPr>
          <w:r w:rsidRPr="00E237E8">
            <w:t>($680)</w:t>
          </w:r>
        </w:p>
      </w:docPartBody>
    </w:docPart>
    <w:docPart>
      <w:docPartPr>
        <w:name w:val="440203F192C14A02A5A58599806F7196"/>
        <w:category>
          <w:name w:val="General"/>
          <w:gallery w:val="placeholder"/>
        </w:category>
        <w:types>
          <w:type w:val="bbPlcHdr"/>
        </w:types>
        <w:behaviors>
          <w:behavior w:val="content"/>
        </w:behaviors>
        <w:guid w:val="{427FD252-B8ED-4CBB-B7D0-412E8BE7CAD4}"/>
      </w:docPartPr>
      <w:docPartBody>
        <w:p w:rsidR="00264998" w:rsidRDefault="00264998">
          <w:pPr>
            <w:pStyle w:val="440203F192C14A02A5A58599806F7196"/>
          </w:pPr>
          <w:r w:rsidRPr="00E237E8">
            <w:t>($28)</w:t>
          </w:r>
        </w:p>
      </w:docPartBody>
    </w:docPart>
    <w:docPart>
      <w:docPartPr>
        <w:name w:val="EFD61EB2EBDF4807B0712C48CBCC1763"/>
        <w:category>
          <w:name w:val="General"/>
          <w:gallery w:val="placeholder"/>
        </w:category>
        <w:types>
          <w:type w:val="bbPlcHdr"/>
        </w:types>
        <w:behaviors>
          <w:behavior w:val="content"/>
        </w:behaviors>
        <w:guid w:val="{132A2D0F-C06B-411B-A032-469C247A2E04}"/>
      </w:docPartPr>
      <w:docPartBody>
        <w:p w:rsidR="00264998" w:rsidRDefault="00264998">
          <w:pPr>
            <w:pStyle w:val="EFD61EB2EBDF4807B0712C48CBCC1763"/>
          </w:pPr>
          <w:r w:rsidRPr="00E237E8">
            <w:t>$119</w:t>
          </w:r>
        </w:p>
      </w:docPartBody>
    </w:docPart>
    <w:docPart>
      <w:docPartPr>
        <w:name w:val="5E9275CBDF1D48929654F2D2840B2E78"/>
        <w:category>
          <w:name w:val="General"/>
          <w:gallery w:val="placeholder"/>
        </w:category>
        <w:types>
          <w:type w:val="bbPlcHdr"/>
        </w:types>
        <w:behaviors>
          <w:behavior w:val="content"/>
        </w:behaviors>
        <w:guid w:val="{3D661249-7C5F-4B54-841A-C7BCA6D695DB}"/>
      </w:docPartPr>
      <w:docPartBody>
        <w:p w:rsidR="00264998" w:rsidRDefault="00264998">
          <w:pPr>
            <w:pStyle w:val="5E9275CBDF1D48929654F2D2840B2E78"/>
          </w:pPr>
          <w:r w:rsidRPr="00E237E8">
            <w:t>$263</w:t>
          </w:r>
        </w:p>
      </w:docPartBody>
    </w:docPart>
    <w:docPart>
      <w:docPartPr>
        <w:name w:val="31B5E709EF964BF784C6A171868C5D09"/>
        <w:category>
          <w:name w:val="General"/>
          <w:gallery w:val="placeholder"/>
        </w:category>
        <w:types>
          <w:type w:val="bbPlcHdr"/>
        </w:types>
        <w:behaviors>
          <w:behavior w:val="content"/>
        </w:behaviors>
        <w:guid w:val="{EE3FA4C2-344B-420A-BA2D-03F65AE243AC}"/>
      </w:docPartPr>
      <w:docPartBody>
        <w:p w:rsidR="00264998" w:rsidRDefault="00264998">
          <w:pPr>
            <w:pStyle w:val="31B5E709EF964BF784C6A171868C5D09"/>
          </w:pPr>
          <w:r w:rsidRPr="00E237E8">
            <w:t>$310</w:t>
          </w:r>
        </w:p>
      </w:docPartBody>
    </w:docPart>
    <w:docPart>
      <w:docPartPr>
        <w:name w:val="94704CBAE5484E3E8BC50CBE3633B8AE"/>
        <w:category>
          <w:name w:val="General"/>
          <w:gallery w:val="placeholder"/>
        </w:category>
        <w:types>
          <w:type w:val="bbPlcHdr"/>
        </w:types>
        <w:behaviors>
          <w:behavior w:val="content"/>
        </w:behaviors>
        <w:guid w:val="{0FA674B0-4DBE-4B92-B4FC-2EF9578918A8}"/>
      </w:docPartPr>
      <w:docPartBody>
        <w:p w:rsidR="00264998" w:rsidRDefault="00264998">
          <w:pPr>
            <w:pStyle w:val="94704CBAE5484E3E8BC50CBE3633B8AE"/>
          </w:pPr>
          <w:r w:rsidRPr="00E237E8">
            <w:t>($45)</w:t>
          </w:r>
        </w:p>
      </w:docPartBody>
    </w:docPart>
    <w:docPart>
      <w:docPartPr>
        <w:name w:val="E8729383275C4EFF8453FB3698EB5173"/>
        <w:category>
          <w:name w:val="General"/>
          <w:gallery w:val="placeholder"/>
        </w:category>
        <w:types>
          <w:type w:val="bbPlcHdr"/>
        </w:types>
        <w:behaviors>
          <w:behavior w:val="content"/>
        </w:behaviors>
        <w:guid w:val="{5CAA9E6C-3CD8-496F-87B8-0C60AA66D18D}"/>
      </w:docPartPr>
      <w:docPartBody>
        <w:p w:rsidR="00264998" w:rsidRDefault="00264998">
          <w:pPr>
            <w:pStyle w:val="E8729383275C4EFF8453FB3698EB5173"/>
          </w:pPr>
          <w:r w:rsidRPr="00E237E8">
            <w:t>($334)</w:t>
          </w:r>
        </w:p>
      </w:docPartBody>
    </w:docPart>
    <w:docPart>
      <w:docPartPr>
        <w:name w:val="69E0681004AF49A1A230C8D207501AA6"/>
        <w:category>
          <w:name w:val="General"/>
          <w:gallery w:val="placeholder"/>
        </w:category>
        <w:types>
          <w:type w:val="bbPlcHdr"/>
        </w:types>
        <w:behaviors>
          <w:behavior w:val="content"/>
        </w:behaviors>
        <w:guid w:val="{E0EC55F2-3296-4171-9FC8-9A4702D5516E}"/>
      </w:docPartPr>
      <w:docPartBody>
        <w:p w:rsidR="00264998" w:rsidRDefault="00264998">
          <w:pPr>
            <w:pStyle w:val="69E0681004AF49A1A230C8D207501AA6"/>
          </w:pPr>
          <w:r w:rsidRPr="00E237E8">
            <w:t>$401</w:t>
          </w:r>
        </w:p>
      </w:docPartBody>
    </w:docPart>
    <w:docPart>
      <w:docPartPr>
        <w:name w:val="3BE3AF47642C499093582376D4AD8562"/>
        <w:category>
          <w:name w:val="General"/>
          <w:gallery w:val="placeholder"/>
        </w:category>
        <w:types>
          <w:type w:val="bbPlcHdr"/>
        </w:types>
        <w:behaviors>
          <w:behavior w:val="content"/>
        </w:behaviors>
        <w:guid w:val="{AB59C919-7715-454E-95E3-BE97E10AD403}"/>
      </w:docPartPr>
      <w:docPartBody>
        <w:p w:rsidR="00264998" w:rsidRDefault="00264998">
          <w:pPr>
            <w:pStyle w:val="3BE3AF47642C499093582376D4AD8562"/>
          </w:pPr>
          <w:r w:rsidRPr="00E237E8">
            <w:t>$214</w:t>
          </w:r>
        </w:p>
      </w:docPartBody>
    </w:docPart>
    <w:docPart>
      <w:docPartPr>
        <w:name w:val="596FEE05307A495BA245E499BC548301"/>
        <w:category>
          <w:name w:val="General"/>
          <w:gallery w:val="placeholder"/>
        </w:category>
        <w:types>
          <w:type w:val="bbPlcHdr"/>
        </w:types>
        <w:behaviors>
          <w:behavior w:val="content"/>
        </w:behaviors>
        <w:guid w:val="{619E9689-3011-452B-BF86-4581263789B0}"/>
      </w:docPartPr>
      <w:docPartBody>
        <w:p w:rsidR="00264998" w:rsidRDefault="00264998">
          <w:pPr>
            <w:pStyle w:val="596FEE05307A495BA245E499BC548301"/>
          </w:pPr>
          <w:r w:rsidRPr="00E237E8">
            <w:t>$396</w:t>
          </w:r>
        </w:p>
      </w:docPartBody>
    </w:docPart>
    <w:docPart>
      <w:docPartPr>
        <w:name w:val="5A5F625CA1C347A2BDDDE1F255260EC7"/>
        <w:category>
          <w:name w:val="General"/>
          <w:gallery w:val="placeholder"/>
        </w:category>
        <w:types>
          <w:type w:val="bbPlcHdr"/>
        </w:types>
        <w:behaviors>
          <w:behavior w:val="content"/>
        </w:behaviors>
        <w:guid w:val="{0A3A8517-DC22-4B09-89D1-FCEC95EF904A}"/>
      </w:docPartPr>
      <w:docPartBody>
        <w:p w:rsidR="00264998" w:rsidRDefault="00264998">
          <w:pPr>
            <w:pStyle w:val="5A5F625CA1C347A2BDDDE1F255260EC7"/>
          </w:pPr>
          <w:r w:rsidRPr="00E237E8">
            <w:rPr>
              <w:rStyle w:val="Bold"/>
            </w:rPr>
            <w:t>NET INCOME</w:t>
          </w:r>
        </w:p>
      </w:docPartBody>
    </w:docPart>
    <w:docPart>
      <w:docPartPr>
        <w:name w:val="6C73A19E1E0141498A204C74F642D9AB"/>
        <w:category>
          <w:name w:val="General"/>
          <w:gallery w:val="placeholder"/>
        </w:category>
        <w:types>
          <w:type w:val="bbPlcHdr"/>
        </w:types>
        <w:behaviors>
          <w:behavior w:val="content"/>
        </w:behaviors>
        <w:guid w:val="{CADDB709-5239-46EA-B8CF-28FF9917325C}"/>
      </w:docPartPr>
      <w:docPartBody>
        <w:p w:rsidR="00264998" w:rsidRDefault="00264998">
          <w:pPr>
            <w:pStyle w:val="6C73A19E1E0141498A204C74F642D9AB"/>
          </w:pPr>
          <w:r w:rsidRPr="00E237E8">
            <w:rPr>
              <w:rStyle w:val="Bold"/>
            </w:rPr>
            <w:t>($2,996)</w:t>
          </w:r>
        </w:p>
      </w:docPartBody>
    </w:docPart>
    <w:docPart>
      <w:docPartPr>
        <w:name w:val="9FFD7987895D4896B09132BD74BD6436"/>
        <w:category>
          <w:name w:val="General"/>
          <w:gallery w:val="placeholder"/>
        </w:category>
        <w:types>
          <w:type w:val="bbPlcHdr"/>
        </w:types>
        <w:behaviors>
          <w:behavior w:val="content"/>
        </w:behaviors>
        <w:guid w:val="{680035E3-585D-428D-BC0C-D004F109F474}"/>
      </w:docPartPr>
      <w:docPartBody>
        <w:p w:rsidR="00264998" w:rsidRDefault="00264998">
          <w:pPr>
            <w:pStyle w:val="9FFD7987895D4896B09132BD74BD6436"/>
          </w:pPr>
          <w:r w:rsidRPr="00E237E8">
            <w:rPr>
              <w:rStyle w:val="Bold"/>
            </w:rPr>
            <w:t>$1,594</w:t>
          </w:r>
        </w:p>
      </w:docPartBody>
    </w:docPart>
    <w:docPart>
      <w:docPartPr>
        <w:name w:val="E3F23EC91CFF43B9BBCD2A24B0D6E8E0"/>
        <w:category>
          <w:name w:val="General"/>
          <w:gallery w:val="placeholder"/>
        </w:category>
        <w:types>
          <w:type w:val="bbPlcHdr"/>
        </w:types>
        <w:behaviors>
          <w:behavior w:val="content"/>
        </w:behaviors>
        <w:guid w:val="{0898F28D-EB0D-4249-881D-17662547D179}"/>
      </w:docPartPr>
      <w:docPartBody>
        <w:p w:rsidR="00264998" w:rsidRDefault="00264998">
          <w:pPr>
            <w:pStyle w:val="E3F23EC91CFF43B9BBCD2A24B0D6E8E0"/>
          </w:pPr>
          <w:r w:rsidRPr="00E237E8">
            <w:rPr>
              <w:rStyle w:val="Bold"/>
            </w:rPr>
            <w:t>$2,401</w:t>
          </w:r>
        </w:p>
      </w:docPartBody>
    </w:docPart>
    <w:docPart>
      <w:docPartPr>
        <w:name w:val="7580D2E5454F496DA2F2C9D46D2C915D"/>
        <w:category>
          <w:name w:val="General"/>
          <w:gallery w:val="placeholder"/>
        </w:category>
        <w:types>
          <w:type w:val="bbPlcHdr"/>
        </w:types>
        <w:behaviors>
          <w:behavior w:val="content"/>
        </w:behaviors>
        <w:guid w:val="{421D2AC6-CFD5-46F4-B9A0-3FC396EF46FC}"/>
      </w:docPartPr>
      <w:docPartBody>
        <w:p w:rsidR="00264998" w:rsidRDefault="00264998">
          <w:pPr>
            <w:pStyle w:val="7580D2E5454F496DA2F2C9D46D2C915D"/>
          </w:pPr>
          <w:r w:rsidRPr="00E237E8">
            <w:rPr>
              <w:rStyle w:val="Bold"/>
            </w:rPr>
            <w:t>($3,851)</w:t>
          </w:r>
        </w:p>
      </w:docPartBody>
    </w:docPart>
    <w:docPart>
      <w:docPartPr>
        <w:name w:val="AD2DA26B1B794B8C8525FFBBF78BC284"/>
        <w:category>
          <w:name w:val="General"/>
          <w:gallery w:val="placeholder"/>
        </w:category>
        <w:types>
          <w:type w:val="bbPlcHdr"/>
        </w:types>
        <w:behaviors>
          <w:behavior w:val="content"/>
        </w:behaviors>
        <w:guid w:val="{82B7F668-CE77-4809-A659-81A4D8963152}"/>
      </w:docPartPr>
      <w:docPartBody>
        <w:p w:rsidR="00264998" w:rsidRDefault="00264998">
          <w:pPr>
            <w:pStyle w:val="AD2DA26B1B794B8C8525FFBBF78BC284"/>
          </w:pPr>
          <w:r w:rsidRPr="00E237E8">
            <w:rPr>
              <w:rStyle w:val="Bold"/>
            </w:rPr>
            <w:t>($156)</w:t>
          </w:r>
        </w:p>
      </w:docPartBody>
    </w:docPart>
    <w:docPart>
      <w:docPartPr>
        <w:name w:val="0DDB2C7160DD4B4A82CA0DA8148C4216"/>
        <w:category>
          <w:name w:val="General"/>
          <w:gallery w:val="placeholder"/>
        </w:category>
        <w:types>
          <w:type w:val="bbPlcHdr"/>
        </w:types>
        <w:behaviors>
          <w:behavior w:val="content"/>
        </w:behaviors>
        <w:guid w:val="{4DB58BD1-1296-4552-9071-866011A6D1EF}"/>
      </w:docPartPr>
      <w:docPartBody>
        <w:p w:rsidR="00264998" w:rsidRDefault="00264998">
          <w:pPr>
            <w:pStyle w:val="0DDB2C7160DD4B4A82CA0DA8148C4216"/>
          </w:pPr>
          <w:r w:rsidRPr="00E237E8">
            <w:rPr>
              <w:rStyle w:val="Bold"/>
            </w:rPr>
            <w:t>$676</w:t>
          </w:r>
        </w:p>
      </w:docPartBody>
    </w:docPart>
    <w:docPart>
      <w:docPartPr>
        <w:name w:val="EC22E6C36FC94716A43082E550C95EB2"/>
        <w:category>
          <w:name w:val="General"/>
          <w:gallery w:val="placeholder"/>
        </w:category>
        <w:types>
          <w:type w:val="bbPlcHdr"/>
        </w:types>
        <w:behaviors>
          <w:behavior w:val="content"/>
        </w:behaviors>
        <w:guid w:val="{E8ACD038-FC5C-449E-BFBA-C20A84CBFA18}"/>
      </w:docPartPr>
      <w:docPartBody>
        <w:p w:rsidR="00264998" w:rsidRDefault="00264998">
          <w:pPr>
            <w:pStyle w:val="EC22E6C36FC94716A43082E550C95EB2"/>
          </w:pPr>
          <w:r w:rsidRPr="00E237E8">
            <w:rPr>
              <w:rStyle w:val="Bold"/>
            </w:rPr>
            <w:t>$1,488</w:t>
          </w:r>
        </w:p>
      </w:docPartBody>
    </w:docPart>
    <w:docPart>
      <w:docPartPr>
        <w:name w:val="FB6C49DFFAB84E20BDB3E0735F89CB9B"/>
        <w:category>
          <w:name w:val="General"/>
          <w:gallery w:val="placeholder"/>
        </w:category>
        <w:types>
          <w:type w:val="bbPlcHdr"/>
        </w:types>
        <w:behaviors>
          <w:behavior w:val="content"/>
        </w:behaviors>
        <w:guid w:val="{C7FDB6E4-E0BC-4175-B2F3-F361CC52F8FC}"/>
      </w:docPartPr>
      <w:docPartBody>
        <w:p w:rsidR="00264998" w:rsidRDefault="00264998">
          <w:pPr>
            <w:pStyle w:val="FB6C49DFFAB84E20BDB3E0735F89CB9B"/>
          </w:pPr>
          <w:r w:rsidRPr="00E237E8">
            <w:rPr>
              <w:rStyle w:val="Bold"/>
            </w:rPr>
            <w:t>$1,754</w:t>
          </w:r>
        </w:p>
      </w:docPartBody>
    </w:docPart>
    <w:docPart>
      <w:docPartPr>
        <w:name w:val="6ACE3FE2D8AE4BC3B524D082EE3CFA9B"/>
        <w:category>
          <w:name w:val="General"/>
          <w:gallery w:val="placeholder"/>
        </w:category>
        <w:types>
          <w:type w:val="bbPlcHdr"/>
        </w:types>
        <w:behaviors>
          <w:behavior w:val="content"/>
        </w:behaviors>
        <w:guid w:val="{5A4B1AF9-342A-4F67-84AC-4A2283F859E6}"/>
      </w:docPartPr>
      <w:docPartBody>
        <w:p w:rsidR="00264998" w:rsidRDefault="00264998">
          <w:pPr>
            <w:pStyle w:val="6ACE3FE2D8AE4BC3B524D082EE3CFA9B"/>
          </w:pPr>
          <w:r w:rsidRPr="00E237E8">
            <w:rPr>
              <w:rStyle w:val="Bold"/>
            </w:rPr>
            <w:t>($253)</w:t>
          </w:r>
        </w:p>
      </w:docPartBody>
    </w:docPart>
    <w:docPart>
      <w:docPartPr>
        <w:name w:val="5AC8FD517E4E449C9E6584055DE697A4"/>
        <w:category>
          <w:name w:val="General"/>
          <w:gallery w:val="placeholder"/>
        </w:category>
        <w:types>
          <w:type w:val="bbPlcHdr"/>
        </w:types>
        <w:behaviors>
          <w:behavior w:val="content"/>
        </w:behaviors>
        <w:guid w:val="{3AF7AA6F-DDC5-40A0-A029-894769A012E3}"/>
      </w:docPartPr>
      <w:docPartBody>
        <w:p w:rsidR="00264998" w:rsidRDefault="00264998">
          <w:pPr>
            <w:pStyle w:val="5AC8FD517E4E449C9E6584055DE697A4"/>
          </w:pPr>
          <w:r w:rsidRPr="00E237E8">
            <w:rPr>
              <w:rStyle w:val="Bold"/>
            </w:rPr>
            <w:t>($1,891)</w:t>
          </w:r>
        </w:p>
      </w:docPartBody>
    </w:docPart>
    <w:docPart>
      <w:docPartPr>
        <w:name w:val="00C59CE516BF4173876369D9552B4CCF"/>
        <w:category>
          <w:name w:val="General"/>
          <w:gallery w:val="placeholder"/>
        </w:category>
        <w:types>
          <w:type w:val="bbPlcHdr"/>
        </w:types>
        <w:behaviors>
          <w:behavior w:val="content"/>
        </w:behaviors>
        <w:guid w:val="{744A6889-7915-41E2-A5F8-13BEB997B343}"/>
      </w:docPartPr>
      <w:docPartBody>
        <w:p w:rsidR="00264998" w:rsidRDefault="00264998">
          <w:pPr>
            <w:pStyle w:val="00C59CE516BF4173876369D9552B4CCF"/>
          </w:pPr>
          <w:r w:rsidRPr="00E237E8">
            <w:rPr>
              <w:rStyle w:val="Bold"/>
            </w:rPr>
            <w:t>$2,270</w:t>
          </w:r>
        </w:p>
      </w:docPartBody>
    </w:docPart>
    <w:docPart>
      <w:docPartPr>
        <w:name w:val="F9CA9A157D6D44BD89914E29BB2CF743"/>
        <w:category>
          <w:name w:val="General"/>
          <w:gallery w:val="placeholder"/>
        </w:category>
        <w:types>
          <w:type w:val="bbPlcHdr"/>
        </w:types>
        <w:behaviors>
          <w:behavior w:val="content"/>
        </w:behaviors>
        <w:guid w:val="{E13C9BCD-8010-460E-9E4D-B6B6A87EFC0B}"/>
      </w:docPartPr>
      <w:docPartBody>
        <w:p w:rsidR="00264998" w:rsidRDefault="00264998">
          <w:pPr>
            <w:pStyle w:val="F9CA9A157D6D44BD89914E29BB2CF743"/>
          </w:pPr>
          <w:r w:rsidRPr="00E237E8">
            <w:rPr>
              <w:rStyle w:val="Bold"/>
            </w:rPr>
            <w:t>$1,213</w:t>
          </w:r>
        </w:p>
      </w:docPartBody>
    </w:docPart>
    <w:docPart>
      <w:docPartPr>
        <w:name w:val="FC8B48AECA9E48A48FFB1B2D46302845"/>
        <w:category>
          <w:name w:val="General"/>
          <w:gallery w:val="placeholder"/>
        </w:category>
        <w:types>
          <w:type w:val="bbPlcHdr"/>
        </w:types>
        <w:behaviors>
          <w:behavior w:val="content"/>
        </w:behaviors>
        <w:guid w:val="{93831199-7452-476D-A492-FF83F88D19D7}"/>
      </w:docPartPr>
      <w:docPartBody>
        <w:p w:rsidR="00264998" w:rsidRDefault="00264998">
          <w:pPr>
            <w:pStyle w:val="FC8B48AECA9E48A48FFB1B2D46302845"/>
          </w:pPr>
          <w:r w:rsidRPr="00E237E8">
            <w:rPr>
              <w:rStyle w:val="Bold"/>
            </w:rPr>
            <w:t>$2,246</w:t>
          </w:r>
        </w:p>
      </w:docPartBody>
    </w:docPart>
    <w:docPart>
      <w:docPartPr>
        <w:name w:val="A718711AD3EC49AFBB01E0DCC8D01230"/>
        <w:category>
          <w:name w:val="General"/>
          <w:gallery w:val="placeholder"/>
        </w:category>
        <w:types>
          <w:type w:val="bbPlcHdr"/>
        </w:types>
        <w:behaviors>
          <w:behavior w:val="content"/>
        </w:behaviors>
        <w:guid w:val="{20E05A1F-8FE2-47DA-8B73-49F8220A85DB}"/>
      </w:docPartPr>
      <w:docPartBody>
        <w:p w:rsidR="00264998" w:rsidRDefault="00264998">
          <w:pPr>
            <w:pStyle w:val="A718711AD3EC49AFBB01E0DCC8D01230"/>
          </w:pPr>
          <w:r w:rsidRPr="00E237E8">
            <w:t>*In the service industry, Cost of Goods Sold is the monetized value of the time spent on the client.</w:t>
          </w:r>
        </w:p>
      </w:docPartBody>
    </w:docPart>
    <w:docPart>
      <w:docPartPr>
        <w:name w:val="6D1DE04394FC46DCA6050B7FBECB53D4"/>
        <w:category>
          <w:name w:val="General"/>
          <w:gallery w:val="placeholder"/>
        </w:category>
        <w:types>
          <w:type w:val="bbPlcHdr"/>
        </w:types>
        <w:behaviors>
          <w:behavior w:val="content"/>
        </w:behaviors>
        <w:guid w:val="{9AC43CFB-9954-4B18-936E-9F64437CD062}"/>
      </w:docPartPr>
      <w:docPartBody>
        <w:p w:rsidR="00264998" w:rsidRDefault="00264998">
          <w:pPr>
            <w:pStyle w:val="6D1DE04394FC46DCA6050B7FBECB53D4"/>
          </w:pPr>
          <w:r w:rsidRPr="00E237E8">
            <w:t>Appendix</w:t>
          </w:r>
        </w:p>
      </w:docPartBody>
    </w:docPart>
    <w:docPart>
      <w:docPartPr>
        <w:name w:val="F70638A09D5F487C9107AC33472B93F9"/>
        <w:category>
          <w:name w:val="General"/>
          <w:gallery w:val="placeholder"/>
        </w:category>
        <w:types>
          <w:type w:val="bbPlcHdr"/>
        </w:types>
        <w:behaviors>
          <w:behavior w:val="content"/>
        </w:behaviors>
        <w:guid w:val="{B940C46C-B011-4763-82CD-2B760DCD626B}"/>
      </w:docPartPr>
      <w:docPartBody>
        <w:p w:rsidR="00264998" w:rsidRDefault="00264998">
          <w:pPr>
            <w:pStyle w:val="F70638A09D5F487C9107AC33472B93F9"/>
          </w:pPr>
          <w:r w:rsidRPr="00E237E8">
            <w:t>START-UP COSTS</w:t>
          </w:r>
        </w:p>
      </w:docPartBody>
    </w:docPart>
    <w:docPart>
      <w:docPartPr>
        <w:name w:val="D9A4FB212BF24B5E81D070F3A9F1EF98"/>
        <w:category>
          <w:name w:val="General"/>
          <w:gallery w:val="placeholder"/>
        </w:category>
        <w:types>
          <w:type w:val="bbPlcHdr"/>
        </w:types>
        <w:behaviors>
          <w:behavior w:val="content"/>
        </w:behaviors>
        <w:guid w:val="{DE8F7D7F-AD6E-495D-A95A-379F4B457883}"/>
      </w:docPartPr>
      <w:docPartBody>
        <w:p w:rsidR="00264998" w:rsidRDefault="00264998">
          <w:pPr>
            <w:pStyle w:val="D9A4FB212BF24B5E81D070F3A9F1EF98"/>
          </w:pPr>
          <w:r w:rsidRPr="00E237E8">
            <w:t>Your Office-Based Agency</w:t>
          </w:r>
        </w:p>
      </w:docPartBody>
    </w:docPart>
    <w:docPart>
      <w:docPartPr>
        <w:name w:val="A53FFC5B47B44C3E90355B0B6BA33923"/>
        <w:category>
          <w:name w:val="General"/>
          <w:gallery w:val="placeholder"/>
        </w:category>
        <w:types>
          <w:type w:val="bbPlcHdr"/>
        </w:types>
        <w:behaviors>
          <w:behavior w:val="content"/>
        </w:behaviors>
        <w:guid w:val="{6E6FEDFF-DE44-403B-960B-A8739CF79525}"/>
      </w:docPartPr>
      <w:docPartBody>
        <w:p w:rsidR="00264998" w:rsidRDefault="00264998">
          <w:pPr>
            <w:pStyle w:val="A53FFC5B47B44C3E90355B0B6BA33923"/>
          </w:pPr>
          <w:r w:rsidRPr="00E237E8">
            <w:t>January 1, 20xx</w:t>
          </w:r>
        </w:p>
      </w:docPartBody>
    </w:docPart>
    <w:docPart>
      <w:docPartPr>
        <w:name w:val="DEA6C96098104CF98E71EAFB5EBA1237"/>
        <w:category>
          <w:name w:val="General"/>
          <w:gallery w:val="placeholder"/>
        </w:category>
        <w:types>
          <w:type w:val="bbPlcHdr"/>
        </w:types>
        <w:behaviors>
          <w:behavior w:val="content"/>
        </w:behaviors>
        <w:guid w:val="{775A30C5-DFAD-45E8-AEB6-94C1CF5F0240}"/>
      </w:docPartPr>
      <w:docPartBody>
        <w:p w:rsidR="00264998" w:rsidRDefault="00264998">
          <w:pPr>
            <w:pStyle w:val="DEA6C96098104CF98E71EAFB5EBA1237"/>
          </w:pPr>
          <w:r w:rsidRPr="00E237E8">
            <w:rPr>
              <w:rStyle w:val="Bold"/>
            </w:rPr>
            <w:t>COST ITEMS</w:t>
          </w:r>
        </w:p>
      </w:docPartBody>
    </w:docPart>
    <w:docPart>
      <w:docPartPr>
        <w:name w:val="CE876AD5D9CD4D4CB304BB357BA47D63"/>
        <w:category>
          <w:name w:val="General"/>
          <w:gallery w:val="placeholder"/>
        </w:category>
        <w:types>
          <w:type w:val="bbPlcHdr"/>
        </w:types>
        <w:behaviors>
          <w:behavior w:val="content"/>
        </w:behaviors>
        <w:guid w:val="{886FE060-1645-4F6F-AF7F-B13C7112B6F3}"/>
      </w:docPartPr>
      <w:docPartBody>
        <w:p w:rsidR="00264998" w:rsidRDefault="00264998">
          <w:pPr>
            <w:pStyle w:val="CE876AD5D9CD4D4CB304BB357BA47D63"/>
          </w:pPr>
          <w:r w:rsidRPr="00E237E8">
            <w:rPr>
              <w:rStyle w:val="Bold"/>
            </w:rPr>
            <w:t>MONTHS</w:t>
          </w:r>
        </w:p>
      </w:docPartBody>
    </w:docPart>
    <w:docPart>
      <w:docPartPr>
        <w:name w:val="776C905BE0BB432EAD21AE34B1E21A05"/>
        <w:category>
          <w:name w:val="General"/>
          <w:gallery w:val="placeholder"/>
        </w:category>
        <w:types>
          <w:type w:val="bbPlcHdr"/>
        </w:types>
        <w:behaviors>
          <w:behavior w:val="content"/>
        </w:behaviors>
        <w:guid w:val="{F9C3108C-F322-4694-AE06-C91950ED299C}"/>
      </w:docPartPr>
      <w:docPartBody>
        <w:p w:rsidR="00264998" w:rsidRDefault="00264998">
          <w:pPr>
            <w:pStyle w:val="776C905BE0BB432EAD21AE34B1E21A05"/>
          </w:pPr>
          <w:r w:rsidRPr="00E237E8">
            <w:rPr>
              <w:rStyle w:val="Bold"/>
            </w:rPr>
            <w:t>COST/ MONTH</w:t>
          </w:r>
        </w:p>
      </w:docPartBody>
    </w:docPart>
    <w:docPart>
      <w:docPartPr>
        <w:name w:val="6C4FC20A15C54DB687FEB9019AA03171"/>
        <w:category>
          <w:name w:val="General"/>
          <w:gallery w:val="placeholder"/>
        </w:category>
        <w:types>
          <w:type w:val="bbPlcHdr"/>
        </w:types>
        <w:behaviors>
          <w:behavior w:val="content"/>
        </w:behaviors>
        <w:guid w:val="{A7A62A3A-37F4-4B16-AC2A-4A6385F85086}"/>
      </w:docPartPr>
      <w:docPartBody>
        <w:p w:rsidR="00264998" w:rsidRDefault="00264998">
          <w:pPr>
            <w:pStyle w:val="6C4FC20A15C54DB687FEB9019AA03171"/>
          </w:pPr>
          <w:r w:rsidRPr="00E237E8">
            <w:rPr>
              <w:rStyle w:val="Bold"/>
            </w:rPr>
            <w:t>ONE-TIME COST</w:t>
          </w:r>
        </w:p>
      </w:docPartBody>
    </w:docPart>
    <w:docPart>
      <w:docPartPr>
        <w:name w:val="0563D22FBD1A40BF880648026C7A4FE9"/>
        <w:category>
          <w:name w:val="General"/>
          <w:gallery w:val="placeholder"/>
        </w:category>
        <w:types>
          <w:type w:val="bbPlcHdr"/>
        </w:types>
        <w:behaviors>
          <w:behavior w:val="content"/>
        </w:behaviors>
        <w:guid w:val="{9A24E55D-1D0F-4B42-8D8C-FACB3BC5176A}"/>
      </w:docPartPr>
      <w:docPartBody>
        <w:p w:rsidR="00264998" w:rsidRDefault="00264998">
          <w:pPr>
            <w:pStyle w:val="0563D22FBD1A40BF880648026C7A4FE9"/>
          </w:pPr>
          <w:r w:rsidRPr="00E237E8">
            <w:rPr>
              <w:rStyle w:val="Bold"/>
            </w:rPr>
            <w:t>TOTAL COST</w:t>
          </w:r>
        </w:p>
      </w:docPartBody>
    </w:docPart>
    <w:docPart>
      <w:docPartPr>
        <w:name w:val="19FF40AB23B74468A08EDC5A5AC75FF1"/>
        <w:category>
          <w:name w:val="General"/>
          <w:gallery w:val="placeholder"/>
        </w:category>
        <w:types>
          <w:type w:val="bbPlcHdr"/>
        </w:types>
        <w:behaviors>
          <w:behavior w:val="content"/>
        </w:behaviors>
        <w:guid w:val="{EA68FD05-38B8-4AB3-99FC-CD0F458D700C}"/>
      </w:docPartPr>
      <w:docPartBody>
        <w:p w:rsidR="00264998" w:rsidRDefault="00264998">
          <w:pPr>
            <w:pStyle w:val="19FF40AB23B74468A08EDC5A5AC75FF1"/>
          </w:pPr>
          <w:r w:rsidRPr="00E237E8">
            <w:t>Advertising/Marketing</w:t>
          </w:r>
        </w:p>
      </w:docPartBody>
    </w:docPart>
    <w:docPart>
      <w:docPartPr>
        <w:name w:val="31CB7B7E63454A0385BA701EC5948AD6"/>
        <w:category>
          <w:name w:val="General"/>
          <w:gallery w:val="placeholder"/>
        </w:category>
        <w:types>
          <w:type w:val="bbPlcHdr"/>
        </w:types>
        <w:behaviors>
          <w:behavior w:val="content"/>
        </w:behaviors>
        <w:guid w:val="{8B71556A-2307-40BF-813E-399D6F23800B}"/>
      </w:docPartPr>
      <w:docPartBody>
        <w:p w:rsidR="00264998" w:rsidRDefault="00264998">
          <w:pPr>
            <w:pStyle w:val="31CB7B7E63454A0385BA701EC5948AD6"/>
          </w:pPr>
          <w:r w:rsidRPr="00E237E8">
            <w:t>Employee Salaries</w:t>
          </w:r>
        </w:p>
      </w:docPartBody>
    </w:docPart>
    <w:docPart>
      <w:docPartPr>
        <w:name w:val="40F954D3B97246499A2FA8E319AC0AEB"/>
        <w:category>
          <w:name w:val="General"/>
          <w:gallery w:val="placeholder"/>
        </w:category>
        <w:types>
          <w:type w:val="bbPlcHdr"/>
        </w:types>
        <w:behaviors>
          <w:behavior w:val="content"/>
        </w:behaviors>
        <w:guid w:val="{A5736425-7035-44D0-8CA5-3E8743D2D9D9}"/>
      </w:docPartPr>
      <w:docPartBody>
        <w:p w:rsidR="00264998" w:rsidRDefault="00264998">
          <w:pPr>
            <w:pStyle w:val="40F954D3B97246499A2FA8E319AC0AEB"/>
          </w:pPr>
          <w:r w:rsidRPr="00E237E8">
            <w:t>Employee Payroll Taxes and Benefits</w:t>
          </w:r>
        </w:p>
      </w:docPartBody>
    </w:docPart>
    <w:docPart>
      <w:docPartPr>
        <w:name w:val="17E226A813B04E3A8714CCC596EAF2FF"/>
        <w:category>
          <w:name w:val="General"/>
          <w:gallery w:val="placeholder"/>
        </w:category>
        <w:types>
          <w:type w:val="bbPlcHdr"/>
        </w:types>
        <w:behaviors>
          <w:behavior w:val="content"/>
        </w:behaviors>
        <w:guid w:val="{A70C0093-BE2C-4F7A-BE85-B8B1D5C895FE}"/>
      </w:docPartPr>
      <w:docPartBody>
        <w:p w:rsidR="00264998" w:rsidRDefault="00264998">
          <w:pPr>
            <w:pStyle w:val="17E226A813B04E3A8714CCC596EAF2FF"/>
          </w:pPr>
          <w:r w:rsidRPr="00E237E8">
            <w:t>Rent/Lease Payments/Utilities</w:t>
          </w:r>
        </w:p>
      </w:docPartBody>
    </w:docPart>
    <w:docPart>
      <w:docPartPr>
        <w:name w:val="0708895277BD49F1B04553881E743A52"/>
        <w:category>
          <w:name w:val="General"/>
          <w:gallery w:val="placeholder"/>
        </w:category>
        <w:types>
          <w:type w:val="bbPlcHdr"/>
        </w:types>
        <w:behaviors>
          <w:behavior w:val="content"/>
        </w:behaviors>
        <w:guid w:val="{001192F5-B437-4B44-92DC-68E7E404744B}"/>
      </w:docPartPr>
      <w:docPartBody>
        <w:p w:rsidR="00264998" w:rsidRDefault="00264998">
          <w:pPr>
            <w:pStyle w:val="0708895277BD49F1B04553881E743A52"/>
          </w:pPr>
          <w:r w:rsidRPr="00E237E8">
            <w:t>Postage/Shipping</w:t>
          </w:r>
        </w:p>
      </w:docPartBody>
    </w:docPart>
    <w:docPart>
      <w:docPartPr>
        <w:name w:val="A4FEBEBEB4C94D6A905B819A49F5740A"/>
        <w:category>
          <w:name w:val="General"/>
          <w:gallery w:val="placeholder"/>
        </w:category>
        <w:types>
          <w:type w:val="bbPlcHdr"/>
        </w:types>
        <w:behaviors>
          <w:behavior w:val="content"/>
        </w:behaviors>
        <w:guid w:val="{E15AD635-C0EF-46EA-8CA9-D11A8CE78D0B}"/>
      </w:docPartPr>
      <w:docPartBody>
        <w:p w:rsidR="00264998" w:rsidRDefault="00264998">
          <w:pPr>
            <w:pStyle w:val="A4FEBEBEB4C94D6A905B819A49F5740A"/>
          </w:pPr>
          <w:r w:rsidRPr="00E237E8">
            <w:t>Communication/Telephone</w:t>
          </w:r>
        </w:p>
      </w:docPartBody>
    </w:docPart>
    <w:docPart>
      <w:docPartPr>
        <w:name w:val="18BB49887E2F4C5C98172953438F062D"/>
        <w:category>
          <w:name w:val="General"/>
          <w:gallery w:val="placeholder"/>
        </w:category>
        <w:types>
          <w:type w:val="bbPlcHdr"/>
        </w:types>
        <w:behaviors>
          <w:behavior w:val="content"/>
        </w:behaviors>
        <w:guid w:val="{9CC04A4E-E0B9-4B4A-B160-1EBAE59A030B}"/>
      </w:docPartPr>
      <w:docPartBody>
        <w:p w:rsidR="00264998" w:rsidRDefault="00264998">
          <w:pPr>
            <w:pStyle w:val="18BB49887E2F4C5C98172953438F062D"/>
          </w:pPr>
          <w:r w:rsidRPr="00E237E8">
            <w:t>Computer Equipment</w:t>
          </w:r>
        </w:p>
      </w:docPartBody>
    </w:docPart>
    <w:docPart>
      <w:docPartPr>
        <w:name w:val="0ED637604392451F9033C10FEA760925"/>
        <w:category>
          <w:name w:val="General"/>
          <w:gallery w:val="placeholder"/>
        </w:category>
        <w:types>
          <w:type w:val="bbPlcHdr"/>
        </w:types>
        <w:behaviors>
          <w:behavior w:val="content"/>
        </w:behaviors>
        <w:guid w:val="{8C81C069-43E2-4365-B367-C2D936C57059}"/>
      </w:docPartPr>
      <w:docPartBody>
        <w:p w:rsidR="00264998" w:rsidRDefault="00264998">
          <w:pPr>
            <w:pStyle w:val="0ED637604392451F9033C10FEA760925"/>
          </w:pPr>
          <w:r w:rsidRPr="00E237E8">
            <w:t>Computer Software</w:t>
          </w:r>
        </w:p>
      </w:docPartBody>
    </w:docPart>
    <w:docPart>
      <w:docPartPr>
        <w:name w:val="3A48E3E3D7AD4A279B3E2EABAE48C872"/>
        <w:category>
          <w:name w:val="General"/>
          <w:gallery w:val="placeholder"/>
        </w:category>
        <w:types>
          <w:type w:val="bbPlcHdr"/>
        </w:types>
        <w:behaviors>
          <w:behavior w:val="content"/>
        </w:behaviors>
        <w:guid w:val="{80B734BD-B6ED-481A-9A2A-FC6BDA0879F0}"/>
      </w:docPartPr>
      <w:docPartBody>
        <w:p w:rsidR="00264998" w:rsidRDefault="00264998">
          <w:pPr>
            <w:pStyle w:val="3A48E3E3D7AD4A279B3E2EABAE48C872"/>
          </w:pPr>
          <w:r w:rsidRPr="00E237E8">
            <w:t>Insurance</w:t>
          </w:r>
        </w:p>
      </w:docPartBody>
    </w:docPart>
    <w:docPart>
      <w:docPartPr>
        <w:name w:val="3A266446DD7448FB84900EC86CAD49F0"/>
        <w:category>
          <w:name w:val="General"/>
          <w:gallery w:val="placeholder"/>
        </w:category>
        <w:types>
          <w:type w:val="bbPlcHdr"/>
        </w:types>
        <w:behaviors>
          <w:behavior w:val="content"/>
        </w:behaviors>
        <w:guid w:val="{4F7CA28A-372B-4F1D-AD91-038133A53ED5}"/>
      </w:docPartPr>
      <w:docPartBody>
        <w:p w:rsidR="00264998" w:rsidRDefault="00264998">
          <w:pPr>
            <w:pStyle w:val="3A266446DD7448FB84900EC86CAD49F0"/>
          </w:pPr>
          <w:r w:rsidRPr="00E237E8">
            <w:t>Interest Expense</w:t>
          </w:r>
        </w:p>
      </w:docPartBody>
    </w:docPart>
    <w:docPart>
      <w:docPartPr>
        <w:name w:val="0F536244340545BA831A76B5118A5A91"/>
        <w:category>
          <w:name w:val="General"/>
          <w:gallery w:val="placeholder"/>
        </w:category>
        <w:types>
          <w:type w:val="bbPlcHdr"/>
        </w:types>
        <w:behaviors>
          <w:behavior w:val="content"/>
        </w:behaviors>
        <w:guid w:val="{4CA738BA-B347-43CF-8B7B-F829DF7EACC8}"/>
      </w:docPartPr>
      <w:docPartBody>
        <w:p w:rsidR="00264998" w:rsidRDefault="00264998">
          <w:pPr>
            <w:pStyle w:val="0F536244340545BA831A76B5118A5A91"/>
          </w:pPr>
          <w:r w:rsidRPr="00E237E8">
            <w:t>Bank Service Charges</w:t>
          </w:r>
        </w:p>
      </w:docPartBody>
    </w:docPart>
    <w:docPart>
      <w:docPartPr>
        <w:name w:val="16253185D23D4F4CA0E194E8EE066F1E"/>
        <w:category>
          <w:name w:val="General"/>
          <w:gallery w:val="placeholder"/>
        </w:category>
        <w:types>
          <w:type w:val="bbPlcHdr"/>
        </w:types>
        <w:behaviors>
          <w:behavior w:val="content"/>
        </w:behaviors>
        <w:guid w:val="{27B6E4B9-81AD-4896-896A-D151CDB3F89E}"/>
      </w:docPartPr>
      <w:docPartBody>
        <w:p w:rsidR="00264998" w:rsidRDefault="00264998">
          <w:pPr>
            <w:pStyle w:val="16253185D23D4F4CA0E194E8EE066F1E"/>
          </w:pPr>
          <w:r w:rsidRPr="00E237E8">
            <w:t>Supplies</w:t>
          </w:r>
        </w:p>
      </w:docPartBody>
    </w:docPart>
    <w:docPart>
      <w:docPartPr>
        <w:name w:val="E571865710FD4E6A956F29532B2168E5"/>
        <w:category>
          <w:name w:val="General"/>
          <w:gallery w:val="placeholder"/>
        </w:category>
        <w:types>
          <w:type w:val="bbPlcHdr"/>
        </w:types>
        <w:behaviors>
          <w:behavior w:val="content"/>
        </w:behaviors>
        <w:guid w:val="{1080BF1B-C0C8-4364-B20E-019DABCA76F8}"/>
      </w:docPartPr>
      <w:docPartBody>
        <w:p w:rsidR="00264998" w:rsidRDefault="00264998">
          <w:pPr>
            <w:pStyle w:val="E571865710FD4E6A956F29532B2168E5"/>
          </w:pPr>
          <w:r w:rsidRPr="00E237E8">
            <w:t>Travel &amp; Entertainment</w:t>
          </w:r>
        </w:p>
      </w:docPartBody>
    </w:docPart>
    <w:docPart>
      <w:docPartPr>
        <w:name w:val="655D2A99E8D74128BD20DE42E5EBD067"/>
        <w:category>
          <w:name w:val="General"/>
          <w:gallery w:val="placeholder"/>
        </w:category>
        <w:types>
          <w:type w:val="bbPlcHdr"/>
        </w:types>
        <w:behaviors>
          <w:behavior w:val="content"/>
        </w:behaviors>
        <w:guid w:val="{EF4B8475-EB41-4805-A06D-473B934A49A0}"/>
      </w:docPartPr>
      <w:docPartBody>
        <w:p w:rsidR="00264998" w:rsidRDefault="00264998">
          <w:pPr>
            <w:pStyle w:val="655D2A99E8D74128BD20DE42E5EBD067"/>
          </w:pPr>
          <w:r w:rsidRPr="00E237E8">
            <w:t>Equipment</w:t>
          </w:r>
        </w:p>
      </w:docPartBody>
    </w:docPart>
    <w:docPart>
      <w:docPartPr>
        <w:name w:val="EDCB4E463CD04EC3A6ADE5051A670BA4"/>
        <w:category>
          <w:name w:val="General"/>
          <w:gallery w:val="placeholder"/>
        </w:category>
        <w:types>
          <w:type w:val="bbPlcHdr"/>
        </w:types>
        <w:behaviors>
          <w:behavior w:val="content"/>
        </w:behaviors>
        <w:guid w:val="{50569FB8-7A2B-4DDF-BE1D-52BBF8C9D564}"/>
      </w:docPartPr>
      <w:docPartBody>
        <w:p w:rsidR="00264998" w:rsidRDefault="00264998">
          <w:pPr>
            <w:pStyle w:val="EDCB4E463CD04EC3A6ADE5051A670BA4"/>
          </w:pPr>
          <w:r w:rsidRPr="00E237E8">
            <w:t>Furniture &amp; Fixtures</w:t>
          </w:r>
        </w:p>
      </w:docPartBody>
    </w:docPart>
    <w:docPart>
      <w:docPartPr>
        <w:name w:val="128391F6387B47A291D867AA587B0C3A"/>
        <w:category>
          <w:name w:val="General"/>
          <w:gallery w:val="placeholder"/>
        </w:category>
        <w:types>
          <w:type w:val="bbPlcHdr"/>
        </w:types>
        <w:behaviors>
          <w:behavior w:val="content"/>
        </w:behaviors>
        <w:guid w:val="{0603C8B4-7579-4823-9B5F-5E978D98B03B}"/>
      </w:docPartPr>
      <w:docPartBody>
        <w:p w:rsidR="00264998" w:rsidRDefault="00264998">
          <w:pPr>
            <w:pStyle w:val="128391F6387B47A291D867AA587B0C3A"/>
          </w:pPr>
          <w:r w:rsidRPr="00E237E8">
            <w:t>Leasehold Improvements</w:t>
          </w:r>
        </w:p>
      </w:docPartBody>
    </w:docPart>
    <w:docPart>
      <w:docPartPr>
        <w:name w:val="F5CD76F0CED64F5F8578E41DF1D3C602"/>
        <w:category>
          <w:name w:val="General"/>
          <w:gallery w:val="placeholder"/>
        </w:category>
        <w:types>
          <w:type w:val="bbPlcHdr"/>
        </w:types>
        <w:behaviors>
          <w:behavior w:val="content"/>
        </w:behaviors>
        <w:guid w:val="{CDF34CE0-80BF-4A63-AC98-E2390D6D61BD}"/>
      </w:docPartPr>
      <w:docPartBody>
        <w:p w:rsidR="00264998" w:rsidRDefault="00264998">
          <w:pPr>
            <w:pStyle w:val="F5CD76F0CED64F5F8578E41DF1D3C602"/>
          </w:pPr>
          <w:r w:rsidRPr="00E237E8">
            <w:t>Security Deposit(s)</w:t>
          </w:r>
        </w:p>
      </w:docPartBody>
    </w:docPart>
    <w:docPart>
      <w:docPartPr>
        <w:name w:val="ECEBE932E8D7407298D4862FB1E954BA"/>
        <w:category>
          <w:name w:val="General"/>
          <w:gallery w:val="placeholder"/>
        </w:category>
        <w:types>
          <w:type w:val="bbPlcHdr"/>
        </w:types>
        <w:behaviors>
          <w:behavior w:val="content"/>
        </w:behaviors>
        <w:guid w:val="{A1D833D0-B4B2-4173-A1D4-7F4F747BA6BD}"/>
      </w:docPartPr>
      <w:docPartBody>
        <w:p w:rsidR="00264998" w:rsidRDefault="00264998">
          <w:pPr>
            <w:pStyle w:val="ECEBE932E8D7407298D4862FB1E954BA"/>
          </w:pPr>
          <w:r w:rsidRPr="00E237E8">
            <w:t>Business Licenses/Permits/Fees</w:t>
          </w:r>
        </w:p>
      </w:docPartBody>
    </w:docPart>
    <w:docPart>
      <w:docPartPr>
        <w:name w:val="5039828A58F545EA96C0784C3DC296B4"/>
        <w:category>
          <w:name w:val="General"/>
          <w:gallery w:val="placeholder"/>
        </w:category>
        <w:types>
          <w:type w:val="bbPlcHdr"/>
        </w:types>
        <w:behaviors>
          <w:behavior w:val="content"/>
        </w:behaviors>
        <w:guid w:val="{D4569B9D-4D41-4C50-9470-929C93E987C4}"/>
      </w:docPartPr>
      <w:docPartBody>
        <w:p w:rsidR="00264998" w:rsidRDefault="00264998">
          <w:pPr>
            <w:pStyle w:val="5039828A58F545EA96C0784C3DC296B4"/>
          </w:pPr>
          <w:r w:rsidRPr="00E237E8">
            <w:t>Professional Services - Legal, Accounting</w:t>
          </w:r>
        </w:p>
      </w:docPartBody>
    </w:docPart>
    <w:docPart>
      <w:docPartPr>
        <w:name w:val="1A47BC63AD224CB78F1ED8A8CA3E7A9A"/>
        <w:category>
          <w:name w:val="General"/>
          <w:gallery w:val="placeholder"/>
        </w:category>
        <w:types>
          <w:type w:val="bbPlcHdr"/>
        </w:types>
        <w:behaviors>
          <w:behavior w:val="content"/>
        </w:behaviors>
        <w:guid w:val="{DB26C808-C31E-48AA-8A4D-E29135D60FDD}"/>
      </w:docPartPr>
      <w:docPartBody>
        <w:p w:rsidR="00264998" w:rsidRDefault="00264998">
          <w:pPr>
            <w:pStyle w:val="1A47BC63AD224CB78F1ED8A8CA3E7A9A"/>
          </w:pPr>
          <w:r w:rsidRPr="00E237E8">
            <w:t>Consultant(s)</w:t>
          </w:r>
        </w:p>
      </w:docPartBody>
    </w:docPart>
    <w:docPart>
      <w:docPartPr>
        <w:name w:val="C0CB87B44FA8428D8011A5D7ED0CA429"/>
        <w:category>
          <w:name w:val="General"/>
          <w:gallery w:val="placeholder"/>
        </w:category>
        <w:types>
          <w:type w:val="bbPlcHdr"/>
        </w:types>
        <w:behaviors>
          <w:behavior w:val="content"/>
        </w:behaviors>
        <w:guid w:val="{654F58ED-A298-4085-867C-3CC1C822B3DD}"/>
      </w:docPartPr>
      <w:docPartBody>
        <w:p w:rsidR="00264998" w:rsidRDefault="00264998">
          <w:pPr>
            <w:pStyle w:val="C0CB87B44FA8428D8011A5D7ED0CA429"/>
          </w:pPr>
          <w:r w:rsidRPr="00E237E8">
            <w:t>Inventory</w:t>
          </w:r>
        </w:p>
      </w:docPartBody>
    </w:docPart>
    <w:docPart>
      <w:docPartPr>
        <w:name w:val="BFA47753474641A9BCE18AEF15B310F7"/>
        <w:category>
          <w:name w:val="General"/>
          <w:gallery w:val="placeholder"/>
        </w:category>
        <w:types>
          <w:type w:val="bbPlcHdr"/>
        </w:types>
        <w:behaviors>
          <w:behavior w:val="content"/>
        </w:behaviors>
        <w:guid w:val="{0982E92E-20C8-4331-8AD4-E85C76B68267}"/>
      </w:docPartPr>
      <w:docPartBody>
        <w:p w:rsidR="00264998" w:rsidRDefault="00264998">
          <w:pPr>
            <w:pStyle w:val="BFA47753474641A9BCE18AEF15B310F7"/>
          </w:pPr>
          <w:r w:rsidRPr="00E237E8">
            <w:t>Cash-On-Hand (Working Capital)</w:t>
          </w:r>
        </w:p>
      </w:docPartBody>
    </w:docPart>
    <w:docPart>
      <w:docPartPr>
        <w:name w:val="ABCD34F2A706423D8B9C4A0B3BD7D145"/>
        <w:category>
          <w:name w:val="General"/>
          <w:gallery w:val="placeholder"/>
        </w:category>
        <w:types>
          <w:type w:val="bbPlcHdr"/>
        </w:types>
        <w:behaviors>
          <w:behavior w:val="content"/>
        </w:behaviors>
        <w:guid w:val="{157D00D8-9E60-4CCA-A9B2-5272263057E2}"/>
      </w:docPartPr>
      <w:docPartBody>
        <w:p w:rsidR="00264998" w:rsidRDefault="00264998">
          <w:pPr>
            <w:pStyle w:val="ABCD34F2A706423D8B9C4A0B3BD7D145"/>
          </w:pPr>
          <w:r w:rsidRPr="00E237E8">
            <w:t>Miscellaneous</w:t>
          </w:r>
        </w:p>
      </w:docPartBody>
    </w:docPart>
    <w:docPart>
      <w:docPartPr>
        <w:name w:val="10D69E49506F48E79CC7B698AA81C2EF"/>
        <w:category>
          <w:name w:val="General"/>
          <w:gallery w:val="placeholder"/>
        </w:category>
        <w:types>
          <w:type w:val="bbPlcHdr"/>
        </w:types>
        <w:behaviors>
          <w:behavior w:val="content"/>
        </w:behaviors>
        <w:guid w:val="{E9152A05-EF5B-4E13-90B5-65B39DA776AD}"/>
      </w:docPartPr>
      <w:docPartBody>
        <w:p w:rsidR="00264998" w:rsidRDefault="00264998">
          <w:pPr>
            <w:pStyle w:val="10D69E49506F48E79CC7B698AA81C2EF"/>
          </w:pPr>
          <w:r w:rsidRPr="00E237E8">
            <w:rPr>
              <w:rStyle w:val="Bold"/>
            </w:rPr>
            <w:t>ESTIMATED START-UP BUDGET</w:t>
          </w:r>
        </w:p>
      </w:docPartBody>
    </w:docPart>
    <w:docPart>
      <w:docPartPr>
        <w:name w:val="2D8EE8FF53C649CB802CE62D1980CD9B"/>
        <w:category>
          <w:name w:val="General"/>
          <w:gallery w:val="placeholder"/>
        </w:category>
        <w:types>
          <w:type w:val="bbPlcHdr"/>
        </w:types>
        <w:behaviors>
          <w:behavior w:val="content"/>
        </w:behaviors>
        <w:guid w:val="{9E733E29-B230-4E38-B031-B1A245913248}"/>
      </w:docPartPr>
      <w:docPartBody>
        <w:p w:rsidR="00264998" w:rsidRDefault="00264998">
          <w:pPr>
            <w:pStyle w:val="2D8EE8FF53C649CB802CE62D1980CD9B"/>
          </w:pPr>
          <w:r w:rsidRPr="00E237E8">
            <w:t>Instructions for Getting Started with Estimated Start-Up Costs</w:t>
          </w:r>
        </w:p>
      </w:docPartBody>
    </w:docPart>
    <w:docPart>
      <w:docPartPr>
        <w:name w:val="3CF5926EC6C6479784F429E59C7BB506"/>
        <w:category>
          <w:name w:val="General"/>
          <w:gallery w:val="placeholder"/>
        </w:category>
        <w:types>
          <w:type w:val="bbPlcHdr"/>
        </w:types>
        <w:behaviors>
          <w:behavior w:val="content"/>
        </w:behaviors>
        <w:guid w:val="{961BD9A5-2C28-4FAE-9774-D51ABA17145D}"/>
      </w:docPartPr>
      <w:docPartBody>
        <w:p w:rsidR="00264998" w:rsidRDefault="00264998">
          <w:pPr>
            <w:pStyle w:val="3CF5926EC6C6479784F429E59C7BB506"/>
          </w:pPr>
          <w:r w:rsidRPr="00E237E8">
            <w:t>Determining a business' startup costs is critical to ensure enough cash is available to begin business operations within the budgeted time frame as well as within the cost budget. Startup costs typically fall within two categories: monthly costs and one-time costs.  Monthly costs cover costs that occur each month during the startup period, and one-time costs are costs that will be incurred once during the startup period.</w:t>
          </w:r>
        </w:p>
      </w:docPartBody>
    </w:docPart>
    <w:docPart>
      <w:docPartPr>
        <w:name w:val="BA75D4330F2C49189E205324F3921187"/>
        <w:category>
          <w:name w:val="General"/>
          <w:gallery w:val="placeholder"/>
        </w:category>
        <w:types>
          <w:type w:val="bbPlcHdr"/>
        </w:types>
        <w:behaviors>
          <w:behavior w:val="content"/>
        </w:behaviors>
        <w:guid w:val="{B8531739-B20E-4DDA-A229-B8B2BA964855}"/>
      </w:docPartPr>
      <w:docPartBody>
        <w:p w:rsidR="00264998" w:rsidRDefault="00264998">
          <w:pPr>
            <w:pStyle w:val="BA75D4330F2C49189E205324F3921187"/>
          </w:pPr>
          <w:r w:rsidRPr="00E237E8">
            <w:rPr>
              <w:rStyle w:val="Bold"/>
            </w:rPr>
            <w:t>Steps for preparation:</w:t>
          </w:r>
        </w:p>
      </w:docPartBody>
    </w:docPart>
    <w:docPart>
      <w:docPartPr>
        <w:name w:val="F6E3E88FB8D84D7B880D5D38F4E0EDFD"/>
        <w:category>
          <w:name w:val="General"/>
          <w:gallery w:val="placeholder"/>
        </w:category>
        <w:types>
          <w:type w:val="bbPlcHdr"/>
        </w:types>
        <w:behaviors>
          <w:behavior w:val="content"/>
        </w:behaviors>
        <w:guid w:val="{9CDF501B-CA1D-405A-98E2-EB21AFCE28A3}"/>
      </w:docPartPr>
      <w:docPartBody>
        <w:p w:rsidR="00264998" w:rsidRDefault="00264998">
          <w:pPr>
            <w:pStyle w:val="F6E3E88FB8D84D7B880D5D38F4E0EDFD"/>
          </w:pPr>
          <w:r w:rsidRPr="00E237E8">
            <w:rPr>
              <w:rStyle w:val="Bold"/>
            </w:rPr>
            <w:t>Step 1:</w:t>
          </w:r>
        </w:p>
      </w:docPartBody>
    </w:docPart>
    <w:docPart>
      <w:docPartPr>
        <w:name w:val="4A5B4459A0E04796BC6C1B92960F4441"/>
        <w:category>
          <w:name w:val="General"/>
          <w:gallery w:val="placeholder"/>
        </w:category>
        <w:types>
          <w:type w:val="bbPlcHdr"/>
        </w:types>
        <w:behaviors>
          <w:behavior w:val="content"/>
        </w:behaviors>
        <w:guid w:val="{0AC85414-00E8-4498-9FD6-ECE153660E39}"/>
      </w:docPartPr>
      <w:docPartBody>
        <w:p w:rsidR="00264998" w:rsidRDefault="00264998">
          <w:pPr>
            <w:pStyle w:val="4A5B4459A0E04796BC6C1B92960F4441"/>
          </w:pPr>
          <w:r w:rsidRPr="00E237E8">
            <w:t>Enter the company name and the date this estimate is being prepared.</w:t>
          </w:r>
        </w:p>
      </w:docPartBody>
    </w:docPart>
    <w:docPart>
      <w:docPartPr>
        <w:name w:val="1112463913704E8F947F97E5B36E043A"/>
        <w:category>
          <w:name w:val="General"/>
          <w:gallery w:val="placeholder"/>
        </w:category>
        <w:types>
          <w:type w:val="bbPlcHdr"/>
        </w:types>
        <w:behaviors>
          <w:behavior w:val="content"/>
        </w:behaviors>
        <w:guid w:val="{CAF50065-26C6-4F95-A6CA-7A8845F371E2}"/>
      </w:docPartPr>
      <w:docPartBody>
        <w:p w:rsidR="00264998" w:rsidRDefault="00264998">
          <w:pPr>
            <w:pStyle w:val="1112463913704E8F947F97E5B36E043A"/>
          </w:pPr>
          <w:r w:rsidRPr="00E237E8">
            <w:rPr>
              <w:rStyle w:val="Bold"/>
            </w:rPr>
            <w:t>Step 2:</w:t>
          </w:r>
        </w:p>
      </w:docPartBody>
    </w:docPart>
    <w:docPart>
      <w:docPartPr>
        <w:name w:val="C874022E805942D2AD773FD006946426"/>
        <w:category>
          <w:name w:val="General"/>
          <w:gallery w:val="placeholder"/>
        </w:category>
        <w:types>
          <w:type w:val="bbPlcHdr"/>
        </w:types>
        <w:behaviors>
          <w:behavior w:val="content"/>
        </w:behaviors>
        <w:guid w:val="{F055A41A-615E-45D1-960F-C3E103A2C983}"/>
      </w:docPartPr>
      <w:docPartBody>
        <w:p w:rsidR="00264998" w:rsidRDefault="00264998">
          <w:pPr>
            <w:pStyle w:val="C874022E805942D2AD773FD006946426"/>
          </w:pPr>
          <w:r w:rsidRPr="00E237E8">
            <w:t>Enter the number of months and the monthly cost for each cost item that is recurring. For one-time costs only, skip the monthly costs. If there are cost items that have both recurring and one-time amounts, enter those as well. The total cost will calculate automatically in the far-right column.</w:t>
          </w:r>
        </w:p>
      </w:docPartBody>
    </w:docPart>
    <w:docPart>
      <w:docPartPr>
        <w:name w:val="617E064CD4C941228AEF799C3F88EAE5"/>
        <w:category>
          <w:name w:val="General"/>
          <w:gallery w:val="placeholder"/>
        </w:category>
        <w:types>
          <w:type w:val="bbPlcHdr"/>
        </w:types>
        <w:behaviors>
          <w:behavior w:val="content"/>
        </w:behaviors>
        <w:guid w:val="{0BA97C21-9B5A-4671-A747-2D093B5F8CDA}"/>
      </w:docPartPr>
      <w:docPartBody>
        <w:p w:rsidR="00264998" w:rsidRDefault="00264998">
          <w:pPr>
            <w:pStyle w:val="617E064CD4C941228AEF799C3F88EAE5"/>
          </w:pPr>
          <w:r w:rsidRPr="00E237E8">
            <w:rPr>
              <w:rStyle w:val="Bold"/>
            </w:rPr>
            <w:t>Step 3:</w:t>
          </w:r>
        </w:p>
      </w:docPartBody>
    </w:docPart>
    <w:docPart>
      <w:docPartPr>
        <w:name w:val="E153F7ED1768497A8141C47828209963"/>
        <w:category>
          <w:name w:val="General"/>
          <w:gallery w:val="placeholder"/>
        </w:category>
        <w:types>
          <w:type w:val="bbPlcHdr"/>
        </w:types>
        <w:behaviors>
          <w:behavior w:val="content"/>
        </w:behaviors>
        <w:guid w:val="{227873E1-890A-4F1C-9E86-E62919631B5B}"/>
      </w:docPartPr>
      <w:docPartBody>
        <w:p w:rsidR="00264998" w:rsidRDefault="00264998">
          <w:pPr>
            <w:pStyle w:val="E153F7ED1768497A8141C47828209963"/>
          </w:pPr>
          <w:r w:rsidRPr="00E237E8">
            <w:t>Once all of the costs are entered, review the individual items and total amount to see where the budget can be fine-tuned or move something out into the future when more revenue is coming in.</w:t>
          </w:r>
        </w:p>
      </w:docPartBody>
    </w:docPart>
    <w:docPart>
      <w:docPartPr>
        <w:name w:val="530AD0A639CF46C2A4479E272C35B4D7"/>
        <w:category>
          <w:name w:val="General"/>
          <w:gallery w:val="placeholder"/>
        </w:category>
        <w:types>
          <w:type w:val="bbPlcHdr"/>
        </w:types>
        <w:behaviors>
          <w:behavior w:val="content"/>
        </w:behaviors>
        <w:guid w:val="{F42A7EED-241A-4B5D-A624-3061B8411DED}"/>
      </w:docPartPr>
      <w:docPartBody>
        <w:p w:rsidR="00264998" w:rsidRDefault="00264998">
          <w:pPr>
            <w:pStyle w:val="530AD0A639CF46C2A4479E272C35B4D7"/>
          </w:pPr>
          <w:r w:rsidRPr="00E237E8">
            <w:t>START-UP COSTS</w:t>
          </w:r>
        </w:p>
      </w:docPartBody>
    </w:docPart>
    <w:docPart>
      <w:docPartPr>
        <w:name w:val="E3E1CDF5018F4441AD9A7EDCEB84E58A"/>
        <w:category>
          <w:name w:val="General"/>
          <w:gallery w:val="placeholder"/>
        </w:category>
        <w:types>
          <w:type w:val="bbPlcHdr"/>
        </w:types>
        <w:behaviors>
          <w:behavior w:val="content"/>
        </w:behaviors>
        <w:guid w:val="{69676910-083D-43B4-ABB2-E103C44A4F8A}"/>
      </w:docPartPr>
      <w:docPartBody>
        <w:p w:rsidR="00264998" w:rsidRDefault="00264998">
          <w:pPr>
            <w:pStyle w:val="E3E1CDF5018F4441AD9A7EDCEB84E58A"/>
          </w:pPr>
          <w:r w:rsidRPr="00E237E8">
            <w:t>Your Office-Based Agency</w:t>
          </w:r>
        </w:p>
      </w:docPartBody>
    </w:docPart>
    <w:docPart>
      <w:docPartPr>
        <w:name w:val="059602126BB9441F9D0734D9D07B93D5"/>
        <w:category>
          <w:name w:val="General"/>
          <w:gallery w:val="placeholder"/>
        </w:category>
        <w:types>
          <w:type w:val="bbPlcHdr"/>
        </w:types>
        <w:behaviors>
          <w:behavior w:val="content"/>
        </w:behaviors>
        <w:guid w:val="{212D0175-403E-43E8-881E-B7B3C4AFC0A3}"/>
      </w:docPartPr>
      <w:docPartBody>
        <w:p w:rsidR="00264998" w:rsidRDefault="00264998">
          <w:pPr>
            <w:pStyle w:val="059602126BB9441F9D0734D9D07B93D5"/>
          </w:pPr>
          <w:r w:rsidRPr="00E237E8">
            <w:t>January 1, 20xx</w:t>
          </w:r>
        </w:p>
      </w:docPartBody>
    </w:docPart>
    <w:docPart>
      <w:docPartPr>
        <w:name w:val="01976B5A768A49B0AB0408F2144AFB4E"/>
        <w:category>
          <w:name w:val="General"/>
          <w:gallery w:val="placeholder"/>
        </w:category>
        <w:types>
          <w:type w:val="bbPlcHdr"/>
        </w:types>
        <w:behaviors>
          <w:behavior w:val="content"/>
        </w:behaviors>
        <w:guid w:val="{C77C239C-FAB5-40C1-98CE-D80E6EB4197D}"/>
      </w:docPartPr>
      <w:docPartBody>
        <w:p w:rsidR="00264998" w:rsidRDefault="00264998">
          <w:pPr>
            <w:pStyle w:val="01976B5A768A49B0AB0408F2144AFB4E"/>
          </w:pPr>
          <w:r w:rsidRPr="00E237E8">
            <w:rPr>
              <w:rStyle w:val="Bold"/>
            </w:rPr>
            <w:t>REVENUE</w:t>
          </w:r>
        </w:p>
      </w:docPartBody>
    </w:docPart>
    <w:docPart>
      <w:docPartPr>
        <w:name w:val="1B0FFCEEA0864AB4BDD38EE77EEA050A"/>
        <w:category>
          <w:name w:val="General"/>
          <w:gallery w:val="placeholder"/>
        </w:category>
        <w:types>
          <w:type w:val="bbPlcHdr"/>
        </w:types>
        <w:behaviors>
          <w:behavior w:val="content"/>
        </w:behaviors>
        <w:guid w:val="{5801EDB7-626E-4D05-9BE1-B738CEAD3D2B}"/>
      </w:docPartPr>
      <w:docPartBody>
        <w:p w:rsidR="00264998" w:rsidRDefault="00264998">
          <w:pPr>
            <w:pStyle w:val="1B0FFCEEA0864AB4BDD38EE77EEA050A"/>
          </w:pPr>
          <w:r w:rsidRPr="00E237E8">
            <w:rPr>
              <w:rStyle w:val="Bold"/>
            </w:rPr>
            <w:t>JAN</w:t>
          </w:r>
        </w:p>
      </w:docPartBody>
    </w:docPart>
    <w:docPart>
      <w:docPartPr>
        <w:name w:val="1EE04B8B314346098F487B8BE8191626"/>
        <w:category>
          <w:name w:val="General"/>
          <w:gallery w:val="placeholder"/>
        </w:category>
        <w:types>
          <w:type w:val="bbPlcHdr"/>
        </w:types>
        <w:behaviors>
          <w:behavior w:val="content"/>
        </w:behaviors>
        <w:guid w:val="{F872E3E8-E551-441E-89E7-1EE609A38135}"/>
      </w:docPartPr>
      <w:docPartBody>
        <w:p w:rsidR="00264998" w:rsidRDefault="00264998">
          <w:pPr>
            <w:pStyle w:val="1EE04B8B314346098F487B8BE8191626"/>
          </w:pPr>
          <w:r w:rsidRPr="00E237E8">
            <w:rPr>
              <w:rStyle w:val="Bold"/>
            </w:rPr>
            <w:t>FEB</w:t>
          </w:r>
        </w:p>
      </w:docPartBody>
    </w:docPart>
    <w:docPart>
      <w:docPartPr>
        <w:name w:val="E93AA9AE99E54A7BB01AB0646364BA6A"/>
        <w:category>
          <w:name w:val="General"/>
          <w:gallery w:val="placeholder"/>
        </w:category>
        <w:types>
          <w:type w:val="bbPlcHdr"/>
        </w:types>
        <w:behaviors>
          <w:behavior w:val="content"/>
        </w:behaviors>
        <w:guid w:val="{D1FD437B-FEB1-487B-9231-59322505DB8A}"/>
      </w:docPartPr>
      <w:docPartBody>
        <w:p w:rsidR="00264998" w:rsidRDefault="00264998">
          <w:pPr>
            <w:pStyle w:val="E93AA9AE99E54A7BB01AB0646364BA6A"/>
          </w:pPr>
          <w:r w:rsidRPr="00E237E8">
            <w:rPr>
              <w:rStyle w:val="Bold"/>
            </w:rPr>
            <w:t>MAR</w:t>
          </w:r>
        </w:p>
      </w:docPartBody>
    </w:docPart>
    <w:docPart>
      <w:docPartPr>
        <w:name w:val="23CD682003D042C3850550693504440B"/>
        <w:category>
          <w:name w:val="General"/>
          <w:gallery w:val="placeholder"/>
        </w:category>
        <w:types>
          <w:type w:val="bbPlcHdr"/>
        </w:types>
        <w:behaviors>
          <w:behavior w:val="content"/>
        </w:behaviors>
        <w:guid w:val="{B39DB81A-4E20-4FCB-9739-FCB80B7D46F9}"/>
      </w:docPartPr>
      <w:docPartBody>
        <w:p w:rsidR="00264998" w:rsidRDefault="00264998">
          <w:pPr>
            <w:pStyle w:val="23CD682003D042C3850550693504440B"/>
          </w:pPr>
          <w:r w:rsidRPr="00E237E8">
            <w:rPr>
              <w:rStyle w:val="Bold"/>
            </w:rPr>
            <w:t>APR</w:t>
          </w:r>
        </w:p>
      </w:docPartBody>
    </w:docPart>
    <w:docPart>
      <w:docPartPr>
        <w:name w:val="C880F27E9DC24FE5AAB93130B49294E8"/>
        <w:category>
          <w:name w:val="General"/>
          <w:gallery w:val="placeholder"/>
        </w:category>
        <w:types>
          <w:type w:val="bbPlcHdr"/>
        </w:types>
        <w:behaviors>
          <w:behavior w:val="content"/>
        </w:behaviors>
        <w:guid w:val="{3D2C7DEC-BCB2-4C1F-82B1-35BA7AE35657}"/>
      </w:docPartPr>
      <w:docPartBody>
        <w:p w:rsidR="00264998" w:rsidRDefault="00264998">
          <w:pPr>
            <w:pStyle w:val="C880F27E9DC24FE5AAB93130B49294E8"/>
          </w:pPr>
          <w:r w:rsidRPr="00E237E8">
            <w:rPr>
              <w:rStyle w:val="Bold"/>
            </w:rPr>
            <w:t>MAY</w:t>
          </w:r>
        </w:p>
      </w:docPartBody>
    </w:docPart>
    <w:docPart>
      <w:docPartPr>
        <w:name w:val="EFE4F826CF244CBAA2650EED425B3FBF"/>
        <w:category>
          <w:name w:val="General"/>
          <w:gallery w:val="placeholder"/>
        </w:category>
        <w:types>
          <w:type w:val="bbPlcHdr"/>
        </w:types>
        <w:behaviors>
          <w:behavior w:val="content"/>
        </w:behaviors>
        <w:guid w:val="{A37BC29B-8848-4604-AFE2-9C699C0D8914}"/>
      </w:docPartPr>
      <w:docPartBody>
        <w:p w:rsidR="00264998" w:rsidRDefault="00264998">
          <w:pPr>
            <w:pStyle w:val="EFE4F826CF244CBAA2650EED425B3FBF"/>
          </w:pPr>
          <w:r w:rsidRPr="00E237E8">
            <w:rPr>
              <w:rStyle w:val="Bold"/>
            </w:rPr>
            <w:t>JUN</w:t>
          </w:r>
        </w:p>
      </w:docPartBody>
    </w:docPart>
    <w:docPart>
      <w:docPartPr>
        <w:name w:val="05ECA905D5ED4187B002852A2EE36100"/>
        <w:category>
          <w:name w:val="General"/>
          <w:gallery w:val="placeholder"/>
        </w:category>
        <w:types>
          <w:type w:val="bbPlcHdr"/>
        </w:types>
        <w:behaviors>
          <w:behavior w:val="content"/>
        </w:behaviors>
        <w:guid w:val="{30FD2B17-AE0A-48CE-9074-087122517644}"/>
      </w:docPartPr>
      <w:docPartBody>
        <w:p w:rsidR="00264998" w:rsidRDefault="00264998">
          <w:pPr>
            <w:pStyle w:val="05ECA905D5ED4187B002852A2EE36100"/>
          </w:pPr>
          <w:r w:rsidRPr="00E237E8">
            <w:rPr>
              <w:rStyle w:val="Bold"/>
            </w:rPr>
            <w:t>JUL</w:t>
          </w:r>
        </w:p>
      </w:docPartBody>
    </w:docPart>
    <w:docPart>
      <w:docPartPr>
        <w:name w:val="BBCFDF1694774529BA16E1DB09A2561C"/>
        <w:category>
          <w:name w:val="General"/>
          <w:gallery w:val="placeholder"/>
        </w:category>
        <w:types>
          <w:type w:val="bbPlcHdr"/>
        </w:types>
        <w:behaviors>
          <w:behavior w:val="content"/>
        </w:behaviors>
        <w:guid w:val="{88E524ED-47CF-40D8-9BE4-B9DA075BA4CD}"/>
      </w:docPartPr>
      <w:docPartBody>
        <w:p w:rsidR="00264998" w:rsidRDefault="00264998">
          <w:pPr>
            <w:pStyle w:val="BBCFDF1694774529BA16E1DB09A2561C"/>
          </w:pPr>
          <w:r w:rsidRPr="00E237E8">
            <w:rPr>
              <w:rStyle w:val="Bold"/>
            </w:rPr>
            <w:t>AUG</w:t>
          </w:r>
        </w:p>
      </w:docPartBody>
    </w:docPart>
    <w:docPart>
      <w:docPartPr>
        <w:name w:val="DC0ED17BEFBD4AD088B4573DE7F063A6"/>
        <w:category>
          <w:name w:val="General"/>
          <w:gallery w:val="placeholder"/>
        </w:category>
        <w:types>
          <w:type w:val="bbPlcHdr"/>
        </w:types>
        <w:behaviors>
          <w:behavior w:val="content"/>
        </w:behaviors>
        <w:guid w:val="{CF68FE4D-45CF-43F2-ACA8-1E31F4112858}"/>
      </w:docPartPr>
      <w:docPartBody>
        <w:p w:rsidR="00264998" w:rsidRDefault="00264998">
          <w:pPr>
            <w:pStyle w:val="DC0ED17BEFBD4AD088B4573DE7F063A6"/>
          </w:pPr>
          <w:r w:rsidRPr="00E237E8">
            <w:rPr>
              <w:rStyle w:val="Bold"/>
            </w:rPr>
            <w:t>SEP</w:t>
          </w:r>
        </w:p>
      </w:docPartBody>
    </w:docPart>
    <w:docPart>
      <w:docPartPr>
        <w:name w:val="997A96A3D1F0410182453FFE4ACE9273"/>
        <w:category>
          <w:name w:val="General"/>
          <w:gallery w:val="placeholder"/>
        </w:category>
        <w:types>
          <w:type w:val="bbPlcHdr"/>
        </w:types>
        <w:behaviors>
          <w:behavior w:val="content"/>
        </w:behaviors>
        <w:guid w:val="{D97514D4-FDFB-4297-95E0-23BF431D9E21}"/>
      </w:docPartPr>
      <w:docPartBody>
        <w:p w:rsidR="00264998" w:rsidRDefault="00264998">
          <w:pPr>
            <w:pStyle w:val="997A96A3D1F0410182453FFE4ACE9273"/>
          </w:pPr>
          <w:r w:rsidRPr="00E237E8">
            <w:rPr>
              <w:rStyle w:val="Bold"/>
            </w:rPr>
            <w:t>OCT</w:t>
          </w:r>
        </w:p>
      </w:docPartBody>
    </w:docPart>
    <w:docPart>
      <w:docPartPr>
        <w:name w:val="05A1D61872844EBEBB2596C1276AEEAD"/>
        <w:category>
          <w:name w:val="General"/>
          <w:gallery w:val="placeholder"/>
        </w:category>
        <w:types>
          <w:type w:val="bbPlcHdr"/>
        </w:types>
        <w:behaviors>
          <w:behavior w:val="content"/>
        </w:behaviors>
        <w:guid w:val="{D44FA838-8EB7-434E-AD60-E66E19FE3B28}"/>
      </w:docPartPr>
      <w:docPartBody>
        <w:p w:rsidR="00264998" w:rsidRDefault="00264998">
          <w:pPr>
            <w:pStyle w:val="05A1D61872844EBEBB2596C1276AEEAD"/>
          </w:pPr>
          <w:r w:rsidRPr="00E237E8">
            <w:rPr>
              <w:rStyle w:val="Bold"/>
            </w:rPr>
            <w:t>NOV</w:t>
          </w:r>
        </w:p>
      </w:docPartBody>
    </w:docPart>
    <w:docPart>
      <w:docPartPr>
        <w:name w:val="C1F6277486024E8CB229A57668419932"/>
        <w:category>
          <w:name w:val="General"/>
          <w:gallery w:val="placeholder"/>
        </w:category>
        <w:types>
          <w:type w:val="bbPlcHdr"/>
        </w:types>
        <w:behaviors>
          <w:behavior w:val="content"/>
        </w:behaviors>
        <w:guid w:val="{19E3B78F-CACA-4898-8D9D-F592CC9714A9}"/>
      </w:docPartPr>
      <w:docPartBody>
        <w:p w:rsidR="00264998" w:rsidRDefault="00264998">
          <w:pPr>
            <w:pStyle w:val="C1F6277486024E8CB229A57668419932"/>
          </w:pPr>
          <w:r w:rsidRPr="00E237E8">
            <w:rPr>
              <w:rStyle w:val="Bold"/>
            </w:rPr>
            <w:t>DEC</w:t>
          </w:r>
        </w:p>
      </w:docPartBody>
    </w:docPart>
    <w:docPart>
      <w:docPartPr>
        <w:name w:val="29F00323277747849316B3621319780D"/>
        <w:category>
          <w:name w:val="General"/>
          <w:gallery w:val="placeholder"/>
        </w:category>
        <w:types>
          <w:type w:val="bbPlcHdr"/>
        </w:types>
        <w:behaviors>
          <w:behavior w:val="content"/>
        </w:behaviors>
        <w:guid w:val="{166D7194-365B-4575-AA17-D353390F1FA7}"/>
      </w:docPartPr>
      <w:docPartBody>
        <w:p w:rsidR="00264998" w:rsidRDefault="00264998">
          <w:pPr>
            <w:pStyle w:val="29F00323277747849316B3621319780D"/>
          </w:pPr>
          <w:r w:rsidRPr="00E237E8">
            <w:rPr>
              <w:rStyle w:val="Bold"/>
            </w:rPr>
            <w:t>YTD</w:t>
          </w:r>
        </w:p>
      </w:docPartBody>
    </w:docPart>
    <w:docPart>
      <w:docPartPr>
        <w:name w:val="9FA6BCB447F74C4896E71177BE59DECA"/>
        <w:category>
          <w:name w:val="General"/>
          <w:gallery w:val="placeholder"/>
        </w:category>
        <w:types>
          <w:type w:val="bbPlcHdr"/>
        </w:types>
        <w:behaviors>
          <w:behavior w:val="content"/>
        </w:behaviors>
        <w:guid w:val="{D1D1DCEE-4EAE-424B-AD37-5F8F6A5CEAC2}"/>
      </w:docPartPr>
      <w:docPartBody>
        <w:p w:rsidR="00264998" w:rsidRDefault="00264998">
          <w:pPr>
            <w:pStyle w:val="9FA6BCB447F74C4896E71177BE59DECA"/>
          </w:pPr>
          <w:r w:rsidRPr="00E237E8">
            <w:t>Estimated Product Sales</w:t>
          </w:r>
        </w:p>
      </w:docPartBody>
    </w:docPart>
    <w:docPart>
      <w:docPartPr>
        <w:name w:val="C7F9110107664083A730F59515BDDC07"/>
        <w:category>
          <w:name w:val="General"/>
          <w:gallery w:val="placeholder"/>
        </w:category>
        <w:types>
          <w:type w:val="bbPlcHdr"/>
        </w:types>
        <w:behaviors>
          <w:behavior w:val="content"/>
        </w:behaviors>
        <w:guid w:val="{46A7C485-0570-4AB3-978E-30C86162540F}"/>
      </w:docPartPr>
      <w:docPartBody>
        <w:p w:rsidR="00264998" w:rsidRDefault="00264998">
          <w:pPr>
            <w:pStyle w:val="C7F9110107664083A730F59515BDDC07"/>
          </w:pPr>
          <w:r w:rsidRPr="00E237E8">
            <w:t>Less Sales Returns &amp; Discounts</w:t>
          </w:r>
        </w:p>
      </w:docPartBody>
    </w:docPart>
    <w:docPart>
      <w:docPartPr>
        <w:name w:val="B774BED5F6514EC7B34136D6F1D3E318"/>
        <w:category>
          <w:name w:val="General"/>
          <w:gallery w:val="placeholder"/>
        </w:category>
        <w:types>
          <w:type w:val="bbPlcHdr"/>
        </w:types>
        <w:behaviors>
          <w:behavior w:val="content"/>
        </w:behaviors>
        <w:guid w:val="{E0CC246F-EE0F-46E0-BBD3-6CE5262363C0}"/>
      </w:docPartPr>
      <w:docPartBody>
        <w:p w:rsidR="00264998" w:rsidRDefault="00264998">
          <w:pPr>
            <w:pStyle w:val="B774BED5F6514EC7B34136D6F1D3E318"/>
          </w:pPr>
          <w:r w:rsidRPr="00E237E8">
            <w:t>Service Revenue</w:t>
          </w:r>
        </w:p>
      </w:docPartBody>
    </w:docPart>
    <w:docPart>
      <w:docPartPr>
        <w:name w:val="CCD1E06ED7AF48BFAA1CB7FC7148D3B6"/>
        <w:category>
          <w:name w:val="General"/>
          <w:gallery w:val="placeholder"/>
        </w:category>
        <w:types>
          <w:type w:val="bbPlcHdr"/>
        </w:types>
        <w:behaviors>
          <w:behavior w:val="content"/>
        </w:behaviors>
        <w:guid w:val="{74579FB9-650E-4ACF-A296-A02C7B4599F6}"/>
      </w:docPartPr>
      <w:docPartBody>
        <w:p w:rsidR="00264998" w:rsidRDefault="00264998">
          <w:pPr>
            <w:pStyle w:val="CCD1E06ED7AF48BFAA1CB7FC7148D3B6"/>
          </w:pPr>
          <w:r w:rsidRPr="00E237E8">
            <w:t>Other Revenue</w:t>
          </w:r>
        </w:p>
      </w:docPartBody>
    </w:docPart>
    <w:docPart>
      <w:docPartPr>
        <w:name w:val="E901785B82DE43BC92CC4A5F2355EF44"/>
        <w:category>
          <w:name w:val="General"/>
          <w:gallery w:val="placeholder"/>
        </w:category>
        <w:types>
          <w:type w:val="bbPlcHdr"/>
        </w:types>
        <w:behaviors>
          <w:behavior w:val="content"/>
        </w:behaviors>
        <w:guid w:val="{4B6DD8ED-2743-4C43-ACE9-B783CA9272BB}"/>
      </w:docPartPr>
      <w:docPartBody>
        <w:p w:rsidR="00264998" w:rsidRDefault="00264998">
          <w:pPr>
            <w:pStyle w:val="E901785B82DE43BC92CC4A5F2355EF44"/>
          </w:pPr>
          <w:r w:rsidRPr="00E237E8">
            <w:rPr>
              <w:rStyle w:val="Bold"/>
            </w:rPr>
            <w:t>Net Sales</w:t>
          </w:r>
        </w:p>
      </w:docPartBody>
    </w:docPart>
    <w:docPart>
      <w:docPartPr>
        <w:name w:val="E12710930B2847889EFB6FD4F851C8CC"/>
        <w:category>
          <w:name w:val="General"/>
          <w:gallery w:val="placeholder"/>
        </w:category>
        <w:types>
          <w:type w:val="bbPlcHdr"/>
        </w:types>
        <w:behaviors>
          <w:behavior w:val="content"/>
        </w:behaviors>
        <w:guid w:val="{6263D993-89F2-41FC-BC93-807626B76D22}"/>
      </w:docPartPr>
      <w:docPartBody>
        <w:p w:rsidR="00264998" w:rsidRDefault="00264998">
          <w:pPr>
            <w:pStyle w:val="E12710930B2847889EFB6FD4F851C8CC"/>
          </w:pPr>
          <w:r w:rsidRPr="00E237E8">
            <w:rPr>
              <w:rStyle w:val="Bold"/>
            </w:rPr>
            <w:t>Cost of Goods Sold</w:t>
          </w:r>
        </w:p>
      </w:docPartBody>
    </w:docPart>
    <w:docPart>
      <w:docPartPr>
        <w:name w:val="BFF7BF900BF04E26ABE5CA7620FF8702"/>
        <w:category>
          <w:name w:val="General"/>
          <w:gallery w:val="placeholder"/>
        </w:category>
        <w:types>
          <w:type w:val="bbPlcHdr"/>
        </w:types>
        <w:behaviors>
          <w:behavior w:val="content"/>
        </w:behaviors>
        <w:guid w:val="{EAA352A2-E0BF-4E88-A264-25F250188087}"/>
      </w:docPartPr>
      <w:docPartBody>
        <w:p w:rsidR="00264998" w:rsidRDefault="00264998">
          <w:pPr>
            <w:pStyle w:val="BFF7BF900BF04E26ABE5CA7620FF8702"/>
          </w:pPr>
          <w:r w:rsidRPr="00E237E8">
            <w:rPr>
              <w:rStyle w:val="Bold"/>
            </w:rPr>
            <w:t>Gross Profit</w:t>
          </w:r>
        </w:p>
      </w:docPartBody>
    </w:docPart>
    <w:docPart>
      <w:docPartPr>
        <w:name w:val="F3824C4CF2DD49D0B309389AF5CAF498"/>
        <w:category>
          <w:name w:val="General"/>
          <w:gallery w:val="placeholder"/>
        </w:category>
        <w:types>
          <w:type w:val="bbPlcHdr"/>
        </w:types>
        <w:behaviors>
          <w:behavior w:val="content"/>
        </w:behaviors>
        <w:guid w:val="{562AA085-8107-4C9B-BA44-C45E4DE478B4}"/>
      </w:docPartPr>
      <w:docPartBody>
        <w:p w:rsidR="00264998" w:rsidRDefault="00264998">
          <w:pPr>
            <w:pStyle w:val="F3824C4CF2DD49D0B309389AF5CAF498"/>
          </w:pPr>
          <w:r w:rsidRPr="00E237E8">
            <w:rPr>
              <w:rStyle w:val="Bold"/>
            </w:rPr>
            <w:t>EXPENSES</w:t>
          </w:r>
        </w:p>
      </w:docPartBody>
    </w:docPart>
    <w:docPart>
      <w:docPartPr>
        <w:name w:val="B0A8290E88CF4A3699ADB88E704F9888"/>
        <w:category>
          <w:name w:val="General"/>
          <w:gallery w:val="placeholder"/>
        </w:category>
        <w:types>
          <w:type w:val="bbPlcHdr"/>
        </w:types>
        <w:behaviors>
          <w:behavior w:val="content"/>
        </w:behaviors>
        <w:guid w:val="{61DAB1D5-1D62-4BB9-90F4-8145A5B249C0}"/>
      </w:docPartPr>
      <w:docPartBody>
        <w:p w:rsidR="00264998" w:rsidRDefault="00264998">
          <w:pPr>
            <w:pStyle w:val="B0A8290E88CF4A3699ADB88E704F9888"/>
          </w:pPr>
          <w:r w:rsidRPr="00E237E8">
            <w:rPr>
              <w:rStyle w:val="Bold"/>
            </w:rPr>
            <w:t>JAN</w:t>
          </w:r>
        </w:p>
      </w:docPartBody>
    </w:docPart>
    <w:docPart>
      <w:docPartPr>
        <w:name w:val="7E3AA6B60EB34EB1862B6AD4E77D2709"/>
        <w:category>
          <w:name w:val="General"/>
          <w:gallery w:val="placeholder"/>
        </w:category>
        <w:types>
          <w:type w:val="bbPlcHdr"/>
        </w:types>
        <w:behaviors>
          <w:behavior w:val="content"/>
        </w:behaviors>
        <w:guid w:val="{4173C3E4-584B-4F38-9D2F-D15514E343AE}"/>
      </w:docPartPr>
      <w:docPartBody>
        <w:p w:rsidR="00264998" w:rsidRDefault="00264998">
          <w:pPr>
            <w:pStyle w:val="7E3AA6B60EB34EB1862B6AD4E77D2709"/>
          </w:pPr>
          <w:r w:rsidRPr="00E237E8">
            <w:rPr>
              <w:rStyle w:val="Bold"/>
            </w:rPr>
            <w:t>FEB</w:t>
          </w:r>
        </w:p>
      </w:docPartBody>
    </w:docPart>
    <w:docPart>
      <w:docPartPr>
        <w:name w:val="A26B6C1EF4344D64B458CBE5E564B45E"/>
        <w:category>
          <w:name w:val="General"/>
          <w:gallery w:val="placeholder"/>
        </w:category>
        <w:types>
          <w:type w:val="bbPlcHdr"/>
        </w:types>
        <w:behaviors>
          <w:behavior w:val="content"/>
        </w:behaviors>
        <w:guid w:val="{F5D15B5A-37DD-4195-8535-7D999255B889}"/>
      </w:docPartPr>
      <w:docPartBody>
        <w:p w:rsidR="00264998" w:rsidRDefault="00264998">
          <w:pPr>
            <w:pStyle w:val="A26B6C1EF4344D64B458CBE5E564B45E"/>
          </w:pPr>
          <w:r w:rsidRPr="00E237E8">
            <w:rPr>
              <w:rStyle w:val="Bold"/>
            </w:rPr>
            <w:t>MAR</w:t>
          </w:r>
        </w:p>
      </w:docPartBody>
    </w:docPart>
    <w:docPart>
      <w:docPartPr>
        <w:name w:val="AFC7340EEBF048F9A194E34EA104D263"/>
        <w:category>
          <w:name w:val="General"/>
          <w:gallery w:val="placeholder"/>
        </w:category>
        <w:types>
          <w:type w:val="bbPlcHdr"/>
        </w:types>
        <w:behaviors>
          <w:behavior w:val="content"/>
        </w:behaviors>
        <w:guid w:val="{D8DBF8FD-2C4D-4A58-B12F-FC84291CD0FA}"/>
      </w:docPartPr>
      <w:docPartBody>
        <w:p w:rsidR="00264998" w:rsidRDefault="00264998">
          <w:pPr>
            <w:pStyle w:val="AFC7340EEBF048F9A194E34EA104D263"/>
          </w:pPr>
          <w:r w:rsidRPr="00E237E8">
            <w:rPr>
              <w:rStyle w:val="Bold"/>
            </w:rPr>
            <w:t>APR</w:t>
          </w:r>
        </w:p>
      </w:docPartBody>
    </w:docPart>
    <w:docPart>
      <w:docPartPr>
        <w:name w:val="C6C670A09E2F49B78919C5C44F71E2BC"/>
        <w:category>
          <w:name w:val="General"/>
          <w:gallery w:val="placeholder"/>
        </w:category>
        <w:types>
          <w:type w:val="bbPlcHdr"/>
        </w:types>
        <w:behaviors>
          <w:behavior w:val="content"/>
        </w:behaviors>
        <w:guid w:val="{1129C109-6D17-4D18-A429-4627EC146D2B}"/>
      </w:docPartPr>
      <w:docPartBody>
        <w:p w:rsidR="00264998" w:rsidRDefault="00264998">
          <w:pPr>
            <w:pStyle w:val="C6C670A09E2F49B78919C5C44F71E2BC"/>
          </w:pPr>
          <w:r w:rsidRPr="00E237E8">
            <w:rPr>
              <w:rStyle w:val="Bold"/>
            </w:rPr>
            <w:t>MAY</w:t>
          </w:r>
        </w:p>
      </w:docPartBody>
    </w:docPart>
    <w:docPart>
      <w:docPartPr>
        <w:name w:val="B91372AD227440D083A6B5E913963B7C"/>
        <w:category>
          <w:name w:val="General"/>
          <w:gallery w:val="placeholder"/>
        </w:category>
        <w:types>
          <w:type w:val="bbPlcHdr"/>
        </w:types>
        <w:behaviors>
          <w:behavior w:val="content"/>
        </w:behaviors>
        <w:guid w:val="{582E72BE-265E-482A-8EA9-E1B4E01B79A9}"/>
      </w:docPartPr>
      <w:docPartBody>
        <w:p w:rsidR="00264998" w:rsidRDefault="00264998">
          <w:pPr>
            <w:pStyle w:val="B91372AD227440D083A6B5E913963B7C"/>
          </w:pPr>
          <w:r w:rsidRPr="00E237E8">
            <w:rPr>
              <w:rStyle w:val="Bold"/>
            </w:rPr>
            <w:t>JUN</w:t>
          </w:r>
        </w:p>
      </w:docPartBody>
    </w:docPart>
    <w:docPart>
      <w:docPartPr>
        <w:name w:val="ED0DC6F5A3E24C1B978048E337C58646"/>
        <w:category>
          <w:name w:val="General"/>
          <w:gallery w:val="placeholder"/>
        </w:category>
        <w:types>
          <w:type w:val="bbPlcHdr"/>
        </w:types>
        <w:behaviors>
          <w:behavior w:val="content"/>
        </w:behaviors>
        <w:guid w:val="{94C6ACF6-EB3B-4E36-9164-C714C498DC63}"/>
      </w:docPartPr>
      <w:docPartBody>
        <w:p w:rsidR="00264998" w:rsidRDefault="00264998">
          <w:pPr>
            <w:pStyle w:val="ED0DC6F5A3E24C1B978048E337C58646"/>
          </w:pPr>
          <w:r w:rsidRPr="00E237E8">
            <w:rPr>
              <w:rStyle w:val="Bold"/>
            </w:rPr>
            <w:t>JUL</w:t>
          </w:r>
        </w:p>
      </w:docPartBody>
    </w:docPart>
    <w:docPart>
      <w:docPartPr>
        <w:name w:val="20AE7E6A2BA0411D84CB75F173E1FFDB"/>
        <w:category>
          <w:name w:val="General"/>
          <w:gallery w:val="placeholder"/>
        </w:category>
        <w:types>
          <w:type w:val="bbPlcHdr"/>
        </w:types>
        <w:behaviors>
          <w:behavior w:val="content"/>
        </w:behaviors>
        <w:guid w:val="{A62E244F-EFB8-4F36-B430-E01FAC66AF3E}"/>
      </w:docPartPr>
      <w:docPartBody>
        <w:p w:rsidR="00264998" w:rsidRDefault="00264998">
          <w:pPr>
            <w:pStyle w:val="20AE7E6A2BA0411D84CB75F173E1FFDB"/>
          </w:pPr>
          <w:r w:rsidRPr="00E237E8">
            <w:rPr>
              <w:rStyle w:val="Bold"/>
            </w:rPr>
            <w:t>AUG</w:t>
          </w:r>
        </w:p>
      </w:docPartBody>
    </w:docPart>
    <w:docPart>
      <w:docPartPr>
        <w:name w:val="E72B6C4CFD7B433E970F4105AE2AC910"/>
        <w:category>
          <w:name w:val="General"/>
          <w:gallery w:val="placeholder"/>
        </w:category>
        <w:types>
          <w:type w:val="bbPlcHdr"/>
        </w:types>
        <w:behaviors>
          <w:behavior w:val="content"/>
        </w:behaviors>
        <w:guid w:val="{F7134022-0439-4826-91A3-92254CB46BAF}"/>
      </w:docPartPr>
      <w:docPartBody>
        <w:p w:rsidR="00264998" w:rsidRDefault="00264998">
          <w:pPr>
            <w:pStyle w:val="E72B6C4CFD7B433E970F4105AE2AC910"/>
          </w:pPr>
          <w:r w:rsidRPr="00E237E8">
            <w:rPr>
              <w:rStyle w:val="Bold"/>
            </w:rPr>
            <w:t>SEP</w:t>
          </w:r>
        </w:p>
      </w:docPartBody>
    </w:docPart>
    <w:docPart>
      <w:docPartPr>
        <w:name w:val="1886213F41CA4E7A96EB1AFB21133D10"/>
        <w:category>
          <w:name w:val="General"/>
          <w:gallery w:val="placeholder"/>
        </w:category>
        <w:types>
          <w:type w:val="bbPlcHdr"/>
        </w:types>
        <w:behaviors>
          <w:behavior w:val="content"/>
        </w:behaviors>
        <w:guid w:val="{A314F71C-CDFA-43A3-99EA-74EDF61C3894}"/>
      </w:docPartPr>
      <w:docPartBody>
        <w:p w:rsidR="00264998" w:rsidRDefault="00264998">
          <w:pPr>
            <w:pStyle w:val="1886213F41CA4E7A96EB1AFB21133D10"/>
          </w:pPr>
          <w:r w:rsidRPr="00E237E8">
            <w:rPr>
              <w:rStyle w:val="Bold"/>
            </w:rPr>
            <w:t>OCT</w:t>
          </w:r>
        </w:p>
      </w:docPartBody>
    </w:docPart>
    <w:docPart>
      <w:docPartPr>
        <w:name w:val="C408036525C7417AB193DC18A87A5286"/>
        <w:category>
          <w:name w:val="General"/>
          <w:gallery w:val="placeholder"/>
        </w:category>
        <w:types>
          <w:type w:val="bbPlcHdr"/>
        </w:types>
        <w:behaviors>
          <w:behavior w:val="content"/>
        </w:behaviors>
        <w:guid w:val="{7390B9C8-E2B0-412F-95D8-8774EBF89B23}"/>
      </w:docPartPr>
      <w:docPartBody>
        <w:p w:rsidR="00264998" w:rsidRDefault="00264998">
          <w:pPr>
            <w:pStyle w:val="C408036525C7417AB193DC18A87A5286"/>
          </w:pPr>
          <w:r w:rsidRPr="00E237E8">
            <w:rPr>
              <w:rStyle w:val="Bold"/>
            </w:rPr>
            <w:t>NOV</w:t>
          </w:r>
        </w:p>
      </w:docPartBody>
    </w:docPart>
    <w:docPart>
      <w:docPartPr>
        <w:name w:val="4DA3947AFCFE4227AE6AA1136DA92FBA"/>
        <w:category>
          <w:name w:val="General"/>
          <w:gallery w:val="placeholder"/>
        </w:category>
        <w:types>
          <w:type w:val="bbPlcHdr"/>
        </w:types>
        <w:behaviors>
          <w:behavior w:val="content"/>
        </w:behaviors>
        <w:guid w:val="{FE560278-8F73-4998-8405-6FB14ACA03C6}"/>
      </w:docPartPr>
      <w:docPartBody>
        <w:p w:rsidR="00264998" w:rsidRDefault="00264998">
          <w:pPr>
            <w:pStyle w:val="4DA3947AFCFE4227AE6AA1136DA92FBA"/>
          </w:pPr>
          <w:r w:rsidRPr="00E237E8">
            <w:rPr>
              <w:rStyle w:val="Bold"/>
            </w:rPr>
            <w:t>DEC</w:t>
          </w:r>
        </w:p>
      </w:docPartBody>
    </w:docPart>
    <w:docPart>
      <w:docPartPr>
        <w:name w:val="CA6F5B3454D8426DACC6F941B344F6EA"/>
        <w:category>
          <w:name w:val="General"/>
          <w:gallery w:val="placeholder"/>
        </w:category>
        <w:types>
          <w:type w:val="bbPlcHdr"/>
        </w:types>
        <w:behaviors>
          <w:behavior w:val="content"/>
        </w:behaviors>
        <w:guid w:val="{F20C1479-5839-41F9-A387-C1124FFB495A}"/>
      </w:docPartPr>
      <w:docPartBody>
        <w:p w:rsidR="00264998" w:rsidRDefault="00264998">
          <w:pPr>
            <w:pStyle w:val="CA6F5B3454D8426DACC6F941B344F6EA"/>
          </w:pPr>
          <w:r w:rsidRPr="00E237E8">
            <w:rPr>
              <w:rStyle w:val="Bold"/>
            </w:rPr>
            <w:t>YTD</w:t>
          </w:r>
        </w:p>
      </w:docPartBody>
    </w:docPart>
    <w:docPart>
      <w:docPartPr>
        <w:name w:val="F9397F3B7A19405F87E82EAF228B2233"/>
        <w:category>
          <w:name w:val="General"/>
          <w:gallery w:val="placeholder"/>
        </w:category>
        <w:types>
          <w:type w:val="bbPlcHdr"/>
        </w:types>
        <w:behaviors>
          <w:behavior w:val="content"/>
        </w:behaviors>
        <w:guid w:val="{AFD4AB07-45A5-4DDF-9FA6-A9786AF8DD49}"/>
      </w:docPartPr>
      <w:docPartBody>
        <w:p w:rsidR="00264998" w:rsidRDefault="00264998">
          <w:pPr>
            <w:pStyle w:val="F9397F3B7A19405F87E82EAF228B2233"/>
          </w:pPr>
          <w:r w:rsidRPr="00E237E8">
            <w:t>Salaries &amp; Wages</w:t>
          </w:r>
        </w:p>
      </w:docPartBody>
    </w:docPart>
    <w:docPart>
      <w:docPartPr>
        <w:name w:val="DC9B6298D6BB4DA48F640E24A09ABDDF"/>
        <w:category>
          <w:name w:val="General"/>
          <w:gallery w:val="placeholder"/>
        </w:category>
        <w:types>
          <w:type w:val="bbPlcHdr"/>
        </w:types>
        <w:behaviors>
          <w:behavior w:val="content"/>
        </w:behaviors>
        <w:guid w:val="{4E4A7A23-EDFA-4FF7-818C-042BC0F4DCF2}"/>
      </w:docPartPr>
      <w:docPartBody>
        <w:p w:rsidR="00264998" w:rsidRDefault="00264998">
          <w:pPr>
            <w:pStyle w:val="DC9B6298D6BB4DA48F640E24A09ABDDF"/>
          </w:pPr>
          <w:r w:rsidRPr="00E237E8">
            <w:t>Marketing/Advertising</w:t>
          </w:r>
        </w:p>
      </w:docPartBody>
    </w:docPart>
    <w:docPart>
      <w:docPartPr>
        <w:name w:val="BAEEBAEFC03244D08BE2EBF60D487585"/>
        <w:category>
          <w:name w:val="General"/>
          <w:gallery w:val="placeholder"/>
        </w:category>
        <w:types>
          <w:type w:val="bbPlcHdr"/>
        </w:types>
        <w:behaviors>
          <w:behavior w:val="content"/>
        </w:behaviors>
        <w:guid w:val="{E85243DC-F217-4374-99C8-718EF94E1017}"/>
      </w:docPartPr>
      <w:docPartBody>
        <w:p w:rsidR="00264998" w:rsidRDefault="00264998">
          <w:pPr>
            <w:pStyle w:val="BAEEBAEFC03244D08BE2EBF60D487585"/>
          </w:pPr>
          <w:r w:rsidRPr="00E237E8">
            <w:t>Sales Commissions</w:t>
          </w:r>
        </w:p>
      </w:docPartBody>
    </w:docPart>
    <w:docPart>
      <w:docPartPr>
        <w:name w:val="9D7DC9DAB5134416B65721E8927B7431"/>
        <w:category>
          <w:name w:val="General"/>
          <w:gallery w:val="placeholder"/>
        </w:category>
        <w:types>
          <w:type w:val="bbPlcHdr"/>
        </w:types>
        <w:behaviors>
          <w:behavior w:val="content"/>
        </w:behaviors>
        <w:guid w:val="{8CD1B159-9FB7-4961-B853-4D0700471EBC}"/>
      </w:docPartPr>
      <w:docPartBody>
        <w:p w:rsidR="00264998" w:rsidRDefault="00264998">
          <w:pPr>
            <w:pStyle w:val="9D7DC9DAB5134416B65721E8927B7431"/>
          </w:pPr>
          <w:r w:rsidRPr="00E237E8">
            <w:t>Rent</w:t>
          </w:r>
        </w:p>
      </w:docPartBody>
    </w:docPart>
    <w:docPart>
      <w:docPartPr>
        <w:name w:val="EEA2328579004522A86CB1C2F380555B"/>
        <w:category>
          <w:name w:val="General"/>
          <w:gallery w:val="placeholder"/>
        </w:category>
        <w:types>
          <w:type w:val="bbPlcHdr"/>
        </w:types>
        <w:behaviors>
          <w:behavior w:val="content"/>
        </w:behaviors>
        <w:guid w:val="{58A44E1C-1594-48B7-B6B8-25B2BFEB818A}"/>
      </w:docPartPr>
      <w:docPartBody>
        <w:p w:rsidR="00264998" w:rsidRDefault="00264998">
          <w:pPr>
            <w:pStyle w:val="EEA2328579004522A86CB1C2F380555B"/>
          </w:pPr>
          <w:r w:rsidRPr="00E237E8">
            <w:t>Utilities</w:t>
          </w:r>
        </w:p>
      </w:docPartBody>
    </w:docPart>
    <w:docPart>
      <w:docPartPr>
        <w:name w:val="CC88340E760C4ADC91C2D0A0F736AFF4"/>
        <w:category>
          <w:name w:val="General"/>
          <w:gallery w:val="placeholder"/>
        </w:category>
        <w:types>
          <w:type w:val="bbPlcHdr"/>
        </w:types>
        <w:behaviors>
          <w:behavior w:val="content"/>
        </w:behaviors>
        <w:guid w:val="{C6272D11-7139-4496-B386-D15BE66EF0E2}"/>
      </w:docPartPr>
      <w:docPartBody>
        <w:p w:rsidR="00264998" w:rsidRDefault="00264998">
          <w:pPr>
            <w:pStyle w:val="CC88340E760C4ADC91C2D0A0F736AFF4"/>
          </w:pPr>
          <w:r w:rsidRPr="00E237E8">
            <w:t>Website Expenses</w:t>
          </w:r>
        </w:p>
      </w:docPartBody>
    </w:docPart>
    <w:docPart>
      <w:docPartPr>
        <w:name w:val="C76FA7FDCB8E414895C36B7C01334A5B"/>
        <w:category>
          <w:name w:val="General"/>
          <w:gallery w:val="placeholder"/>
        </w:category>
        <w:types>
          <w:type w:val="bbPlcHdr"/>
        </w:types>
        <w:behaviors>
          <w:behavior w:val="content"/>
        </w:behaviors>
        <w:guid w:val="{945C178D-AB85-4BD4-AEED-11AD102EE21A}"/>
      </w:docPartPr>
      <w:docPartBody>
        <w:p w:rsidR="00264998" w:rsidRDefault="00264998">
          <w:pPr>
            <w:pStyle w:val="C76FA7FDCB8E414895C36B7C01334A5B"/>
          </w:pPr>
          <w:r w:rsidRPr="00E237E8">
            <w:t>Internet/Phone</w:t>
          </w:r>
        </w:p>
      </w:docPartBody>
    </w:docPart>
    <w:docPart>
      <w:docPartPr>
        <w:name w:val="85FBD34A05E647D8BADB87F4B6B90E3C"/>
        <w:category>
          <w:name w:val="General"/>
          <w:gallery w:val="placeholder"/>
        </w:category>
        <w:types>
          <w:type w:val="bbPlcHdr"/>
        </w:types>
        <w:behaviors>
          <w:behavior w:val="content"/>
        </w:behaviors>
        <w:guid w:val="{C5754E54-FDC3-43BE-9DF6-5652B1E08FB0}"/>
      </w:docPartPr>
      <w:docPartBody>
        <w:p w:rsidR="00264998" w:rsidRDefault="00264998">
          <w:pPr>
            <w:pStyle w:val="85FBD34A05E647D8BADB87F4B6B90E3C"/>
          </w:pPr>
          <w:r w:rsidRPr="00E237E8">
            <w:t>Insurance</w:t>
          </w:r>
        </w:p>
      </w:docPartBody>
    </w:docPart>
    <w:docPart>
      <w:docPartPr>
        <w:name w:val="823337146250424DA6823194F86B8667"/>
        <w:category>
          <w:name w:val="General"/>
          <w:gallery w:val="placeholder"/>
        </w:category>
        <w:types>
          <w:type w:val="bbPlcHdr"/>
        </w:types>
        <w:behaviors>
          <w:behavior w:val="content"/>
        </w:behaviors>
        <w:guid w:val="{32C3374B-CD63-4AA5-BBB9-DE0C48B901E5}"/>
      </w:docPartPr>
      <w:docPartBody>
        <w:p w:rsidR="00264998" w:rsidRDefault="00264998">
          <w:pPr>
            <w:pStyle w:val="823337146250424DA6823194F86B8667"/>
          </w:pPr>
          <w:r w:rsidRPr="00E237E8">
            <w:t>Travel</w:t>
          </w:r>
        </w:p>
      </w:docPartBody>
    </w:docPart>
    <w:docPart>
      <w:docPartPr>
        <w:name w:val="C1130796D5974438955ED7B0E989CF3F"/>
        <w:category>
          <w:name w:val="General"/>
          <w:gallery w:val="placeholder"/>
        </w:category>
        <w:types>
          <w:type w:val="bbPlcHdr"/>
        </w:types>
        <w:behaviors>
          <w:behavior w:val="content"/>
        </w:behaviors>
        <w:guid w:val="{2DCAE73C-5891-4559-BC30-D1981657DA9F}"/>
      </w:docPartPr>
      <w:docPartBody>
        <w:p w:rsidR="00264998" w:rsidRDefault="00264998">
          <w:pPr>
            <w:pStyle w:val="C1130796D5974438955ED7B0E989CF3F"/>
          </w:pPr>
          <w:r w:rsidRPr="00E237E8">
            <w:t>Legal/Accounting</w:t>
          </w:r>
        </w:p>
      </w:docPartBody>
    </w:docPart>
    <w:docPart>
      <w:docPartPr>
        <w:name w:val="D22F7601406C4A4FBCB5980F42197FC4"/>
        <w:category>
          <w:name w:val="General"/>
          <w:gallery w:val="placeholder"/>
        </w:category>
        <w:types>
          <w:type w:val="bbPlcHdr"/>
        </w:types>
        <w:behaviors>
          <w:behavior w:val="content"/>
        </w:behaviors>
        <w:guid w:val="{AA1DE7FD-7F92-4F96-9D0E-38E6CEBDF5DC}"/>
      </w:docPartPr>
      <w:docPartBody>
        <w:p w:rsidR="00264998" w:rsidRDefault="00264998">
          <w:pPr>
            <w:pStyle w:val="D22F7601406C4A4FBCB5980F42197FC4"/>
          </w:pPr>
          <w:r w:rsidRPr="00E237E8">
            <w:t>Office Supplies</w:t>
          </w:r>
        </w:p>
      </w:docPartBody>
    </w:docPart>
    <w:docPart>
      <w:docPartPr>
        <w:name w:val="7BDB8EAE628742C9AA28570E8E8467C5"/>
        <w:category>
          <w:name w:val="General"/>
          <w:gallery w:val="placeholder"/>
        </w:category>
        <w:types>
          <w:type w:val="bbPlcHdr"/>
        </w:types>
        <w:behaviors>
          <w:behavior w:val="content"/>
        </w:behaviors>
        <w:guid w:val="{B6591215-66F1-4F04-A6AA-3CACB88340DC}"/>
      </w:docPartPr>
      <w:docPartBody>
        <w:p w:rsidR="00264998" w:rsidRDefault="00264998">
          <w:pPr>
            <w:pStyle w:val="7BDB8EAE628742C9AA28570E8E8467C5"/>
          </w:pPr>
          <w:r w:rsidRPr="00E237E8">
            <w:t>Interest Expense</w:t>
          </w:r>
        </w:p>
      </w:docPartBody>
    </w:docPart>
    <w:docPart>
      <w:docPartPr>
        <w:name w:val="146DD3199DEC4CCC9AD094668B84DFF0"/>
        <w:category>
          <w:name w:val="General"/>
          <w:gallery w:val="placeholder"/>
        </w:category>
        <w:types>
          <w:type w:val="bbPlcHdr"/>
        </w:types>
        <w:behaviors>
          <w:behavior w:val="content"/>
        </w:behaviors>
        <w:guid w:val="{9D2FEE9E-FFFB-4D98-80D4-01DF793E1F86}"/>
      </w:docPartPr>
      <w:docPartBody>
        <w:p w:rsidR="00264998" w:rsidRDefault="00264998">
          <w:pPr>
            <w:pStyle w:val="146DD3199DEC4CCC9AD094668B84DFF0"/>
          </w:pPr>
          <w:r w:rsidRPr="00E237E8">
            <w:t>Other 1</w:t>
          </w:r>
        </w:p>
      </w:docPartBody>
    </w:docPart>
    <w:docPart>
      <w:docPartPr>
        <w:name w:val="29FE576B72A940EBB56B67439A24CD29"/>
        <w:category>
          <w:name w:val="General"/>
          <w:gallery w:val="placeholder"/>
        </w:category>
        <w:types>
          <w:type w:val="bbPlcHdr"/>
        </w:types>
        <w:behaviors>
          <w:behavior w:val="content"/>
        </w:behaviors>
        <w:guid w:val="{B59C35EE-0A50-419A-83D2-A13484D978CB}"/>
      </w:docPartPr>
      <w:docPartBody>
        <w:p w:rsidR="00264998" w:rsidRDefault="00264998">
          <w:pPr>
            <w:pStyle w:val="29FE576B72A940EBB56B67439A24CD29"/>
          </w:pPr>
          <w:r w:rsidRPr="00E237E8">
            <w:rPr>
              <w:rStyle w:val="Bold"/>
            </w:rPr>
            <w:t>Total Expenses</w:t>
          </w:r>
        </w:p>
      </w:docPartBody>
    </w:docPart>
    <w:docPart>
      <w:docPartPr>
        <w:name w:val="A13BE16B420C45B389859635BAB0CDE6"/>
        <w:category>
          <w:name w:val="General"/>
          <w:gallery w:val="placeholder"/>
        </w:category>
        <w:types>
          <w:type w:val="bbPlcHdr"/>
        </w:types>
        <w:behaviors>
          <w:behavior w:val="content"/>
        </w:behaviors>
        <w:guid w:val="{F588A11B-872F-4544-9EFD-5AB0600250AD}"/>
      </w:docPartPr>
      <w:docPartBody>
        <w:p w:rsidR="00264998" w:rsidRDefault="00264998">
          <w:pPr>
            <w:pStyle w:val="A13BE16B420C45B389859635BAB0CDE6"/>
          </w:pPr>
          <w:r w:rsidRPr="00E237E8">
            <w:rPr>
              <w:rStyle w:val="Bold"/>
            </w:rPr>
            <w:t>Income Before Taxes</w:t>
          </w:r>
        </w:p>
      </w:docPartBody>
    </w:docPart>
    <w:docPart>
      <w:docPartPr>
        <w:name w:val="9BAF3F1D0BF5470D897877181A965A5F"/>
        <w:category>
          <w:name w:val="General"/>
          <w:gallery w:val="placeholder"/>
        </w:category>
        <w:types>
          <w:type w:val="bbPlcHdr"/>
        </w:types>
        <w:behaviors>
          <w:behavior w:val="content"/>
        </w:behaviors>
        <w:guid w:val="{54FB8888-13E4-4EF1-B889-55218895B7C5}"/>
      </w:docPartPr>
      <w:docPartBody>
        <w:p w:rsidR="00264998" w:rsidRDefault="00264998">
          <w:pPr>
            <w:pStyle w:val="9BAF3F1D0BF5470D897877181A965A5F"/>
          </w:pPr>
          <w:r w:rsidRPr="00E237E8">
            <w:rPr>
              <w:rStyle w:val="Bold"/>
            </w:rPr>
            <w:t>Income Tax Expense</w:t>
          </w:r>
        </w:p>
      </w:docPartBody>
    </w:docPart>
    <w:docPart>
      <w:docPartPr>
        <w:name w:val="D778965E744543B1A47EF7A9FC578C40"/>
        <w:category>
          <w:name w:val="General"/>
          <w:gallery w:val="placeholder"/>
        </w:category>
        <w:types>
          <w:type w:val="bbPlcHdr"/>
        </w:types>
        <w:behaviors>
          <w:behavior w:val="content"/>
        </w:behaviors>
        <w:guid w:val="{A289F631-BDF2-449E-8265-1B96BCF97835}"/>
      </w:docPartPr>
      <w:docPartBody>
        <w:p w:rsidR="00264998" w:rsidRDefault="00264998">
          <w:pPr>
            <w:pStyle w:val="D778965E744543B1A47EF7A9FC578C40"/>
          </w:pPr>
          <w:r w:rsidRPr="00E237E8">
            <w:rPr>
              <w:rStyle w:val="Bold"/>
            </w:rPr>
            <w:t>NET INCOME</w:t>
          </w:r>
        </w:p>
      </w:docPartBody>
    </w:docPart>
    <w:docPart>
      <w:docPartPr>
        <w:name w:val="8FA002341D2448E991F115904484F7A7"/>
        <w:category>
          <w:name w:val="General"/>
          <w:gallery w:val="placeholder"/>
        </w:category>
        <w:types>
          <w:type w:val="bbPlcHdr"/>
        </w:types>
        <w:behaviors>
          <w:behavior w:val="content"/>
        </w:behaviors>
        <w:guid w:val="{E4312FA6-746F-47C7-8ADD-4F9A26F8DEFA}"/>
      </w:docPartPr>
      <w:docPartBody>
        <w:p w:rsidR="00264998" w:rsidRDefault="00264998">
          <w:pPr>
            <w:pStyle w:val="8FA002341D2448E991F115904484F7A7"/>
          </w:pPr>
          <w:r w:rsidRPr="00E237E8">
            <w:t>* In the service industry, Cost of Goods Sold is the monetized value of the time spent on the client.</w:t>
          </w:r>
        </w:p>
      </w:docPartBody>
    </w:docPart>
    <w:docPart>
      <w:docPartPr>
        <w:name w:val="BD1344BB9D0C41A8BB14DAB6BAA8C1E2"/>
        <w:category>
          <w:name w:val="General"/>
          <w:gallery w:val="placeholder"/>
        </w:category>
        <w:types>
          <w:type w:val="bbPlcHdr"/>
        </w:types>
        <w:behaviors>
          <w:behavior w:val="content"/>
        </w:behaviors>
        <w:guid w:val="{96B8BAF4-BB6A-4478-BD08-CAB1610785E7}"/>
      </w:docPartPr>
      <w:docPartBody>
        <w:p w:rsidR="00264998" w:rsidRDefault="00264998">
          <w:pPr>
            <w:pStyle w:val="BD1344BB9D0C41A8BB14DAB6BAA8C1E2"/>
          </w:pPr>
          <w:r w:rsidRPr="00E237E8">
            <w:t>Instructions for Getting Started on Profit &amp; Loss Projections</w:t>
          </w:r>
        </w:p>
      </w:docPartBody>
    </w:docPart>
    <w:docPart>
      <w:docPartPr>
        <w:name w:val="E4D4C5E449654D8BBB79B0747AA2F6B6"/>
        <w:category>
          <w:name w:val="General"/>
          <w:gallery w:val="placeholder"/>
        </w:category>
        <w:types>
          <w:type w:val="bbPlcHdr"/>
        </w:types>
        <w:behaviors>
          <w:behavior w:val="content"/>
        </w:behaviors>
        <w:guid w:val="{562CEA77-B7C3-4244-98EF-EB837E7CFD7B}"/>
      </w:docPartPr>
      <w:docPartBody>
        <w:p w:rsidR="00264998" w:rsidRDefault="00264998">
          <w:pPr>
            <w:pStyle w:val="E4D4C5E449654D8BBB79B0747AA2F6B6"/>
          </w:pPr>
          <w:r w:rsidRPr="00E237E8">
            <w:t>Completing projections for Profit and Loss of a new company is a good exercise to understand and communicate when the company will begin to break even and see how sales and profits will grow. The top portion of the model to the left, Revenue, is a good way to forecast sales, month by month for the first year. The lower portion then applies estimated expenses for the same period of time to derive the business' profitability.</w:t>
          </w:r>
        </w:p>
      </w:docPartBody>
    </w:docPart>
    <w:docPart>
      <w:docPartPr>
        <w:name w:val="89732EB50DEC4C5683FB5112979BB597"/>
        <w:category>
          <w:name w:val="General"/>
          <w:gallery w:val="placeholder"/>
        </w:category>
        <w:types>
          <w:type w:val="bbPlcHdr"/>
        </w:types>
        <w:behaviors>
          <w:behavior w:val="content"/>
        </w:behaviors>
        <w:guid w:val="{1067B43F-3CBD-444A-BE28-A1DF5472461F}"/>
      </w:docPartPr>
      <w:docPartBody>
        <w:p w:rsidR="00264998" w:rsidRDefault="00264998">
          <w:pPr>
            <w:pStyle w:val="89732EB50DEC4C5683FB5112979BB597"/>
          </w:pPr>
          <w:r w:rsidRPr="00E237E8">
            <w:rPr>
              <w:rStyle w:val="Bold"/>
            </w:rPr>
            <w:t>Steps for preparation:</w:t>
          </w:r>
        </w:p>
      </w:docPartBody>
    </w:docPart>
    <w:docPart>
      <w:docPartPr>
        <w:name w:val="C36375CBC6734D309BEB998A2734F108"/>
        <w:category>
          <w:name w:val="General"/>
          <w:gallery w:val="placeholder"/>
        </w:category>
        <w:types>
          <w:type w:val="bbPlcHdr"/>
        </w:types>
        <w:behaviors>
          <w:behavior w:val="content"/>
        </w:behaviors>
        <w:guid w:val="{5FF39E4C-547C-4C76-B5F8-3F331A1E8B04}"/>
      </w:docPartPr>
      <w:docPartBody>
        <w:p w:rsidR="00264998" w:rsidRDefault="00264998">
          <w:pPr>
            <w:pStyle w:val="C36375CBC6734D309BEB998A2734F108"/>
          </w:pPr>
          <w:r w:rsidRPr="00E237E8">
            <w:rPr>
              <w:b/>
              <w:bCs/>
            </w:rPr>
            <w:t>Step 1:</w:t>
          </w:r>
        </w:p>
      </w:docPartBody>
    </w:docPart>
    <w:docPart>
      <w:docPartPr>
        <w:name w:val="AE418FAF8704425D86467024B01B180A"/>
        <w:category>
          <w:name w:val="General"/>
          <w:gallery w:val="placeholder"/>
        </w:category>
        <w:types>
          <w:type w:val="bbPlcHdr"/>
        </w:types>
        <w:behaviors>
          <w:behavior w:val="content"/>
        </w:behaviors>
        <w:guid w:val="{F70EE6C2-36D3-4301-B1CF-1995536A8320}"/>
      </w:docPartPr>
      <w:docPartBody>
        <w:p w:rsidR="00264998" w:rsidRDefault="00264998">
          <w:pPr>
            <w:pStyle w:val="AE418FAF8704425D86467024B01B180A"/>
          </w:pPr>
          <w:r w:rsidRPr="00E237E8">
            <w:t>Enter the company name and the date this projection is being prepared.</w:t>
          </w:r>
        </w:p>
      </w:docPartBody>
    </w:docPart>
    <w:docPart>
      <w:docPartPr>
        <w:name w:val="557BC7DBCB0E417CBE79A171790AB640"/>
        <w:category>
          <w:name w:val="General"/>
          <w:gallery w:val="placeholder"/>
        </w:category>
        <w:types>
          <w:type w:val="bbPlcHdr"/>
        </w:types>
        <w:behaviors>
          <w:behavior w:val="content"/>
        </w:behaviors>
        <w:guid w:val="{B7BDDFAB-72DF-4AE6-9631-33A4960DD763}"/>
      </w:docPartPr>
      <w:docPartBody>
        <w:p w:rsidR="00264998" w:rsidRDefault="00264998">
          <w:pPr>
            <w:pStyle w:val="557BC7DBCB0E417CBE79A171790AB640"/>
          </w:pPr>
          <w:r w:rsidRPr="00E237E8">
            <w:rPr>
              <w:b/>
              <w:bCs/>
            </w:rPr>
            <w:t>Step 2:</w:t>
          </w:r>
        </w:p>
      </w:docPartBody>
    </w:docPart>
    <w:docPart>
      <w:docPartPr>
        <w:name w:val="174C0D82B6B8462FA5620ABD46C235DB"/>
        <w:category>
          <w:name w:val="General"/>
          <w:gallery w:val="placeholder"/>
        </w:category>
        <w:types>
          <w:type w:val="bbPlcHdr"/>
        </w:types>
        <w:behaviors>
          <w:behavior w:val="content"/>
        </w:behaviors>
        <w:guid w:val="{6CDEA0B9-28D4-451F-AAD2-723D480DAC7F}"/>
      </w:docPartPr>
      <w:docPartBody>
        <w:p w:rsidR="00264998" w:rsidRDefault="00264998">
          <w:pPr>
            <w:pStyle w:val="174C0D82B6B8462FA5620ABD46C235DB"/>
          </w:pPr>
          <w:r w:rsidRPr="00E237E8">
            <w:t>For each month, beginning in January or whenever the start is estimated, enter the expected sales to be. This could be for a single service or multiple services. Add lines to this model for additional offerings. From this, subtract any product returns or discounts that are to be tracked (these should be shown as negative numbers, for example, -10). Below Net Sales, enter the Cost of Goods Sold. This refers to the monetized value of the time spent on a particular client.</w:t>
          </w:r>
        </w:p>
      </w:docPartBody>
    </w:docPart>
    <w:docPart>
      <w:docPartPr>
        <w:name w:val="8F3CCAE5EF6D43E2A40D7DA0A5192E92"/>
        <w:category>
          <w:name w:val="General"/>
          <w:gallery w:val="placeholder"/>
        </w:category>
        <w:types>
          <w:type w:val="bbPlcHdr"/>
        </w:types>
        <w:behaviors>
          <w:behavior w:val="content"/>
        </w:behaviors>
        <w:guid w:val="{2A4DC4D9-D6D5-4267-B8EB-1AA6A1E9278E}"/>
      </w:docPartPr>
      <w:docPartBody>
        <w:p w:rsidR="00264998" w:rsidRDefault="00264998">
          <w:pPr>
            <w:pStyle w:val="8F3CCAE5EF6D43E2A40D7DA0A5192E92"/>
          </w:pPr>
          <w:r w:rsidRPr="00E237E8">
            <w:rPr>
              <w:b/>
              <w:bCs/>
            </w:rPr>
            <w:t>Step 3:</w:t>
          </w:r>
        </w:p>
      </w:docPartBody>
    </w:docPart>
    <w:docPart>
      <w:docPartPr>
        <w:name w:val="94528303B56C4B139E6305E36C090EB6"/>
        <w:category>
          <w:name w:val="General"/>
          <w:gallery w:val="placeholder"/>
        </w:category>
        <w:types>
          <w:type w:val="bbPlcHdr"/>
        </w:types>
        <w:behaviors>
          <w:behavior w:val="content"/>
        </w:behaviors>
        <w:guid w:val="{F79FB2D8-30D5-4698-AB1B-3653404E6E59}"/>
      </w:docPartPr>
      <w:docPartBody>
        <w:p w:rsidR="00264998" w:rsidRDefault="00264998">
          <w:pPr>
            <w:pStyle w:val="94528303B56C4B139E6305E36C090EB6"/>
          </w:pPr>
          <w:r w:rsidRPr="00E237E8">
            <w:t>For each month, enter the estimated salaries, marketing, utilities, and other items that are projected.</w:t>
          </w:r>
        </w:p>
      </w:docPartBody>
    </w:docPart>
    <w:docPart>
      <w:docPartPr>
        <w:name w:val="FE793AE4B0FF46BB86D5A752B5BBD916"/>
        <w:category>
          <w:name w:val="General"/>
          <w:gallery w:val="placeholder"/>
        </w:category>
        <w:types>
          <w:type w:val="bbPlcHdr"/>
        </w:types>
        <w:behaviors>
          <w:behavior w:val="content"/>
        </w:behaviors>
        <w:guid w:val="{C1ED8433-F338-41BF-8611-CF17FAEF346F}"/>
      </w:docPartPr>
      <w:docPartBody>
        <w:p w:rsidR="00264998" w:rsidRDefault="00264998">
          <w:pPr>
            <w:pStyle w:val="FE793AE4B0FF46BB86D5A752B5BBD916"/>
          </w:pPr>
          <w:r w:rsidRPr="00E237E8">
            <w:rPr>
              <w:b/>
              <w:bCs/>
            </w:rPr>
            <w:t>Step 4:</w:t>
          </w:r>
        </w:p>
      </w:docPartBody>
    </w:docPart>
    <w:docPart>
      <w:docPartPr>
        <w:name w:val="D3B626F8E4A7447BBC80E9423D745322"/>
        <w:category>
          <w:name w:val="General"/>
          <w:gallery w:val="placeholder"/>
        </w:category>
        <w:types>
          <w:type w:val="bbPlcHdr"/>
        </w:types>
        <w:behaviors>
          <w:behavior w:val="content"/>
        </w:behaviors>
        <w:guid w:val="{F24D0383-6D14-4921-918D-DA3E195F1449}"/>
      </w:docPartPr>
      <w:docPartBody>
        <w:p w:rsidR="00264998" w:rsidRDefault="00264998">
          <w:pPr>
            <w:pStyle w:val="D3B626F8E4A7447BBC80E9423D745322"/>
          </w:pPr>
          <w:r w:rsidRPr="00E237E8">
            <w:t>Once all of the costs have been entered, review the individual items and total amount to see where projections can be fine-tuned or move something out into the future when more revenue is coming in. The objective is to get to profitability and positive cash flow as quickly as possible.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998"/>
    <w:rsid w:val="00216B6C"/>
    <w:rsid w:val="00264998"/>
    <w:rsid w:val="00403118"/>
    <w:rsid w:val="00DA3B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E4FF9BEB364C90B30A560F1F89874A">
    <w:name w:val="DEE4FF9BEB364C90B30A560F1F89874A"/>
  </w:style>
  <w:style w:type="paragraph" w:customStyle="1" w:styleId="FDE2B0ED04FF49CCB141D1414B01F049">
    <w:name w:val="FDE2B0ED04FF49CCB141D1414B01F049"/>
  </w:style>
  <w:style w:type="paragraph" w:customStyle="1" w:styleId="AA2F55CD9DB14D129A6A6DE7338CB02F">
    <w:name w:val="AA2F55CD9DB14D129A6A6DE7338CB02F"/>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lang w:val="en-US" w:eastAsia="en-US"/>
    </w:rPr>
  </w:style>
  <w:style w:type="paragraph" w:customStyle="1" w:styleId="69E47FEA18B1407297CAC90D1345D787">
    <w:name w:val="69E47FEA18B1407297CAC90D1345D787"/>
  </w:style>
  <w:style w:type="paragraph" w:customStyle="1" w:styleId="5D218B422D1F43B79106B72D312A3A7A">
    <w:name w:val="5D218B422D1F43B79106B72D312A3A7A"/>
  </w:style>
  <w:style w:type="paragraph" w:customStyle="1" w:styleId="802848DE6D4045258E740E8384801C2D">
    <w:name w:val="802848DE6D4045258E740E8384801C2D"/>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lang w:val="en-US" w:eastAsia="en-US"/>
    </w:rPr>
  </w:style>
  <w:style w:type="paragraph" w:customStyle="1" w:styleId="99F38D7AF88D47AC93D9CAD46A4E58E7">
    <w:name w:val="99F38D7AF88D47AC93D9CAD46A4E58E7"/>
  </w:style>
  <w:style w:type="paragraph" w:customStyle="1" w:styleId="B24888A8776F46E0A0F1824E5E963BD8">
    <w:name w:val="B24888A8776F46E0A0F1824E5E963BD8"/>
  </w:style>
  <w:style w:type="paragraph" w:customStyle="1" w:styleId="CCC833C30224497B8414609AE485879A">
    <w:name w:val="CCC833C30224497B8414609AE485879A"/>
  </w:style>
  <w:style w:type="character" w:customStyle="1" w:styleId="Bold">
    <w:name w:val="Bold"/>
    <w:uiPriority w:val="1"/>
    <w:qFormat/>
    <w:rPr>
      <w:b/>
      <w:bCs/>
    </w:rPr>
  </w:style>
  <w:style w:type="paragraph" w:customStyle="1" w:styleId="FFE56F2C2F634599A62C057EF2264344">
    <w:name w:val="FFE56F2C2F634599A62C057EF2264344"/>
  </w:style>
  <w:style w:type="paragraph" w:customStyle="1" w:styleId="ECDCDBD4602043DCA2C2D695E72B19D9">
    <w:name w:val="ECDCDBD4602043DCA2C2D695E72B19D9"/>
  </w:style>
  <w:style w:type="paragraph" w:customStyle="1" w:styleId="70F9EC9CF28344DEBEB1C1C73279198F">
    <w:name w:val="70F9EC9CF28344DEBEB1C1C73279198F"/>
  </w:style>
  <w:style w:type="paragraph" w:customStyle="1" w:styleId="A90F8FA994284F97AA379B3043215C80">
    <w:name w:val="A90F8FA994284F97AA379B3043215C80"/>
  </w:style>
  <w:style w:type="paragraph" w:customStyle="1" w:styleId="F5F512D9E81A43F18FA875E074BA4D58">
    <w:name w:val="F5F512D9E81A43F18FA875E074BA4D58"/>
  </w:style>
  <w:style w:type="paragraph" w:customStyle="1" w:styleId="1553CC01BEDB43A9BB021C3F3F8ADB83">
    <w:name w:val="1553CC01BEDB43A9BB021C3F3F8ADB83"/>
  </w:style>
  <w:style w:type="paragraph" w:customStyle="1" w:styleId="65AE02917A67411C82FD27BEADA35435">
    <w:name w:val="65AE02917A67411C82FD27BEADA35435"/>
  </w:style>
  <w:style w:type="paragraph" w:customStyle="1" w:styleId="A523DE4E147547088D2E54EEFE197F9A">
    <w:name w:val="A523DE4E147547088D2E54EEFE197F9A"/>
  </w:style>
  <w:style w:type="paragraph" w:customStyle="1" w:styleId="0069885004C143F5B71A94A134B2994B">
    <w:name w:val="0069885004C143F5B71A94A134B2994B"/>
  </w:style>
  <w:style w:type="paragraph" w:customStyle="1" w:styleId="1993E5F3A33E4C988459F2FFC40EA45B">
    <w:name w:val="1993E5F3A33E4C988459F2FFC40EA45B"/>
  </w:style>
  <w:style w:type="paragraph" w:customStyle="1" w:styleId="88F37849D131455C88F498ED5BEC754B">
    <w:name w:val="88F37849D131455C88F498ED5BEC754B"/>
  </w:style>
  <w:style w:type="paragraph" w:customStyle="1" w:styleId="9EF1D6F1DA784B6891CC915B5C77FEE6">
    <w:name w:val="9EF1D6F1DA784B6891CC915B5C77FEE6"/>
  </w:style>
  <w:style w:type="paragraph" w:customStyle="1" w:styleId="6B20C3E651EA4568A6A8D3D6BD9720EE">
    <w:name w:val="6B20C3E651EA4568A6A8D3D6BD9720EE"/>
  </w:style>
  <w:style w:type="paragraph" w:customStyle="1" w:styleId="20F76EE77F584206903C8156B6F0610F">
    <w:name w:val="20F76EE77F584206903C8156B6F0610F"/>
  </w:style>
  <w:style w:type="paragraph" w:customStyle="1" w:styleId="2BDF9717971842B88B2D49C33D47EF83">
    <w:name w:val="2BDF9717971842B88B2D49C33D47EF83"/>
  </w:style>
  <w:style w:type="paragraph" w:customStyle="1" w:styleId="A0B8E7BD250E4108AEFB6F4E7A8E4FF1">
    <w:name w:val="A0B8E7BD250E4108AEFB6F4E7A8E4FF1"/>
  </w:style>
  <w:style w:type="paragraph" w:customStyle="1" w:styleId="BCF2F6CDA4ED420BB1C2D11B85365819">
    <w:name w:val="BCF2F6CDA4ED420BB1C2D11B85365819"/>
  </w:style>
  <w:style w:type="paragraph" w:customStyle="1" w:styleId="F4C7D49C2CAA426D885EE4DAB886A1F2">
    <w:name w:val="F4C7D49C2CAA426D885EE4DAB886A1F2"/>
  </w:style>
  <w:style w:type="paragraph" w:customStyle="1" w:styleId="B47841A427A447CD900C13F702DA72AD">
    <w:name w:val="B47841A427A447CD900C13F702DA72AD"/>
  </w:style>
  <w:style w:type="paragraph" w:customStyle="1" w:styleId="21A9B06586484A54B6981C6C21AB1C90">
    <w:name w:val="21A9B06586484A54B6981C6C21AB1C90"/>
  </w:style>
  <w:style w:type="paragraph" w:customStyle="1" w:styleId="5FCC9BCAC6014E99928C90B5854571A1">
    <w:name w:val="5FCC9BCAC6014E99928C90B5854571A1"/>
  </w:style>
  <w:style w:type="paragraph" w:customStyle="1" w:styleId="B315EEBF74C94E96986CD217CE960F20">
    <w:name w:val="B315EEBF74C94E96986CD217CE960F20"/>
  </w:style>
  <w:style w:type="paragraph" w:customStyle="1" w:styleId="8146AEDE3FEC4E8984E9C87E1DF94DC0">
    <w:name w:val="8146AEDE3FEC4E8984E9C87E1DF94DC0"/>
  </w:style>
  <w:style w:type="paragraph" w:customStyle="1" w:styleId="B45C0F1723D74EE8A6156742F945CBA8">
    <w:name w:val="B45C0F1723D74EE8A6156742F945CBA8"/>
  </w:style>
  <w:style w:type="paragraph" w:customStyle="1" w:styleId="7D4CE1BCB5474800B691AC25E7E25ED9">
    <w:name w:val="7D4CE1BCB5474800B691AC25E7E25ED9"/>
  </w:style>
  <w:style w:type="paragraph" w:customStyle="1" w:styleId="C074331547594E8C9461FFB7CB1EE8C3">
    <w:name w:val="C074331547594E8C9461FFB7CB1EE8C3"/>
  </w:style>
  <w:style w:type="paragraph" w:customStyle="1" w:styleId="171409D8A174492E9AF27F0A8888AA12">
    <w:name w:val="171409D8A174492E9AF27F0A8888AA12"/>
  </w:style>
  <w:style w:type="paragraph" w:customStyle="1" w:styleId="DCE1D84B282E4CA7B42F52CA62FB173B">
    <w:name w:val="DCE1D84B282E4CA7B42F52CA62FB173B"/>
  </w:style>
  <w:style w:type="paragraph" w:customStyle="1" w:styleId="747539526D3E49BAAA82AAC20842FD63">
    <w:name w:val="747539526D3E49BAAA82AAC20842FD63"/>
  </w:style>
  <w:style w:type="paragraph" w:customStyle="1" w:styleId="E7A4108D36254892B513E0507C106C74">
    <w:name w:val="E7A4108D36254892B513E0507C106C74"/>
  </w:style>
  <w:style w:type="paragraph" w:customStyle="1" w:styleId="450B99DC728A4FDA840AE0E123D1C847">
    <w:name w:val="450B99DC728A4FDA840AE0E123D1C847"/>
  </w:style>
  <w:style w:type="paragraph" w:customStyle="1" w:styleId="FA3166633E6C44419B12619839F5101E">
    <w:name w:val="FA3166633E6C44419B12619839F5101E"/>
  </w:style>
  <w:style w:type="paragraph" w:customStyle="1" w:styleId="E760F2D0BE0C4BBE921CAE00C65373E5">
    <w:name w:val="E760F2D0BE0C4BBE921CAE00C65373E5"/>
  </w:style>
  <w:style w:type="paragraph" w:customStyle="1" w:styleId="0EF3E80E6DC8471ABE13AFD16CB70F56">
    <w:name w:val="0EF3E80E6DC8471ABE13AFD16CB70F56"/>
  </w:style>
  <w:style w:type="paragraph" w:customStyle="1" w:styleId="C6C6DBACBDC146EF9A827FDCF59E7D93">
    <w:name w:val="C6C6DBACBDC146EF9A827FDCF59E7D93"/>
  </w:style>
  <w:style w:type="paragraph" w:customStyle="1" w:styleId="8FEDA034594A478F8B79951A2CE1A9D1">
    <w:name w:val="8FEDA034594A478F8B79951A2CE1A9D1"/>
  </w:style>
  <w:style w:type="paragraph" w:customStyle="1" w:styleId="C20F15AA245D484D8221B32C773AD47B">
    <w:name w:val="C20F15AA245D484D8221B32C773AD47B"/>
  </w:style>
  <w:style w:type="paragraph" w:customStyle="1" w:styleId="1931D6CBCB49405EA42965B4926AE2D0">
    <w:name w:val="1931D6CBCB49405EA42965B4926AE2D0"/>
  </w:style>
  <w:style w:type="paragraph" w:customStyle="1" w:styleId="D408BCD1A4EF4DD5B7EAC3E8AD37668E">
    <w:name w:val="D408BCD1A4EF4DD5B7EAC3E8AD37668E"/>
  </w:style>
  <w:style w:type="paragraph" w:customStyle="1" w:styleId="CF43B63721834E2FBBC469F9C2F05C15">
    <w:name w:val="CF43B63721834E2FBBC469F9C2F05C15"/>
  </w:style>
  <w:style w:type="paragraph" w:customStyle="1" w:styleId="F877829FC38540ED93C0BA46398F6CD8">
    <w:name w:val="F877829FC38540ED93C0BA46398F6CD8"/>
  </w:style>
  <w:style w:type="paragraph" w:customStyle="1" w:styleId="DBDBB5BC95F5445DB4AA0C0ED69F6F12">
    <w:name w:val="DBDBB5BC95F5445DB4AA0C0ED69F6F12"/>
  </w:style>
  <w:style w:type="paragraph" w:customStyle="1" w:styleId="4211E599894B4552BAD383B4C0A3F759">
    <w:name w:val="4211E599894B4552BAD383B4C0A3F759"/>
  </w:style>
  <w:style w:type="paragraph" w:customStyle="1" w:styleId="A86870FA313F46AD9BEAB8327FAA7D48">
    <w:name w:val="A86870FA313F46AD9BEAB8327FAA7D48"/>
  </w:style>
  <w:style w:type="paragraph" w:customStyle="1" w:styleId="5FD84596BD6B456AAEEFBDB058C4C145">
    <w:name w:val="5FD84596BD6B456AAEEFBDB058C4C145"/>
  </w:style>
  <w:style w:type="paragraph" w:customStyle="1" w:styleId="BBA5D79CCE0B469BA548A3FAA84D9DE9">
    <w:name w:val="BBA5D79CCE0B469BA548A3FAA84D9DE9"/>
  </w:style>
  <w:style w:type="paragraph" w:customStyle="1" w:styleId="929BA02D48AA4BEBB2504AE182BE8366">
    <w:name w:val="929BA02D48AA4BEBB2504AE182BE8366"/>
  </w:style>
  <w:style w:type="paragraph" w:customStyle="1" w:styleId="CA10EE8A634641B5B55C2BE0C1CBDFE6">
    <w:name w:val="CA10EE8A634641B5B55C2BE0C1CBDFE6"/>
  </w:style>
  <w:style w:type="paragraph" w:customStyle="1" w:styleId="D0CFC34CFDF244D582FAB97D829AFE74">
    <w:name w:val="D0CFC34CFDF244D582FAB97D829AFE74"/>
  </w:style>
  <w:style w:type="paragraph" w:customStyle="1" w:styleId="04F49F7A8FDE4B63ACAEE747F43A17ED">
    <w:name w:val="04F49F7A8FDE4B63ACAEE747F43A17ED"/>
  </w:style>
  <w:style w:type="paragraph" w:customStyle="1" w:styleId="C51EC029B9694C9684C1809E08DF5FDC">
    <w:name w:val="C51EC029B9694C9684C1809E08DF5FDC"/>
  </w:style>
  <w:style w:type="paragraph" w:customStyle="1" w:styleId="846D71D3DC1D4AFC98FA48A56ECA0985">
    <w:name w:val="846D71D3DC1D4AFC98FA48A56ECA0985"/>
  </w:style>
  <w:style w:type="paragraph" w:customStyle="1" w:styleId="5C51B51B2A45499EA98D659D140240A0">
    <w:name w:val="5C51B51B2A45499EA98D659D140240A0"/>
  </w:style>
  <w:style w:type="paragraph" w:customStyle="1" w:styleId="6F5F9CAD00EC4377B711EA493AA6097F">
    <w:name w:val="6F5F9CAD00EC4377B711EA493AA6097F"/>
  </w:style>
  <w:style w:type="paragraph" w:customStyle="1" w:styleId="Graphbullet">
    <w:name w:val="Graph bullet"/>
    <w:basedOn w:val="Normal"/>
    <w:qFormat/>
    <w:pPr>
      <w:numPr>
        <w:numId w:val="3"/>
      </w:numPr>
      <w:spacing w:after="0" w:line="216" w:lineRule="auto"/>
      <w:ind w:left="284" w:hanging="284"/>
    </w:pPr>
    <w:rPr>
      <w:rFonts w:eastAsiaTheme="minorHAnsi"/>
      <w:color w:val="595959" w:themeColor="text1" w:themeTint="A6"/>
      <w:sz w:val="20"/>
      <w:lang w:val="en-US" w:eastAsia="en-US"/>
    </w:rPr>
  </w:style>
  <w:style w:type="paragraph" w:customStyle="1" w:styleId="CE38DF2C8F37402398B508FBFCEFA539">
    <w:name w:val="CE38DF2C8F37402398B508FBFCEFA539"/>
  </w:style>
  <w:style w:type="paragraph" w:customStyle="1" w:styleId="1FAD5DA29BA1430F890BAB6D73367B80">
    <w:name w:val="1FAD5DA29BA1430F890BAB6D73367B80"/>
  </w:style>
  <w:style w:type="paragraph" w:customStyle="1" w:styleId="Graphbullet2">
    <w:name w:val="Graph bullet 2"/>
    <w:basedOn w:val="Normal"/>
    <w:qFormat/>
    <w:pPr>
      <w:numPr>
        <w:numId w:val="4"/>
      </w:numPr>
      <w:spacing w:after="0" w:line="216" w:lineRule="auto"/>
      <w:ind w:left="284" w:hanging="284"/>
    </w:pPr>
    <w:rPr>
      <w:rFonts w:eastAsiaTheme="minorHAnsi"/>
      <w:color w:val="595959" w:themeColor="text1" w:themeTint="A6"/>
      <w:sz w:val="20"/>
      <w:lang w:val="en-US" w:eastAsia="en-US"/>
    </w:rPr>
  </w:style>
  <w:style w:type="paragraph" w:customStyle="1" w:styleId="B3D95399B20E43E39B9BCA6230602838">
    <w:name w:val="B3D95399B20E43E39B9BCA6230602838"/>
  </w:style>
  <w:style w:type="paragraph" w:customStyle="1" w:styleId="7497073C5F0442B6BAECF7D0237FE8C2">
    <w:name w:val="7497073C5F0442B6BAECF7D0237FE8C2"/>
  </w:style>
  <w:style w:type="paragraph" w:customStyle="1" w:styleId="Graphbullet3">
    <w:name w:val="Graph bullet 3"/>
    <w:basedOn w:val="Normal"/>
    <w:qFormat/>
    <w:pPr>
      <w:numPr>
        <w:numId w:val="5"/>
      </w:numPr>
      <w:spacing w:after="0" w:line="216" w:lineRule="auto"/>
      <w:ind w:left="284" w:hanging="284"/>
    </w:pPr>
    <w:rPr>
      <w:rFonts w:eastAsiaTheme="minorHAnsi"/>
      <w:color w:val="595959" w:themeColor="text1" w:themeTint="A6"/>
      <w:sz w:val="20"/>
      <w:lang w:val="en-US" w:eastAsia="en-US"/>
    </w:rPr>
  </w:style>
  <w:style w:type="paragraph" w:customStyle="1" w:styleId="5CC757006D4B435A8DEDAB0791FEE576">
    <w:name w:val="5CC757006D4B435A8DEDAB0791FEE576"/>
  </w:style>
  <w:style w:type="paragraph" w:customStyle="1" w:styleId="5121A2D0565C4D4EAC8167E995F370C4">
    <w:name w:val="5121A2D0565C4D4EAC8167E995F370C4"/>
  </w:style>
  <w:style w:type="paragraph" w:customStyle="1" w:styleId="Graphbullet4">
    <w:name w:val="Graph bullet 4"/>
    <w:basedOn w:val="Normal"/>
    <w:qFormat/>
    <w:pPr>
      <w:numPr>
        <w:numId w:val="6"/>
      </w:numPr>
      <w:spacing w:after="0" w:line="240" w:lineRule="auto"/>
      <w:ind w:left="284" w:hanging="284"/>
    </w:pPr>
    <w:rPr>
      <w:rFonts w:eastAsiaTheme="minorHAnsi"/>
      <w:color w:val="595959" w:themeColor="text1" w:themeTint="A6"/>
      <w:sz w:val="20"/>
      <w:lang w:val="en-US" w:eastAsia="en-US"/>
    </w:rPr>
  </w:style>
  <w:style w:type="paragraph" w:customStyle="1" w:styleId="E5992FB98183465993F1EE09DF922B08">
    <w:name w:val="E5992FB98183465993F1EE09DF922B08"/>
  </w:style>
  <w:style w:type="paragraph" w:customStyle="1" w:styleId="55DBADFD22104207AC14B83E613DF7A2">
    <w:name w:val="55DBADFD22104207AC14B83E613DF7A2"/>
  </w:style>
  <w:style w:type="paragraph" w:customStyle="1" w:styleId="216AA08D817949D0A33F422EB44DD91C">
    <w:name w:val="216AA08D817949D0A33F422EB44DD91C"/>
  </w:style>
  <w:style w:type="paragraph" w:customStyle="1" w:styleId="D958A098AFFC42E5902104D2B2849123">
    <w:name w:val="D958A098AFFC42E5902104D2B2849123"/>
  </w:style>
  <w:style w:type="paragraph" w:customStyle="1" w:styleId="F3EABC9FDF84442F87026D06EEE3B854">
    <w:name w:val="F3EABC9FDF84442F87026D06EEE3B854"/>
  </w:style>
  <w:style w:type="paragraph" w:customStyle="1" w:styleId="563A07C002EC49C88F86A71170B0181D">
    <w:name w:val="563A07C002EC49C88F86A71170B0181D"/>
  </w:style>
  <w:style w:type="paragraph" w:customStyle="1" w:styleId="F5F78EE82E184B929770E76F7CC72259">
    <w:name w:val="F5F78EE82E184B929770E76F7CC72259"/>
  </w:style>
  <w:style w:type="paragraph" w:customStyle="1" w:styleId="2A03094FC1CD46E796BB8668128BA4A6">
    <w:name w:val="2A03094FC1CD46E796BB8668128BA4A6"/>
  </w:style>
  <w:style w:type="paragraph" w:customStyle="1" w:styleId="CDBF73EAD6144434B006F4408E2DC278">
    <w:name w:val="CDBF73EAD6144434B006F4408E2DC278"/>
  </w:style>
  <w:style w:type="paragraph" w:customStyle="1" w:styleId="DC89F76444884289BADDC4E97E279228">
    <w:name w:val="DC89F76444884289BADDC4E97E279228"/>
  </w:style>
  <w:style w:type="paragraph" w:customStyle="1" w:styleId="942389E29CBE4E48B88F86EBCF1C1B5C">
    <w:name w:val="942389E29CBE4E48B88F86EBCF1C1B5C"/>
  </w:style>
  <w:style w:type="paragraph" w:customStyle="1" w:styleId="2DD5D88192A7487BAF9779B58759DFA5">
    <w:name w:val="2DD5D88192A7487BAF9779B58759DFA5"/>
  </w:style>
  <w:style w:type="paragraph" w:customStyle="1" w:styleId="68D48B3A44664D1C95A15ECCA412EEEE">
    <w:name w:val="68D48B3A44664D1C95A15ECCA412EEEE"/>
  </w:style>
  <w:style w:type="paragraph" w:customStyle="1" w:styleId="90FA6C7F7D6448BD862AF765D322D612">
    <w:name w:val="90FA6C7F7D6448BD862AF765D322D612"/>
  </w:style>
  <w:style w:type="paragraph" w:customStyle="1" w:styleId="A9A2DA63B70B413E870455E669B61A54">
    <w:name w:val="A9A2DA63B70B413E870455E669B61A54"/>
  </w:style>
  <w:style w:type="paragraph" w:customStyle="1" w:styleId="DB45D8BB7983480FAF04A97999F4A0E7">
    <w:name w:val="DB45D8BB7983480FAF04A97999F4A0E7"/>
  </w:style>
  <w:style w:type="paragraph" w:customStyle="1" w:styleId="968FA3BA18EC46C1A7777F85C1EF26BD">
    <w:name w:val="968FA3BA18EC46C1A7777F85C1EF26BD"/>
  </w:style>
  <w:style w:type="paragraph" w:customStyle="1" w:styleId="07114D8B962749D88E1191B74668B8D1">
    <w:name w:val="07114D8B962749D88E1191B74668B8D1"/>
  </w:style>
  <w:style w:type="paragraph" w:customStyle="1" w:styleId="7D4F340708334B0FA6F5593792E1203A">
    <w:name w:val="7D4F340708334B0FA6F5593792E1203A"/>
  </w:style>
  <w:style w:type="paragraph" w:customStyle="1" w:styleId="502C3833393D45B1B09DFFF9640BDBC8">
    <w:name w:val="502C3833393D45B1B09DFFF9640BDBC8"/>
  </w:style>
  <w:style w:type="paragraph" w:customStyle="1" w:styleId="8FEC8A412846475D98ACC3F6F7E9CEDC">
    <w:name w:val="8FEC8A412846475D98ACC3F6F7E9CEDC"/>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lang w:val="en-US" w:eastAsia="en-US"/>
    </w:rPr>
  </w:style>
  <w:style w:type="paragraph" w:customStyle="1" w:styleId="4BAA6543B57D4194BFBA222D16B9F4EA">
    <w:name w:val="4BAA6543B57D4194BFBA222D16B9F4EA"/>
  </w:style>
  <w:style w:type="paragraph" w:customStyle="1" w:styleId="96C9850A95224A92AB13FC20578BD826">
    <w:name w:val="96C9850A95224A92AB13FC20578BD826"/>
  </w:style>
  <w:style w:type="paragraph" w:customStyle="1" w:styleId="A108CCA2F1E1457085A7DE1F27FBA73F">
    <w:name w:val="A108CCA2F1E1457085A7DE1F27FBA73F"/>
  </w:style>
  <w:style w:type="paragraph" w:customStyle="1" w:styleId="55A2D92672164FB69343AE3380B0DD51">
    <w:name w:val="55A2D92672164FB69343AE3380B0DD51"/>
  </w:style>
  <w:style w:type="paragraph" w:customStyle="1" w:styleId="FCC49C15CD5E42E2BB8A52BC5B244B02">
    <w:name w:val="FCC49C15CD5E42E2BB8A52BC5B244B02"/>
  </w:style>
  <w:style w:type="paragraph" w:customStyle="1" w:styleId="40428445A7C64422A3684AE3525321B2">
    <w:name w:val="40428445A7C64422A3684AE3525321B2"/>
  </w:style>
  <w:style w:type="paragraph" w:customStyle="1" w:styleId="DC4A6C0581914D76AE2DDF9E1C62C7F6">
    <w:name w:val="DC4A6C0581914D76AE2DDF9E1C62C7F6"/>
  </w:style>
  <w:style w:type="paragraph" w:customStyle="1" w:styleId="959DC0684BC9425899000CD907E2F138">
    <w:name w:val="959DC0684BC9425899000CD907E2F138"/>
  </w:style>
  <w:style w:type="paragraph" w:customStyle="1" w:styleId="2DE70153A5CC4730B85BE95D605C7914">
    <w:name w:val="2DE70153A5CC4730B85BE95D605C7914"/>
  </w:style>
  <w:style w:type="paragraph" w:customStyle="1" w:styleId="1F27DF3D68E04A8E83EA6870DFFB4FEA">
    <w:name w:val="1F27DF3D68E04A8E83EA6870DFFB4FEA"/>
  </w:style>
  <w:style w:type="paragraph" w:customStyle="1" w:styleId="4B8FC1C10E0041049356CE0897D78C2D">
    <w:name w:val="4B8FC1C10E0041049356CE0897D78C2D"/>
  </w:style>
  <w:style w:type="paragraph" w:customStyle="1" w:styleId="8BB886C81BBE4CE6A324DCBE738A38D0">
    <w:name w:val="8BB886C81BBE4CE6A324DCBE738A38D0"/>
  </w:style>
  <w:style w:type="paragraph" w:customStyle="1" w:styleId="A3A5B25F3CB34ACCB0EE5589E4E20DE9">
    <w:name w:val="A3A5B25F3CB34ACCB0EE5589E4E20DE9"/>
  </w:style>
  <w:style w:type="paragraph" w:customStyle="1" w:styleId="D9AA0D47E85E459CA13BA3610C34C7AA">
    <w:name w:val="D9AA0D47E85E459CA13BA3610C34C7AA"/>
  </w:style>
  <w:style w:type="paragraph" w:customStyle="1" w:styleId="C38C57883B6C42A894B6A9754755F25E">
    <w:name w:val="C38C57883B6C42A894B6A9754755F25E"/>
  </w:style>
  <w:style w:type="paragraph" w:customStyle="1" w:styleId="B5767326E6EC4996B1732E36D93D1375">
    <w:name w:val="B5767326E6EC4996B1732E36D93D1375"/>
  </w:style>
  <w:style w:type="paragraph" w:customStyle="1" w:styleId="CB71A710273E4AA89FD478F630C8FA5A">
    <w:name w:val="CB71A710273E4AA89FD478F630C8FA5A"/>
  </w:style>
  <w:style w:type="paragraph" w:customStyle="1" w:styleId="86E649E553C54FB29D28F1349DD0F02B">
    <w:name w:val="86E649E553C54FB29D28F1349DD0F02B"/>
  </w:style>
  <w:style w:type="paragraph" w:customStyle="1" w:styleId="275130FD0C7D41189FD062280F3815B6">
    <w:name w:val="275130FD0C7D41189FD062280F3815B6"/>
  </w:style>
  <w:style w:type="paragraph" w:customStyle="1" w:styleId="DF8D8A171DDC4C93967B62A13B660C0F">
    <w:name w:val="DF8D8A171DDC4C93967B62A13B660C0F"/>
  </w:style>
  <w:style w:type="paragraph" w:customStyle="1" w:styleId="2907C4BA09A14625B0986A4139B7EF47">
    <w:name w:val="2907C4BA09A14625B0986A4139B7EF47"/>
  </w:style>
  <w:style w:type="paragraph" w:customStyle="1" w:styleId="5189B7EA75CF46868E30750FB2C0149D">
    <w:name w:val="5189B7EA75CF46868E30750FB2C0149D"/>
  </w:style>
  <w:style w:type="paragraph" w:customStyle="1" w:styleId="A9059AE810BB4E90B76A4FCD2937C94B">
    <w:name w:val="A9059AE810BB4E90B76A4FCD2937C94B"/>
  </w:style>
  <w:style w:type="paragraph" w:customStyle="1" w:styleId="5665AA3D1150494C8D382008F4595A54">
    <w:name w:val="5665AA3D1150494C8D382008F4595A54"/>
  </w:style>
  <w:style w:type="paragraph" w:customStyle="1" w:styleId="022766C4B2D14943AFAC8EF8176DC241">
    <w:name w:val="022766C4B2D14943AFAC8EF8176DC241"/>
  </w:style>
  <w:style w:type="paragraph" w:customStyle="1" w:styleId="5B38E1BB6A9F4BC5ABE15B7D5D94C8F4">
    <w:name w:val="5B38E1BB6A9F4BC5ABE15B7D5D94C8F4"/>
  </w:style>
  <w:style w:type="paragraph" w:customStyle="1" w:styleId="5F24E083D0BF454B951B7A14F9DF0C05">
    <w:name w:val="5F24E083D0BF454B951B7A14F9DF0C05"/>
  </w:style>
  <w:style w:type="paragraph" w:customStyle="1" w:styleId="EBE7FE5FE1E4460FBD1B84C950A4139D">
    <w:name w:val="EBE7FE5FE1E4460FBD1B84C950A4139D"/>
  </w:style>
  <w:style w:type="paragraph" w:customStyle="1" w:styleId="B6178971BA5E455FA56FAE31990E1654">
    <w:name w:val="B6178971BA5E455FA56FAE31990E1654"/>
  </w:style>
  <w:style w:type="paragraph" w:customStyle="1" w:styleId="2AFE56C22B5447A8B35B0E0179AD9BA5">
    <w:name w:val="2AFE56C22B5447A8B35B0E0179AD9BA5"/>
  </w:style>
  <w:style w:type="paragraph" w:customStyle="1" w:styleId="0884A3E5EF774FFC8461495EBE5E2D55">
    <w:name w:val="0884A3E5EF774FFC8461495EBE5E2D55"/>
  </w:style>
  <w:style w:type="paragraph" w:customStyle="1" w:styleId="92787CF2BAE2432D94063A783417724F">
    <w:name w:val="92787CF2BAE2432D94063A783417724F"/>
  </w:style>
  <w:style w:type="paragraph" w:customStyle="1" w:styleId="67D445C5A0AB4458B6644A8F6024A8CE">
    <w:name w:val="67D445C5A0AB4458B6644A8F6024A8CE"/>
  </w:style>
  <w:style w:type="paragraph" w:customStyle="1" w:styleId="57179D40E1604D75A79483F545BFD07D">
    <w:name w:val="57179D40E1604D75A79483F545BFD07D"/>
  </w:style>
  <w:style w:type="paragraph" w:customStyle="1" w:styleId="6AAEBCE6C73D4D4E92464035F3E80E7E">
    <w:name w:val="6AAEBCE6C73D4D4E92464035F3E80E7E"/>
  </w:style>
  <w:style w:type="paragraph" w:customStyle="1" w:styleId="9B1CAF28D362479BAEBF2F6F3DB812EC">
    <w:name w:val="9B1CAF28D362479BAEBF2F6F3DB812EC"/>
  </w:style>
  <w:style w:type="paragraph" w:customStyle="1" w:styleId="DA4045ABCE784FB190885E6ADCE4E5F4">
    <w:name w:val="DA4045ABCE784FB190885E6ADCE4E5F4"/>
  </w:style>
  <w:style w:type="paragraph" w:customStyle="1" w:styleId="91FE3F4480A34D82B147AFD7F88A25C9">
    <w:name w:val="91FE3F4480A34D82B147AFD7F88A25C9"/>
  </w:style>
  <w:style w:type="paragraph" w:customStyle="1" w:styleId="FC6683CEE1DA4C5E8679C3BBAF9415A7">
    <w:name w:val="FC6683CEE1DA4C5E8679C3BBAF9415A7"/>
  </w:style>
  <w:style w:type="paragraph" w:customStyle="1" w:styleId="34AC85FE787E41FC8E22000AD5D227AD">
    <w:name w:val="34AC85FE787E41FC8E22000AD5D227AD"/>
  </w:style>
  <w:style w:type="paragraph" w:customStyle="1" w:styleId="E32E7C620A6D4B94B4CDC71F5D255AB3">
    <w:name w:val="E32E7C620A6D4B94B4CDC71F5D255AB3"/>
  </w:style>
  <w:style w:type="paragraph" w:customStyle="1" w:styleId="B8C5222C207F40B48414D7A75BC8B4B7">
    <w:name w:val="B8C5222C207F40B48414D7A75BC8B4B7"/>
  </w:style>
  <w:style w:type="paragraph" w:customStyle="1" w:styleId="E5DA60F7D57B48EC99F8E240738397F0">
    <w:name w:val="E5DA60F7D57B48EC99F8E240738397F0"/>
  </w:style>
  <w:style w:type="paragraph" w:customStyle="1" w:styleId="0D15280DF55542AC81F15CDBCD1B92FA">
    <w:name w:val="0D15280DF55542AC81F15CDBCD1B92FA"/>
  </w:style>
  <w:style w:type="paragraph" w:customStyle="1" w:styleId="94B597B4685C4AAAAE53074A65ADDA2F">
    <w:name w:val="94B597B4685C4AAAAE53074A65ADDA2F"/>
  </w:style>
  <w:style w:type="paragraph" w:customStyle="1" w:styleId="5F3D2F1668C6479EB2544F2868FD8C0B">
    <w:name w:val="5F3D2F1668C6479EB2544F2868FD8C0B"/>
  </w:style>
  <w:style w:type="paragraph" w:customStyle="1" w:styleId="2D2D1D77774541408ABCDD7EB1018B4D">
    <w:name w:val="2D2D1D77774541408ABCDD7EB1018B4D"/>
  </w:style>
  <w:style w:type="paragraph" w:customStyle="1" w:styleId="78F37BB08ACF41A1BC994BF198CC6CDF">
    <w:name w:val="78F37BB08ACF41A1BC994BF198CC6CDF"/>
  </w:style>
  <w:style w:type="paragraph" w:customStyle="1" w:styleId="D5A56DF1290945D1A26D25E053A5DC88">
    <w:name w:val="D5A56DF1290945D1A26D25E053A5DC88"/>
  </w:style>
  <w:style w:type="paragraph" w:customStyle="1" w:styleId="A756864A0BCF4F1197E245D9AD0F757F">
    <w:name w:val="A756864A0BCF4F1197E245D9AD0F757F"/>
  </w:style>
  <w:style w:type="paragraph" w:customStyle="1" w:styleId="D8EFD968C73849C9AAD1D8FD7A7E0C56">
    <w:name w:val="D8EFD968C73849C9AAD1D8FD7A7E0C56"/>
  </w:style>
  <w:style w:type="paragraph" w:customStyle="1" w:styleId="29EC59B0034B4E24ABD1CCFDCAC8C29A">
    <w:name w:val="29EC59B0034B4E24ABD1CCFDCAC8C29A"/>
  </w:style>
  <w:style w:type="paragraph" w:customStyle="1" w:styleId="4CBE535097B8438980025EDAABF4C7AE">
    <w:name w:val="4CBE535097B8438980025EDAABF4C7AE"/>
  </w:style>
  <w:style w:type="paragraph" w:customStyle="1" w:styleId="640D32334E6C4A2297724159BC503D47">
    <w:name w:val="640D32334E6C4A2297724159BC503D47"/>
  </w:style>
  <w:style w:type="paragraph" w:customStyle="1" w:styleId="94F02E6A2E1844968BDA818C2C716E26">
    <w:name w:val="94F02E6A2E1844968BDA818C2C716E26"/>
  </w:style>
  <w:style w:type="paragraph" w:customStyle="1" w:styleId="028CBA89E832459585F9CBE2504EDA17">
    <w:name w:val="028CBA89E832459585F9CBE2504EDA17"/>
  </w:style>
  <w:style w:type="paragraph" w:customStyle="1" w:styleId="6DCA233F2C5F49929F1B8483E6922D89">
    <w:name w:val="6DCA233F2C5F49929F1B8483E6922D89"/>
  </w:style>
  <w:style w:type="paragraph" w:customStyle="1" w:styleId="B8A305FC3AF84AAAAA5BFF8901871B3E">
    <w:name w:val="B8A305FC3AF84AAAAA5BFF8901871B3E"/>
  </w:style>
  <w:style w:type="paragraph" w:customStyle="1" w:styleId="3FADDF53588A418180F2C69811DB3BEC">
    <w:name w:val="3FADDF53588A418180F2C69811DB3BEC"/>
  </w:style>
  <w:style w:type="paragraph" w:customStyle="1" w:styleId="D5DD5B24F9894F839B61AC30F6D518DC">
    <w:name w:val="D5DD5B24F9894F839B61AC30F6D518DC"/>
  </w:style>
  <w:style w:type="paragraph" w:customStyle="1" w:styleId="DF019A43DDEC46419707A172D4204548">
    <w:name w:val="DF019A43DDEC46419707A172D4204548"/>
  </w:style>
  <w:style w:type="paragraph" w:customStyle="1" w:styleId="D35780351A534F459AAD2681481DCAFD">
    <w:name w:val="D35780351A534F459AAD2681481DCAFD"/>
  </w:style>
  <w:style w:type="paragraph" w:customStyle="1" w:styleId="64E4AC745D3641E29A99BCA32AB7DF21">
    <w:name w:val="64E4AC745D3641E29A99BCA32AB7DF21"/>
  </w:style>
  <w:style w:type="paragraph" w:customStyle="1" w:styleId="FD5F644D271941D589DE774F2FDEA039">
    <w:name w:val="FD5F644D271941D589DE774F2FDEA039"/>
  </w:style>
  <w:style w:type="paragraph" w:customStyle="1" w:styleId="46C2CB5FC79D4596889CC89CAFE1D884">
    <w:name w:val="46C2CB5FC79D4596889CC89CAFE1D884"/>
  </w:style>
  <w:style w:type="paragraph" w:customStyle="1" w:styleId="4B3C889790C54C1B9D1E5D1A496D0E67">
    <w:name w:val="4B3C889790C54C1B9D1E5D1A496D0E67"/>
  </w:style>
  <w:style w:type="paragraph" w:customStyle="1" w:styleId="1A87B4DF0D3D47F1A47546E4F5B9F377">
    <w:name w:val="1A87B4DF0D3D47F1A47546E4F5B9F377"/>
  </w:style>
  <w:style w:type="paragraph" w:customStyle="1" w:styleId="6BDA86552E3B4B2E9ABA7F19C052AD9C">
    <w:name w:val="6BDA86552E3B4B2E9ABA7F19C052AD9C"/>
  </w:style>
  <w:style w:type="paragraph" w:customStyle="1" w:styleId="90F4629C975F4A26989CE5905FD44889">
    <w:name w:val="90F4629C975F4A26989CE5905FD44889"/>
  </w:style>
  <w:style w:type="paragraph" w:customStyle="1" w:styleId="EA4ECCD1C8B343DD815D189A245104FF">
    <w:name w:val="EA4ECCD1C8B343DD815D189A245104FF"/>
  </w:style>
  <w:style w:type="paragraph" w:customStyle="1" w:styleId="02DD5690A67947B8991F91F731935F78">
    <w:name w:val="02DD5690A67947B8991F91F731935F78"/>
  </w:style>
  <w:style w:type="paragraph" w:customStyle="1" w:styleId="CBA6C044270148C6B9535BF973183018">
    <w:name w:val="CBA6C044270148C6B9535BF973183018"/>
  </w:style>
  <w:style w:type="paragraph" w:customStyle="1" w:styleId="30ABCD45C5CF4580B4ACA1864F15F740">
    <w:name w:val="30ABCD45C5CF4580B4ACA1864F15F740"/>
  </w:style>
  <w:style w:type="paragraph" w:customStyle="1" w:styleId="56B5274A6E7741448C1045697C9953B8">
    <w:name w:val="56B5274A6E7741448C1045697C9953B8"/>
  </w:style>
  <w:style w:type="paragraph" w:customStyle="1" w:styleId="65A9165801064545AF2979B2932D57BE">
    <w:name w:val="65A9165801064545AF2979B2932D57BE"/>
  </w:style>
  <w:style w:type="paragraph" w:customStyle="1" w:styleId="5F0488A83DF24334AE942A5068D4C743">
    <w:name w:val="5F0488A83DF24334AE942A5068D4C743"/>
  </w:style>
  <w:style w:type="paragraph" w:customStyle="1" w:styleId="921A4112C2C7410B92A0B78965649CC8">
    <w:name w:val="921A4112C2C7410B92A0B78965649CC8"/>
  </w:style>
  <w:style w:type="paragraph" w:customStyle="1" w:styleId="E896CE72D3684DAEA472BFDC18C02D4D">
    <w:name w:val="E896CE72D3684DAEA472BFDC18C02D4D"/>
  </w:style>
  <w:style w:type="paragraph" w:customStyle="1" w:styleId="A6A4D40C4AAD46C18C3E29A5EF198E89">
    <w:name w:val="A6A4D40C4AAD46C18C3E29A5EF198E89"/>
  </w:style>
  <w:style w:type="paragraph" w:customStyle="1" w:styleId="CCC44E0EABF6489CB057CE9C6406C6E9">
    <w:name w:val="CCC44E0EABF6489CB057CE9C6406C6E9"/>
  </w:style>
  <w:style w:type="paragraph" w:customStyle="1" w:styleId="BAAAE5DC0CA249A487CB353AA91686F7">
    <w:name w:val="BAAAE5DC0CA249A487CB353AA91686F7"/>
  </w:style>
  <w:style w:type="paragraph" w:customStyle="1" w:styleId="D7EA37C99EDD4A69936B79222CC98C4B">
    <w:name w:val="D7EA37C99EDD4A69936B79222CC98C4B"/>
  </w:style>
  <w:style w:type="paragraph" w:customStyle="1" w:styleId="C82E008E19304D1CBD50AD7227446435">
    <w:name w:val="C82E008E19304D1CBD50AD7227446435"/>
  </w:style>
  <w:style w:type="paragraph" w:customStyle="1" w:styleId="8201CAEBCF2C4F21A2B86841BB2B11A9">
    <w:name w:val="8201CAEBCF2C4F21A2B86841BB2B11A9"/>
  </w:style>
  <w:style w:type="paragraph" w:customStyle="1" w:styleId="2C3FADE95EAF4098A92D11557120A700">
    <w:name w:val="2C3FADE95EAF4098A92D11557120A700"/>
  </w:style>
  <w:style w:type="paragraph" w:customStyle="1" w:styleId="D0CAD3606C8F4D19B594D23643BD51F5">
    <w:name w:val="D0CAD3606C8F4D19B594D23643BD51F5"/>
  </w:style>
  <w:style w:type="paragraph" w:customStyle="1" w:styleId="8E44DC12433341FCB4FC9C2C6E33D72C">
    <w:name w:val="8E44DC12433341FCB4FC9C2C6E33D72C"/>
  </w:style>
  <w:style w:type="paragraph" w:customStyle="1" w:styleId="EBD2FFF0B8614644A22F9EF54A3E4F83">
    <w:name w:val="EBD2FFF0B8614644A22F9EF54A3E4F83"/>
  </w:style>
  <w:style w:type="paragraph" w:customStyle="1" w:styleId="BCD2D9A6AB0942248AAF5A5B5865A4E1">
    <w:name w:val="BCD2D9A6AB0942248AAF5A5B5865A4E1"/>
  </w:style>
  <w:style w:type="paragraph" w:customStyle="1" w:styleId="E2738D3AD18B41C39529B599553633F6">
    <w:name w:val="E2738D3AD18B41C39529B599553633F6"/>
  </w:style>
  <w:style w:type="paragraph" w:customStyle="1" w:styleId="1E7558889FAE4D3BB8DB9D11E5ED1260">
    <w:name w:val="1E7558889FAE4D3BB8DB9D11E5ED1260"/>
  </w:style>
  <w:style w:type="paragraph" w:customStyle="1" w:styleId="FFA34EC626E84F2888653A955F413DF4">
    <w:name w:val="FFA34EC626E84F2888653A955F413DF4"/>
  </w:style>
  <w:style w:type="paragraph" w:customStyle="1" w:styleId="A66724B7A80049BB9924FBF4037E0D51">
    <w:name w:val="A66724B7A80049BB9924FBF4037E0D51"/>
  </w:style>
  <w:style w:type="paragraph" w:customStyle="1" w:styleId="125D67C9EE914EA1BD95BE562A81CC72">
    <w:name w:val="125D67C9EE914EA1BD95BE562A81CC72"/>
  </w:style>
  <w:style w:type="paragraph" w:customStyle="1" w:styleId="6141038014FC4879834F3B0DBD172A3B">
    <w:name w:val="6141038014FC4879834F3B0DBD172A3B"/>
  </w:style>
  <w:style w:type="paragraph" w:customStyle="1" w:styleId="9E1B7C625DB5467A891D1ECA14B051F4">
    <w:name w:val="9E1B7C625DB5467A891D1ECA14B051F4"/>
  </w:style>
  <w:style w:type="paragraph" w:customStyle="1" w:styleId="7EB053F2F79747E9B4F8DDF26550331E">
    <w:name w:val="7EB053F2F79747E9B4F8DDF26550331E"/>
  </w:style>
  <w:style w:type="paragraph" w:customStyle="1" w:styleId="FBE5A4FFDB1A4E2380DB20C0041D52C4">
    <w:name w:val="FBE5A4FFDB1A4E2380DB20C0041D52C4"/>
  </w:style>
  <w:style w:type="paragraph" w:customStyle="1" w:styleId="6F92A9CD7A0A4415B790296C1A3F389A">
    <w:name w:val="6F92A9CD7A0A4415B790296C1A3F389A"/>
  </w:style>
  <w:style w:type="paragraph" w:customStyle="1" w:styleId="15E91F9823B44DF6B9151BCB497E29E4">
    <w:name w:val="15E91F9823B44DF6B9151BCB497E29E4"/>
  </w:style>
  <w:style w:type="paragraph" w:customStyle="1" w:styleId="493806A0951B40FC8B9680144EE7DBDC">
    <w:name w:val="493806A0951B40FC8B9680144EE7DBDC"/>
  </w:style>
  <w:style w:type="paragraph" w:customStyle="1" w:styleId="F8C606BE5CEE42688E4F451FFD3B6422">
    <w:name w:val="F8C606BE5CEE42688E4F451FFD3B6422"/>
  </w:style>
  <w:style w:type="paragraph" w:customStyle="1" w:styleId="DAFDA3BD9BD8402385C5A049F41D03A1">
    <w:name w:val="DAFDA3BD9BD8402385C5A049F41D03A1"/>
  </w:style>
  <w:style w:type="paragraph" w:customStyle="1" w:styleId="AA0449F705EA4365B1897D855EEBFD88">
    <w:name w:val="AA0449F705EA4365B1897D855EEBFD88"/>
  </w:style>
  <w:style w:type="paragraph" w:customStyle="1" w:styleId="DA2DD5A033034EC487B9EF6AC26C6313">
    <w:name w:val="DA2DD5A033034EC487B9EF6AC26C6313"/>
  </w:style>
  <w:style w:type="paragraph" w:customStyle="1" w:styleId="6B3568BF018D402CA0A25DCDD8CC3C18">
    <w:name w:val="6B3568BF018D402CA0A25DCDD8CC3C18"/>
  </w:style>
  <w:style w:type="paragraph" w:customStyle="1" w:styleId="74A27322615C4D1B8D169A18FB61E686">
    <w:name w:val="74A27322615C4D1B8D169A18FB61E686"/>
  </w:style>
  <w:style w:type="paragraph" w:customStyle="1" w:styleId="C84E5180D6784927B9BCB5FDEEF7C66F">
    <w:name w:val="C84E5180D6784927B9BCB5FDEEF7C66F"/>
  </w:style>
  <w:style w:type="paragraph" w:customStyle="1" w:styleId="A04EAB40967F44DEA20EB090A679F5D8">
    <w:name w:val="A04EAB40967F44DEA20EB090A679F5D8"/>
  </w:style>
  <w:style w:type="paragraph" w:customStyle="1" w:styleId="9F8FDB35DB3949EDA86B498622C306FA">
    <w:name w:val="9F8FDB35DB3949EDA86B498622C306FA"/>
  </w:style>
  <w:style w:type="paragraph" w:customStyle="1" w:styleId="8C5F3BCF90A9405B92F1CC9D313362C4">
    <w:name w:val="8C5F3BCF90A9405B92F1CC9D313362C4"/>
  </w:style>
  <w:style w:type="paragraph" w:customStyle="1" w:styleId="F60BF1C0FC4C408C83ED7B663BD6BF0B">
    <w:name w:val="F60BF1C0FC4C408C83ED7B663BD6BF0B"/>
  </w:style>
  <w:style w:type="paragraph" w:customStyle="1" w:styleId="F2B7F78BD5BC43839F62250DE60E1822">
    <w:name w:val="F2B7F78BD5BC43839F62250DE60E1822"/>
  </w:style>
  <w:style w:type="paragraph" w:customStyle="1" w:styleId="76B7B39B3C2042818E955ED27A2A5C53">
    <w:name w:val="76B7B39B3C2042818E955ED27A2A5C53"/>
  </w:style>
  <w:style w:type="paragraph" w:customStyle="1" w:styleId="A3004F6DEAB84ADCA776C2F5CC9BC051">
    <w:name w:val="A3004F6DEAB84ADCA776C2F5CC9BC051"/>
  </w:style>
  <w:style w:type="paragraph" w:customStyle="1" w:styleId="63D1E9BCB6704C36A55FAD9E389E39CF">
    <w:name w:val="63D1E9BCB6704C36A55FAD9E389E39CF"/>
  </w:style>
  <w:style w:type="paragraph" w:customStyle="1" w:styleId="7C2AC468BC06471BB5C81D765FB6BE8A">
    <w:name w:val="7C2AC468BC06471BB5C81D765FB6BE8A"/>
  </w:style>
  <w:style w:type="paragraph" w:customStyle="1" w:styleId="934105DBBD274482BB4095BC2046D5CA">
    <w:name w:val="934105DBBD274482BB4095BC2046D5CA"/>
  </w:style>
  <w:style w:type="paragraph" w:customStyle="1" w:styleId="7FD9709967E2481688F7838ADE74D6B6">
    <w:name w:val="7FD9709967E2481688F7838ADE74D6B6"/>
  </w:style>
  <w:style w:type="paragraph" w:customStyle="1" w:styleId="E6206332566C4CA781EAA5537443FF06">
    <w:name w:val="E6206332566C4CA781EAA5537443FF06"/>
  </w:style>
  <w:style w:type="paragraph" w:customStyle="1" w:styleId="E71A4C66637C4863BD9DED4C9EACB21E">
    <w:name w:val="E71A4C66637C4863BD9DED4C9EACB21E"/>
  </w:style>
  <w:style w:type="paragraph" w:customStyle="1" w:styleId="523EF41E14BE4E9AA034F6B8566622F8">
    <w:name w:val="523EF41E14BE4E9AA034F6B8566622F8"/>
  </w:style>
  <w:style w:type="paragraph" w:customStyle="1" w:styleId="04BB5229DB824AB79DC5D26ED31AC9CA">
    <w:name w:val="04BB5229DB824AB79DC5D26ED31AC9CA"/>
  </w:style>
  <w:style w:type="paragraph" w:customStyle="1" w:styleId="C30539AB325E4DBA8F9D8136633AC242">
    <w:name w:val="C30539AB325E4DBA8F9D8136633AC242"/>
  </w:style>
  <w:style w:type="paragraph" w:customStyle="1" w:styleId="68906C8BA6AB416CBC3347D8459C7ECD">
    <w:name w:val="68906C8BA6AB416CBC3347D8459C7ECD"/>
  </w:style>
  <w:style w:type="paragraph" w:customStyle="1" w:styleId="11F95BB6C0A84F37BF82914C0A4AC964">
    <w:name w:val="11F95BB6C0A84F37BF82914C0A4AC964"/>
  </w:style>
  <w:style w:type="paragraph" w:customStyle="1" w:styleId="22641DF6DADD4C8DB0C3F11E76341912">
    <w:name w:val="22641DF6DADD4C8DB0C3F11E76341912"/>
  </w:style>
  <w:style w:type="paragraph" w:customStyle="1" w:styleId="943D0BCCE8094CE58792FC90496262B8">
    <w:name w:val="943D0BCCE8094CE58792FC90496262B8"/>
  </w:style>
  <w:style w:type="paragraph" w:customStyle="1" w:styleId="F88E4C714022453F9ADEEDC395502AE3">
    <w:name w:val="F88E4C714022453F9ADEEDC395502AE3"/>
  </w:style>
  <w:style w:type="paragraph" w:customStyle="1" w:styleId="26A27A6E5C624E468CD11A0921651857">
    <w:name w:val="26A27A6E5C624E468CD11A0921651857"/>
  </w:style>
  <w:style w:type="paragraph" w:customStyle="1" w:styleId="CC42041693E047AABF0DC0EAD480DF29">
    <w:name w:val="CC42041693E047AABF0DC0EAD480DF29"/>
  </w:style>
  <w:style w:type="paragraph" w:customStyle="1" w:styleId="24D6760526454C7C80BD24700CB8AA94">
    <w:name w:val="24D6760526454C7C80BD24700CB8AA94"/>
  </w:style>
  <w:style w:type="paragraph" w:customStyle="1" w:styleId="BD2462C3B2F94514ADFDA0575BC17BA6">
    <w:name w:val="BD2462C3B2F94514ADFDA0575BC17BA6"/>
  </w:style>
  <w:style w:type="paragraph" w:customStyle="1" w:styleId="000E2D1932CD4372BF2D909EBBB9B306">
    <w:name w:val="000E2D1932CD4372BF2D909EBBB9B306"/>
  </w:style>
  <w:style w:type="paragraph" w:customStyle="1" w:styleId="D3B8ED7444F243E793D6B0971EA14627">
    <w:name w:val="D3B8ED7444F243E793D6B0971EA14627"/>
  </w:style>
  <w:style w:type="paragraph" w:customStyle="1" w:styleId="E349248A8A8D4790B4347E85DEB1FEC9">
    <w:name w:val="E349248A8A8D4790B4347E85DEB1FEC9"/>
  </w:style>
  <w:style w:type="paragraph" w:customStyle="1" w:styleId="06D174FC93AD44B1A95CD859BEA05B3A">
    <w:name w:val="06D174FC93AD44B1A95CD859BEA05B3A"/>
  </w:style>
  <w:style w:type="paragraph" w:customStyle="1" w:styleId="2C6D8DF7C57F45D4A5B3192499D5C962">
    <w:name w:val="2C6D8DF7C57F45D4A5B3192499D5C962"/>
  </w:style>
  <w:style w:type="paragraph" w:customStyle="1" w:styleId="C322E80157EB4293BDF1959FD28B4809">
    <w:name w:val="C322E80157EB4293BDF1959FD28B4809"/>
  </w:style>
  <w:style w:type="paragraph" w:customStyle="1" w:styleId="69E4DBE6F087453DBC618F1DA2DE6372">
    <w:name w:val="69E4DBE6F087453DBC618F1DA2DE6372"/>
  </w:style>
  <w:style w:type="paragraph" w:customStyle="1" w:styleId="C7252CE774DA4919A64DF68D20EAF2B0">
    <w:name w:val="C7252CE774DA4919A64DF68D20EAF2B0"/>
  </w:style>
  <w:style w:type="paragraph" w:customStyle="1" w:styleId="D7252488C5774D6396410256827A345D">
    <w:name w:val="D7252488C5774D6396410256827A345D"/>
  </w:style>
  <w:style w:type="paragraph" w:customStyle="1" w:styleId="EE7EA7D79A444D5CAD35D967CE8722EE">
    <w:name w:val="EE7EA7D79A444D5CAD35D967CE8722EE"/>
  </w:style>
  <w:style w:type="paragraph" w:customStyle="1" w:styleId="D0906344ECD64AA99D8794B5A6A26C5E">
    <w:name w:val="D0906344ECD64AA99D8794B5A6A26C5E"/>
  </w:style>
  <w:style w:type="paragraph" w:customStyle="1" w:styleId="279B285B4E3F407FAC58D5C046FE8D0F">
    <w:name w:val="279B285B4E3F407FAC58D5C046FE8D0F"/>
  </w:style>
  <w:style w:type="paragraph" w:customStyle="1" w:styleId="E6D00243F4394E02A17514144B082AD3">
    <w:name w:val="E6D00243F4394E02A17514144B082AD3"/>
  </w:style>
  <w:style w:type="paragraph" w:customStyle="1" w:styleId="B0858155C65D4C368435F53C346D2158">
    <w:name w:val="B0858155C65D4C368435F53C346D2158"/>
  </w:style>
  <w:style w:type="paragraph" w:customStyle="1" w:styleId="C380A20A7BE04BD7B5830EF136BE9153">
    <w:name w:val="C380A20A7BE04BD7B5830EF136BE9153"/>
  </w:style>
  <w:style w:type="paragraph" w:customStyle="1" w:styleId="8019B087802B4000BC28F982547936BA">
    <w:name w:val="8019B087802B4000BC28F982547936BA"/>
  </w:style>
  <w:style w:type="paragraph" w:customStyle="1" w:styleId="184FB1BBB04140AC89B8958C14636D39">
    <w:name w:val="184FB1BBB04140AC89B8958C14636D39"/>
  </w:style>
  <w:style w:type="paragraph" w:customStyle="1" w:styleId="394B67AA0E0342258008AE8D70FB814D">
    <w:name w:val="394B67AA0E0342258008AE8D70FB814D"/>
  </w:style>
  <w:style w:type="paragraph" w:customStyle="1" w:styleId="F2971A2644374395B9CE121D17D4DF00">
    <w:name w:val="F2971A2644374395B9CE121D17D4DF00"/>
  </w:style>
  <w:style w:type="paragraph" w:customStyle="1" w:styleId="7A7C084D955F4E0EB51D6B804F15557D">
    <w:name w:val="7A7C084D955F4E0EB51D6B804F15557D"/>
  </w:style>
  <w:style w:type="paragraph" w:customStyle="1" w:styleId="F69EC7FF3BBF47BF812BE05449CF038D">
    <w:name w:val="F69EC7FF3BBF47BF812BE05449CF038D"/>
  </w:style>
  <w:style w:type="paragraph" w:customStyle="1" w:styleId="A7A6E8A892AF43D3A434EFA3A7EE7CAE">
    <w:name w:val="A7A6E8A892AF43D3A434EFA3A7EE7CAE"/>
  </w:style>
  <w:style w:type="paragraph" w:customStyle="1" w:styleId="6FE95F2736D54E6A88805AB52109F2D1">
    <w:name w:val="6FE95F2736D54E6A88805AB52109F2D1"/>
  </w:style>
  <w:style w:type="paragraph" w:customStyle="1" w:styleId="827E4D08AFE6445DAAA2025E4486DC81">
    <w:name w:val="827E4D08AFE6445DAAA2025E4486DC81"/>
  </w:style>
  <w:style w:type="paragraph" w:customStyle="1" w:styleId="039CF3DD352D45D5BE3F004F66A5A038">
    <w:name w:val="039CF3DD352D45D5BE3F004F66A5A038"/>
  </w:style>
  <w:style w:type="paragraph" w:customStyle="1" w:styleId="B8ABEC82F6C94273940569DBA346B073">
    <w:name w:val="B8ABEC82F6C94273940569DBA346B073"/>
  </w:style>
  <w:style w:type="paragraph" w:customStyle="1" w:styleId="96AE05FBC0AD472EADC2678538A28181">
    <w:name w:val="96AE05FBC0AD472EADC2678538A28181"/>
  </w:style>
  <w:style w:type="paragraph" w:customStyle="1" w:styleId="16D8328279354F2D85EB4170BFEC65CA">
    <w:name w:val="16D8328279354F2D85EB4170BFEC65CA"/>
  </w:style>
  <w:style w:type="paragraph" w:customStyle="1" w:styleId="D1305981AFB54408A6DE2671C7A0B2B3">
    <w:name w:val="D1305981AFB54408A6DE2671C7A0B2B3"/>
  </w:style>
  <w:style w:type="paragraph" w:customStyle="1" w:styleId="0E30D0BE94BC4BEE888E06F4971A7EDE">
    <w:name w:val="0E30D0BE94BC4BEE888E06F4971A7EDE"/>
  </w:style>
  <w:style w:type="paragraph" w:customStyle="1" w:styleId="6B4E43859AA0428DB8C02A20CDCB44AC">
    <w:name w:val="6B4E43859AA0428DB8C02A20CDCB44AC"/>
  </w:style>
  <w:style w:type="paragraph" w:customStyle="1" w:styleId="1A95901F89D04520B341809F8335652C">
    <w:name w:val="1A95901F89D04520B341809F8335652C"/>
  </w:style>
  <w:style w:type="paragraph" w:customStyle="1" w:styleId="BEB05929FCAD41DD8FCAE662321097CC">
    <w:name w:val="BEB05929FCAD41DD8FCAE662321097CC"/>
  </w:style>
  <w:style w:type="paragraph" w:customStyle="1" w:styleId="3A5464C6E695495681130C83AD7B7E02">
    <w:name w:val="3A5464C6E695495681130C83AD7B7E02"/>
  </w:style>
  <w:style w:type="paragraph" w:customStyle="1" w:styleId="575518773A1143149101096321BB856B">
    <w:name w:val="575518773A1143149101096321BB856B"/>
  </w:style>
  <w:style w:type="paragraph" w:customStyle="1" w:styleId="883877A3D5AF435492D619B8B3A3B1DC">
    <w:name w:val="883877A3D5AF435492D619B8B3A3B1DC"/>
  </w:style>
  <w:style w:type="paragraph" w:customStyle="1" w:styleId="0FC0A8D3183E40738C8071E78E0401D2">
    <w:name w:val="0FC0A8D3183E40738C8071E78E0401D2"/>
  </w:style>
  <w:style w:type="paragraph" w:customStyle="1" w:styleId="5EE4C3B81B444CCC884A30813B3C354F">
    <w:name w:val="5EE4C3B81B444CCC884A30813B3C354F"/>
  </w:style>
  <w:style w:type="paragraph" w:customStyle="1" w:styleId="84E8658242E448FF98C0B2975D77E827">
    <w:name w:val="84E8658242E448FF98C0B2975D77E827"/>
  </w:style>
  <w:style w:type="paragraph" w:customStyle="1" w:styleId="197E4A2B76774146A05C91ED98E9CA19">
    <w:name w:val="197E4A2B76774146A05C91ED98E9CA19"/>
  </w:style>
  <w:style w:type="paragraph" w:customStyle="1" w:styleId="2D594B05BF1C4720817C76DD4ACF1D6F">
    <w:name w:val="2D594B05BF1C4720817C76DD4ACF1D6F"/>
  </w:style>
  <w:style w:type="paragraph" w:customStyle="1" w:styleId="389A43661AB94491AFC0B3B544F5D022">
    <w:name w:val="389A43661AB94491AFC0B3B544F5D022"/>
  </w:style>
  <w:style w:type="paragraph" w:customStyle="1" w:styleId="E7973F78C041445B90EF7373588AB6B4">
    <w:name w:val="E7973F78C041445B90EF7373588AB6B4"/>
  </w:style>
  <w:style w:type="paragraph" w:customStyle="1" w:styleId="51D51930650141599410330476CFBB94">
    <w:name w:val="51D51930650141599410330476CFBB94"/>
  </w:style>
  <w:style w:type="paragraph" w:customStyle="1" w:styleId="47E6A2DA00F74D7AB0C73A0D6EDDCF03">
    <w:name w:val="47E6A2DA00F74D7AB0C73A0D6EDDCF03"/>
  </w:style>
  <w:style w:type="paragraph" w:customStyle="1" w:styleId="65BB99E435D943AEB95F1881E3C29989">
    <w:name w:val="65BB99E435D943AEB95F1881E3C29989"/>
  </w:style>
  <w:style w:type="paragraph" w:customStyle="1" w:styleId="A4A8FFC10F8E408EBFA85416CEA5B001">
    <w:name w:val="A4A8FFC10F8E408EBFA85416CEA5B001"/>
  </w:style>
  <w:style w:type="paragraph" w:customStyle="1" w:styleId="129EA8EF61EA46929B7BCB975647D39E">
    <w:name w:val="129EA8EF61EA46929B7BCB975647D39E"/>
  </w:style>
  <w:style w:type="paragraph" w:customStyle="1" w:styleId="8FCE500512DC4D32BAA1FD16D6493A76">
    <w:name w:val="8FCE500512DC4D32BAA1FD16D6493A76"/>
  </w:style>
  <w:style w:type="paragraph" w:customStyle="1" w:styleId="8DF1754C7B994A38A0990EAF79129451">
    <w:name w:val="8DF1754C7B994A38A0990EAF79129451"/>
  </w:style>
  <w:style w:type="paragraph" w:customStyle="1" w:styleId="C177F63FAF6D4B9F9D83557BB4FE0B85">
    <w:name w:val="C177F63FAF6D4B9F9D83557BB4FE0B85"/>
  </w:style>
  <w:style w:type="paragraph" w:customStyle="1" w:styleId="B0DE650CAF2142139395677E3BB6A0FD">
    <w:name w:val="B0DE650CAF2142139395677E3BB6A0FD"/>
  </w:style>
  <w:style w:type="paragraph" w:customStyle="1" w:styleId="83A4BA6131454F0596BD24418EA63950">
    <w:name w:val="83A4BA6131454F0596BD24418EA63950"/>
  </w:style>
  <w:style w:type="paragraph" w:customStyle="1" w:styleId="D3AABBE3EA3C4BD1AB844658B0B3C194">
    <w:name w:val="D3AABBE3EA3C4BD1AB844658B0B3C194"/>
  </w:style>
  <w:style w:type="paragraph" w:customStyle="1" w:styleId="0306DA1506B244369B26A91F17D7B453">
    <w:name w:val="0306DA1506B244369B26A91F17D7B453"/>
  </w:style>
  <w:style w:type="paragraph" w:customStyle="1" w:styleId="025113F9E58B4CC2881F2C13C7C402FD">
    <w:name w:val="025113F9E58B4CC2881F2C13C7C402FD"/>
  </w:style>
  <w:style w:type="paragraph" w:customStyle="1" w:styleId="E647A4C5FE1D4A6280E96C13E55C7A33">
    <w:name w:val="E647A4C5FE1D4A6280E96C13E55C7A33"/>
  </w:style>
  <w:style w:type="paragraph" w:customStyle="1" w:styleId="646E5F4F003C4CCD9238AE2D6255474D">
    <w:name w:val="646E5F4F003C4CCD9238AE2D6255474D"/>
  </w:style>
  <w:style w:type="paragraph" w:customStyle="1" w:styleId="4632060F7B48427381E1F3576C923506">
    <w:name w:val="4632060F7B48427381E1F3576C923506"/>
  </w:style>
  <w:style w:type="paragraph" w:customStyle="1" w:styleId="2265B1595916446FA66C782818C2C57F">
    <w:name w:val="2265B1595916446FA66C782818C2C57F"/>
  </w:style>
  <w:style w:type="paragraph" w:customStyle="1" w:styleId="DA8D623A776049B4BA59B7AC7459B049">
    <w:name w:val="DA8D623A776049B4BA59B7AC7459B049"/>
  </w:style>
  <w:style w:type="paragraph" w:customStyle="1" w:styleId="940CFB1E1B154DE287544AB700DF560C">
    <w:name w:val="940CFB1E1B154DE287544AB700DF560C"/>
  </w:style>
  <w:style w:type="paragraph" w:customStyle="1" w:styleId="95BF5DDB8DC04EE3A436CA6585C99E17">
    <w:name w:val="95BF5DDB8DC04EE3A436CA6585C99E17"/>
  </w:style>
  <w:style w:type="paragraph" w:customStyle="1" w:styleId="EEF90F45F5CF4DA8821A8218F11907A8">
    <w:name w:val="EEF90F45F5CF4DA8821A8218F11907A8"/>
  </w:style>
  <w:style w:type="paragraph" w:customStyle="1" w:styleId="506E6D12D7C44F0083C0749C73B2516F">
    <w:name w:val="506E6D12D7C44F0083C0749C73B2516F"/>
  </w:style>
  <w:style w:type="paragraph" w:customStyle="1" w:styleId="12ABBE1E48C24610BEE728957107A271">
    <w:name w:val="12ABBE1E48C24610BEE728957107A271"/>
  </w:style>
  <w:style w:type="paragraph" w:customStyle="1" w:styleId="199F026BDB01467B98CDEFA99E91E5F5">
    <w:name w:val="199F026BDB01467B98CDEFA99E91E5F5"/>
  </w:style>
  <w:style w:type="paragraph" w:customStyle="1" w:styleId="F43A2D8AAE1A43D0ACCF88DB07178B27">
    <w:name w:val="F43A2D8AAE1A43D0ACCF88DB07178B27"/>
  </w:style>
  <w:style w:type="paragraph" w:customStyle="1" w:styleId="CCC58FAC02FD4EC697AB86DB7E06E7EE">
    <w:name w:val="CCC58FAC02FD4EC697AB86DB7E06E7EE"/>
  </w:style>
  <w:style w:type="paragraph" w:customStyle="1" w:styleId="C3C0D84A72D34075A5C843296DD69D38">
    <w:name w:val="C3C0D84A72D34075A5C843296DD69D38"/>
  </w:style>
  <w:style w:type="paragraph" w:customStyle="1" w:styleId="87ED3DDDAFE349A8890DEB3374B34519">
    <w:name w:val="87ED3DDDAFE349A8890DEB3374B34519"/>
  </w:style>
  <w:style w:type="paragraph" w:customStyle="1" w:styleId="B271EDB2D84A4714B49F527374C255D5">
    <w:name w:val="B271EDB2D84A4714B49F527374C255D5"/>
  </w:style>
  <w:style w:type="paragraph" w:customStyle="1" w:styleId="E2822A873AF246DF9FD193FFFECA8CCC">
    <w:name w:val="E2822A873AF246DF9FD193FFFECA8CCC"/>
  </w:style>
  <w:style w:type="paragraph" w:customStyle="1" w:styleId="2147EF739845433C85CEECD807F13AAA">
    <w:name w:val="2147EF739845433C85CEECD807F13AAA"/>
  </w:style>
  <w:style w:type="paragraph" w:customStyle="1" w:styleId="8B925DA8FD6341BB951F131D93FE19B7">
    <w:name w:val="8B925DA8FD6341BB951F131D93FE19B7"/>
  </w:style>
  <w:style w:type="paragraph" w:customStyle="1" w:styleId="3AA29962582C4A3C9CA78A4C3F3CF8F3">
    <w:name w:val="3AA29962582C4A3C9CA78A4C3F3CF8F3"/>
  </w:style>
  <w:style w:type="paragraph" w:customStyle="1" w:styleId="E5B1DFA873C84B1FA15469D2FAFB06D7">
    <w:name w:val="E5B1DFA873C84B1FA15469D2FAFB06D7"/>
  </w:style>
  <w:style w:type="paragraph" w:customStyle="1" w:styleId="82541BA6C9A147BC86A6B9EB601509B6">
    <w:name w:val="82541BA6C9A147BC86A6B9EB601509B6"/>
  </w:style>
  <w:style w:type="paragraph" w:customStyle="1" w:styleId="4BC0488D9E0E4E388E51EC71F88B8CFE">
    <w:name w:val="4BC0488D9E0E4E388E51EC71F88B8CFE"/>
  </w:style>
  <w:style w:type="paragraph" w:customStyle="1" w:styleId="6F62E27953254159B8416B3767E3B646">
    <w:name w:val="6F62E27953254159B8416B3767E3B646"/>
  </w:style>
  <w:style w:type="paragraph" w:customStyle="1" w:styleId="7B26BE7D1BE2436B9CB8604A27AEB26B">
    <w:name w:val="7B26BE7D1BE2436B9CB8604A27AEB26B"/>
  </w:style>
  <w:style w:type="paragraph" w:customStyle="1" w:styleId="6DAAFAA2052946A8BEC3C437E52475E8">
    <w:name w:val="6DAAFAA2052946A8BEC3C437E52475E8"/>
  </w:style>
  <w:style w:type="paragraph" w:customStyle="1" w:styleId="3B07699A725C47C0A122399829D0A35D">
    <w:name w:val="3B07699A725C47C0A122399829D0A35D"/>
  </w:style>
  <w:style w:type="paragraph" w:customStyle="1" w:styleId="2A0A256DF3B347BAB8F47C26356E7631">
    <w:name w:val="2A0A256DF3B347BAB8F47C26356E7631"/>
  </w:style>
  <w:style w:type="paragraph" w:customStyle="1" w:styleId="CE803CCA6D634C5088527386E82698CB">
    <w:name w:val="CE803CCA6D634C5088527386E82698CB"/>
  </w:style>
  <w:style w:type="paragraph" w:customStyle="1" w:styleId="022AE9A0AEEC404C90F3C6B9DFE12F18">
    <w:name w:val="022AE9A0AEEC404C90F3C6B9DFE12F18"/>
  </w:style>
  <w:style w:type="paragraph" w:customStyle="1" w:styleId="2E491A77F07D43BDBEB51C5E60DAB85D">
    <w:name w:val="2E491A77F07D43BDBEB51C5E60DAB85D"/>
  </w:style>
  <w:style w:type="paragraph" w:customStyle="1" w:styleId="FBF019527551428093FE786A31174926">
    <w:name w:val="FBF019527551428093FE786A31174926"/>
  </w:style>
  <w:style w:type="paragraph" w:customStyle="1" w:styleId="248A9B076E8945029EB23F9A0DE40A06">
    <w:name w:val="248A9B076E8945029EB23F9A0DE40A06"/>
  </w:style>
  <w:style w:type="paragraph" w:customStyle="1" w:styleId="814034B488E5489D979B63FB304CA7AE">
    <w:name w:val="814034B488E5489D979B63FB304CA7AE"/>
  </w:style>
  <w:style w:type="paragraph" w:customStyle="1" w:styleId="64CA0BCD477746B1849A2A7AA52036A8">
    <w:name w:val="64CA0BCD477746B1849A2A7AA52036A8"/>
  </w:style>
  <w:style w:type="paragraph" w:customStyle="1" w:styleId="064CBA73916A463391E1D63B2D90C4A8">
    <w:name w:val="064CBA73916A463391E1D63B2D90C4A8"/>
  </w:style>
  <w:style w:type="paragraph" w:customStyle="1" w:styleId="63E283F40E534D798C299865BC97C285">
    <w:name w:val="63E283F40E534D798C299865BC97C285"/>
  </w:style>
  <w:style w:type="paragraph" w:customStyle="1" w:styleId="1B3F8C75D0F04CFCB1FD42708D7F3D5D">
    <w:name w:val="1B3F8C75D0F04CFCB1FD42708D7F3D5D"/>
  </w:style>
  <w:style w:type="paragraph" w:customStyle="1" w:styleId="70D32ABD4E984BA2BBF2D0DE737E554B">
    <w:name w:val="70D32ABD4E984BA2BBF2D0DE737E554B"/>
  </w:style>
  <w:style w:type="paragraph" w:customStyle="1" w:styleId="E0DB0C90442D463D9F3263D664EF1C3F">
    <w:name w:val="E0DB0C90442D463D9F3263D664EF1C3F"/>
  </w:style>
  <w:style w:type="paragraph" w:customStyle="1" w:styleId="5D22B5ECDD504654B83D7CA592C9ABD6">
    <w:name w:val="5D22B5ECDD504654B83D7CA592C9ABD6"/>
  </w:style>
  <w:style w:type="paragraph" w:customStyle="1" w:styleId="EF90D1ADEDDF4D7281484FA314DFF437">
    <w:name w:val="EF90D1ADEDDF4D7281484FA314DFF437"/>
  </w:style>
  <w:style w:type="paragraph" w:customStyle="1" w:styleId="2F49AF12BA6F41C0B1ED369EC90CEAFE">
    <w:name w:val="2F49AF12BA6F41C0B1ED369EC90CEAFE"/>
  </w:style>
  <w:style w:type="paragraph" w:customStyle="1" w:styleId="7BB3A5E2F40E477ABA6C73894511BC33">
    <w:name w:val="7BB3A5E2F40E477ABA6C73894511BC33"/>
  </w:style>
  <w:style w:type="paragraph" w:customStyle="1" w:styleId="38353D5F8BB94DBD9B8113DBDA0351D1">
    <w:name w:val="38353D5F8BB94DBD9B8113DBDA0351D1"/>
  </w:style>
  <w:style w:type="paragraph" w:customStyle="1" w:styleId="5D4C1BA50BEF4FD9A01DDC4BBC07E2C8">
    <w:name w:val="5D4C1BA50BEF4FD9A01DDC4BBC07E2C8"/>
  </w:style>
  <w:style w:type="paragraph" w:customStyle="1" w:styleId="F50D3E8D90B248929CF48EFCC56CE899">
    <w:name w:val="F50D3E8D90B248929CF48EFCC56CE899"/>
  </w:style>
  <w:style w:type="paragraph" w:customStyle="1" w:styleId="3B71B5E3DC124C96A2288E3D830D1202">
    <w:name w:val="3B71B5E3DC124C96A2288E3D830D1202"/>
  </w:style>
  <w:style w:type="paragraph" w:customStyle="1" w:styleId="0B8674CE3DF54F77AB587296545ACE1D">
    <w:name w:val="0B8674CE3DF54F77AB587296545ACE1D"/>
  </w:style>
  <w:style w:type="paragraph" w:customStyle="1" w:styleId="F5760DCA83BF4E98826C6CDC690081CF">
    <w:name w:val="F5760DCA83BF4E98826C6CDC690081CF"/>
  </w:style>
  <w:style w:type="paragraph" w:customStyle="1" w:styleId="34E8175E50A640D6A427358482F4C063">
    <w:name w:val="34E8175E50A640D6A427358482F4C063"/>
  </w:style>
  <w:style w:type="paragraph" w:customStyle="1" w:styleId="9AAD1399C4D24ADE9F9E9EC0A44787E0">
    <w:name w:val="9AAD1399C4D24ADE9F9E9EC0A44787E0"/>
  </w:style>
  <w:style w:type="paragraph" w:customStyle="1" w:styleId="430434AB8E0540419E17A1135CD5AC23">
    <w:name w:val="430434AB8E0540419E17A1135CD5AC23"/>
  </w:style>
  <w:style w:type="paragraph" w:customStyle="1" w:styleId="3D15C3069E804891AD48F56D8052BA2F">
    <w:name w:val="3D15C3069E804891AD48F56D8052BA2F"/>
  </w:style>
  <w:style w:type="paragraph" w:customStyle="1" w:styleId="0374D3C63EC140D1A8B5682A5D630BDD">
    <w:name w:val="0374D3C63EC140D1A8B5682A5D630BDD"/>
  </w:style>
  <w:style w:type="paragraph" w:customStyle="1" w:styleId="28AEB4A4582E4977840F1521286D95AA">
    <w:name w:val="28AEB4A4582E4977840F1521286D95AA"/>
  </w:style>
  <w:style w:type="paragraph" w:customStyle="1" w:styleId="382B8EE02BD84C7687B52D3BE2B7841A">
    <w:name w:val="382B8EE02BD84C7687B52D3BE2B7841A"/>
  </w:style>
  <w:style w:type="paragraph" w:customStyle="1" w:styleId="1417955664FA4404AA9310F51465606C">
    <w:name w:val="1417955664FA4404AA9310F51465606C"/>
  </w:style>
  <w:style w:type="paragraph" w:customStyle="1" w:styleId="AC5719B473C14B2DA0E908047863FD2D">
    <w:name w:val="AC5719B473C14B2DA0E908047863FD2D"/>
  </w:style>
  <w:style w:type="paragraph" w:customStyle="1" w:styleId="483F000E2EA942C8A81607AC3141CD7E">
    <w:name w:val="483F000E2EA942C8A81607AC3141CD7E"/>
  </w:style>
  <w:style w:type="paragraph" w:customStyle="1" w:styleId="343A7D2518E04F1A85734934F4C79417">
    <w:name w:val="343A7D2518E04F1A85734934F4C79417"/>
  </w:style>
  <w:style w:type="paragraph" w:customStyle="1" w:styleId="7E6702D0FE9D49D9BA565310A6A02F6C">
    <w:name w:val="7E6702D0FE9D49D9BA565310A6A02F6C"/>
  </w:style>
  <w:style w:type="paragraph" w:customStyle="1" w:styleId="4C80BDCB9BFE402887BCF4470561A784">
    <w:name w:val="4C80BDCB9BFE402887BCF4470561A784"/>
  </w:style>
  <w:style w:type="paragraph" w:customStyle="1" w:styleId="9E2D55E7D49C4D40AB2531E01384E27F">
    <w:name w:val="9E2D55E7D49C4D40AB2531E01384E27F"/>
  </w:style>
  <w:style w:type="paragraph" w:customStyle="1" w:styleId="445B91737ED84D7ABE539E1C232EA85E">
    <w:name w:val="445B91737ED84D7ABE539E1C232EA85E"/>
  </w:style>
  <w:style w:type="paragraph" w:customStyle="1" w:styleId="85FCE62C3FAD46AFAB9C98F80032078B">
    <w:name w:val="85FCE62C3FAD46AFAB9C98F80032078B"/>
  </w:style>
  <w:style w:type="paragraph" w:customStyle="1" w:styleId="42D145F663D34788B6BB3DDE82018101">
    <w:name w:val="42D145F663D34788B6BB3DDE82018101"/>
  </w:style>
  <w:style w:type="paragraph" w:customStyle="1" w:styleId="3032E3DD1A7D4B47BE5C4B6008EC615A">
    <w:name w:val="3032E3DD1A7D4B47BE5C4B6008EC615A"/>
  </w:style>
  <w:style w:type="paragraph" w:customStyle="1" w:styleId="EB9C1CA8D7A140B6A16BB6AFEB2DB8DE">
    <w:name w:val="EB9C1CA8D7A140B6A16BB6AFEB2DB8DE"/>
  </w:style>
  <w:style w:type="paragraph" w:customStyle="1" w:styleId="2547FF5711524208831EAB0205C66BA9">
    <w:name w:val="2547FF5711524208831EAB0205C66BA9"/>
  </w:style>
  <w:style w:type="paragraph" w:customStyle="1" w:styleId="7392BDF645CC43C49EF776D2E1132F9B">
    <w:name w:val="7392BDF645CC43C49EF776D2E1132F9B"/>
  </w:style>
  <w:style w:type="paragraph" w:customStyle="1" w:styleId="950A5499D00243E58458A30A0C2CED07">
    <w:name w:val="950A5499D00243E58458A30A0C2CED07"/>
  </w:style>
  <w:style w:type="paragraph" w:customStyle="1" w:styleId="D5A9BAB7789D4E9A9CFD1590B0095844">
    <w:name w:val="D5A9BAB7789D4E9A9CFD1590B0095844"/>
  </w:style>
  <w:style w:type="paragraph" w:customStyle="1" w:styleId="D2D61AA8AA6C4C7599F3C72AE33D1400">
    <w:name w:val="D2D61AA8AA6C4C7599F3C72AE33D1400"/>
  </w:style>
  <w:style w:type="paragraph" w:customStyle="1" w:styleId="9ACD94F1C5B54DFEB52AEEDD4D37D54A">
    <w:name w:val="9ACD94F1C5B54DFEB52AEEDD4D37D54A"/>
  </w:style>
  <w:style w:type="paragraph" w:customStyle="1" w:styleId="D1403BCBE66545DB99BB071BBABB7EDB">
    <w:name w:val="D1403BCBE66545DB99BB071BBABB7EDB"/>
  </w:style>
  <w:style w:type="paragraph" w:customStyle="1" w:styleId="C01E004B819B487D99BB657F87150253">
    <w:name w:val="C01E004B819B487D99BB657F87150253"/>
  </w:style>
  <w:style w:type="paragraph" w:customStyle="1" w:styleId="E7CD36D752114E69BE70B6204D79AAC4">
    <w:name w:val="E7CD36D752114E69BE70B6204D79AAC4"/>
  </w:style>
  <w:style w:type="paragraph" w:customStyle="1" w:styleId="ADB6F089E2C14263975A6E99067CF330">
    <w:name w:val="ADB6F089E2C14263975A6E99067CF330"/>
  </w:style>
  <w:style w:type="paragraph" w:customStyle="1" w:styleId="765BBEB787EC4C96B57BE5A78BF2D111">
    <w:name w:val="765BBEB787EC4C96B57BE5A78BF2D111"/>
  </w:style>
  <w:style w:type="paragraph" w:customStyle="1" w:styleId="D113D0D272794ACC844125FA27C6DC99">
    <w:name w:val="D113D0D272794ACC844125FA27C6DC99"/>
  </w:style>
  <w:style w:type="paragraph" w:customStyle="1" w:styleId="E3925F1853B946EE83CB86B1140DC338">
    <w:name w:val="E3925F1853B946EE83CB86B1140DC338"/>
  </w:style>
  <w:style w:type="paragraph" w:customStyle="1" w:styleId="721751D2122D470BB954FA563BC707A2">
    <w:name w:val="721751D2122D470BB954FA563BC707A2"/>
  </w:style>
  <w:style w:type="paragraph" w:customStyle="1" w:styleId="A8F5330FAC8F422EB6039FC7AFCDC491">
    <w:name w:val="A8F5330FAC8F422EB6039FC7AFCDC491"/>
  </w:style>
  <w:style w:type="paragraph" w:customStyle="1" w:styleId="F109C1DBDA474EA59EC26321179C942E">
    <w:name w:val="F109C1DBDA474EA59EC26321179C942E"/>
  </w:style>
  <w:style w:type="paragraph" w:customStyle="1" w:styleId="4E0D721A94B24D78911F387383C3D192">
    <w:name w:val="4E0D721A94B24D78911F387383C3D192"/>
  </w:style>
  <w:style w:type="paragraph" w:customStyle="1" w:styleId="2D871BFE309448D587638D57EBE089FE">
    <w:name w:val="2D871BFE309448D587638D57EBE089FE"/>
  </w:style>
  <w:style w:type="paragraph" w:customStyle="1" w:styleId="0E118D3B1BA1468CA1AE01284A7C028F">
    <w:name w:val="0E118D3B1BA1468CA1AE01284A7C028F"/>
  </w:style>
  <w:style w:type="paragraph" w:customStyle="1" w:styleId="289543ECD9794EF58422C0EC1235DBB6">
    <w:name w:val="289543ECD9794EF58422C0EC1235DBB6"/>
  </w:style>
  <w:style w:type="paragraph" w:customStyle="1" w:styleId="5D0BF3609FED43269CB061BAB411C618">
    <w:name w:val="5D0BF3609FED43269CB061BAB411C618"/>
  </w:style>
  <w:style w:type="paragraph" w:customStyle="1" w:styleId="6FFAFEAE8C3240F3A0389277CF0F7297">
    <w:name w:val="6FFAFEAE8C3240F3A0389277CF0F7297"/>
  </w:style>
  <w:style w:type="paragraph" w:customStyle="1" w:styleId="CB08EB6B20944BD785AEB4CFE5AA4841">
    <w:name w:val="CB08EB6B20944BD785AEB4CFE5AA4841"/>
  </w:style>
  <w:style w:type="paragraph" w:customStyle="1" w:styleId="22466E934BC84EF89095915F2AE261E1">
    <w:name w:val="22466E934BC84EF89095915F2AE261E1"/>
  </w:style>
  <w:style w:type="paragraph" w:customStyle="1" w:styleId="F76568BDEE184FD6A78382FD8AB1488C">
    <w:name w:val="F76568BDEE184FD6A78382FD8AB1488C"/>
  </w:style>
  <w:style w:type="paragraph" w:customStyle="1" w:styleId="D9B0F8363CB841FDB6C5AF93129CD27B">
    <w:name w:val="D9B0F8363CB841FDB6C5AF93129CD27B"/>
  </w:style>
  <w:style w:type="paragraph" w:customStyle="1" w:styleId="71AD7324896D4CE0A9E48B0D365CDE6E">
    <w:name w:val="71AD7324896D4CE0A9E48B0D365CDE6E"/>
  </w:style>
  <w:style w:type="paragraph" w:customStyle="1" w:styleId="7C356C49E079420BB6FAE564BCDE7E5A">
    <w:name w:val="7C356C49E079420BB6FAE564BCDE7E5A"/>
  </w:style>
  <w:style w:type="paragraph" w:customStyle="1" w:styleId="95F56053163F4E2A9D28786D2A40FC3C">
    <w:name w:val="95F56053163F4E2A9D28786D2A40FC3C"/>
  </w:style>
  <w:style w:type="paragraph" w:customStyle="1" w:styleId="C562DC431C1241FFBE2D221E48270ACC">
    <w:name w:val="C562DC431C1241FFBE2D221E48270ACC"/>
  </w:style>
  <w:style w:type="paragraph" w:customStyle="1" w:styleId="E028D1A71ADD4ED585A0928FE247EA81">
    <w:name w:val="E028D1A71ADD4ED585A0928FE247EA81"/>
  </w:style>
  <w:style w:type="paragraph" w:customStyle="1" w:styleId="914A4A3A9DD7463596CAE48E56E585A4">
    <w:name w:val="914A4A3A9DD7463596CAE48E56E585A4"/>
  </w:style>
  <w:style w:type="paragraph" w:customStyle="1" w:styleId="01D51E3C09E341BFBDBF7773909D489B">
    <w:name w:val="01D51E3C09E341BFBDBF7773909D489B"/>
  </w:style>
  <w:style w:type="paragraph" w:customStyle="1" w:styleId="DEB077B891BE4941B4ED94B45F131985">
    <w:name w:val="DEB077B891BE4941B4ED94B45F131985"/>
  </w:style>
  <w:style w:type="paragraph" w:customStyle="1" w:styleId="9142E564317E45A4909A968E59C93B91">
    <w:name w:val="9142E564317E45A4909A968E59C93B91"/>
  </w:style>
  <w:style w:type="paragraph" w:customStyle="1" w:styleId="8E212E92C6054977900D5A63CF62CC45">
    <w:name w:val="8E212E92C6054977900D5A63CF62CC45"/>
  </w:style>
  <w:style w:type="paragraph" w:customStyle="1" w:styleId="1620BC24EA1F40A9AD37AC7CC4FA4590">
    <w:name w:val="1620BC24EA1F40A9AD37AC7CC4FA4590"/>
  </w:style>
  <w:style w:type="paragraph" w:customStyle="1" w:styleId="89A6E8A11C91442883D9C626306FEBCE">
    <w:name w:val="89A6E8A11C91442883D9C626306FEBCE"/>
  </w:style>
  <w:style w:type="paragraph" w:customStyle="1" w:styleId="F674CBCF713E411CB8AC5C7072A99070">
    <w:name w:val="F674CBCF713E411CB8AC5C7072A99070"/>
  </w:style>
  <w:style w:type="paragraph" w:customStyle="1" w:styleId="F76DD187CEFF43E98FBEE0629E569CE4">
    <w:name w:val="F76DD187CEFF43E98FBEE0629E569CE4"/>
  </w:style>
  <w:style w:type="paragraph" w:customStyle="1" w:styleId="33BE6A8065F1411ABC8F0E3CD53859ED">
    <w:name w:val="33BE6A8065F1411ABC8F0E3CD53859ED"/>
  </w:style>
  <w:style w:type="paragraph" w:customStyle="1" w:styleId="609A0B0F740A4F348CC68BADD9C3FAC5">
    <w:name w:val="609A0B0F740A4F348CC68BADD9C3FAC5"/>
  </w:style>
  <w:style w:type="paragraph" w:customStyle="1" w:styleId="0B8D7AC998A446D28DB68E08E95AACF4">
    <w:name w:val="0B8D7AC998A446D28DB68E08E95AACF4"/>
  </w:style>
  <w:style w:type="paragraph" w:customStyle="1" w:styleId="DACA94AA9BF44DB984C0E0038CE74A34">
    <w:name w:val="DACA94AA9BF44DB984C0E0038CE74A34"/>
  </w:style>
  <w:style w:type="paragraph" w:customStyle="1" w:styleId="8AA304C94E43495388BFB7333C9DD162">
    <w:name w:val="8AA304C94E43495388BFB7333C9DD162"/>
  </w:style>
  <w:style w:type="paragraph" w:customStyle="1" w:styleId="170FACB0412D44B2BFF19C447BF51340">
    <w:name w:val="170FACB0412D44B2BFF19C447BF51340"/>
  </w:style>
  <w:style w:type="paragraph" w:customStyle="1" w:styleId="DDEF62139D6648379466DAB75ABE1DC7">
    <w:name w:val="DDEF62139D6648379466DAB75ABE1DC7"/>
  </w:style>
  <w:style w:type="paragraph" w:customStyle="1" w:styleId="E4C4967FB0F84E98BF8CED5131CE3692">
    <w:name w:val="E4C4967FB0F84E98BF8CED5131CE3692"/>
  </w:style>
  <w:style w:type="paragraph" w:customStyle="1" w:styleId="C5FFEA55D8684773A2113816F31AB5AB">
    <w:name w:val="C5FFEA55D8684773A2113816F31AB5AB"/>
  </w:style>
  <w:style w:type="paragraph" w:customStyle="1" w:styleId="E6F6E1621EDB473AB87DB4906B35BD8D">
    <w:name w:val="E6F6E1621EDB473AB87DB4906B35BD8D"/>
  </w:style>
  <w:style w:type="paragraph" w:customStyle="1" w:styleId="5805B82DF1544CFFA25B135694FB4D31">
    <w:name w:val="5805B82DF1544CFFA25B135694FB4D31"/>
  </w:style>
  <w:style w:type="paragraph" w:customStyle="1" w:styleId="9D925F2A5508497DA3631CA951C18E2D">
    <w:name w:val="9D925F2A5508497DA3631CA951C18E2D"/>
  </w:style>
  <w:style w:type="paragraph" w:customStyle="1" w:styleId="CBD00526FD8A431F82542CD34DE92A2B">
    <w:name w:val="CBD00526FD8A431F82542CD34DE92A2B"/>
  </w:style>
  <w:style w:type="paragraph" w:customStyle="1" w:styleId="1571370F2BD94E059D11DB4B9285123E">
    <w:name w:val="1571370F2BD94E059D11DB4B9285123E"/>
  </w:style>
  <w:style w:type="paragraph" w:customStyle="1" w:styleId="A2DC7C1FCC8E4B5D92DEC9956BAF5F19">
    <w:name w:val="A2DC7C1FCC8E4B5D92DEC9956BAF5F19"/>
  </w:style>
  <w:style w:type="paragraph" w:customStyle="1" w:styleId="DB12F208553F4996870B7030E9306415">
    <w:name w:val="DB12F208553F4996870B7030E9306415"/>
  </w:style>
  <w:style w:type="paragraph" w:customStyle="1" w:styleId="1D1B2D763E27450EAEF6D7EA4DC42DD4">
    <w:name w:val="1D1B2D763E27450EAEF6D7EA4DC42DD4"/>
  </w:style>
  <w:style w:type="paragraph" w:customStyle="1" w:styleId="B4C0A612D3814F899ADED4B34EF069AE">
    <w:name w:val="B4C0A612D3814F899ADED4B34EF069AE"/>
  </w:style>
  <w:style w:type="paragraph" w:customStyle="1" w:styleId="BFDD19BF82924BA08B5F4CF0E12674CE">
    <w:name w:val="BFDD19BF82924BA08B5F4CF0E12674CE"/>
  </w:style>
  <w:style w:type="paragraph" w:customStyle="1" w:styleId="720F0C8EB58B4EFEB74CB70E4F57B816">
    <w:name w:val="720F0C8EB58B4EFEB74CB70E4F57B816"/>
  </w:style>
  <w:style w:type="paragraph" w:customStyle="1" w:styleId="E60C714749A24D06B1750BC246472A2F">
    <w:name w:val="E60C714749A24D06B1750BC246472A2F"/>
  </w:style>
  <w:style w:type="paragraph" w:customStyle="1" w:styleId="D7E9AAD350C946FABB85CFA9F4704E90">
    <w:name w:val="D7E9AAD350C946FABB85CFA9F4704E90"/>
  </w:style>
  <w:style w:type="paragraph" w:customStyle="1" w:styleId="18E3B8407F3E4B34BDE9FDDAEE8A1DE7">
    <w:name w:val="18E3B8407F3E4B34BDE9FDDAEE8A1DE7"/>
  </w:style>
  <w:style w:type="paragraph" w:customStyle="1" w:styleId="A367BE1E4E2145468A4DE6811E6D31CA">
    <w:name w:val="A367BE1E4E2145468A4DE6811E6D31CA"/>
  </w:style>
  <w:style w:type="paragraph" w:customStyle="1" w:styleId="AE5C5885E1924916A7FB6087EBDC3B5F">
    <w:name w:val="AE5C5885E1924916A7FB6087EBDC3B5F"/>
  </w:style>
  <w:style w:type="paragraph" w:customStyle="1" w:styleId="D14D293BAE91457BAED5E4327CFD3E9A">
    <w:name w:val="D14D293BAE91457BAED5E4327CFD3E9A"/>
  </w:style>
  <w:style w:type="paragraph" w:customStyle="1" w:styleId="3A8204C429E649DDB846D47409BEF326">
    <w:name w:val="3A8204C429E649DDB846D47409BEF326"/>
  </w:style>
  <w:style w:type="paragraph" w:customStyle="1" w:styleId="B15CE03696254398AFB2E251A0AA39E0">
    <w:name w:val="B15CE03696254398AFB2E251A0AA39E0"/>
  </w:style>
  <w:style w:type="paragraph" w:customStyle="1" w:styleId="6DDE55D075BA447CA68584390A81C4BA">
    <w:name w:val="6DDE55D075BA447CA68584390A81C4BA"/>
  </w:style>
  <w:style w:type="paragraph" w:customStyle="1" w:styleId="2FD45BC6234B47EC877316079E0356AC">
    <w:name w:val="2FD45BC6234B47EC877316079E0356AC"/>
  </w:style>
  <w:style w:type="paragraph" w:customStyle="1" w:styleId="60982D490D3949EBB4F0390AE864888D">
    <w:name w:val="60982D490D3949EBB4F0390AE864888D"/>
  </w:style>
  <w:style w:type="paragraph" w:customStyle="1" w:styleId="9D231E1963264886A31E632FB711E8F6">
    <w:name w:val="9D231E1963264886A31E632FB711E8F6"/>
  </w:style>
  <w:style w:type="paragraph" w:customStyle="1" w:styleId="AC9F72525C7F412F8F3D8A27D0B77F9F">
    <w:name w:val="AC9F72525C7F412F8F3D8A27D0B77F9F"/>
  </w:style>
  <w:style w:type="paragraph" w:customStyle="1" w:styleId="9285BF7103E64007B119429C88B31BB1">
    <w:name w:val="9285BF7103E64007B119429C88B31BB1"/>
  </w:style>
  <w:style w:type="paragraph" w:customStyle="1" w:styleId="BFDE58B8F3A5484EAB9BEC5894C4523C">
    <w:name w:val="BFDE58B8F3A5484EAB9BEC5894C4523C"/>
  </w:style>
  <w:style w:type="paragraph" w:customStyle="1" w:styleId="4CC16D2F07E542969997849EE04A6EBC">
    <w:name w:val="4CC16D2F07E542969997849EE04A6EBC"/>
  </w:style>
  <w:style w:type="paragraph" w:customStyle="1" w:styleId="D7298BA2459A4B32AC426210CF41B61C">
    <w:name w:val="D7298BA2459A4B32AC426210CF41B61C"/>
  </w:style>
  <w:style w:type="paragraph" w:customStyle="1" w:styleId="EB7163E292B34AD18EB651E7CA25E7C0">
    <w:name w:val="EB7163E292B34AD18EB651E7CA25E7C0"/>
  </w:style>
  <w:style w:type="paragraph" w:customStyle="1" w:styleId="5696770C198A4228A45A7A445403AD60">
    <w:name w:val="5696770C198A4228A45A7A445403AD60"/>
  </w:style>
  <w:style w:type="paragraph" w:customStyle="1" w:styleId="3B08C2A59F2944FAB53063F55B2B14DC">
    <w:name w:val="3B08C2A59F2944FAB53063F55B2B14DC"/>
  </w:style>
  <w:style w:type="paragraph" w:customStyle="1" w:styleId="242CD3F87B7C431089CA39233244A812">
    <w:name w:val="242CD3F87B7C431089CA39233244A812"/>
  </w:style>
  <w:style w:type="paragraph" w:customStyle="1" w:styleId="2B9B49E43281427BAD63BEA120B4EB87">
    <w:name w:val="2B9B49E43281427BAD63BEA120B4EB87"/>
  </w:style>
  <w:style w:type="paragraph" w:customStyle="1" w:styleId="F9CCA7386E7D4A52B6E7F3ADCB68445D">
    <w:name w:val="F9CCA7386E7D4A52B6E7F3ADCB68445D"/>
  </w:style>
  <w:style w:type="paragraph" w:customStyle="1" w:styleId="420A638F69B8467B9E09AB4D53EB9E4B">
    <w:name w:val="420A638F69B8467B9E09AB4D53EB9E4B"/>
  </w:style>
  <w:style w:type="paragraph" w:customStyle="1" w:styleId="05693A90D97E4FF3A7CE34ED3DA6A488">
    <w:name w:val="05693A90D97E4FF3A7CE34ED3DA6A488"/>
  </w:style>
  <w:style w:type="paragraph" w:customStyle="1" w:styleId="901D37C98B4C4332AE43AFD32C248DBB">
    <w:name w:val="901D37C98B4C4332AE43AFD32C248DBB"/>
  </w:style>
  <w:style w:type="paragraph" w:customStyle="1" w:styleId="6007F836AF5241AAB2D19F0FB865CEA0">
    <w:name w:val="6007F836AF5241AAB2D19F0FB865CEA0"/>
  </w:style>
  <w:style w:type="paragraph" w:customStyle="1" w:styleId="702C2C6BF3AD4C368425214691C6977A">
    <w:name w:val="702C2C6BF3AD4C368425214691C6977A"/>
  </w:style>
  <w:style w:type="paragraph" w:customStyle="1" w:styleId="524845A29AEF411797792F4D4BB36B38">
    <w:name w:val="524845A29AEF411797792F4D4BB36B38"/>
  </w:style>
  <w:style w:type="paragraph" w:customStyle="1" w:styleId="EB6CF07C33474FAFA756EB0C88AF9D82">
    <w:name w:val="EB6CF07C33474FAFA756EB0C88AF9D82"/>
  </w:style>
  <w:style w:type="paragraph" w:customStyle="1" w:styleId="0C99E4382789433FB86CC827C90ED3C7">
    <w:name w:val="0C99E4382789433FB86CC827C90ED3C7"/>
  </w:style>
  <w:style w:type="paragraph" w:customStyle="1" w:styleId="BA87B52D3731409289CA31FCEF8DF9B2">
    <w:name w:val="BA87B52D3731409289CA31FCEF8DF9B2"/>
  </w:style>
  <w:style w:type="paragraph" w:customStyle="1" w:styleId="89591EDCDA074253BD3F7AE25FDAB7CA">
    <w:name w:val="89591EDCDA074253BD3F7AE25FDAB7CA"/>
  </w:style>
  <w:style w:type="paragraph" w:customStyle="1" w:styleId="ED0217CD94894A93AFCC81F856E7F18F">
    <w:name w:val="ED0217CD94894A93AFCC81F856E7F18F"/>
  </w:style>
  <w:style w:type="paragraph" w:customStyle="1" w:styleId="C3F4FD7BEE95461FAF4371780218A2BE">
    <w:name w:val="C3F4FD7BEE95461FAF4371780218A2BE"/>
  </w:style>
  <w:style w:type="paragraph" w:customStyle="1" w:styleId="B4C0F48BD18149CAB4038F7DFB5D96BD">
    <w:name w:val="B4C0F48BD18149CAB4038F7DFB5D96BD"/>
  </w:style>
  <w:style w:type="paragraph" w:customStyle="1" w:styleId="8D9D4D008D284BF0B9C9F509183C4E04">
    <w:name w:val="8D9D4D008D284BF0B9C9F509183C4E04"/>
  </w:style>
  <w:style w:type="paragraph" w:customStyle="1" w:styleId="3DE75CD7C0924E2B9EC75615B6D18876">
    <w:name w:val="3DE75CD7C0924E2B9EC75615B6D18876"/>
  </w:style>
  <w:style w:type="paragraph" w:customStyle="1" w:styleId="1DCAAF0E4CE341BFAEC0160E8E594CC3">
    <w:name w:val="1DCAAF0E4CE341BFAEC0160E8E594CC3"/>
  </w:style>
  <w:style w:type="paragraph" w:customStyle="1" w:styleId="2EC244B367924AA699E863D820B210BC">
    <w:name w:val="2EC244B367924AA699E863D820B210BC"/>
  </w:style>
  <w:style w:type="paragraph" w:customStyle="1" w:styleId="9D1DCB3B44A74E5EA2E0A30DB1D0F4B8">
    <w:name w:val="9D1DCB3B44A74E5EA2E0A30DB1D0F4B8"/>
  </w:style>
  <w:style w:type="paragraph" w:customStyle="1" w:styleId="E8F18030C070420DBACB6D1DA370BB36">
    <w:name w:val="E8F18030C070420DBACB6D1DA370BB36"/>
  </w:style>
  <w:style w:type="paragraph" w:customStyle="1" w:styleId="AB8C15B4540C4630ACE4A14D32AD1E88">
    <w:name w:val="AB8C15B4540C4630ACE4A14D32AD1E88"/>
  </w:style>
  <w:style w:type="paragraph" w:customStyle="1" w:styleId="FE8E9A3D799844CCB45A655923EFE151">
    <w:name w:val="FE8E9A3D799844CCB45A655923EFE151"/>
  </w:style>
  <w:style w:type="paragraph" w:customStyle="1" w:styleId="FF2ECB25432741C29BEEBDD007E9D429">
    <w:name w:val="FF2ECB25432741C29BEEBDD007E9D429"/>
  </w:style>
  <w:style w:type="paragraph" w:customStyle="1" w:styleId="6756BAE327364C38B73EE0BE62FB8E67">
    <w:name w:val="6756BAE327364C38B73EE0BE62FB8E67"/>
  </w:style>
  <w:style w:type="paragraph" w:customStyle="1" w:styleId="0F1F3B9375C04A9CB973D72FC296250D">
    <w:name w:val="0F1F3B9375C04A9CB973D72FC296250D"/>
  </w:style>
  <w:style w:type="paragraph" w:customStyle="1" w:styleId="D6794084EC8642F39DA13A90549514DE">
    <w:name w:val="D6794084EC8642F39DA13A90549514DE"/>
  </w:style>
  <w:style w:type="paragraph" w:customStyle="1" w:styleId="61CD4E0F20F64B13B22E6275F43A6AE8">
    <w:name w:val="61CD4E0F20F64B13B22E6275F43A6AE8"/>
  </w:style>
  <w:style w:type="paragraph" w:customStyle="1" w:styleId="A02E3DA31B4D461198861080EE9C633B">
    <w:name w:val="A02E3DA31B4D461198861080EE9C633B"/>
  </w:style>
  <w:style w:type="paragraph" w:customStyle="1" w:styleId="7EB36B431EA34A9F89C34BDAD18D642B">
    <w:name w:val="7EB36B431EA34A9F89C34BDAD18D642B"/>
  </w:style>
  <w:style w:type="paragraph" w:customStyle="1" w:styleId="AF6EB8A622574412A33458F6989D0D30">
    <w:name w:val="AF6EB8A622574412A33458F6989D0D30"/>
  </w:style>
  <w:style w:type="paragraph" w:customStyle="1" w:styleId="B4023256238E4853BABC91E926B18775">
    <w:name w:val="B4023256238E4853BABC91E926B18775"/>
  </w:style>
  <w:style w:type="paragraph" w:customStyle="1" w:styleId="9CC690811977458899734169A116E6DB">
    <w:name w:val="9CC690811977458899734169A116E6DB"/>
  </w:style>
  <w:style w:type="paragraph" w:customStyle="1" w:styleId="491E9C4752124F9C82B424DC958F8FC3">
    <w:name w:val="491E9C4752124F9C82B424DC958F8FC3"/>
  </w:style>
  <w:style w:type="paragraph" w:customStyle="1" w:styleId="2E0280182F0A4F7E8A01F30FEA01BEFD">
    <w:name w:val="2E0280182F0A4F7E8A01F30FEA01BEFD"/>
  </w:style>
  <w:style w:type="paragraph" w:customStyle="1" w:styleId="041AEEBB394F4D659E9B09A9A7072D32">
    <w:name w:val="041AEEBB394F4D659E9B09A9A7072D32"/>
  </w:style>
  <w:style w:type="paragraph" w:customStyle="1" w:styleId="0BDB45CC1A214DE9932943CEF42F3CEE">
    <w:name w:val="0BDB45CC1A214DE9932943CEF42F3CEE"/>
  </w:style>
  <w:style w:type="paragraph" w:customStyle="1" w:styleId="4AED83E7503A447C93511F8BB7D3708E">
    <w:name w:val="4AED83E7503A447C93511F8BB7D3708E"/>
  </w:style>
  <w:style w:type="paragraph" w:customStyle="1" w:styleId="0C1C774765584D12B8714B510E36F2CC">
    <w:name w:val="0C1C774765584D12B8714B510E36F2CC"/>
  </w:style>
  <w:style w:type="paragraph" w:customStyle="1" w:styleId="9E34803AD6A14A75A703C8F6BCDE9BDC">
    <w:name w:val="9E34803AD6A14A75A703C8F6BCDE9BDC"/>
  </w:style>
  <w:style w:type="paragraph" w:customStyle="1" w:styleId="A254B56FEF9246F699060C1309152FE0">
    <w:name w:val="A254B56FEF9246F699060C1309152FE0"/>
  </w:style>
  <w:style w:type="paragraph" w:customStyle="1" w:styleId="D10264CC24E4469F8CFE88652B4B29DF">
    <w:name w:val="D10264CC24E4469F8CFE88652B4B29DF"/>
  </w:style>
  <w:style w:type="paragraph" w:customStyle="1" w:styleId="2AB039F9A7104496929FFEC85FD948DC">
    <w:name w:val="2AB039F9A7104496929FFEC85FD948DC"/>
  </w:style>
  <w:style w:type="paragraph" w:customStyle="1" w:styleId="93454EB5D6A24E0AA2019A81DEAA8B46">
    <w:name w:val="93454EB5D6A24E0AA2019A81DEAA8B46"/>
  </w:style>
  <w:style w:type="paragraph" w:customStyle="1" w:styleId="B1C85C4824B04ADA99B1274295FAE336">
    <w:name w:val="B1C85C4824B04ADA99B1274295FAE336"/>
  </w:style>
  <w:style w:type="paragraph" w:customStyle="1" w:styleId="257C7CDAB4AC43418C585E0D4F2EBDF0">
    <w:name w:val="257C7CDAB4AC43418C585E0D4F2EBDF0"/>
  </w:style>
  <w:style w:type="paragraph" w:customStyle="1" w:styleId="EF3B8B74DA9F478B92B5364A7CDDB587">
    <w:name w:val="EF3B8B74DA9F478B92B5364A7CDDB587"/>
  </w:style>
  <w:style w:type="paragraph" w:customStyle="1" w:styleId="C6976F4ED3F348D8A47D7C1CED6D46AF">
    <w:name w:val="C6976F4ED3F348D8A47D7C1CED6D46AF"/>
  </w:style>
  <w:style w:type="paragraph" w:customStyle="1" w:styleId="19DC3F6708C94EB4847B34F92EB0DF97">
    <w:name w:val="19DC3F6708C94EB4847B34F92EB0DF97"/>
  </w:style>
  <w:style w:type="paragraph" w:customStyle="1" w:styleId="98DCBC5C3D6B424E946EA8BF2780C85F">
    <w:name w:val="98DCBC5C3D6B424E946EA8BF2780C85F"/>
  </w:style>
  <w:style w:type="paragraph" w:customStyle="1" w:styleId="66F4DD31373643EDB624CAE869AC7BE2">
    <w:name w:val="66F4DD31373643EDB624CAE869AC7BE2"/>
  </w:style>
  <w:style w:type="paragraph" w:customStyle="1" w:styleId="8F4E5B958A9F432F889BCB23F82DC044">
    <w:name w:val="8F4E5B958A9F432F889BCB23F82DC044"/>
  </w:style>
  <w:style w:type="paragraph" w:customStyle="1" w:styleId="36ECB709E6B44F97995479F53D4339EF">
    <w:name w:val="36ECB709E6B44F97995479F53D4339EF"/>
  </w:style>
  <w:style w:type="paragraph" w:customStyle="1" w:styleId="D2A759F0343C4E50B7F3A43BE8201720">
    <w:name w:val="D2A759F0343C4E50B7F3A43BE8201720"/>
  </w:style>
  <w:style w:type="paragraph" w:customStyle="1" w:styleId="41974D5B84AB48FF92D70C871E8B0418">
    <w:name w:val="41974D5B84AB48FF92D70C871E8B0418"/>
  </w:style>
  <w:style w:type="paragraph" w:customStyle="1" w:styleId="5481F7910167495C8DA93935936F69DE">
    <w:name w:val="5481F7910167495C8DA93935936F69DE"/>
  </w:style>
  <w:style w:type="paragraph" w:customStyle="1" w:styleId="B9D53952672E433EAD90DAA389776327">
    <w:name w:val="B9D53952672E433EAD90DAA389776327"/>
  </w:style>
  <w:style w:type="paragraph" w:customStyle="1" w:styleId="11A6984CBE7F470588B0D5214D5D886D">
    <w:name w:val="11A6984CBE7F470588B0D5214D5D886D"/>
  </w:style>
  <w:style w:type="paragraph" w:customStyle="1" w:styleId="55F42658BCD94B609B552CC336DA24B6">
    <w:name w:val="55F42658BCD94B609B552CC336DA24B6"/>
  </w:style>
  <w:style w:type="paragraph" w:customStyle="1" w:styleId="C4870A5F55FB433B8BDED7F526E022A0">
    <w:name w:val="C4870A5F55FB433B8BDED7F526E022A0"/>
  </w:style>
  <w:style w:type="paragraph" w:customStyle="1" w:styleId="87261D15DC8E4EB2851F995FEBA3D49F">
    <w:name w:val="87261D15DC8E4EB2851F995FEBA3D49F"/>
  </w:style>
  <w:style w:type="paragraph" w:customStyle="1" w:styleId="AF518E4014124E65A24B640417F0AB26">
    <w:name w:val="AF518E4014124E65A24B640417F0AB26"/>
  </w:style>
  <w:style w:type="paragraph" w:customStyle="1" w:styleId="8C0107DF7FA14A73BBACCEDB050E5CA0">
    <w:name w:val="8C0107DF7FA14A73BBACCEDB050E5CA0"/>
  </w:style>
  <w:style w:type="paragraph" w:customStyle="1" w:styleId="9835CD470FA14FCCB5DF690C81BE2E13">
    <w:name w:val="9835CD470FA14FCCB5DF690C81BE2E13"/>
  </w:style>
  <w:style w:type="paragraph" w:customStyle="1" w:styleId="AEA042F2D5F0437486199CAF90AD438E">
    <w:name w:val="AEA042F2D5F0437486199CAF90AD438E"/>
  </w:style>
  <w:style w:type="paragraph" w:customStyle="1" w:styleId="C3F889DC8F42490286014093A4BCF163">
    <w:name w:val="C3F889DC8F42490286014093A4BCF163"/>
  </w:style>
  <w:style w:type="paragraph" w:customStyle="1" w:styleId="56E44FEE6B2B470D8B5FBEDEA88B9F4C">
    <w:name w:val="56E44FEE6B2B470D8B5FBEDEA88B9F4C"/>
  </w:style>
  <w:style w:type="paragraph" w:customStyle="1" w:styleId="0EE43C05DE8247CAA29B0E4A493FB097">
    <w:name w:val="0EE43C05DE8247CAA29B0E4A493FB097"/>
  </w:style>
  <w:style w:type="paragraph" w:customStyle="1" w:styleId="AAAE26B1E0524C689A804BA4925F3E9C">
    <w:name w:val="AAAE26B1E0524C689A804BA4925F3E9C"/>
  </w:style>
  <w:style w:type="paragraph" w:customStyle="1" w:styleId="3BCA7A1FD5A54ECD980C0F8C5EE7B81C">
    <w:name w:val="3BCA7A1FD5A54ECD980C0F8C5EE7B81C"/>
  </w:style>
  <w:style w:type="paragraph" w:customStyle="1" w:styleId="BB9EA2D335B54745A805DBD68C25B534">
    <w:name w:val="BB9EA2D335B54745A805DBD68C25B534"/>
  </w:style>
  <w:style w:type="paragraph" w:customStyle="1" w:styleId="6D08B1D6E804407681C08108D593B68F">
    <w:name w:val="6D08B1D6E804407681C08108D593B68F"/>
  </w:style>
  <w:style w:type="paragraph" w:customStyle="1" w:styleId="E899C0404D4245DA9C18379467A71528">
    <w:name w:val="E899C0404D4245DA9C18379467A71528"/>
  </w:style>
  <w:style w:type="paragraph" w:customStyle="1" w:styleId="78232D3DDF4B4972AFC8B7F6592EE251">
    <w:name w:val="78232D3DDF4B4972AFC8B7F6592EE251"/>
  </w:style>
  <w:style w:type="paragraph" w:customStyle="1" w:styleId="286A9CBBEEC14D488151F47262B91B2D">
    <w:name w:val="286A9CBBEEC14D488151F47262B91B2D"/>
  </w:style>
  <w:style w:type="paragraph" w:customStyle="1" w:styleId="13F1420C3E8C4BC08CEA97188584F3CF">
    <w:name w:val="13F1420C3E8C4BC08CEA97188584F3CF"/>
  </w:style>
  <w:style w:type="paragraph" w:customStyle="1" w:styleId="44FE3823E09840D4B7E9394E5368F6E1">
    <w:name w:val="44FE3823E09840D4B7E9394E5368F6E1"/>
  </w:style>
  <w:style w:type="paragraph" w:customStyle="1" w:styleId="2F9A02F9A0EE43C793B9872C6496EA8E">
    <w:name w:val="2F9A02F9A0EE43C793B9872C6496EA8E"/>
  </w:style>
  <w:style w:type="paragraph" w:customStyle="1" w:styleId="91831707FD5E4C8E9B13D26FEC0B8BE8">
    <w:name w:val="91831707FD5E4C8E9B13D26FEC0B8BE8"/>
  </w:style>
  <w:style w:type="paragraph" w:customStyle="1" w:styleId="E784C71CF0DA4BFA9D0CF693F7DEEBFA">
    <w:name w:val="E784C71CF0DA4BFA9D0CF693F7DEEBFA"/>
  </w:style>
  <w:style w:type="paragraph" w:customStyle="1" w:styleId="3F66122F104B4AAB95DA67D8242018BC">
    <w:name w:val="3F66122F104B4AAB95DA67D8242018BC"/>
  </w:style>
  <w:style w:type="paragraph" w:customStyle="1" w:styleId="2F206188217042DDBEAFC5E51E7AC47B">
    <w:name w:val="2F206188217042DDBEAFC5E51E7AC47B"/>
  </w:style>
  <w:style w:type="paragraph" w:customStyle="1" w:styleId="4A1AC4A1855B4E79A56DB82C1200910D">
    <w:name w:val="4A1AC4A1855B4E79A56DB82C1200910D"/>
  </w:style>
  <w:style w:type="paragraph" w:customStyle="1" w:styleId="89B53DA8CBCB4F5BB84310F55B37DB93">
    <w:name w:val="89B53DA8CBCB4F5BB84310F55B37DB93"/>
  </w:style>
  <w:style w:type="paragraph" w:customStyle="1" w:styleId="AA1F16338B024C0BB88730C9B1F0A36A">
    <w:name w:val="AA1F16338B024C0BB88730C9B1F0A36A"/>
  </w:style>
  <w:style w:type="paragraph" w:customStyle="1" w:styleId="12C5360A57CE4FC3B401D423712D4F63">
    <w:name w:val="12C5360A57CE4FC3B401D423712D4F63"/>
  </w:style>
  <w:style w:type="paragraph" w:customStyle="1" w:styleId="8FA91C0F24934BECBF61823F841D23A5">
    <w:name w:val="8FA91C0F24934BECBF61823F841D23A5"/>
  </w:style>
  <w:style w:type="paragraph" w:customStyle="1" w:styleId="434D23AF9E454427A70762F9FC79E9B1">
    <w:name w:val="434D23AF9E454427A70762F9FC79E9B1"/>
  </w:style>
  <w:style w:type="paragraph" w:customStyle="1" w:styleId="BC3A327A60854E85B84FCDDED45722AC">
    <w:name w:val="BC3A327A60854E85B84FCDDED45722AC"/>
  </w:style>
  <w:style w:type="paragraph" w:customStyle="1" w:styleId="97690E74C6504344B2A22C2B8FA41076">
    <w:name w:val="97690E74C6504344B2A22C2B8FA41076"/>
  </w:style>
  <w:style w:type="paragraph" w:customStyle="1" w:styleId="1F09B0497AA34412BFE52D45FE584A70">
    <w:name w:val="1F09B0497AA34412BFE52D45FE584A70"/>
  </w:style>
  <w:style w:type="paragraph" w:customStyle="1" w:styleId="C4EFD11007AB4B78A48CFC67015CDCB7">
    <w:name w:val="C4EFD11007AB4B78A48CFC67015CDCB7"/>
  </w:style>
  <w:style w:type="paragraph" w:customStyle="1" w:styleId="9C0BB49EC8154639973C47AEC965E7EB">
    <w:name w:val="9C0BB49EC8154639973C47AEC965E7EB"/>
  </w:style>
  <w:style w:type="paragraph" w:customStyle="1" w:styleId="5F3F6E82DBEB43B6AD6EBA8294768AD2">
    <w:name w:val="5F3F6E82DBEB43B6AD6EBA8294768AD2"/>
  </w:style>
  <w:style w:type="paragraph" w:customStyle="1" w:styleId="3C098B3A87DF4E7BB66FB5ED77FB566F">
    <w:name w:val="3C098B3A87DF4E7BB66FB5ED77FB566F"/>
  </w:style>
  <w:style w:type="paragraph" w:customStyle="1" w:styleId="7B4C4592B76245ECB73F34E91E30D735">
    <w:name w:val="7B4C4592B76245ECB73F34E91E30D735"/>
  </w:style>
  <w:style w:type="paragraph" w:customStyle="1" w:styleId="265D04ACF44A4481B091A918E0A20C62">
    <w:name w:val="265D04ACF44A4481B091A918E0A20C62"/>
  </w:style>
  <w:style w:type="paragraph" w:customStyle="1" w:styleId="D97A0D7E0B244ABD993ACBB235B4E9DE">
    <w:name w:val="D97A0D7E0B244ABD993ACBB235B4E9DE"/>
  </w:style>
  <w:style w:type="paragraph" w:customStyle="1" w:styleId="D19FBC3766744506B3D72715E11F6810">
    <w:name w:val="D19FBC3766744506B3D72715E11F6810"/>
  </w:style>
  <w:style w:type="paragraph" w:customStyle="1" w:styleId="795AD007B5BC451AAE2B66C9F3F1CED7">
    <w:name w:val="795AD007B5BC451AAE2B66C9F3F1CED7"/>
  </w:style>
  <w:style w:type="paragraph" w:customStyle="1" w:styleId="113BE70DEEF4401397C881F86AD1A2D5">
    <w:name w:val="113BE70DEEF4401397C881F86AD1A2D5"/>
  </w:style>
  <w:style w:type="paragraph" w:customStyle="1" w:styleId="6EDDCFD6D34941D88C079E62AC52B3F5">
    <w:name w:val="6EDDCFD6D34941D88C079E62AC52B3F5"/>
  </w:style>
  <w:style w:type="paragraph" w:customStyle="1" w:styleId="53098C26E37D45E69EF68D95DA8F230B">
    <w:name w:val="53098C26E37D45E69EF68D95DA8F230B"/>
  </w:style>
  <w:style w:type="paragraph" w:customStyle="1" w:styleId="7C126AF03FFD4213BEAADCEE638E7FBE">
    <w:name w:val="7C126AF03FFD4213BEAADCEE638E7FBE"/>
  </w:style>
  <w:style w:type="paragraph" w:customStyle="1" w:styleId="44FC584AEA384995BBD3E9E0AEF24684">
    <w:name w:val="44FC584AEA384995BBD3E9E0AEF24684"/>
  </w:style>
  <w:style w:type="paragraph" w:customStyle="1" w:styleId="3EEC20AA80F44B21BB1BD3E49B5A1445">
    <w:name w:val="3EEC20AA80F44B21BB1BD3E49B5A1445"/>
  </w:style>
  <w:style w:type="paragraph" w:customStyle="1" w:styleId="4D187C9269F849BDAD343277813171EF">
    <w:name w:val="4D187C9269F849BDAD343277813171EF"/>
  </w:style>
  <w:style w:type="paragraph" w:customStyle="1" w:styleId="CB7E699A520446CCB7E91157B8E07EB6">
    <w:name w:val="CB7E699A520446CCB7E91157B8E07EB6"/>
  </w:style>
  <w:style w:type="paragraph" w:customStyle="1" w:styleId="EAA80AA1AC474A068AA7309511B6F995">
    <w:name w:val="EAA80AA1AC474A068AA7309511B6F995"/>
  </w:style>
  <w:style w:type="paragraph" w:customStyle="1" w:styleId="440203F192C14A02A5A58599806F7196">
    <w:name w:val="440203F192C14A02A5A58599806F7196"/>
  </w:style>
  <w:style w:type="paragraph" w:customStyle="1" w:styleId="EFD61EB2EBDF4807B0712C48CBCC1763">
    <w:name w:val="EFD61EB2EBDF4807B0712C48CBCC1763"/>
  </w:style>
  <w:style w:type="paragraph" w:customStyle="1" w:styleId="5E9275CBDF1D48929654F2D2840B2E78">
    <w:name w:val="5E9275CBDF1D48929654F2D2840B2E78"/>
  </w:style>
  <w:style w:type="paragraph" w:customStyle="1" w:styleId="31B5E709EF964BF784C6A171868C5D09">
    <w:name w:val="31B5E709EF964BF784C6A171868C5D09"/>
  </w:style>
  <w:style w:type="paragraph" w:customStyle="1" w:styleId="94704CBAE5484E3E8BC50CBE3633B8AE">
    <w:name w:val="94704CBAE5484E3E8BC50CBE3633B8AE"/>
  </w:style>
  <w:style w:type="paragraph" w:customStyle="1" w:styleId="E8729383275C4EFF8453FB3698EB5173">
    <w:name w:val="E8729383275C4EFF8453FB3698EB5173"/>
  </w:style>
  <w:style w:type="paragraph" w:customStyle="1" w:styleId="69E0681004AF49A1A230C8D207501AA6">
    <w:name w:val="69E0681004AF49A1A230C8D207501AA6"/>
  </w:style>
  <w:style w:type="paragraph" w:customStyle="1" w:styleId="3BE3AF47642C499093582376D4AD8562">
    <w:name w:val="3BE3AF47642C499093582376D4AD8562"/>
  </w:style>
  <w:style w:type="paragraph" w:customStyle="1" w:styleId="596FEE05307A495BA245E499BC548301">
    <w:name w:val="596FEE05307A495BA245E499BC548301"/>
  </w:style>
  <w:style w:type="paragraph" w:customStyle="1" w:styleId="5A5F625CA1C347A2BDDDE1F255260EC7">
    <w:name w:val="5A5F625CA1C347A2BDDDE1F255260EC7"/>
  </w:style>
  <w:style w:type="paragraph" w:customStyle="1" w:styleId="6C73A19E1E0141498A204C74F642D9AB">
    <w:name w:val="6C73A19E1E0141498A204C74F642D9AB"/>
  </w:style>
  <w:style w:type="paragraph" w:customStyle="1" w:styleId="9FFD7987895D4896B09132BD74BD6436">
    <w:name w:val="9FFD7987895D4896B09132BD74BD6436"/>
  </w:style>
  <w:style w:type="paragraph" w:customStyle="1" w:styleId="E3F23EC91CFF43B9BBCD2A24B0D6E8E0">
    <w:name w:val="E3F23EC91CFF43B9BBCD2A24B0D6E8E0"/>
  </w:style>
  <w:style w:type="paragraph" w:customStyle="1" w:styleId="7580D2E5454F496DA2F2C9D46D2C915D">
    <w:name w:val="7580D2E5454F496DA2F2C9D46D2C915D"/>
  </w:style>
  <w:style w:type="paragraph" w:customStyle="1" w:styleId="AD2DA26B1B794B8C8525FFBBF78BC284">
    <w:name w:val="AD2DA26B1B794B8C8525FFBBF78BC284"/>
  </w:style>
  <w:style w:type="paragraph" w:customStyle="1" w:styleId="0DDB2C7160DD4B4A82CA0DA8148C4216">
    <w:name w:val="0DDB2C7160DD4B4A82CA0DA8148C4216"/>
  </w:style>
  <w:style w:type="paragraph" w:customStyle="1" w:styleId="EC22E6C36FC94716A43082E550C95EB2">
    <w:name w:val="EC22E6C36FC94716A43082E550C95EB2"/>
  </w:style>
  <w:style w:type="paragraph" w:customStyle="1" w:styleId="FB6C49DFFAB84E20BDB3E0735F89CB9B">
    <w:name w:val="FB6C49DFFAB84E20BDB3E0735F89CB9B"/>
  </w:style>
  <w:style w:type="paragraph" w:customStyle="1" w:styleId="6ACE3FE2D8AE4BC3B524D082EE3CFA9B">
    <w:name w:val="6ACE3FE2D8AE4BC3B524D082EE3CFA9B"/>
  </w:style>
  <w:style w:type="paragraph" w:customStyle="1" w:styleId="5AC8FD517E4E449C9E6584055DE697A4">
    <w:name w:val="5AC8FD517E4E449C9E6584055DE697A4"/>
  </w:style>
  <w:style w:type="paragraph" w:customStyle="1" w:styleId="00C59CE516BF4173876369D9552B4CCF">
    <w:name w:val="00C59CE516BF4173876369D9552B4CCF"/>
  </w:style>
  <w:style w:type="paragraph" w:customStyle="1" w:styleId="F9CA9A157D6D44BD89914E29BB2CF743">
    <w:name w:val="F9CA9A157D6D44BD89914E29BB2CF743"/>
  </w:style>
  <w:style w:type="paragraph" w:customStyle="1" w:styleId="FC8B48AECA9E48A48FFB1B2D46302845">
    <w:name w:val="FC8B48AECA9E48A48FFB1B2D46302845"/>
  </w:style>
  <w:style w:type="paragraph" w:customStyle="1" w:styleId="A718711AD3EC49AFBB01E0DCC8D01230">
    <w:name w:val="A718711AD3EC49AFBB01E0DCC8D01230"/>
  </w:style>
  <w:style w:type="paragraph" w:customStyle="1" w:styleId="6D1DE04394FC46DCA6050B7FBECB53D4">
    <w:name w:val="6D1DE04394FC46DCA6050B7FBECB53D4"/>
  </w:style>
  <w:style w:type="paragraph" w:customStyle="1" w:styleId="F70638A09D5F487C9107AC33472B93F9">
    <w:name w:val="F70638A09D5F487C9107AC33472B93F9"/>
  </w:style>
  <w:style w:type="paragraph" w:customStyle="1" w:styleId="D9A4FB212BF24B5E81D070F3A9F1EF98">
    <w:name w:val="D9A4FB212BF24B5E81D070F3A9F1EF98"/>
  </w:style>
  <w:style w:type="paragraph" w:customStyle="1" w:styleId="A53FFC5B47B44C3E90355B0B6BA33923">
    <w:name w:val="A53FFC5B47B44C3E90355B0B6BA33923"/>
  </w:style>
  <w:style w:type="paragraph" w:customStyle="1" w:styleId="DEA6C96098104CF98E71EAFB5EBA1237">
    <w:name w:val="DEA6C96098104CF98E71EAFB5EBA1237"/>
  </w:style>
  <w:style w:type="paragraph" w:customStyle="1" w:styleId="CE876AD5D9CD4D4CB304BB357BA47D63">
    <w:name w:val="CE876AD5D9CD4D4CB304BB357BA47D63"/>
  </w:style>
  <w:style w:type="paragraph" w:customStyle="1" w:styleId="776C905BE0BB432EAD21AE34B1E21A05">
    <w:name w:val="776C905BE0BB432EAD21AE34B1E21A05"/>
  </w:style>
  <w:style w:type="paragraph" w:customStyle="1" w:styleId="6C4FC20A15C54DB687FEB9019AA03171">
    <w:name w:val="6C4FC20A15C54DB687FEB9019AA03171"/>
  </w:style>
  <w:style w:type="paragraph" w:customStyle="1" w:styleId="0563D22FBD1A40BF880648026C7A4FE9">
    <w:name w:val="0563D22FBD1A40BF880648026C7A4FE9"/>
  </w:style>
  <w:style w:type="paragraph" w:customStyle="1" w:styleId="19FF40AB23B74468A08EDC5A5AC75FF1">
    <w:name w:val="19FF40AB23B74468A08EDC5A5AC75FF1"/>
  </w:style>
  <w:style w:type="paragraph" w:customStyle="1" w:styleId="31CB7B7E63454A0385BA701EC5948AD6">
    <w:name w:val="31CB7B7E63454A0385BA701EC5948AD6"/>
  </w:style>
  <w:style w:type="paragraph" w:customStyle="1" w:styleId="40F954D3B97246499A2FA8E319AC0AEB">
    <w:name w:val="40F954D3B97246499A2FA8E319AC0AEB"/>
  </w:style>
  <w:style w:type="paragraph" w:customStyle="1" w:styleId="17E226A813B04E3A8714CCC596EAF2FF">
    <w:name w:val="17E226A813B04E3A8714CCC596EAF2FF"/>
  </w:style>
  <w:style w:type="paragraph" w:customStyle="1" w:styleId="0708895277BD49F1B04553881E743A52">
    <w:name w:val="0708895277BD49F1B04553881E743A52"/>
  </w:style>
  <w:style w:type="paragraph" w:customStyle="1" w:styleId="A4FEBEBEB4C94D6A905B819A49F5740A">
    <w:name w:val="A4FEBEBEB4C94D6A905B819A49F5740A"/>
  </w:style>
  <w:style w:type="paragraph" w:customStyle="1" w:styleId="18BB49887E2F4C5C98172953438F062D">
    <w:name w:val="18BB49887E2F4C5C98172953438F062D"/>
  </w:style>
  <w:style w:type="paragraph" w:customStyle="1" w:styleId="0ED637604392451F9033C10FEA760925">
    <w:name w:val="0ED637604392451F9033C10FEA760925"/>
  </w:style>
  <w:style w:type="paragraph" w:customStyle="1" w:styleId="3A48E3E3D7AD4A279B3E2EABAE48C872">
    <w:name w:val="3A48E3E3D7AD4A279B3E2EABAE48C872"/>
  </w:style>
  <w:style w:type="paragraph" w:customStyle="1" w:styleId="3A266446DD7448FB84900EC86CAD49F0">
    <w:name w:val="3A266446DD7448FB84900EC86CAD49F0"/>
  </w:style>
  <w:style w:type="paragraph" w:customStyle="1" w:styleId="0F536244340545BA831A76B5118A5A91">
    <w:name w:val="0F536244340545BA831A76B5118A5A91"/>
  </w:style>
  <w:style w:type="paragraph" w:customStyle="1" w:styleId="16253185D23D4F4CA0E194E8EE066F1E">
    <w:name w:val="16253185D23D4F4CA0E194E8EE066F1E"/>
  </w:style>
  <w:style w:type="paragraph" w:customStyle="1" w:styleId="E571865710FD4E6A956F29532B2168E5">
    <w:name w:val="E571865710FD4E6A956F29532B2168E5"/>
  </w:style>
  <w:style w:type="paragraph" w:customStyle="1" w:styleId="655D2A99E8D74128BD20DE42E5EBD067">
    <w:name w:val="655D2A99E8D74128BD20DE42E5EBD067"/>
  </w:style>
  <w:style w:type="paragraph" w:customStyle="1" w:styleId="EDCB4E463CD04EC3A6ADE5051A670BA4">
    <w:name w:val="EDCB4E463CD04EC3A6ADE5051A670BA4"/>
  </w:style>
  <w:style w:type="paragraph" w:customStyle="1" w:styleId="128391F6387B47A291D867AA587B0C3A">
    <w:name w:val="128391F6387B47A291D867AA587B0C3A"/>
  </w:style>
  <w:style w:type="paragraph" w:customStyle="1" w:styleId="F5CD76F0CED64F5F8578E41DF1D3C602">
    <w:name w:val="F5CD76F0CED64F5F8578E41DF1D3C602"/>
  </w:style>
  <w:style w:type="paragraph" w:customStyle="1" w:styleId="ECEBE932E8D7407298D4862FB1E954BA">
    <w:name w:val="ECEBE932E8D7407298D4862FB1E954BA"/>
  </w:style>
  <w:style w:type="paragraph" w:customStyle="1" w:styleId="5039828A58F545EA96C0784C3DC296B4">
    <w:name w:val="5039828A58F545EA96C0784C3DC296B4"/>
  </w:style>
  <w:style w:type="paragraph" w:customStyle="1" w:styleId="1A47BC63AD224CB78F1ED8A8CA3E7A9A">
    <w:name w:val="1A47BC63AD224CB78F1ED8A8CA3E7A9A"/>
  </w:style>
  <w:style w:type="paragraph" w:customStyle="1" w:styleId="C0CB87B44FA8428D8011A5D7ED0CA429">
    <w:name w:val="C0CB87B44FA8428D8011A5D7ED0CA429"/>
  </w:style>
  <w:style w:type="paragraph" w:customStyle="1" w:styleId="BFA47753474641A9BCE18AEF15B310F7">
    <w:name w:val="BFA47753474641A9BCE18AEF15B310F7"/>
  </w:style>
  <w:style w:type="paragraph" w:customStyle="1" w:styleId="ABCD34F2A706423D8B9C4A0B3BD7D145">
    <w:name w:val="ABCD34F2A706423D8B9C4A0B3BD7D145"/>
  </w:style>
  <w:style w:type="paragraph" w:customStyle="1" w:styleId="10D69E49506F48E79CC7B698AA81C2EF">
    <w:name w:val="10D69E49506F48E79CC7B698AA81C2EF"/>
  </w:style>
  <w:style w:type="paragraph" w:customStyle="1" w:styleId="2D8EE8FF53C649CB802CE62D1980CD9B">
    <w:name w:val="2D8EE8FF53C649CB802CE62D1980CD9B"/>
  </w:style>
  <w:style w:type="paragraph" w:customStyle="1" w:styleId="3CF5926EC6C6479784F429E59C7BB506">
    <w:name w:val="3CF5926EC6C6479784F429E59C7BB506"/>
  </w:style>
  <w:style w:type="paragraph" w:customStyle="1" w:styleId="BA75D4330F2C49189E205324F3921187">
    <w:name w:val="BA75D4330F2C49189E205324F3921187"/>
  </w:style>
  <w:style w:type="paragraph" w:customStyle="1" w:styleId="F6E3E88FB8D84D7B880D5D38F4E0EDFD">
    <w:name w:val="F6E3E88FB8D84D7B880D5D38F4E0EDFD"/>
  </w:style>
  <w:style w:type="paragraph" w:customStyle="1" w:styleId="4A5B4459A0E04796BC6C1B92960F4441">
    <w:name w:val="4A5B4459A0E04796BC6C1B92960F4441"/>
  </w:style>
  <w:style w:type="paragraph" w:customStyle="1" w:styleId="1112463913704E8F947F97E5B36E043A">
    <w:name w:val="1112463913704E8F947F97E5B36E043A"/>
  </w:style>
  <w:style w:type="paragraph" w:customStyle="1" w:styleId="C874022E805942D2AD773FD006946426">
    <w:name w:val="C874022E805942D2AD773FD006946426"/>
  </w:style>
  <w:style w:type="paragraph" w:customStyle="1" w:styleId="617E064CD4C941228AEF799C3F88EAE5">
    <w:name w:val="617E064CD4C941228AEF799C3F88EAE5"/>
  </w:style>
  <w:style w:type="paragraph" w:customStyle="1" w:styleId="E153F7ED1768497A8141C47828209963">
    <w:name w:val="E153F7ED1768497A8141C47828209963"/>
  </w:style>
  <w:style w:type="paragraph" w:customStyle="1" w:styleId="530AD0A639CF46C2A4479E272C35B4D7">
    <w:name w:val="530AD0A639CF46C2A4479E272C35B4D7"/>
  </w:style>
  <w:style w:type="paragraph" w:customStyle="1" w:styleId="E3E1CDF5018F4441AD9A7EDCEB84E58A">
    <w:name w:val="E3E1CDF5018F4441AD9A7EDCEB84E58A"/>
  </w:style>
  <w:style w:type="paragraph" w:customStyle="1" w:styleId="059602126BB9441F9D0734D9D07B93D5">
    <w:name w:val="059602126BB9441F9D0734D9D07B93D5"/>
  </w:style>
  <w:style w:type="paragraph" w:customStyle="1" w:styleId="01976B5A768A49B0AB0408F2144AFB4E">
    <w:name w:val="01976B5A768A49B0AB0408F2144AFB4E"/>
  </w:style>
  <w:style w:type="paragraph" w:customStyle="1" w:styleId="1B0FFCEEA0864AB4BDD38EE77EEA050A">
    <w:name w:val="1B0FFCEEA0864AB4BDD38EE77EEA050A"/>
  </w:style>
  <w:style w:type="paragraph" w:customStyle="1" w:styleId="1EE04B8B314346098F487B8BE8191626">
    <w:name w:val="1EE04B8B314346098F487B8BE8191626"/>
  </w:style>
  <w:style w:type="paragraph" w:customStyle="1" w:styleId="E93AA9AE99E54A7BB01AB0646364BA6A">
    <w:name w:val="E93AA9AE99E54A7BB01AB0646364BA6A"/>
  </w:style>
  <w:style w:type="paragraph" w:customStyle="1" w:styleId="23CD682003D042C3850550693504440B">
    <w:name w:val="23CD682003D042C3850550693504440B"/>
  </w:style>
  <w:style w:type="paragraph" w:customStyle="1" w:styleId="C880F27E9DC24FE5AAB93130B49294E8">
    <w:name w:val="C880F27E9DC24FE5AAB93130B49294E8"/>
  </w:style>
  <w:style w:type="paragraph" w:customStyle="1" w:styleId="EFE4F826CF244CBAA2650EED425B3FBF">
    <w:name w:val="EFE4F826CF244CBAA2650EED425B3FBF"/>
  </w:style>
  <w:style w:type="paragraph" w:customStyle="1" w:styleId="05ECA905D5ED4187B002852A2EE36100">
    <w:name w:val="05ECA905D5ED4187B002852A2EE36100"/>
  </w:style>
  <w:style w:type="paragraph" w:customStyle="1" w:styleId="BBCFDF1694774529BA16E1DB09A2561C">
    <w:name w:val="BBCFDF1694774529BA16E1DB09A2561C"/>
  </w:style>
  <w:style w:type="paragraph" w:customStyle="1" w:styleId="DC0ED17BEFBD4AD088B4573DE7F063A6">
    <w:name w:val="DC0ED17BEFBD4AD088B4573DE7F063A6"/>
  </w:style>
  <w:style w:type="paragraph" w:customStyle="1" w:styleId="997A96A3D1F0410182453FFE4ACE9273">
    <w:name w:val="997A96A3D1F0410182453FFE4ACE9273"/>
  </w:style>
  <w:style w:type="paragraph" w:customStyle="1" w:styleId="05A1D61872844EBEBB2596C1276AEEAD">
    <w:name w:val="05A1D61872844EBEBB2596C1276AEEAD"/>
  </w:style>
  <w:style w:type="paragraph" w:customStyle="1" w:styleId="C1F6277486024E8CB229A57668419932">
    <w:name w:val="C1F6277486024E8CB229A57668419932"/>
  </w:style>
  <w:style w:type="paragraph" w:customStyle="1" w:styleId="29F00323277747849316B3621319780D">
    <w:name w:val="29F00323277747849316B3621319780D"/>
  </w:style>
  <w:style w:type="paragraph" w:customStyle="1" w:styleId="9FA6BCB447F74C4896E71177BE59DECA">
    <w:name w:val="9FA6BCB447F74C4896E71177BE59DECA"/>
  </w:style>
  <w:style w:type="paragraph" w:customStyle="1" w:styleId="C7F9110107664083A730F59515BDDC07">
    <w:name w:val="C7F9110107664083A730F59515BDDC07"/>
  </w:style>
  <w:style w:type="paragraph" w:customStyle="1" w:styleId="B774BED5F6514EC7B34136D6F1D3E318">
    <w:name w:val="B774BED5F6514EC7B34136D6F1D3E318"/>
  </w:style>
  <w:style w:type="paragraph" w:customStyle="1" w:styleId="CCD1E06ED7AF48BFAA1CB7FC7148D3B6">
    <w:name w:val="CCD1E06ED7AF48BFAA1CB7FC7148D3B6"/>
  </w:style>
  <w:style w:type="paragraph" w:customStyle="1" w:styleId="E901785B82DE43BC92CC4A5F2355EF44">
    <w:name w:val="E901785B82DE43BC92CC4A5F2355EF44"/>
  </w:style>
  <w:style w:type="paragraph" w:customStyle="1" w:styleId="E12710930B2847889EFB6FD4F851C8CC">
    <w:name w:val="E12710930B2847889EFB6FD4F851C8CC"/>
  </w:style>
  <w:style w:type="paragraph" w:customStyle="1" w:styleId="BFF7BF900BF04E26ABE5CA7620FF8702">
    <w:name w:val="BFF7BF900BF04E26ABE5CA7620FF8702"/>
  </w:style>
  <w:style w:type="paragraph" w:customStyle="1" w:styleId="F3824C4CF2DD49D0B309389AF5CAF498">
    <w:name w:val="F3824C4CF2DD49D0B309389AF5CAF498"/>
  </w:style>
  <w:style w:type="paragraph" w:customStyle="1" w:styleId="B0A8290E88CF4A3699ADB88E704F9888">
    <w:name w:val="B0A8290E88CF4A3699ADB88E704F9888"/>
  </w:style>
  <w:style w:type="paragraph" w:customStyle="1" w:styleId="7E3AA6B60EB34EB1862B6AD4E77D2709">
    <w:name w:val="7E3AA6B60EB34EB1862B6AD4E77D2709"/>
  </w:style>
  <w:style w:type="paragraph" w:customStyle="1" w:styleId="A26B6C1EF4344D64B458CBE5E564B45E">
    <w:name w:val="A26B6C1EF4344D64B458CBE5E564B45E"/>
  </w:style>
  <w:style w:type="paragraph" w:customStyle="1" w:styleId="AFC7340EEBF048F9A194E34EA104D263">
    <w:name w:val="AFC7340EEBF048F9A194E34EA104D263"/>
  </w:style>
  <w:style w:type="paragraph" w:customStyle="1" w:styleId="C6C670A09E2F49B78919C5C44F71E2BC">
    <w:name w:val="C6C670A09E2F49B78919C5C44F71E2BC"/>
  </w:style>
  <w:style w:type="paragraph" w:customStyle="1" w:styleId="B91372AD227440D083A6B5E913963B7C">
    <w:name w:val="B91372AD227440D083A6B5E913963B7C"/>
  </w:style>
  <w:style w:type="paragraph" w:customStyle="1" w:styleId="ED0DC6F5A3E24C1B978048E337C58646">
    <w:name w:val="ED0DC6F5A3E24C1B978048E337C58646"/>
  </w:style>
  <w:style w:type="paragraph" w:customStyle="1" w:styleId="20AE7E6A2BA0411D84CB75F173E1FFDB">
    <w:name w:val="20AE7E6A2BA0411D84CB75F173E1FFDB"/>
  </w:style>
  <w:style w:type="paragraph" w:customStyle="1" w:styleId="E72B6C4CFD7B433E970F4105AE2AC910">
    <w:name w:val="E72B6C4CFD7B433E970F4105AE2AC910"/>
  </w:style>
  <w:style w:type="paragraph" w:customStyle="1" w:styleId="1886213F41CA4E7A96EB1AFB21133D10">
    <w:name w:val="1886213F41CA4E7A96EB1AFB21133D10"/>
  </w:style>
  <w:style w:type="paragraph" w:customStyle="1" w:styleId="C408036525C7417AB193DC18A87A5286">
    <w:name w:val="C408036525C7417AB193DC18A87A5286"/>
  </w:style>
  <w:style w:type="paragraph" w:customStyle="1" w:styleId="4DA3947AFCFE4227AE6AA1136DA92FBA">
    <w:name w:val="4DA3947AFCFE4227AE6AA1136DA92FBA"/>
  </w:style>
  <w:style w:type="paragraph" w:customStyle="1" w:styleId="CA6F5B3454D8426DACC6F941B344F6EA">
    <w:name w:val="CA6F5B3454D8426DACC6F941B344F6EA"/>
  </w:style>
  <w:style w:type="paragraph" w:customStyle="1" w:styleId="F9397F3B7A19405F87E82EAF228B2233">
    <w:name w:val="F9397F3B7A19405F87E82EAF228B2233"/>
  </w:style>
  <w:style w:type="paragraph" w:customStyle="1" w:styleId="DC9B6298D6BB4DA48F640E24A09ABDDF">
    <w:name w:val="DC9B6298D6BB4DA48F640E24A09ABDDF"/>
  </w:style>
  <w:style w:type="paragraph" w:customStyle="1" w:styleId="BAEEBAEFC03244D08BE2EBF60D487585">
    <w:name w:val="BAEEBAEFC03244D08BE2EBF60D487585"/>
  </w:style>
  <w:style w:type="paragraph" w:customStyle="1" w:styleId="9D7DC9DAB5134416B65721E8927B7431">
    <w:name w:val="9D7DC9DAB5134416B65721E8927B7431"/>
  </w:style>
  <w:style w:type="paragraph" w:customStyle="1" w:styleId="EEA2328579004522A86CB1C2F380555B">
    <w:name w:val="EEA2328579004522A86CB1C2F380555B"/>
  </w:style>
  <w:style w:type="paragraph" w:customStyle="1" w:styleId="CC88340E760C4ADC91C2D0A0F736AFF4">
    <w:name w:val="CC88340E760C4ADC91C2D0A0F736AFF4"/>
  </w:style>
  <w:style w:type="paragraph" w:customStyle="1" w:styleId="C76FA7FDCB8E414895C36B7C01334A5B">
    <w:name w:val="C76FA7FDCB8E414895C36B7C01334A5B"/>
  </w:style>
  <w:style w:type="paragraph" w:customStyle="1" w:styleId="85FBD34A05E647D8BADB87F4B6B90E3C">
    <w:name w:val="85FBD34A05E647D8BADB87F4B6B90E3C"/>
  </w:style>
  <w:style w:type="paragraph" w:customStyle="1" w:styleId="823337146250424DA6823194F86B8667">
    <w:name w:val="823337146250424DA6823194F86B8667"/>
  </w:style>
  <w:style w:type="paragraph" w:customStyle="1" w:styleId="C1130796D5974438955ED7B0E989CF3F">
    <w:name w:val="C1130796D5974438955ED7B0E989CF3F"/>
  </w:style>
  <w:style w:type="paragraph" w:customStyle="1" w:styleId="D22F7601406C4A4FBCB5980F42197FC4">
    <w:name w:val="D22F7601406C4A4FBCB5980F42197FC4"/>
  </w:style>
  <w:style w:type="paragraph" w:customStyle="1" w:styleId="7BDB8EAE628742C9AA28570E8E8467C5">
    <w:name w:val="7BDB8EAE628742C9AA28570E8E8467C5"/>
  </w:style>
  <w:style w:type="paragraph" w:customStyle="1" w:styleId="146DD3199DEC4CCC9AD094668B84DFF0">
    <w:name w:val="146DD3199DEC4CCC9AD094668B84DFF0"/>
  </w:style>
  <w:style w:type="paragraph" w:customStyle="1" w:styleId="29FE576B72A940EBB56B67439A24CD29">
    <w:name w:val="29FE576B72A940EBB56B67439A24CD29"/>
  </w:style>
  <w:style w:type="paragraph" w:customStyle="1" w:styleId="A13BE16B420C45B389859635BAB0CDE6">
    <w:name w:val="A13BE16B420C45B389859635BAB0CDE6"/>
  </w:style>
  <w:style w:type="paragraph" w:customStyle="1" w:styleId="9BAF3F1D0BF5470D897877181A965A5F">
    <w:name w:val="9BAF3F1D0BF5470D897877181A965A5F"/>
  </w:style>
  <w:style w:type="paragraph" w:customStyle="1" w:styleId="D778965E744543B1A47EF7A9FC578C40">
    <w:name w:val="D778965E744543B1A47EF7A9FC578C40"/>
  </w:style>
  <w:style w:type="paragraph" w:customStyle="1" w:styleId="8FA002341D2448E991F115904484F7A7">
    <w:name w:val="8FA002341D2448E991F115904484F7A7"/>
  </w:style>
  <w:style w:type="paragraph" w:customStyle="1" w:styleId="BD1344BB9D0C41A8BB14DAB6BAA8C1E2">
    <w:name w:val="BD1344BB9D0C41A8BB14DAB6BAA8C1E2"/>
  </w:style>
  <w:style w:type="paragraph" w:customStyle="1" w:styleId="E4D4C5E449654D8BBB79B0747AA2F6B6">
    <w:name w:val="E4D4C5E449654D8BBB79B0747AA2F6B6"/>
  </w:style>
  <w:style w:type="paragraph" w:customStyle="1" w:styleId="89732EB50DEC4C5683FB5112979BB597">
    <w:name w:val="89732EB50DEC4C5683FB5112979BB597"/>
  </w:style>
  <w:style w:type="paragraph" w:customStyle="1" w:styleId="C36375CBC6734D309BEB998A2734F108">
    <w:name w:val="C36375CBC6734D309BEB998A2734F108"/>
  </w:style>
  <w:style w:type="paragraph" w:customStyle="1" w:styleId="AE418FAF8704425D86467024B01B180A">
    <w:name w:val="AE418FAF8704425D86467024B01B180A"/>
  </w:style>
  <w:style w:type="paragraph" w:customStyle="1" w:styleId="557BC7DBCB0E417CBE79A171790AB640">
    <w:name w:val="557BC7DBCB0E417CBE79A171790AB640"/>
  </w:style>
  <w:style w:type="paragraph" w:customStyle="1" w:styleId="174C0D82B6B8462FA5620ABD46C235DB">
    <w:name w:val="174C0D82B6B8462FA5620ABD46C235DB"/>
  </w:style>
  <w:style w:type="paragraph" w:customStyle="1" w:styleId="8F3CCAE5EF6D43E2A40D7DA0A5192E92">
    <w:name w:val="8F3CCAE5EF6D43E2A40D7DA0A5192E92"/>
  </w:style>
  <w:style w:type="paragraph" w:customStyle="1" w:styleId="94528303B56C4B139E6305E36C090EB6">
    <w:name w:val="94528303B56C4B139E6305E36C090EB6"/>
  </w:style>
  <w:style w:type="paragraph" w:customStyle="1" w:styleId="FE793AE4B0FF46BB86D5A752B5BBD916">
    <w:name w:val="FE793AE4B0FF46BB86D5A752B5BBD916"/>
  </w:style>
  <w:style w:type="paragraph" w:customStyle="1" w:styleId="D3B626F8E4A7447BBC80E9423D745322">
    <w:name w:val="D3B626F8E4A7447BBC80E9423D745322"/>
  </w:style>
  <w:style w:type="paragraph" w:customStyle="1" w:styleId="0E0DD64D492341C3944A28B6ED0B8628">
    <w:name w:val="0E0DD64D492341C3944A28B6ED0B8628"/>
    <w:rsid w:val="00264998"/>
  </w:style>
  <w:style w:type="paragraph" w:customStyle="1" w:styleId="7C6C6D21E7DA4D6B847DD2B477E6BC6E">
    <w:name w:val="7C6C6D21E7DA4D6B847DD2B477E6BC6E"/>
    <w:rsid w:val="002649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3.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5D1B4AB0-D404-4FFE-88F1-7D8C495DC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21</Pages>
  <Words>4418</Words>
  <Characters>25187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BUKU PETUNJUK</vt:lpstr>
    </vt:vector>
  </TitlesOfParts>
  <Company/>
  <LinksUpToDate>false</LinksUpToDate>
  <CharactersWithSpaces>29546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PETUNJUK</dc:title>
  <dc:subject/>
  <dc:creator/>
  <cp:keywords/>
  <dc:description/>
  <cp:lastModifiedBy/>
  <cp:revision>1</cp:revision>
  <dcterms:created xsi:type="dcterms:W3CDTF">2020-02-27T07:58:00Z</dcterms:created>
  <dcterms:modified xsi:type="dcterms:W3CDTF">2020-02-28T04:25:00Z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